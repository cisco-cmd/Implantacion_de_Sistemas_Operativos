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7F7"/>
  <w:body>
    <w:p w14:paraId="4A2E57AD" w14:textId="4F431725" w:rsidR="00D077E9" w:rsidRDefault="00BB1844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63E1896" wp14:editId="59D8281E">
            <wp:simplePos x="0" y="0"/>
            <wp:positionH relativeFrom="column">
              <wp:posOffset>-2816860</wp:posOffset>
            </wp:positionH>
            <wp:positionV relativeFrom="paragraph">
              <wp:posOffset>-673100</wp:posOffset>
            </wp:positionV>
            <wp:extent cx="19812000" cy="11886411"/>
            <wp:effectExtent l="38100" t="38100" r="38100" b="39370"/>
            <wp:wrapNone/>
            <wp:docPr id="2" name="Imagen 2" descr="VirtualBox 7, nueva versión del cliente de virtualiz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Box 7, nueva versión del cliente de virtualizació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0" cy="11886411"/>
                    </a:xfrm>
                    <a:prstGeom prst="rect">
                      <a:avLst/>
                    </a:prstGeom>
                    <a:pattFill prst="pct25">
                      <a:fgClr>
                        <a:schemeClr val="accent1"/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  <a:effectLst>
                      <a:glow rad="127000">
                        <a:schemeClr val="accent1">
                          <a:alpha val="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2F2FB8A" w:rsidR="00D077E9" w:rsidRDefault="00D077E9" w:rsidP="00AB02A7">
            <w:pPr>
              <w:rPr>
                <w:noProof/>
              </w:rPr>
            </w:pPr>
          </w:p>
          <w:p w14:paraId="19779501" w14:textId="170D7F05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1F241E88" w:rsidR="000B1190" w:rsidRDefault="00FC4808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109145AA" wp14:editId="071FFAED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63500</wp:posOffset>
                      </wp:positionV>
                      <wp:extent cx="3352800" cy="692150"/>
                      <wp:effectExtent l="0" t="0" r="0" b="6985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6921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chemeClr val="bg1">
                                    <a:alpha val="12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E4B0DF9" w14:textId="44E05822" w:rsidR="00D077E9" w:rsidRPr="00FC4808" w:rsidRDefault="0005400E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</w:pPr>
                                  <w:r w:rsidRPr="00FC4808">
                                    <w:rPr>
                                      <w:rFonts w:ascii="Poppins" w:hAnsi="Poppins" w:cs="Poppins"/>
                                      <w:color w:val="061F57" w:themeColor="text2" w:themeShade="BF"/>
                                      <w:sz w:val="56"/>
                                      <w:szCs w:val="56"/>
                                      <w:lang w:bidi="es-ES"/>
                                      <w14:shadow w14:blurRad="25400" w14:dist="38100" w14:dir="2700000" w14:sx="100000" w14:sy="100000" w14:kx="0" w14:ky="0" w14:algn="tl">
                                        <w14:srgbClr w14:val="000000">
                                          <w14:alpha w14:val="76000"/>
                                        </w14:srgbClr>
                                      </w14:shadow>
                                    </w:rPr>
                                    <w:t>VIRTUALBOX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75pt;margin-top:5pt;width:264pt;height:54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" filled="f" stroked="f" strokeweight=".5pt">
                      <v:shadow on="t" color="white [3212]" opacity="7864f" offset="0,4pt"/>
                      <v:textbox>
                        <w:txbxContent>
                          <w:p w14:paraId="6E4B0DF9" w14:textId="44E05822" w:rsidR="00D077E9" w:rsidRPr="00FC4808" w:rsidRDefault="0005400E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</w:pPr>
                            <w:r w:rsidRPr="00FC4808">
                              <w:rPr>
                                <w:rFonts w:ascii="Poppins" w:hAnsi="Poppins" w:cs="Poppins"/>
                                <w:color w:val="061F57" w:themeColor="text2" w:themeShade="BF"/>
                                <w:sz w:val="56"/>
                                <w:szCs w:val="56"/>
                                <w:lang w:bidi="es-ES"/>
                                <w14:shadow w14:blurRad="25400" w14:dist="38100" w14:dir="2700000" w14:sx="100000" w14:sy="100000" w14:kx="0" w14:ky="0" w14:algn="tl">
                                  <w14:srgbClr w14:val="000000">
                                    <w14:alpha w14:val="76000"/>
                                  </w14:srgbClr>
                                </w14:shadow>
                              </w:rPr>
                              <w:t>VIRTUALBOX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E14AC2F" w14:textId="4FB8B0DA" w:rsidR="00D077E9" w:rsidRDefault="00FC4808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5328C4F9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629285</wp:posOffset>
                      </wp:positionV>
                      <wp:extent cx="1765300" cy="0"/>
                      <wp:effectExtent l="38100" t="38100" r="44450" b="3810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5300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19F9F1" id="Conector recto 5" o:spid="_x0000_s1026" alt="divisor de texto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6pt,49.55pt" to="158.6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" strokecolor="#e7e6e6 [3214]" strokeweight="6pt">
                      <v:stroke endcap="round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4FCD3C1D" wp14:editId="78BEB0F7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1655445</wp:posOffset>
                  </wp:positionV>
                  <wp:extent cx="3340100" cy="334010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21" t="-380" r="1521" b="380"/>
                          <a:stretch/>
                        </pic:blipFill>
                        <pic:spPr bwMode="auto">
                          <a:xfrm>
                            <a:off x="0" y="0"/>
                            <a:ext cx="3340100" cy="334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530208B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133F1BF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6327EBD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2240B51" w:rsidR="00D077E9" w:rsidRPr="00D86945" w:rsidRDefault="00FC4808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7BD30481" wp14:editId="4DFBCB17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1202055</wp:posOffset>
                      </wp:positionV>
                      <wp:extent cx="1765300" cy="0"/>
                      <wp:effectExtent l="38100" t="38100" r="44450" b="38100"/>
                      <wp:wrapNone/>
                      <wp:docPr id="10" name="Conector recto 10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5300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0AC6DD" id="Conector recto 10" o:spid="_x0000_s1026" alt="divisor de texto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94.65pt" to="154pt,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" strokecolor="#e7e6e6 [3214]" strokeweight="6pt">
                      <v:stroke endcap="round"/>
                    </v:line>
                  </w:pict>
                </mc:Fallback>
              </mc:AlternateContent>
            </w:r>
          </w:p>
        </w:tc>
      </w:tr>
    </w:tbl>
    <w:p w14:paraId="379937CC" w14:textId="724E00B2" w:rsidR="00BB1844" w:rsidRPr="006140EF" w:rsidRDefault="00F357FF" w:rsidP="006140EF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63CF8FC" wp14:editId="10E63107">
                <wp:simplePos x="0" y="0"/>
                <wp:positionH relativeFrom="column">
                  <wp:posOffset>72769</wp:posOffset>
                </wp:positionH>
                <wp:positionV relativeFrom="paragraph">
                  <wp:posOffset>7454900</wp:posOffset>
                </wp:positionV>
                <wp:extent cx="3139440" cy="624840"/>
                <wp:effectExtent l="0" t="0" r="0" b="800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chemeClr val="bg1">
                              <a:alpha val="2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77B20C9" w14:textId="0455970D" w:rsidR="00704F0E" w:rsidRPr="001C4E6B" w:rsidRDefault="001939E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IMPLANTACIÓN</w:t>
                            </w:r>
                            <w:r w:rsidR="00742D51"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 xml:space="preserve"> DE SISTEMAS</w:t>
                            </w:r>
                          </w:p>
                          <w:p w14:paraId="3095BFCE" w14:textId="6E9B5CD1" w:rsidR="00F76A44" w:rsidRPr="001C4E6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</w:rPr>
                            </w:pPr>
                            <w:r w:rsidRPr="001C4E6B">
                              <w:rPr>
                                <w:rFonts w:ascii="Poppins" w:hAnsi="Poppins" w:cs="Poppins"/>
                                <w:color w:val="061F57" w:themeColor="text2" w:themeShade="B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5.75pt;margin-top:587pt;width:247.2pt;height:49.2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" filled="f" stroked="f" strokeweight=".5pt">
                <v:shadow on="t" color="white [3212]" opacity="13107f" offset="0,4pt"/>
                <v:textbox>
                  <w:txbxContent>
                    <w:p w14:paraId="477B20C9" w14:textId="0455970D" w:rsidR="00704F0E" w:rsidRPr="001C4E6B" w:rsidRDefault="001939E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IMPLANTACIÓN</w:t>
                      </w:r>
                      <w:r w:rsidR="00742D51"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 xml:space="preserve"> DE SISTEMAS</w:t>
                      </w:r>
                    </w:p>
                    <w:p w14:paraId="3095BFCE" w14:textId="6E9B5CD1" w:rsidR="00F76A44" w:rsidRPr="001C4E6B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</w:rPr>
                      </w:pPr>
                      <w:r w:rsidRPr="001C4E6B">
                        <w:rPr>
                          <w:rFonts w:ascii="Poppins" w:hAnsi="Poppins" w:cs="Poppins"/>
                          <w:color w:val="061F57" w:themeColor="text2" w:themeShade="B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681A7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D11A67" wp14:editId="12EE57CD">
                <wp:simplePos x="0" y="0"/>
                <wp:positionH relativeFrom="margin">
                  <wp:posOffset>-840683</wp:posOffset>
                </wp:positionH>
                <wp:positionV relativeFrom="paragraph">
                  <wp:posOffset>6821293</wp:posOffset>
                </wp:positionV>
                <wp:extent cx="8063345" cy="3574472"/>
                <wp:effectExtent l="2305050" t="1181100" r="280670" b="34988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345" cy="3574472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35000"/>
                          </a:srgbClr>
                        </a:solidFill>
                        <a:ln>
                          <a:noFill/>
                        </a:ln>
                        <a:effectLst>
                          <a:outerShdw blurRad="419100" dist="38100" dir="10740000" sx="124000" sy="124000" algn="br" rotWithShape="0">
                            <a:schemeClr val="accent6">
                              <a:lumMod val="40000"/>
                              <a:lumOff val="60000"/>
                              <a:alpha val="82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41409" id="Rectángulo 15" o:spid="_x0000_s1026" style="position:absolute;margin-left:-66.2pt;margin-top:537.1pt;width:634.9pt;height:281.45pt;z-index:25165414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" fillcolor="#0070c0" stroked="f" strokeweight="2pt">
                <v:fill opacity="22873f"/>
                <v:shadow on="t" type="perspective" color="#a6e4df [1305]" opacity="53739f" origin=".5,.5" offset="-1.0582mm,.01847mm" matrix="81265f,,,81265f"/>
                <w10:wrap anchorx="margin"/>
              </v:rect>
            </w:pict>
          </mc:Fallback>
        </mc:AlternateContent>
      </w:r>
      <w:r w:rsidR="00E50F1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1E4B92B1">
                <wp:simplePos x="0" y="0"/>
                <wp:positionH relativeFrom="column">
                  <wp:posOffset>-194558</wp:posOffset>
                </wp:positionH>
                <wp:positionV relativeFrom="paragraph">
                  <wp:posOffset>310598</wp:posOffset>
                </wp:positionV>
                <wp:extent cx="3938905" cy="8648700"/>
                <wp:effectExtent l="266700" t="323850" r="27114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7000">
                              <a:srgbClr val="0070C0">
                                <a:alpha val="62000"/>
                              </a:srgbClr>
                            </a:gs>
                            <a:gs pos="100000">
                              <a:srgbClr val="0070C0">
                                <a:alpha val="64000"/>
                              </a:srgbClr>
                            </a:gs>
                            <a:gs pos="32000">
                              <a:schemeClr val="accent1">
                                <a:lumMod val="60000"/>
                                <a:lumOff val="40000"/>
                                <a:alpha val="30000"/>
                              </a:schemeClr>
                            </a:gs>
                            <a:gs pos="67000">
                              <a:schemeClr val="accent1">
                                <a:lumMod val="60000"/>
                                <a:lumOff val="4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accent6">
                              <a:lumMod val="75000"/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78C43" w14:textId="2197621F" w:rsidR="00A26683" w:rsidRDefault="00A26683" w:rsidP="00A266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5.3pt;margin-top:24.4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" fillcolor="#0070c0" stroked="f" strokeweight="2pt">
                <v:fill opacity="41943f" color2="#0070c0" o:opacity2="40632f" colors="0 #0070c0;11141f #0070c0;20972f #18b0fb;43909f #18b0fb" focus="100%" type="gradient"/>
                <v:shadow on="t" type="perspective" color="#278079 [2409]" opacity="38010f" origin=",.5" offset="0,0" matrix="66191f,,,66191f"/>
                <v:textbox>
                  <w:txbxContent>
                    <w:p w14:paraId="20578C43" w14:textId="2197621F" w:rsidR="00A26683" w:rsidRDefault="00A26683" w:rsidP="00A2668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485F680" w14:textId="6161E6CF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proofErr w:type="spellStart"/>
      <w:r w:rsidRPr="00EC6221">
        <w:rPr>
          <w:rFonts w:ascii="Poppins" w:hAnsi="Poppins" w:cs="Poppins"/>
          <w:b/>
          <w:bCs/>
          <w:color w:val="061F57" w:themeColor="text2" w:themeShade="BF"/>
        </w:rPr>
        <w:lastRenderedPageBreak/>
        <w:t>Virtualbox</w:t>
      </w:r>
      <w:proofErr w:type="spellEnd"/>
      <w:r w:rsidRPr="00EC6221">
        <w:rPr>
          <w:rFonts w:ascii="Poppins" w:hAnsi="Poppins" w:cs="Poppins"/>
          <w:b/>
          <w:bCs/>
          <w:color w:val="061F57" w:themeColor="text2" w:themeShade="BF"/>
        </w:rPr>
        <w:t>. Principales Características.</w:t>
      </w:r>
    </w:p>
    <w:p w14:paraId="03E0749C" w14:textId="54E63D3E" w:rsidR="00B157FC" w:rsidRDefault="00B157FC" w:rsidP="00B157FC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F1F83AB" w14:textId="77777777" w:rsidR="00F50504" w:rsidRPr="00F50504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 xml:space="preserve">Originalmente fue desarrollado por la empresa </w:t>
      </w:r>
      <w:proofErr w:type="spellStart"/>
      <w:r w:rsidRPr="00F50504">
        <w:rPr>
          <w:rFonts w:ascii="Bahnschrift" w:hAnsi="Bahnschrift" w:cs="Poppins"/>
        </w:rPr>
        <w:t>Innotek</w:t>
      </w:r>
      <w:proofErr w:type="spellEnd"/>
      <w:r w:rsidRPr="00F50504">
        <w:rPr>
          <w:rFonts w:ascii="Bahnschrift" w:hAnsi="Bahnschrift" w:cs="Poppins"/>
        </w:rPr>
        <w:t>, que actualmente</w:t>
      </w:r>
    </w:p>
    <w:p w14:paraId="170AE907" w14:textId="7C7A982E" w:rsidR="00F50504" w:rsidRDefault="00F50504" w:rsidP="0059305A">
      <w:pPr>
        <w:pStyle w:val="Prrafodelista"/>
        <w:ind w:left="1440"/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 xml:space="preserve">es propiedad de la empresa </w:t>
      </w:r>
      <w:proofErr w:type="spellStart"/>
      <w:r w:rsidRPr="00F50504">
        <w:rPr>
          <w:rFonts w:ascii="Bahnschrift" w:hAnsi="Bahnschrift" w:cs="Poppins"/>
        </w:rPr>
        <w:t>Sun</w:t>
      </w:r>
      <w:proofErr w:type="spellEnd"/>
      <w:r w:rsidRPr="00F50504">
        <w:rPr>
          <w:rFonts w:ascii="Bahnschrift" w:hAnsi="Bahnschrift" w:cs="Poppins"/>
        </w:rPr>
        <w:t>.</w:t>
      </w:r>
    </w:p>
    <w:p w14:paraId="062D10A1" w14:textId="77777777" w:rsidR="0059305A" w:rsidRPr="00F50504" w:rsidRDefault="0059305A" w:rsidP="0059305A">
      <w:pPr>
        <w:pStyle w:val="Prrafodelista"/>
        <w:ind w:left="720"/>
        <w:jc w:val="both"/>
        <w:rPr>
          <w:rFonts w:ascii="Bahnschrift" w:hAnsi="Bahnschrift" w:cs="Poppins"/>
        </w:rPr>
      </w:pPr>
    </w:p>
    <w:p w14:paraId="410FB9EF" w14:textId="7DA65DCB" w:rsidR="00F50504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>Su uso se encuentra orientado tanto a usuarios domésticos como a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empresas y se encuentra disponible de forma gratuita. Además, su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código fuente se encuentra disponible como Software Libre, bajo los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 xml:space="preserve">términos de la licencia GNU General </w:t>
      </w:r>
      <w:proofErr w:type="spellStart"/>
      <w:r w:rsidRPr="00BE0E3E">
        <w:rPr>
          <w:rFonts w:ascii="Bahnschrift" w:hAnsi="Bahnschrift" w:cs="Poppins"/>
        </w:rPr>
        <w:t>Public</w:t>
      </w:r>
      <w:proofErr w:type="spellEnd"/>
      <w:r w:rsidRPr="00BE0E3E">
        <w:rPr>
          <w:rFonts w:ascii="Bahnschrift" w:hAnsi="Bahnschrift" w:cs="Poppins"/>
        </w:rPr>
        <w:t xml:space="preserve"> </w:t>
      </w:r>
      <w:proofErr w:type="spellStart"/>
      <w:r w:rsidRPr="00BE0E3E">
        <w:rPr>
          <w:rFonts w:ascii="Bahnschrift" w:hAnsi="Bahnschrift" w:cs="Poppins"/>
        </w:rPr>
        <w:t>License</w:t>
      </w:r>
      <w:proofErr w:type="spellEnd"/>
      <w:r w:rsidRPr="00BE0E3E">
        <w:rPr>
          <w:rFonts w:ascii="Bahnschrift" w:hAnsi="Bahnschrift" w:cs="Poppins"/>
        </w:rPr>
        <w:t xml:space="preserve"> (GPL) versión 2.</w:t>
      </w:r>
    </w:p>
    <w:p w14:paraId="726941FA" w14:textId="77777777" w:rsidR="00BE0E3E" w:rsidRPr="00BE0E3E" w:rsidRDefault="00BE0E3E" w:rsidP="0059305A">
      <w:pPr>
        <w:pStyle w:val="Prrafodelista"/>
        <w:ind w:left="720"/>
        <w:jc w:val="both"/>
        <w:rPr>
          <w:rFonts w:ascii="Bahnschrift" w:hAnsi="Bahnschrift" w:cs="Poppins"/>
        </w:rPr>
      </w:pPr>
    </w:p>
    <w:p w14:paraId="6D8FE7D5" w14:textId="39A0E652" w:rsidR="00F50504" w:rsidRPr="00BE0E3E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>VirtualBox puede ejecutarse en multitud de sistemas operativos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anfitriones como, por ejemplo, Windows, OS X, Linux y Solaris.</w:t>
      </w:r>
    </w:p>
    <w:p w14:paraId="226F6D8F" w14:textId="77777777" w:rsidR="0051630C" w:rsidRDefault="0051630C" w:rsidP="0059305A">
      <w:pPr>
        <w:pStyle w:val="Prrafodelista"/>
        <w:ind w:left="720"/>
        <w:jc w:val="both"/>
        <w:rPr>
          <w:rFonts w:ascii="Bahnschrift" w:hAnsi="Bahnschrift" w:cs="Poppins"/>
        </w:rPr>
      </w:pPr>
    </w:p>
    <w:p w14:paraId="596F364E" w14:textId="2691EC40" w:rsidR="00F50504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>La lista completa de sistemas operativos huésped con soporte se puede</w:t>
      </w:r>
      <w:r w:rsidR="0051630C">
        <w:rPr>
          <w:rFonts w:ascii="Bahnschrift" w:hAnsi="Bahnschrift" w:cs="Poppins"/>
        </w:rPr>
        <w:t xml:space="preserve"> </w:t>
      </w:r>
      <w:r w:rsidRPr="0051630C">
        <w:rPr>
          <w:rFonts w:ascii="Bahnschrift" w:hAnsi="Bahnschrift" w:cs="Poppins"/>
        </w:rPr>
        <w:t>consultar en: http://www.VirtualBox.org/wiki/Guest_OSes e incluye, entre</w:t>
      </w:r>
      <w:r w:rsidR="0051630C">
        <w:rPr>
          <w:rFonts w:ascii="Bahnschrift" w:hAnsi="Bahnschrift" w:cs="Poppins"/>
        </w:rPr>
        <w:t xml:space="preserve"> </w:t>
      </w:r>
      <w:r w:rsidRPr="0051630C">
        <w:rPr>
          <w:rFonts w:ascii="Bahnschrift" w:hAnsi="Bahnschrift" w:cs="Poppins"/>
        </w:rPr>
        <w:t>otros, Linux, Windows, Solaris, FreeBSD, Open BSD y MS-DOS.</w:t>
      </w:r>
    </w:p>
    <w:p w14:paraId="47210AC6" w14:textId="77777777" w:rsidR="0059305A" w:rsidRPr="0051630C" w:rsidRDefault="0059305A" w:rsidP="0059305A">
      <w:pPr>
        <w:pStyle w:val="Prrafodelista"/>
        <w:ind w:left="720"/>
        <w:jc w:val="both"/>
        <w:rPr>
          <w:rFonts w:ascii="Bahnschrift" w:hAnsi="Bahnschrift" w:cs="Poppins"/>
        </w:rPr>
      </w:pPr>
    </w:p>
    <w:p w14:paraId="1CB36F6F" w14:textId="59A71842" w:rsidR="00F50504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>La virtualización de los sistemas operativos es transparente, es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decir, no hace falta modificar el sistema operativo huésped para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virtualizarlo.</w:t>
      </w:r>
    </w:p>
    <w:p w14:paraId="7A5A7D01" w14:textId="77777777" w:rsidR="0059305A" w:rsidRPr="00BE0E3E" w:rsidRDefault="0059305A" w:rsidP="0059305A">
      <w:pPr>
        <w:pStyle w:val="Prrafodelista"/>
        <w:ind w:left="720"/>
        <w:jc w:val="both"/>
        <w:rPr>
          <w:rFonts w:ascii="Bahnschrift" w:hAnsi="Bahnschrift" w:cs="Poppins"/>
        </w:rPr>
      </w:pPr>
    </w:p>
    <w:p w14:paraId="1FC852AF" w14:textId="715D77F8" w:rsidR="00B157FC" w:rsidRPr="00BE0E3E" w:rsidRDefault="00F50504" w:rsidP="0059305A">
      <w:pPr>
        <w:pStyle w:val="Prrafodelista"/>
        <w:numPr>
          <w:ilvl w:val="0"/>
          <w:numId w:val="43"/>
        </w:numPr>
        <w:jc w:val="both"/>
        <w:rPr>
          <w:rFonts w:ascii="Bahnschrift" w:hAnsi="Bahnschrift" w:cs="Poppins"/>
        </w:rPr>
      </w:pPr>
      <w:r w:rsidRPr="00F50504">
        <w:rPr>
          <w:rFonts w:ascii="Bahnschrift" w:hAnsi="Bahnschrift" w:cs="Poppins"/>
        </w:rPr>
        <w:t>Su desarrollo se encuentra muy activo, con actualizaciones</w:t>
      </w:r>
      <w:r w:rsidR="00DC566A">
        <w:rPr>
          <w:rFonts w:ascii="Bahnschrift" w:hAnsi="Bahnschrift" w:cs="Poppins"/>
        </w:rPr>
        <w:t xml:space="preserve"> </w:t>
      </w:r>
      <w:r w:rsidRPr="00DC566A">
        <w:rPr>
          <w:rFonts w:ascii="Bahnschrift" w:hAnsi="Bahnschrift" w:cs="Poppins"/>
        </w:rPr>
        <w:t>frecuentes que le han hecho acumular una gran cantidad de</w:t>
      </w:r>
      <w:r w:rsidR="00BE0E3E">
        <w:rPr>
          <w:rFonts w:ascii="Bahnschrift" w:hAnsi="Bahnschrift" w:cs="Poppins"/>
        </w:rPr>
        <w:t xml:space="preserve"> </w:t>
      </w:r>
      <w:r w:rsidRPr="00BE0E3E">
        <w:rPr>
          <w:rFonts w:ascii="Bahnschrift" w:hAnsi="Bahnschrift" w:cs="Poppins"/>
        </w:rPr>
        <w:t>características.</w:t>
      </w:r>
    </w:p>
    <w:p w14:paraId="2F3E4AEA" w14:textId="77777777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24E7939" w14:textId="0ADCCA70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 xml:space="preserve">Instalar </w:t>
      </w:r>
      <w:proofErr w:type="spellStart"/>
      <w:r w:rsidRPr="00EC6221">
        <w:rPr>
          <w:rFonts w:ascii="Poppins" w:hAnsi="Poppins" w:cs="Poppins"/>
          <w:b/>
          <w:bCs/>
          <w:color w:val="061F57" w:themeColor="text2" w:themeShade="BF"/>
        </w:rPr>
        <w:t>virtualbox</w:t>
      </w:r>
      <w:proofErr w:type="spellEnd"/>
      <w:r w:rsidRPr="00EC6221">
        <w:rPr>
          <w:rFonts w:ascii="Poppins" w:hAnsi="Poppins" w:cs="Poppins"/>
          <w:b/>
          <w:bCs/>
          <w:color w:val="061F57" w:themeColor="text2" w:themeShade="BF"/>
        </w:rPr>
        <w:t xml:space="preserve"> sobre Windows.</w:t>
      </w:r>
    </w:p>
    <w:p w14:paraId="6C983029" w14:textId="5918F78F" w:rsidR="006140EF" w:rsidRDefault="006140EF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3D00644F" w14:textId="1D484EA3" w:rsidR="0059305A" w:rsidRDefault="0059305A" w:rsidP="0059305A">
      <w:pPr>
        <w:pStyle w:val="Prrafodelista"/>
        <w:numPr>
          <w:ilvl w:val="0"/>
          <w:numId w:val="44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Se descarga la última versión desde:</w:t>
      </w:r>
      <w:r w:rsidR="005501C0">
        <w:rPr>
          <w:rFonts w:ascii="Bahnschrift" w:hAnsi="Bahnschrift" w:cs="Poppins"/>
        </w:rPr>
        <w:t xml:space="preserve"> </w:t>
      </w:r>
      <w:hyperlink r:id="rId11" w:history="1">
        <w:r w:rsidR="00457B89" w:rsidRPr="00E101C8">
          <w:rPr>
            <w:rStyle w:val="Hipervnculo"/>
            <w:rFonts w:ascii="Bahnschrift" w:hAnsi="Bahnschrift" w:cs="Poppins"/>
          </w:rPr>
          <w:t>https://www.virtualbox.org/wiki/Downloads</w:t>
        </w:r>
      </w:hyperlink>
    </w:p>
    <w:p w14:paraId="33EC64BE" w14:textId="4EED4C00" w:rsidR="00457B89" w:rsidRDefault="00457B89" w:rsidP="0059305A">
      <w:pPr>
        <w:pStyle w:val="Prrafodelista"/>
        <w:numPr>
          <w:ilvl w:val="0"/>
          <w:numId w:val="44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Se ejecuta el instalador.</w:t>
      </w:r>
    </w:p>
    <w:p w14:paraId="00897937" w14:textId="74765EAA" w:rsidR="00457B89" w:rsidRDefault="00457B89" w:rsidP="0059305A">
      <w:pPr>
        <w:pStyle w:val="Prrafodelista"/>
        <w:numPr>
          <w:ilvl w:val="0"/>
          <w:numId w:val="44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Aceptar todo, junto a las li</w:t>
      </w:r>
      <w:r w:rsidR="00EC7A38">
        <w:rPr>
          <w:rFonts w:ascii="Bahnschrift" w:hAnsi="Bahnschrift" w:cs="Poppins"/>
        </w:rPr>
        <w:t>cencias.</w:t>
      </w:r>
    </w:p>
    <w:p w14:paraId="7C1A8CB3" w14:textId="3FB5DD6F" w:rsidR="00EC7A38" w:rsidRDefault="000F382E" w:rsidP="0059305A">
      <w:pPr>
        <w:pStyle w:val="Prrafodelista"/>
        <w:numPr>
          <w:ilvl w:val="0"/>
          <w:numId w:val="44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Escogemos la ruta de instalación.</w:t>
      </w:r>
    </w:p>
    <w:p w14:paraId="3EFCCADC" w14:textId="20B00758" w:rsidR="000F382E" w:rsidRPr="00BE0E3E" w:rsidRDefault="000F382E" w:rsidP="0059305A">
      <w:pPr>
        <w:pStyle w:val="Prrafodelista"/>
        <w:numPr>
          <w:ilvl w:val="0"/>
          <w:numId w:val="44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Le damos permisos a los </w:t>
      </w:r>
      <w:r w:rsidR="00AD45F6">
        <w:rPr>
          <w:rFonts w:ascii="Bahnschrift" w:hAnsi="Bahnschrift" w:cs="Poppins"/>
        </w:rPr>
        <w:t>controladores que instalará</w:t>
      </w:r>
      <w:r w:rsidR="00451959">
        <w:rPr>
          <w:rFonts w:ascii="Bahnschrift" w:hAnsi="Bahnschrift" w:cs="Poppins"/>
        </w:rPr>
        <w:t>.</w:t>
      </w:r>
    </w:p>
    <w:p w14:paraId="2DDE1CB7" w14:textId="77777777" w:rsidR="0059305A" w:rsidRPr="006140EF" w:rsidRDefault="0059305A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4A6E771F" w14:textId="77777777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78D48B1" w14:textId="1C167604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 xml:space="preserve">Instala las extensiones de VirtualBox desde las preferencias de </w:t>
      </w:r>
      <w:proofErr w:type="spellStart"/>
      <w:r w:rsidRPr="00EC6221">
        <w:rPr>
          <w:rFonts w:ascii="Poppins" w:hAnsi="Poppins" w:cs="Poppins"/>
          <w:b/>
          <w:bCs/>
          <w:color w:val="061F57" w:themeColor="text2" w:themeShade="BF"/>
        </w:rPr>
        <w:t>Virtualbox</w:t>
      </w:r>
      <w:proofErr w:type="spellEnd"/>
      <w:r w:rsidRPr="00EC6221">
        <w:rPr>
          <w:rFonts w:ascii="Poppins" w:hAnsi="Poppins" w:cs="Poppins"/>
          <w:b/>
          <w:bCs/>
          <w:color w:val="061F57" w:themeColor="text2" w:themeShade="BF"/>
        </w:rPr>
        <w:t>.</w:t>
      </w:r>
    </w:p>
    <w:p w14:paraId="24BA3007" w14:textId="15D13557" w:rsidR="00451959" w:rsidRDefault="00451959" w:rsidP="0045195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423A8B8" w14:textId="4F465F99" w:rsidR="008F1136" w:rsidRDefault="00021441" w:rsidP="00021441">
      <w:pPr>
        <w:pStyle w:val="Prrafodelista"/>
        <w:numPr>
          <w:ilvl w:val="0"/>
          <w:numId w:val="46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Descargamos el </w:t>
      </w:r>
      <w:proofErr w:type="spellStart"/>
      <w:r>
        <w:rPr>
          <w:rFonts w:ascii="Bahnschrift" w:hAnsi="Bahnschrift" w:cs="Poppins"/>
        </w:rPr>
        <w:t>extension</w:t>
      </w:r>
      <w:proofErr w:type="spellEnd"/>
      <w:r>
        <w:rPr>
          <w:rFonts w:ascii="Bahnschrift" w:hAnsi="Bahnschrift" w:cs="Poppins"/>
        </w:rPr>
        <w:t xml:space="preserve"> pack desde la página oficial de VirtualBox: </w:t>
      </w:r>
      <w:hyperlink r:id="rId12" w:history="1">
        <w:r w:rsidRPr="00E101C8">
          <w:rPr>
            <w:rStyle w:val="Hipervnculo"/>
            <w:rFonts w:ascii="Bahnschrift" w:hAnsi="Bahnschrift" w:cs="Poppins"/>
          </w:rPr>
          <w:t>https://www.virtualbox.org/wiki/Downloads</w:t>
        </w:r>
      </w:hyperlink>
    </w:p>
    <w:p w14:paraId="59CE5A61" w14:textId="77777777" w:rsidR="00177DF6" w:rsidRDefault="00177DF6" w:rsidP="00177DF6">
      <w:pPr>
        <w:pStyle w:val="Prrafodelista"/>
        <w:ind w:left="1080"/>
        <w:jc w:val="both"/>
        <w:rPr>
          <w:rFonts w:ascii="Bahnschrift" w:hAnsi="Bahnschrift" w:cs="Poppins"/>
        </w:rPr>
      </w:pPr>
    </w:p>
    <w:p w14:paraId="0384D09A" w14:textId="53C88941" w:rsidR="00021441" w:rsidRPr="00021441" w:rsidRDefault="00021441" w:rsidP="00021441">
      <w:pPr>
        <w:pStyle w:val="Prrafodelista"/>
        <w:numPr>
          <w:ilvl w:val="0"/>
          <w:numId w:val="46"/>
        </w:numPr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Nos vamos a VirtualBox, le damos a archivo </w:t>
      </w:r>
      <w:r w:rsidRPr="00021441">
        <w:rPr>
          <w:rFonts w:ascii="Bahnschrift" w:hAnsi="Bahnschrift" w:cs="Poppins"/>
        </w:rPr>
        <w:sym w:font="Wingdings" w:char="F0E0"/>
      </w:r>
      <w:r>
        <w:rPr>
          <w:rFonts w:ascii="Bahnschrift" w:hAnsi="Bahnschrift" w:cs="Poppins"/>
        </w:rPr>
        <w:t xml:space="preserve"> Preferencias </w:t>
      </w:r>
      <w:r w:rsidRPr="00021441">
        <w:rPr>
          <w:rFonts w:ascii="Bahnschrift" w:hAnsi="Bahnschrift" w:cs="Poppins"/>
        </w:rPr>
        <w:sym w:font="Wingdings" w:char="F0E0"/>
      </w:r>
      <w:r>
        <w:rPr>
          <w:rFonts w:ascii="Bahnschrift" w:hAnsi="Bahnschrift" w:cs="Poppins"/>
        </w:rPr>
        <w:t xml:space="preserve"> Extensiones y le damos al botón </w:t>
      </w:r>
      <w:r w:rsidR="00177DF6">
        <w:rPr>
          <w:rFonts w:ascii="Bahnschrift" w:hAnsi="Bahnschrift" w:cs="Poppins"/>
        </w:rPr>
        <w:t>que se encuentra en la parte superior derecha, escogemos el archivo y le damos a instalar.</w:t>
      </w:r>
    </w:p>
    <w:p w14:paraId="15F8184F" w14:textId="6B105218" w:rsidR="00451959" w:rsidRPr="006140EF" w:rsidRDefault="00451959" w:rsidP="0045195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59FA551" w14:textId="5C6E275C" w:rsid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8E8D263" w14:textId="66DBCAE6" w:rsidR="00177DF6" w:rsidRDefault="00177DF6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903B678" w14:textId="3E7BD610" w:rsidR="00177DF6" w:rsidRDefault="00177DF6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FCFEDB1" w14:textId="56DE7CE3" w:rsidR="00177DF6" w:rsidRDefault="00177DF6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069E549" w14:textId="77777777" w:rsidR="00177DF6" w:rsidRPr="006140EF" w:rsidRDefault="00177DF6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22A5EA1" w14:textId="63EEEC53" w:rsidR="006140EF" w:rsidRPr="00EC6221" w:rsidRDefault="009B6230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56281C4" wp14:editId="03F0B964">
                <wp:simplePos x="0" y="0"/>
                <wp:positionH relativeFrom="column">
                  <wp:posOffset>681990</wp:posOffset>
                </wp:positionH>
                <wp:positionV relativeFrom="paragraph">
                  <wp:posOffset>3049270</wp:posOffset>
                </wp:positionV>
                <wp:extent cx="4771390" cy="635"/>
                <wp:effectExtent l="0" t="0" r="10160" b="0"/>
                <wp:wrapTopAndBottom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13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0125C0" w14:textId="541C44AA" w:rsidR="00A143BD" w:rsidRPr="009B6230" w:rsidRDefault="009B6230" w:rsidP="00A143BD">
                            <w:pPr>
                              <w:pStyle w:val="Descripcin"/>
                              <w:rPr>
                                <w:rFonts w:ascii="Bahnschrift" w:eastAsia="Times New Roman" w:hAnsi="Bahnschrift" w:cs="Poppins"/>
                                <w:b w:val="0"/>
                                <w:bCs/>
                                <w:i w:val="0"/>
                                <w:iCs w:val="0"/>
                                <w:color w:val="002060"/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9B6230">
                              <w:rPr>
                                <w:rFonts w:ascii="Bahnschrift" w:hAnsi="Bahnschrift"/>
                                <w:b w:val="0"/>
                                <w:bCs/>
                                <w:i w:val="0"/>
                                <w:iCs w:val="0"/>
                                <w:color w:val="002060"/>
                                <w:sz w:val="20"/>
                                <w:szCs w:val="20"/>
                              </w:rPr>
                              <w:t>Carpeta donde se guardan las máquinas virtuales por defecto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281C4" id="Cuadro de texto 3" o:spid="_x0000_s1029" type="#_x0000_t202" style="position:absolute;left:0;text-align:left;margin-left:53.7pt;margin-top:240.1pt;width:375.7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" filled="f" stroked="f">
                <v:textbox style="mso-fit-shape-to-text:t" inset="0,0,0,0">
                  <w:txbxContent>
                    <w:p w14:paraId="320125C0" w14:textId="541C44AA" w:rsidR="00A143BD" w:rsidRPr="009B6230" w:rsidRDefault="009B6230" w:rsidP="00A143BD">
                      <w:pPr>
                        <w:pStyle w:val="Descripcin"/>
                        <w:rPr>
                          <w:rFonts w:ascii="Bahnschrift" w:eastAsia="Times New Roman" w:hAnsi="Bahnschrift" w:cs="Poppins"/>
                          <w:b w:val="0"/>
                          <w:bCs/>
                          <w:i w:val="0"/>
                          <w:iCs w:val="0"/>
                          <w:color w:val="002060"/>
                          <w:sz w:val="28"/>
                          <w:szCs w:val="28"/>
                          <w:lang w:eastAsia="zh-CN"/>
                        </w:rPr>
                      </w:pPr>
                      <w:r w:rsidRPr="009B6230">
                        <w:rPr>
                          <w:rFonts w:ascii="Bahnschrift" w:hAnsi="Bahnschrift"/>
                          <w:b w:val="0"/>
                          <w:bCs/>
                          <w:i w:val="0"/>
                          <w:iCs w:val="0"/>
                          <w:color w:val="002060"/>
                          <w:sz w:val="20"/>
                          <w:szCs w:val="20"/>
                        </w:rPr>
                        <w:t>Carpeta donde se guardan las máquinas virtuales por defecto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40EF" w:rsidRPr="00EC6221">
        <w:rPr>
          <w:rFonts w:ascii="Poppins" w:hAnsi="Poppins" w:cs="Poppins"/>
          <w:b/>
          <w:bCs/>
          <w:color w:val="061F57" w:themeColor="text2" w:themeShade="BF"/>
        </w:rPr>
        <w:t>Realiza una captura de donde se guardan las máquinas virtuales.</w:t>
      </w:r>
    </w:p>
    <w:p w14:paraId="39986265" w14:textId="6B096EDC" w:rsidR="006140EF" w:rsidRPr="009B6230" w:rsidRDefault="00A143BD" w:rsidP="009B6230">
      <w:pPr>
        <w:rPr>
          <w:rFonts w:ascii="Poppins" w:hAnsi="Poppins" w:cs="Poppins"/>
          <w:color w:val="061F57" w:themeColor="text2" w:themeShade="BF"/>
        </w:rPr>
      </w:pPr>
      <w:r w:rsidRPr="00613AB4">
        <w:rPr>
          <w:noProof/>
        </w:rPr>
        <w:drawing>
          <wp:anchor distT="0" distB="0" distL="114300" distR="114300" simplePos="0" relativeHeight="251658248" behindDoc="0" locked="0" layoutInCell="1" allowOverlap="1" wp14:anchorId="5FEF2C16" wp14:editId="1AF8A97E">
            <wp:simplePos x="0" y="0"/>
            <wp:positionH relativeFrom="column">
              <wp:posOffset>672465</wp:posOffset>
            </wp:positionH>
            <wp:positionV relativeFrom="paragraph">
              <wp:posOffset>367665</wp:posOffset>
            </wp:positionV>
            <wp:extent cx="4771390" cy="2291542"/>
            <wp:effectExtent l="152400" t="152400" r="353060" b="35687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291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601224" w14:textId="2E46CF67" w:rsid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EA75C45" w14:textId="77777777" w:rsidR="00613AB4" w:rsidRPr="006140EF" w:rsidRDefault="00613AB4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E7D2666" w14:textId="0FA8796C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>¿Cuál es la tecla host?</w:t>
      </w:r>
    </w:p>
    <w:p w14:paraId="4D46E4BF" w14:textId="33C25C4A" w:rsidR="009B6230" w:rsidRDefault="009B6230" w:rsidP="009B623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25B41BF" w14:textId="34F74F46" w:rsidR="009B6230" w:rsidRDefault="009B6230" w:rsidP="009B623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La tecla control derecha es la tecla host.</w:t>
      </w:r>
    </w:p>
    <w:p w14:paraId="1B07067E" w14:textId="77777777" w:rsidR="009B6230" w:rsidRPr="006140EF" w:rsidRDefault="009B6230" w:rsidP="009B623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B3E2422" w14:textId="77777777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236DDB6" w14:textId="21A6C048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>¿Como abrir las preferencias mediante teclas de acceso rápido?</w:t>
      </w:r>
    </w:p>
    <w:p w14:paraId="451DA2D6" w14:textId="727553C9" w:rsidR="006140EF" w:rsidRDefault="006140EF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4A34A514" w14:textId="3E2C4B2A" w:rsidR="005A6A68" w:rsidRDefault="005A6A68" w:rsidP="005A6A68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proofErr w:type="spellStart"/>
      <w:r>
        <w:rPr>
          <w:rFonts w:ascii="Bahnschrift" w:hAnsi="Bahnschrift" w:cs="Poppins"/>
        </w:rPr>
        <w:t>Ctrl</w:t>
      </w:r>
      <w:proofErr w:type="spellEnd"/>
      <w:r>
        <w:rPr>
          <w:rFonts w:ascii="Bahnschrift" w:hAnsi="Bahnschrift" w:cs="Poppins"/>
        </w:rPr>
        <w:t xml:space="preserve"> + G.</w:t>
      </w:r>
    </w:p>
    <w:p w14:paraId="1A1C494C" w14:textId="77777777" w:rsidR="005A6A68" w:rsidRPr="006140EF" w:rsidRDefault="005A6A68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5B4282F4" w14:textId="77777777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DE473F8" w14:textId="444C6572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>¿Es posible cambiar el tamaño de la pantalla invitado? ¿Como?</w:t>
      </w:r>
    </w:p>
    <w:p w14:paraId="41DCA26D" w14:textId="48500B89" w:rsidR="005A6A68" w:rsidRDefault="005A6A68" w:rsidP="005A6A68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BEC596B" w14:textId="71A4AB4E" w:rsidR="0007591C" w:rsidRDefault="0007591C" w:rsidP="0007591C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Con la máquina virtual abiert</w:t>
      </w:r>
      <w:r w:rsidR="0088728E">
        <w:rPr>
          <w:rFonts w:ascii="Bahnschrift" w:hAnsi="Bahnschrift" w:cs="Poppins"/>
        </w:rPr>
        <w:t>a, en el carrusel de opciones, nos vamos a ver ahí tendremos todas las opciones para cambiar el t</w:t>
      </w:r>
      <w:r w:rsidR="00C15C32">
        <w:rPr>
          <w:rFonts w:ascii="Bahnschrift" w:hAnsi="Bahnschrift" w:cs="Poppins"/>
        </w:rPr>
        <w:t>amaño de la pantalla.</w:t>
      </w:r>
    </w:p>
    <w:p w14:paraId="554CC220" w14:textId="7CC029F3" w:rsidR="00EF672A" w:rsidRDefault="00EF672A" w:rsidP="0007591C">
      <w:pPr>
        <w:pStyle w:val="Prrafodelista"/>
        <w:ind w:left="720"/>
        <w:jc w:val="both"/>
        <w:rPr>
          <w:rFonts w:ascii="Bahnschrift" w:hAnsi="Bahnschrift" w:cs="Poppins"/>
        </w:rPr>
      </w:pPr>
    </w:p>
    <w:p w14:paraId="731657CB" w14:textId="054BB2E2" w:rsidR="00EF672A" w:rsidRDefault="00EF672A" w:rsidP="0007591C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También se puede cambiar desde el mismo invitado, cambiando la configuración del sistema, pero si queremos que la pantalla </w:t>
      </w:r>
      <w:r w:rsidR="003E4205">
        <w:rPr>
          <w:rFonts w:ascii="Bahnschrift" w:hAnsi="Bahnschrift" w:cs="Poppins"/>
        </w:rPr>
        <w:t xml:space="preserve">del invitado se ajuste a la nuestra, tendremos que instalar en el invitado </w:t>
      </w:r>
      <w:r w:rsidR="00671734">
        <w:rPr>
          <w:rFonts w:ascii="Bahnschrift" w:hAnsi="Bahnschrift" w:cs="Poppins"/>
        </w:rPr>
        <w:t xml:space="preserve">las </w:t>
      </w:r>
      <w:proofErr w:type="spellStart"/>
      <w:r w:rsidR="00671734">
        <w:rPr>
          <w:rFonts w:ascii="Bahnschrift" w:hAnsi="Bahnschrift" w:cs="Poppins"/>
        </w:rPr>
        <w:t>Guests</w:t>
      </w:r>
      <w:proofErr w:type="spellEnd"/>
      <w:r w:rsidR="00671734">
        <w:rPr>
          <w:rFonts w:ascii="Bahnschrift" w:hAnsi="Bahnschrift" w:cs="Poppins"/>
        </w:rPr>
        <w:t xml:space="preserve"> </w:t>
      </w:r>
      <w:proofErr w:type="spellStart"/>
      <w:r w:rsidR="00671734">
        <w:rPr>
          <w:rFonts w:ascii="Bahnschrift" w:hAnsi="Bahnschrift" w:cs="Poppins"/>
        </w:rPr>
        <w:t>Additions</w:t>
      </w:r>
      <w:proofErr w:type="spellEnd"/>
      <w:r w:rsidR="00671734">
        <w:rPr>
          <w:rFonts w:ascii="Bahnschrift" w:hAnsi="Bahnschrift" w:cs="Poppins"/>
        </w:rPr>
        <w:t>.</w:t>
      </w:r>
    </w:p>
    <w:p w14:paraId="6A8CB161" w14:textId="77777777" w:rsidR="00C15C32" w:rsidRDefault="00C15C32" w:rsidP="0007591C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AC5B077" w14:textId="57B35207" w:rsidR="005A6A68" w:rsidRPr="006140EF" w:rsidRDefault="005A6A68" w:rsidP="005A6A68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A214833" w14:textId="441A4A6A" w:rsid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FA594D5" w14:textId="4E4B7E6D" w:rsidR="00671734" w:rsidRDefault="00671734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13E0DA4" w14:textId="77777777" w:rsidR="00671734" w:rsidRPr="006140EF" w:rsidRDefault="00671734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041DDAA" w14:textId="2CC46E6E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lastRenderedPageBreak/>
        <w:t>Cambiar las comprobaciones de actualizaciones cada 10 días</w:t>
      </w:r>
    </w:p>
    <w:p w14:paraId="0C794278" w14:textId="77777777" w:rsidR="006140EF" w:rsidRPr="006140EF" w:rsidRDefault="006140EF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0781D361" w14:textId="2EB556F3" w:rsidR="006140EF" w:rsidRPr="007D03C1" w:rsidRDefault="0028171B" w:rsidP="007D03C1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En las preferencias de VirtualBox (</w:t>
      </w:r>
      <w:proofErr w:type="spellStart"/>
      <w:r>
        <w:rPr>
          <w:rFonts w:ascii="Bahnschrift" w:hAnsi="Bahnschrift" w:cs="Poppins"/>
        </w:rPr>
        <w:t>Ctrl</w:t>
      </w:r>
      <w:proofErr w:type="spellEnd"/>
      <w:r>
        <w:rPr>
          <w:rFonts w:ascii="Bahnschrift" w:hAnsi="Bahnschrift" w:cs="Poppins"/>
        </w:rPr>
        <w:t xml:space="preserve"> + G), nos iremos a Actualiza</w:t>
      </w:r>
      <w:r w:rsidR="003338FC">
        <w:rPr>
          <w:rFonts w:ascii="Bahnschrift" w:hAnsi="Bahnschrift" w:cs="Poppins"/>
        </w:rPr>
        <w:t xml:space="preserve">r, ahí marcaremos la </w:t>
      </w:r>
      <w:r w:rsidR="001A2286">
        <w:rPr>
          <w:rFonts w:ascii="Bahnschrift" w:hAnsi="Bahnschrift" w:cs="Poppins"/>
        </w:rPr>
        <w:t xml:space="preserve">casilla </w:t>
      </w:r>
      <w:r w:rsidR="001A2286" w:rsidRPr="007D03C1">
        <w:rPr>
          <w:rFonts w:ascii="Bahnschrift" w:hAnsi="Bahnschrift" w:cs="Poppins"/>
          <w:b/>
          <w:bCs/>
          <w:i/>
          <w:iCs/>
        </w:rPr>
        <w:t>Comprobar actualizaciones</w:t>
      </w:r>
      <w:r w:rsidR="00D350B3">
        <w:rPr>
          <w:rFonts w:ascii="Bahnschrift" w:hAnsi="Bahnschrift" w:cs="Poppins"/>
        </w:rPr>
        <w:t xml:space="preserve"> y para poner cada diez días, seleccionar </w:t>
      </w:r>
      <w:r w:rsidR="00D350B3" w:rsidRPr="007D03C1">
        <w:rPr>
          <w:rFonts w:ascii="Bahnschrift" w:hAnsi="Bahnschrift" w:cs="Poppins"/>
          <w:b/>
          <w:bCs/>
          <w:i/>
          <w:iCs/>
        </w:rPr>
        <w:t>10 días</w:t>
      </w:r>
      <w:r w:rsidR="00D350B3">
        <w:rPr>
          <w:rFonts w:ascii="Bahnschrift" w:hAnsi="Bahnschrift" w:cs="Poppins"/>
        </w:rPr>
        <w:t xml:space="preserve"> en </w:t>
      </w:r>
      <w:r w:rsidR="007D03C1" w:rsidRPr="007D03C1">
        <w:rPr>
          <w:rFonts w:ascii="Bahnschrift" w:hAnsi="Bahnschrift" w:cs="Poppins"/>
          <w:b/>
          <w:bCs/>
          <w:i/>
          <w:iCs/>
        </w:rPr>
        <w:t>Una vez cada</w:t>
      </w:r>
      <w:r w:rsidR="007D03C1">
        <w:rPr>
          <w:rFonts w:ascii="Bahnschrift" w:hAnsi="Bahnschrift" w:cs="Poppins"/>
        </w:rPr>
        <w:t>.</w:t>
      </w:r>
    </w:p>
    <w:p w14:paraId="4113171B" w14:textId="77777777" w:rsidR="0028171B" w:rsidRPr="006140EF" w:rsidRDefault="0028171B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9E1A43E" w14:textId="763D4406" w:rsidR="006140EF" w:rsidRPr="00EC6221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EC6221">
        <w:rPr>
          <w:rFonts w:ascii="Poppins" w:hAnsi="Poppins" w:cs="Poppins"/>
          <w:b/>
          <w:bCs/>
          <w:color w:val="061F57" w:themeColor="text2" w:themeShade="BF"/>
        </w:rPr>
        <w:t>Formatos de los archivos que contienen a los DD</w:t>
      </w:r>
    </w:p>
    <w:p w14:paraId="6AA00A8E" w14:textId="0E445F55" w:rsidR="007344C3" w:rsidRDefault="007344C3" w:rsidP="007344C3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01C141C" w14:textId="79931055" w:rsidR="007344C3" w:rsidRPr="00B67D7C" w:rsidRDefault="006806F6" w:rsidP="007344C3">
      <w:pPr>
        <w:pStyle w:val="Prrafodelista"/>
        <w:ind w:left="720"/>
        <w:jc w:val="both"/>
        <w:rPr>
          <w:rFonts w:ascii="Bahnschrift" w:hAnsi="Bahnschrift" w:cs="Poppins"/>
        </w:rPr>
      </w:pPr>
      <w:proofErr w:type="gramStart"/>
      <w:r w:rsidRPr="00B67D7C">
        <w:rPr>
          <w:rFonts w:ascii="Bahnschrift" w:hAnsi="Bahnschrift" w:cs="Poppins"/>
        </w:rPr>
        <w:t>.</w:t>
      </w:r>
      <w:proofErr w:type="spellStart"/>
      <w:r w:rsidRPr="00B67D7C">
        <w:rPr>
          <w:rFonts w:ascii="Bahnschrift" w:hAnsi="Bahnschrift" w:cs="Poppins"/>
        </w:rPr>
        <w:t>vdi</w:t>
      </w:r>
      <w:proofErr w:type="spellEnd"/>
      <w:proofErr w:type="gramEnd"/>
    </w:p>
    <w:p w14:paraId="532DB89B" w14:textId="3D17C58C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0669E23" w14:textId="4D95097D" w:rsidR="006140EF" w:rsidRPr="00684AFF" w:rsidRDefault="006140EF" w:rsidP="006140EF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Diferencia entre disco dinámico y fijo</w:t>
      </w:r>
    </w:p>
    <w:p w14:paraId="766764B7" w14:textId="6B093343" w:rsidR="006140EF" w:rsidRPr="006140EF" w:rsidRDefault="006140EF" w:rsidP="006140E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762186F1" w14:textId="3FA667FE" w:rsidR="00AA10E5" w:rsidRPr="007D03C1" w:rsidRDefault="00AA10E5" w:rsidP="00AA10E5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Un disco </w:t>
      </w:r>
      <w:r w:rsidR="00D0633D">
        <w:rPr>
          <w:rFonts w:ascii="Bahnschrift" w:hAnsi="Bahnschrift" w:cs="Poppins"/>
        </w:rPr>
        <w:t>dinámico</w:t>
      </w:r>
      <w:r>
        <w:rPr>
          <w:rFonts w:ascii="Bahnschrift" w:hAnsi="Bahnschrift" w:cs="Poppins"/>
        </w:rPr>
        <w:t xml:space="preserve"> va ocupando espacio de la máquina anfitrión según se vaya llenando, un disco fijo </w:t>
      </w:r>
      <w:r w:rsidR="00D0633D">
        <w:rPr>
          <w:rFonts w:ascii="Bahnschrift" w:hAnsi="Bahnschrift" w:cs="Poppins"/>
        </w:rPr>
        <w:t>coge directamente el espacio del anfitrión que ha sido asignado al sistema invitado.</w:t>
      </w:r>
    </w:p>
    <w:p w14:paraId="3D1A5F46" w14:textId="21D2DE03" w:rsidR="00B67D7C" w:rsidRPr="00A42457" w:rsidRDefault="00B67D7C" w:rsidP="00A42457">
      <w:pPr>
        <w:jc w:val="both"/>
        <w:rPr>
          <w:rFonts w:ascii="Poppins" w:hAnsi="Poppins" w:cs="Poppins"/>
          <w:color w:val="061F57" w:themeColor="text2" w:themeShade="BF"/>
        </w:rPr>
      </w:pPr>
    </w:p>
    <w:p w14:paraId="3AAF7742" w14:textId="02F09FC4" w:rsidR="00C82C35" w:rsidRPr="00684AFF" w:rsidRDefault="006140EF" w:rsidP="00C82C35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Crea una máquina virtual para Windows 10 y otra para Ubuntu 22 e instálalos con las siguientes </w:t>
      </w:r>
      <w:proofErr w:type="spellStart"/>
      <w:r w:rsidRPr="00684AFF">
        <w:rPr>
          <w:rFonts w:ascii="Poppins" w:hAnsi="Poppins" w:cs="Poppins"/>
          <w:b/>
          <w:bCs/>
          <w:color w:val="061F57" w:themeColor="text2" w:themeShade="BF"/>
        </w:rPr>
        <w:t>caracteristicas</w:t>
      </w:r>
      <w:proofErr w:type="spellEnd"/>
      <w:r w:rsidRPr="00684AFF">
        <w:rPr>
          <w:rFonts w:ascii="Poppins" w:hAnsi="Poppins" w:cs="Poppins"/>
          <w:b/>
          <w:bCs/>
          <w:color w:val="061F57" w:themeColor="text2" w:themeShade="BF"/>
        </w:rPr>
        <w:t>: Configuración de las máquinas:</w:t>
      </w:r>
    </w:p>
    <w:p w14:paraId="4C1E3A90" w14:textId="77777777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E93F4E5" w14:textId="794A3FA5" w:rsidR="006140EF" w:rsidRDefault="006140EF" w:rsidP="006140EF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6140EF">
        <w:rPr>
          <w:rFonts w:ascii="Poppins" w:hAnsi="Poppins" w:cs="Poppins"/>
          <w:color w:val="061F57" w:themeColor="text2" w:themeShade="BF"/>
        </w:rPr>
        <w:t>Cambiar el nombre por:</w:t>
      </w:r>
    </w:p>
    <w:p w14:paraId="3078A251" w14:textId="7E396B4F" w:rsidR="006140EF" w:rsidRPr="006140EF" w:rsidRDefault="006140EF" w:rsidP="006140E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688D672" w14:textId="0E199E86" w:rsidR="006140EF" w:rsidRPr="006140EF" w:rsidRDefault="006140EF" w:rsidP="006140EF">
      <w:pPr>
        <w:pStyle w:val="Prrafodelista"/>
        <w:numPr>
          <w:ilvl w:val="0"/>
          <w:numId w:val="29"/>
        </w:numPr>
        <w:jc w:val="both"/>
        <w:rPr>
          <w:rFonts w:ascii="Poppins" w:hAnsi="Poppins" w:cs="Poppins"/>
          <w:color w:val="061F57" w:themeColor="text2" w:themeShade="BF"/>
        </w:rPr>
      </w:pPr>
      <w:r w:rsidRPr="006140EF">
        <w:rPr>
          <w:rFonts w:ascii="Poppins" w:hAnsi="Poppins" w:cs="Poppins"/>
          <w:color w:val="061F57" w:themeColor="text2" w:themeShade="BF"/>
        </w:rPr>
        <w:t>Win10nombre</w:t>
      </w:r>
    </w:p>
    <w:p w14:paraId="7A97CA79" w14:textId="4F079B94" w:rsidR="006140EF" w:rsidRDefault="006140EF" w:rsidP="006140EF">
      <w:pPr>
        <w:pStyle w:val="Prrafodelista"/>
        <w:numPr>
          <w:ilvl w:val="0"/>
          <w:numId w:val="29"/>
        </w:numPr>
        <w:jc w:val="both"/>
        <w:rPr>
          <w:rFonts w:ascii="Poppins" w:hAnsi="Poppins" w:cs="Poppins"/>
          <w:color w:val="061F57" w:themeColor="text2" w:themeShade="BF"/>
        </w:rPr>
      </w:pPr>
      <w:r w:rsidRPr="006140EF">
        <w:rPr>
          <w:rFonts w:ascii="Poppins" w:hAnsi="Poppins" w:cs="Poppins"/>
          <w:color w:val="061F57" w:themeColor="text2" w:themeShade="BF"/>
        </w:rPr>
        <w:t>Ubu20nombre</w:t>
      </w:r>
    </w:p>
    <w:p w14:paraId="2121CA62" w14:textId="0D8AD1ED" w:rsidR="006140EF" w:rsidRPr="006140EF" w:rsidRDefault="006140EF" w:rsidP="006140E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C3F75ED" w14:textId="4F74EA81" w:rsidR="006140EF" w:rsidRDefault="00D8392B" w:rsidP="006140EF">
      <w:pPr>
        <w:ind w:left="720"/>
        <w:jc w:val="both"/>
        <w:rPr>
          <w:rFonts w:ascii="Poppins" w:hAnsi="Poppins" w:cs="Poppins"/>
          <w:b w:val="0"/>
          <w:bCs/>
          <w:color w:val="061F57" w:themeColor="text2" w:themeShade="BF"/>
          <w:sz w:val="24"/>
          <w:szCs w:val="20"/>
        </w:rPr>
      </w:pPr>
      <w:r w:rsidRPr="00D8392B">
        <w:rPr>
          <w:rFonts w:ascii="Poppins" w:hAnsi="Poppins" w:cs="Poppins"/>
          <w:b w:val="0"/>
          <w:bCs/>
          <w:noProof/>
          <w:color w:val="061F57" w:themeColor="text2" w:themeShade="BF"/>
          <w:sz w:val="24"/>
          <w:szCs w:val="20"/>
        </w:rPr>
        <w:drawing>
          <wp:anchor distT="0" distB="0" distL="114300" distR="114300" simplePos="0" relativeHeight="251658251" behindDoc="0" locked="0" layoutInCell="1" allowOverlap="1" wp14:anchorId="4C648BD8" wp14:editId="026ED183">
            <wp:simplePos x="0" y="0"/>
            <wp:positionH relativeFrom="column">
              <wp:posOffset>3244215</wp:posOffset>
            </wp:positionH>
            <wp:positionV relativeFrom="paragraph">
              <wp:posOffset>485775</wp:posOffset>
            </wp:positionV>
            <wp:extent cx="2839085" cy="2209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E63" w:rsidRPr="00A13E63">
        <w:rPr>
          <w:rFonts w:ascii="Poppins" w:hAnsi="Poppins" w:cs="Poppins"/>
          <w:b w:val="0"/>
          <w:bCs/>
          <w:noProof/>
          <w:color w:val="061F57" w:themeColor="text2" w:themeShade="BF"/>
          <w:sz w:val="24"/>
          <w:szCs w:val="20"/>
        </w:rPr>
        <w:drawing>
          <wp:anchor distT="0" distB="0" distL="114300" distR="114300" simplePos="0" relativeHeight="251658250" behindDoc="0" locked="0" layoutInCell="1" allowOverlap="1" wp14:anchorId="6CACAECF" wp14:editId="6CCBE812">
            <wp:simplePos x="0" y="0"/>
            <wp:positionH relativeFrom="column">
              <wp:posOffset>310515</wp:posOffset>
            </wp:positionH>
            <wp:positionV relativeFrom="paragraph">
              <wp:posOffset>485775</wp:posOffset>
            </wp:positionV>
            <wp:extent cx="2880360" cy="22479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EF" w:rsidRPr="00A91C56">
        <w:rPr>
          <w:rFonts w:ascii="Poppins" w:hAnsi="Poppins" w:cs="Poppins"/>
          <w:b w:val="0"/>
          <w:bCs/>
          <w:color w:val="061F57" w:themeColor="text2" w:themeShade="BF"/>
          <w:sz w:val="24"/>
          <w:szCs w:val="20"/>
        </w:rPr>
        <w:t>Donde nombre es vuestro nombre.</w:t>
      </w:r>
      <w:r w:rsidRPr="00D8392B">
        <w:rPr>
          <w:noProof/>
        </w:rPr>
        <w:t xml:space="preserve"> </w:t>
      </w:r>
    </w:p>
    <w:p w14:paraId="652A40E9" w14:textId="603D9549" w:rsidR="00A91C56" w:rsidRDefault="00A91C56" w:rsidP="006140EF">
      <w:pPr>
        <w:ind w:left="720"/>
        <w:jc w:val="both"/>
        <w:rPr>
          <w:rFonts w:ascii="Poppins" w:hAnsi="Poppins" w:cs="Poppins"/>
          <w:b w:val="0"/>
          <w:bCs/>
          <w:color w:val="061F57" w:themeColor="text2" w:themeShade="BF"/>
          <w:sz w:val="24"/>
          <w:szCs w:val="20"/>
        </w:rPr>
      </w:pPr>
    </w:p>
    <w:p w14:paraId="72CFB146" w14:textId="24D0D041" w:rsidR="00A91C56" w:rsidRDefault="00A91C56" w:rsidP="006140EF">
      <w:pPr>
        <w:ind w:left="720"/>
        <w:jc w:val="both"/>
        <w:rPr>
          <w:rFonts w:ascii="Poppins" w:hAnsi="Poppins" w:cs="Poppins"/>
          <w:b w:val="0"/>
          <w:bCs/>
          <w:color w:val="061F57" w:themeColor="text2" w:themeShade="BF"/>
          <w:sz w:val="24"/>
          <w:szCs w:val="20"/>
        </w:rPr>
      </w:pPr>
    </w:p>
    <w:p w14:paraId="4356A17C" w14:textId="6A22654E" w:rsidR="00A91C56" w:rsidRPr="00684AFF" w:rsidRDefault="00A91C56" w:rsidP="00D8392B">
      <w:pPr>
        <w:jc w:val="both"/>
        <w:rPr>
          <w:rFonts w:ascii="Poppins" w:hAnsi="Poppins" w:cs="Poppins"/>
          <w:b w:val="0"/>
          <w:bCs/>
          <w:color w:val="061F57" w:themeColor="text2" w:themeShade="BF"/>
          <w:sz w:val="16"/>
          <w:szCs w:val="12"/>
        </w:rPr>
      </w:pPr>
    </w:p>
    <w:p w14:paraId="199BC337" w14:textId="2990047F" w:rsidR="006140EF" w:rsidRDefault="006140EF" w:rsidP="00A91C56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A91C56">
        <w:rPr>
          <w:rFonts w:ascii="Poppins" w:hAnsi="Poppins" w:cs="Poppins"/>
          <w:color w:val="061F57" w:themeColor="text2" w:themeShade="BF"/>
        </w:rPr>
        <w:lastRenderedPageBreak/>
        <w:t>Ver donde se almacenan las instantáneas.</w:t>
      </w:r>
    </w:p>
    <w:p w14:paraId="15093AB4" w14:textId="1E1DD892" w:rsidR="00FD5B99" w:rsidRDefault="00FD5B99" w:rsidP="00FD5B9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038EACC" w14:textId="04FC4797" w:rsidR="00FD5B99" w:rsidRPr="007D03C1" w:rsidRDefault="00FD5B99" w:rsidP="00FD5B9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Se almacenan en la carpeta de su máquina virtual, C:/</w:t>
      </w:r>
      <w:r w:rsidR="00CD7D7B">
        <w:rPr>
          <w:rFonts w:ascii="Bahnschrift" w:hAnsi="Bahnschrift" w:cs="Poppins"/>
        </w:rPr>
        <w:t xml:space="preserve">users/usuario/VirtualBox </w:t>
      </w:r>
      <w:proofErr w:type="spellStart"/>
      <w:r w:rsidR="00CD7D7B">
        <w:rPr>
          <w:rFonts w:ascii="Bahnschrift" w:hAnsi="Bahnschrift" w:cs="Poppins"/>
        </w:rPr>
        <w:t>VMs</w:t>
      </w:r>
      <w:proofErr w:type="spellEnd"/>
      <w:r w:rsidR="00CD7D7B">
        <w:rPr>
          <w:rFonts w:ascii="Bahnschrift" w:hAnsi="Bahnschrift" w:cs="Poppins"/>
        </w:rPr>
        <w:t>/máqui</w:t>
      </w:r>
      <w:r w:rsidR="006E02C4">
        <w:rPr>
          <w:rFonts w:ascii="Bahnschrift" w:hAnsi="Bahnschrift" w:cs="Poppins"/>
        </w:rPr>
        <w:t>na virtual</w:t>
      </w:r>
    </w:p>
    <w:p w14:paraId="4E18DB7C" w14:textId="77777777" w:rsidR="00FD5B99" w:rsidRPr="006E02C4" w:rsidRDefault="00FD5B99" w:rsidP="006E02C4">
      <w:pPr>
        <w:jc w:val="both"/>
        <w:rPr>
          <w:rFonts w:ascii="Poppins" w:hAnsi="Poppins" w:cs="Poppins"/>
          <w:color w:val="061F57" w:themeColor="text2" w:themeShade="BF"/>
        </w:rPr>
      </w:pPr>
    </w:p>
    <w:p w14:paraId="079CDEB7" w14:textId="362F563F" w:rsidR="006140EF" w:rsidRDefault="006140EF" w:rsidP="00A91C56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A91C56">
        <w:rPr>
          <w:rFonts w:ascii="Poppins" w:hAnsi="Poppins" w:cs="Poppins"/>
          <w:color w:val="061F57" w:themeColor="text2" w:themeShade="BF"/>
        </w:rPr>
        <w:t>Habilitar el portapapeles</w:t>
      </w:r>
    </w:p>
    <w:p w14:paraId="510C9084" w14:textId="77777777" w:rsidR="003F1411" w:rsidRDefault="003F1411" w:rsidP="003F1411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362D6AE" w14:textId="10503D6C" w:rsidR="00E1456F" w:rsidRDefault="003F1411" w:rsidP="00E1456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3F1411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3" behindDoc="0" locked="0" layoutInCell="1" allowOverlap="1" wp14:anchorId="495980BA" wp14:editId="6B8A5D6F">
            <wp:simplePos x="0" y="0"/>
            <wp:positionH relativeFrom="margin">
              <wp:posOffset>3704590</wp:posOffset>
            </wp:positionH>
            <wp:positionV relativeFrom="paragraph">
              <wp:posOffset>104775</wp:posOffset>
            </wp:positionV>
            <wp:extent cx="2336800" cy="1078230"/>
            <wp:effectExtent l="152400" t="152400" r="368300" b="3695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78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60F2" w14:textId="3D521083" w:rsidR="00E1456F" w:rsidRDefault="00E1456F" w:rsidP="00E1456F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Con la máquina encendida, en la cinta de opciones nos iremos a dispositivos, portapapeles compartido y </w:t>
      </w:r>
      <w:r w:rsidR="003F1411">
        <w:rPr>
          <w:rFonts w:ascii="Bahnschrift" w:hAnsi="Bahnschrift" w:cs="Poppins"/>
        </w:rPr>
        <w:t>tendremos las opciones que se ven en la siguiente figura:</w:t>
      </w:r>
    </w:p>
    <w:p w14:paraId="70B60160" w14:textId="4284682F" w:rsidR="003F1411" w:rsidRPr="007D03C1" w:rsidRDefault="003F1411" w:rsidP="00E1456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666CC86" w14:textId="482CB610" w:rsidR="00E1456F" w:rsidRDefault="00E1456F" w:rsidP="00E1456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3D81A61" w14:textId="77777777" w:rsidR="00E1456F" w:rsidRPr="00A91C56" w:rsidRDefault="00E1456F" w:rsidP="00E1456F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818BBC5" w14:textId="67374265" w:rsidR="006140EF" w:rsidRDefault="006140EF" w:rsidP="00A91C56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A91C56">
        <w:rPr>
          <w:rFonts w:ascii="Poppins" w:hAnsi="Poppins" w:cs="Poppins"/>
          <w:color w:val="061F57" w:themeColor="text2" w:themeShade="BF"/>
        </w:rPr>
        <w:t>Poner la siguiente secuencia de arranque (cd/</w:t>
      </w:r>
      <w:proofErr w:type="spellStart"/>
      <w:r w:rsidRPr="00A91C56">
        <w:rPr>
          <w:rFonts w:ascii="Poppins" w:hAnsi="Poppins" w:cs="Poppins"/>
          <w:color w:val="061F57" w:themeColor="text2" w:themeShade="BF"/>
        </w:rPr>
        <w:t>dvd</w:t>
      </w:r>
      <w:proofErr w:type="spellEnd"/>
      <w:r w:rsidRPr="00A91C56">
        <w:rPr>
          <w:rFonts w:ascii="Poppins" w:hAnsi="Poppins" w:cs="Poppins"/>
          <w:color w:val="061F57" w:themeColor="text2" w:themeShade="BF"/>
        </w:rPr>
        <w:t xml:space="preserve">; </w:t>
      </w:r>
      <w:proofErr w:type="spellStart"/>
      <w:proofErr w:type="gramStart"/>
      <w:r w:rsidRPr="00A91C56">
        <w:rPr>
          <w:rFonts w:ascii="Poppins" w:hAnsi="Poppins" w:cs="Poppins"/>
          <w:color w:val="061F57" w:themeColor="text2" w:themeShade="BF"/>
        </w:rPr>
        <w:t>DD;Red</w:t>
      </w:r>
      <w:proofErr w:type="spellEnd"/>
      <w:proofErr w:type="gramEnd"/>
      <w:r w:rsidRPr="00A91C56">
        <w:rPr>
          <w:rFonts w:ascii="Poppins" w:hAnsi="Poppins" w:cs="Poppins"/>
          <w:color w:val="061F57" w:themeColor="text2" w:themeShade="BF"/>
        </w:rPr>
        <w:t>)</w:t>
      </w:r>
      <w:r w:rsidR="007A22D2">
        <w:rPr>
          <w:rFonts w:ascii="Poppins" w:hAnsi="Poppins" w:cs="Poppins"/>
          <w:color w:val="061F57" w:themeColor="text2" w:themeShade="BF"/>
        </w:rPr>
        <w:t xml:space="preserve"> y desactiva el disquete:</w:t>
      </w:r>
    </w:p>
    <w:p w14:paraId="00A8B7EC" w14:textId="0D3E2129" w:rsidR="002010E4" w:rsidRDefault="007A22D2" w:rsidP="002010E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7A22D2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4" behindDoc="0" locked="0" layoutInCell="1" allowOverlap="1" wp14:anchorId="628FEA83" wp14:editId="238ADC1E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3873500" cy="1290955"/>
            <wp:effectExtent l="152400" t="152400" r="355600" b="36639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90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5DAC0" w14:textId="4779AE62" w:rsidR="007A22D2" w:rsidRDefault="007A22D2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2223C942" w14:textId="51ECB2C8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00937947" w14:textId="34A04B5F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0478464C" w14:textId="152D74DE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0BE91AAB" w14:textId="08B0BBD3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7F223121" w14:textId="5DC3AC45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36B4BD3E" w14:textId="4ECCB5C2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1E65C332" w14:textId="40FE2856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715E368B" w14:textId="465F6164" w:rsidR="000C060E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54280C93" w14:textId="77777777" w:rsidR="000C060E" w:rsidRPr="007A22D2" w:rsidRDefault="000C060E" w:rsidP="007A22D2">
      <w:pPr>
        <w:jc w:val="both"/>
        <w:rPr>
          <w:rFonts w:ascii="Poppins" w:hAnsi="Poppins" w:cs="Poppins"/>
          <w:color w:val="061F57" w:themeColor="text2" w:themeShade="BF"/>
        </w:rPr>
      </w:pPr>
    </w:p>
    <w:p w14:paraId="00D09A1C" w14:textId="03785550" w:rsidR="006140EF" w:rsidRDefault="006140EF" w:rsidP="00CF1BBB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CF1BBB">
        <w:rPr>
          <w:rFonts w:ascii="Poppins" w:hAnsi="Poppins" w:cs="Poppins"/>
          <w:color w:val="061F57" w:themeColor="text2" w:themeShade="BF"/>
        </w:rPr>
        <w:lastRenderedPageBreak/>
        <w:t>Desde ficha sistema.</w:t>
      </w:r>
    </w:p>
    <w:p w14:paraId="3A6DA133" w14:textId="77777777" w:rsidR="00CF1BBB" w:rsidRPr="00CF1BBB" w:rsidRDefault="00CF1BBB" w:rsidP="00CF1BBB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7C418CE" w14:textId="173D5103" w:rsidR="000C060E" w:rsidRPr="000C060E" w:rsidRDefault="00664933" w:rsidP="000C060E">
      <w:pPr>
        <w:pStyle w:val="Prrafodelista"/>
        <w:numPr>
          <w:ilvl w:val="0"/>
          <w:numId w:val="32"/>
        </w:numPr>
        <w:jc w:val="both"/>
        <w:rPr>
          <w:rFonts w:ascii="Poppins" w:hAnsi="Poppins" w:cs="Poppins"/>
          <w:color w:val="061F57" w:themeColor="text2" w:themeShade="BF"/>
        </w:rPr>
      </w:pPr>
      <w:r w:rsidRPr="00CF1BBB">
        <w:rPr>
          <w:rFonts w:ascii="Segoe UI Emoji" w:hAnsi="Segoe UI Emoji" w:cs="Segoe UI Emoji"/>
          <w:color w:val="061F57" w:themeColor="text2" w:themeShade="BF"/>
        </w:rPr>
        <w:t>H</w:t>
      </w:r>
      <w:r w:rsidR="006140EF" w:rsidRPr="00CF1BBB">
        <w:rPr>
          <w:rFonts w:ascii="Poppins" w:hAnsi="Poppins" w:cs="Poppins"/>
          <w:color w:val="061F57" w:themeColor="text2" w:themeShade="BF"/>
        </w:rPr>
        <w:t>abilita “I/OAPIC” (permite ejecutar sistemas de 64 bits virtuales que utilizan varios procesadores).</w:t>
      </w:r>
    </w:p>
    <w:p w14:paraId="7FE11488" w14:textId="779F4496" w:rsidR="006140EF" w:rsidRDefault="006140EF" w:rsidP="00CF1BBB">
      <w:pPr>
        <w:pStyle w:val="Prrafodelista"/>
        <w:numPr>
          <w:ilvl w:val="0"/>
          <w:numId w:val="32"/>
        </w:numPr>
        <w:jc w:val="both"/>
        <w:rPr>
          <w:rFonts w:ascii="Poppins" w:hAnsi="Poppins" w:cs="Poppins"/>
          <w:color w:val="061F57" w:themeColor="text2" w:themeShade="BF"/>
        </w:rPr>
      </w:pPr>
      <w:r w:rsidRPr="00CF1BBB">
        <w:rPr>
          <w:rFonts w:ascii="Poppins" w:hAnsi="Poppins" w:cs="Poppins"/>
          <w:color w:val="061F57" w:themeColor="text2" w:themeShade="BF"/>
        </w:rPr>
        <w:t>2GB R</w:t>
      </w:r>
      <w:r w:rsidR="000C060E">
        <w:rPr>
          <w:rFonts w:ascii="Poppins" w:hAnsi="Poppins" w:cs="Poppins"/>
          <w:color w:val="061F57" w:themeColor="text2" w:themeShade="BF"/>
        </w:rPr>
        <w:t>AM.</w:t>
      </w:r>
    </w:p>
    <w:p w14:paraId="03B80BE9" w14:textId="5F6CCBAB" w:rsidR="00CF1BBB" w:rsidRPr="00167BC1" w:rsidRDefault="00167BC1" w:rsidP="00167BC1">
      <w:pPr>
        <w:jc w:val="both"/>
        <w:rPr>
          <w:rFonts w:ascii="Poppins" w:hAnsi="Poppins" w:cs="Poppins"/>
          <w:color w:val="061F57" w:themeColor="text2" w:themeShade="BF"/>
        </w:rPr>
      </w:pPr>
      <w:r w:rsidRPr="00167BC1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5" behindDoc="0" locked="0" layoutInCell="1" allowOverlap="1" wp14:anchorId="67DA079E" wp14:editId="1B8BAEA9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3962400" cy="2527300"/>
            <wp:effectExtent l="152400" t="152400" r="361950" b="36830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F5975" w14:textId="081085A9" w:rsidR="00792904" w:rsidRDefault="00CF1BBB" w:rsidP="00792904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CF1BBB">
        <w:rPr>
          <w:rFonts w:ascii="Poppins" w:hAnsi="Poppins" w:cs="Poppins"/>
          <w:color w:val="061F57" w:themeColor="text2" w:themeShade="BF"/>
        </w:rPr>
        <w:t>Añadir un disco duro de 15 GB. Ficha almacenamiento—controlador SATA—añadir disco duro</w:t>
      </w:r>
      <w:r w:rsidR="00792904">
        <w:rPr>
          <w:rFonts w:ascii="Poppins" w:hAnsi="Poppins" w:cs="Poppins"/>
          <w:color w:val="061F57" w:themeColor="text2" w:themeShade="BF"/>
        </w:rPr>
        <w:t>.</w:t>
      </w:r>
    </w:p>
    <w:p w14:paraId="4EE27CAD" w14:textId="6F937623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F175D4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6" behindDoc="0" locked="0" layoutInCell="1" allowOverlap="1" wp14:anchorId="50CC579C" wp14:editId="4E85298B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673476" cy="1815695"/>
            <wp:effectExtent l="152400" t="152400" r="365125" b="35623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6" cy="181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280146" w14:textId="2F58A8CD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7508CD2" w14:textId="68375803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E385185" w14:textId="419C1A68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CADDF60" w14:textId="555F2650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E4DACFF" w14:textId="44F2759F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4973D70" w14:textId="77777777" w:rsidR="00F175D4" w:rsidRP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EF644E5" w14:textId="591CC202" w:rsidR="00792904" w:rsidRDefault="00792904" w:rsidP="00792904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792904">
        <w:rPr>
          <w:rFonts w:ascii="Poppins" w:hAnsi="Poppins" w:cs="Poppins"/>
          <w:color w:val="061F57" w:themeColor="text2" w:themeShade="BF"/>
        </w:rPr>
        <w:lastRenderedPageBreak/>
        <w:t>Añadir una unidad de CD/</w:t>
      </w:r>
      <w:proofErr w:type="gramStart"/>
      <w:r w:rsidRPr="00792904">
        <w:rPr>
          <w:rFonts w:ascii="Poppins" w:hAnsi="Poppins" w:cs="Poppins"/>
          <w:color w:val="061F57" w:themeColor="text2" w:themeShade="BF"/>
        </w:rPr>
        <w:t>DVD(</w:t>
      </w:r>
      <w:proofErr w:type="gramEnd"/>
      <w:r w:rsidRPr="00792904">
        <w:rPr>
          <w:rFonts w:ascii="Poppins" w:hAnsi="Poppins" w:cs="Poppins"/>
          <w:color w:val="061F57" w:themeColor="text2" w:themeShade="BF"/>
        </w:rPr>
        <w:t xml:space="preserve">se podrá mapear a </w:t>
      </w:r>
      <w:proofErr w:type="spellStart"/>
      <w:r w:rsidRPr="00792904">
        <w:rPr>
          <w:rFonts w:ascii="Poppins" w:hAnsi="Poppins" w:cs="Poppins"/>
          <w:color w:val="061F57" w:themeColor="text2" w:themeShade="BF"/>
        </w:rPr>
        <w:t>iso</w:t>
      </w:r>
      <w:proofErr w:type="spellEnd"/>
      <w:r w:rsidRPr="00792904">
        <w:rPr>
          <w:rFonts w:ascii="Poppins" w:hAnsi="Poppins" w:cs="Poppins"/>
          <w:color w:val="061F57" w:themeColor="text2" w:themeShade="BF"/>
        </w:rPr>
        <w:t xml:space="preserve"> o a una unidad de disco de nuestro equipo anfitrión). Asociarla a la </w:t>
      </w:r>
      <w:proofErr w:type="spellStart"/>
      <w:r w:rsidRPr="00792904">
        <w:rPr>
          <w:rFonts w:ascii="Poppins" w:hAnsi="Poppins" w:cs="Poppins"/>
          <w:color w:val="061F57" w:themeColor="text2" w:themeShade="BF"/>
        </w:rPr>
        <w:t>iso</w:t>
      </w:r>
      <w:proofErr w:type="spellEnd"/>
      <w:r w:rsidRPr="00792904">
        <w:rPr>
          <w:rFonts w:ascii="Poppins" w:hAnsi="Poppins" w:cs="Poppins"/>
          <w:color w:val="061F57" w:themeColor="text2" w:themeShade="BF"/>
        </w:rPr>
        <w:t xml:space="preserve"> de Ubuntu 20 o </w:t>
      </w:r>
      <w:proofErr w:type="spellStart"/>
      <w:r w:rsidRPr="00792904">
        <w:rPr>
          <w:rFonts w:ascii="Poppins" w:hAnsi="Poppins" w:cs="Poppins"/>
          <w:color w:val="061F57" w:themeColor="text2" w:themeShade="BF"/>
        </w:rPr>
        <w:t>windows</w:t>
      </w:r>
      <w:proofErr w:type="spellEnd"/>
      <w:r w:rsidRPr="00792904">
        <w:rPr>
          <w:rFonts w:ascii="Poppins" w:hAnsi="Poppins" w:cs="Poppins"/>
          <w:color w:val="061F57" w:themeColor="text2" w:themeShade="BF"/>
        </w:rPr>
        <w:t xml:space="preserve"> 10 </w:t>
      </w:r>
      <w:proofErr w:type="spellStart"/>
      <w:r w:rsidRPr="00792904">
        <w:rPr>
          <w:rFonts w:ascii="Poppins" w:hAnsi="Poppins" w:cs="Poppins"/>
          <w:color w:val="061F57" w:themeColor="text2" w:themeShade="BF"/>
        </w:rPr>
        <w:t>lts</w:t>
      </w:r>
      <w:proofErr w:type="spellEnd"/>
      <w:r w:rsidRPr="00792904">
        <w:rPr>
          <w:rFonts w:ascii="Poppins" w:hAnsi="Poppins" w:cs="Poppins"/>
          <w:color w:val="061F57" w:themeColor="text2" w:themeShade="BF"/>
        </w:rPr>
        <w:t xml:space="preserve">. Ficha almacenamiento – controlador IDE—añadir dispositivo. </w:t>
      </w:r>
    </w:p>
    <w:p w14:paraId="3F4BBC24" w14:textId="08AFDCAB" w:rsidR="00F175D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427E37D" w14:textId="5DB141B1" w:rsidR="00F175D4" w:rsidRDefault="00C8017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C80174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7" behindDoc="0" locked="0" layoutInCell="1" allowOverlap="1" wp14:anchorId="15CDF96D" wp14:editId="1813EFBA">
            <wp:simplePos x="0" y="0"/>
            <wp:positionH relativeFrom="margin">
              <wp:posOffset>3629025</wp:posOffset>
            </wp:positionH>
            <wp:positionV relativeFrom="paragraph">
              <wp:posOffset>139065</wp:posOffset>
            </wp:positionV>
            <wp:extent cx="2371090" cy="1736725"/>
            <wp:effectExtent l="152400" t="152400" r="353060" b="3587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73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120" w:rsidRPr="00975120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290E2E55" wp14:editId="1C463E7C">
            <wp:extent cx="2381582" cy="1705213"/>
            <wp:effectExtent l="152400" t="152400" r="361950" b="3714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705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253DE" w14:textId="77777777" w:rsidR="00F175D4" w:rsidRPr="00792904" w:rsidRDefault="00F175D4" w:rsidP="00F175D4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9262735" w14:textId="6E933A61" w:rsidR="002608BC" w:rsidRDefault="00792904" w:rsidP="00AE468B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792904">
        <w:rPr>
          <w:rFonts w:ascii="Poppins" w:hAnsi="Poppins" w:cs="Poppins"/>
          <w:color w:val="061F57" w:themeColor="text2" w:themeShade="BF"/>
        </w:rPr>
        <w:t xml:space="preserve">Aumentaremos la memoria de video a 64. Ficha pantalla </w:t>
      </w:r>
    </w:p>
    <w:p w14:paraId="6305F9F4" w14:textId="41C0B809" w:rsidR="004C19D5" w:rsidRDefault="004C19D5" w:rsidP="004C19D5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4C19D5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58" behindDoc="0" locked="0" layoutInCell="1" allowOverlap="1" wp14:anchorId="281621C0" wp14:editId="19611BE5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600578" cy="1014486"/>
            <wp:effectExtent l="152400" t="152400" r="352425" b="35750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8" cy="1014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F082976" w14:textId="77777777" w:rsidR="004C19D5" w:rsidRPr="004C19D5" w:rsidRDefault="004C19D5" w:rsidP="004C19D5">
      <w:pPr>
        <w:jc w:val="both"/>
        <w:rPr>
          <w:rFonts w:ascii="Poppins" w:hAnsi="Poppins" w:cs="Poppins"/>
          <w:color w:val="061F57" w:themeColor="text2" w:themeShade="BF"/>
        </w:rPr>
      </w:pPr>
    </w:p>
    <w:p w14:paraId="7789D534" w14:textId="4330F262" w:rsidR="00637D89" w:rsidRDefault="00E151A3" w:rsidP="00637D89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7CF6771" wp14:editId="495F990F">
                <wp:simplePos x="0" y="0"/>
                <wp:positionH relativeFrom="column">
                  <wp:posOffset>2631440</wp:posOffset>
                </wp:positionH>
                <wp:positionV relativeFrom="paragraph">
                  <wp:posOffset>2284095</wp:posOffset>
                </wp:positionV>
                <wp:extent cx="400050" cy="15240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C77AE" id="Rectángulo 24" o:spid="_x0000_s1026" style="position:absolute;margin-left:207.2pt;margin-top:179.85pt;width:31.5pt;height:1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" filled="f" strokecolor="red" strokeweight="2pt"/>
            </w:pict>
          </mc:Fallback>
        </mc:AlternateContent>
      </w:r>
      <w:r w:rsidRPr="00E151A3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60" behindDoc="0" locked="0" layoutInCell="1" allowOverlap="1" wp14:anchorId="107C1C7F" wp14:editId="2E2CA76A">
            <wp:simplePos x="0" y="0"/>
            <wp:positionH relativeFrom="margin">
              <wp:align>center</wp:align>
            </wp:positionH>
            <wp:positionV relativeFrom="paragraph">
              <wp:posOffset>550545</wp:posOffset>
            </wp:positionV>
            <wp:extent cx="3907790" cy="2155825"/>
            <wp:effectExtent l="152400" t="152400" r="359410" b="3587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15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608BC" w:rsidRPr="002608BC">
        <w:rPr>
          <w:rFonts w:ascii="Poppins" w:hAnsi="Poppins" w:cs="Poppins"/>
          <w:color w:val="061F57" w:themeColor="text2" w:themeShade="BF"/>
        </w:rPr>
        <w:t xml:space="preserve">Eliminar el disco duro de 15 GB de Ubuntu. </w:t>
      </w:r>
    </w:p>
    <w:p w14:paraId="53BDDC44" w14:textId="65CD61C6" w:rsidR="004C19D5" w:rsidRPr="00E151A3" w:rsidRDefault="00E151A3" w:rsidP="00E151A3">
      <w:pPr>
        <w:jc w:val="both"/>
        <w:rPr>
          <w:rFonts w:ascii="Poppins" w:hAnsi="Poppins" w:cs="Poppins"/>
          <w:color w:val="061F57" w:themeColor="tex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E6CC31E" wp14:editId="686FB932">
                <wp:simplePos x="0" y="0"/>
                <wp:positionH relativeFrom="column">
                  <wp:posOffset>1894840</wp:posOffset>
                </wp:positionH>
                <wp:positionV relativeFrom="paragraph">
                  <wp:posOffset>1750695</wp:posOffset>
                </wp:positionV>
                <wp:extent cx="590550" cy="127000"/>
                <wp:effectExtent l="0" t="0" r="19050" b="254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46746" id="Rectángulo 23" o:spid="_x0000_s1026" style="position:absolute;margin-left:149.2pt;margin-top:137.85pt;width:46.5pt;height:10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" filled="f" strokecolor="red" strokeweight="2pt"/>
            </w:pict>
          </mc:Fallback>
        </mc:AlternateContent>
      </w:r>
    </w:p>
    <w:p w14:paraId="7DC5305C" w14:textId="30F44BC8" w:rsidR="00637D89" w:rsidRPr="00637D89" w:rsidRDefault="00637D89" w:rsidP="00637D89">
      <w:pPr>
        <w:pStyle w:val="Prrafodelista"/>
        <w:numPr>
          <w:ilvl w:val="0"/>
          <w:numId w:val="31"/>
        </w:numPr>
        <w:jc w:val="both"/>
        <w:rPr>
          <w:rFonts w:ascii="Poppins" w:hAnsi="Poppins" w:cs="Poppins"/>
          <w:color w:val="061F57" w:themeColor="text2" w:themeShade="BF"/>
        </w:rPr>
      </w:pPr>
      <w:r w:rsidRPr="00637D89">
        <w:rPr>
          <w:rFonts w:ascii="Poppins" w:hAnsi="Poppins" w:cs="Poppins"/>
          <w:color w:val="061F57" w:themeColor="text2" w:themeShade="BF"/>
        </w:rPr>
        <w:lastRenderedPageBreak/>
        <w:t xml:space="preserve">Añade un filtro </w:t>
      </w:r>
      <w:proofErr w:type="spellStart"/>
      <w:r w:rsidRPr="00637D89">
        <w:rPr>
          <w:rFonts w:ascii="Poppins" w:hAnsi="Poppins" w:cs="Poppins"/>
          <w:color w:val="061F57" w:themeColor="text2" w:themeShade="BF"/>
        </w:rPr>
        <w:t>Usb</w:t>
      </w:r>
      <w:proofErr w:type="spellEnd"/>
      <w:r w:rsidRPr="00637D89">
        <w:rPr>
          <w:rFonts w:ascii="Poppins" w:hAnsi="Poppins" w:cs="Poppins"/>
          <w:color w:val="061F57" w:themeColor="text2" w:themeShade="BF"/>
        </w:rPr>
        <w:t xml:space="preserve"> </w:t>
      </w:r>
    </w:p>
    <w:p w14:paraId="30276FA9" w14:textId="3F9AB1EC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902651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62" behindDoc="0" locked="0" layoutInCell="1" allowOverlap="1" wp14:anchorId="06C6A034" wp14:editId="35677AFB">
            <wp:simplePos x="0" y="0"/>
            <wp:positionH relativeFrom="column">
              <wp:posOffset>1393190</wp:posOffset>
            </wp:positionH>
            <wp:positionV relativeFrom="paragraph">
              <wp:posOffset>400050</wp:posOffset>
            </wp:positionV>
            <wp:extent cx="3095625" cy="2654300"/>
            <wp:effectExtent l="152400" t="152400" r="371475" b="35560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5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8C69E" w14:textId="74CA6839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938685A" w14:textId="7CD0F620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2A01385" w14:textId="2CA8864C" w:rsidR="00792904" w:rsidRDefault="00792904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834EA19" w14:textId="66D4B368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8F37A5F" w14:textId="7FAA3CF7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0F1C13F" w14:textId="158F6EEC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A9F0FD4" w14:textId="032F056C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DEFA5B3" w14:textId="2DB496FA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410C23A" w14:textId="11F7D08A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B07EAB6" w14:textId="29C44B3E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A875E91" w14:textId="6643C0BB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045C0E4" w14:textId="1F05C771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BC10102" w14:textId="76508416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9E84272" w14:textId="2E49CC08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02526B8" w14:textId="0C4B5C8E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22A62CA" w14:textId="6F1CC9DA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E78B4AB" w14:textId="37B7E35B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499EEBB" w14:textId="40683926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9655000" w14:textId="3EBB111A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98BEB16" w14:textId="77C68042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53358F1" w14:textId="6DE7DDDB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336FF42" w14:textId="1FEB8BFA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A65B92F" w14:textId="77777777" w:rsidR="008C1F27" w:rsidRDefault="008C1F27" w:rsidP="00637D8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624FF1C" w14:textId="332DBFA1" w:rsidR="00582D60" w:rsidRPr="00684AFF" w:rsidRDefault="00582D60" w:rsidP="000E08CE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color w:val="061F57" w:themeColor="text2" w:themeShade="BF"/>
          <w:szCs w:val="20"/>
        </w:rPr>
      </w:pPr>
      <w:r w:rsidRPr="00684AFF">
        <w:rPr>
          <w:rFonts w:ascii="Poppins" w:hAnsi="Poppins" w:cs="Poppins"/>
          <w:b/>
          <w:color w:val="061F57" w:themeColor="text2" w:themeShade="BF"/>
          <w:szCs w:val="20"/>
        </w:rPr>
        <w:lastRenderedPageBreak/>
        <w:t>Configuración de redes. Realiza capturas.</w:t>
      </w:r>
    </w:p>
    <w:p w14:paraId="6BB5867E" w14:textId="36EBCC79" w:rsidR="00582D60" w:rsidRPr="00684AFF" w:rsidRDefault="00582D60" w:rsidP="00582D60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Realiza instantáneas para cada uno de los tipos de redes.</w:t>
      </w:r>
    </w:p>
    <w:p w14:paraId="0F1013E7" w14:textId="77777777" w:rsidR="000E08CE" w:rsidRPr="00582D60" w:rsidRDefault="000E08CE" w:rsidP="00582D6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2DF58C88" w14:textId="4B784538" w:rsidR="00582D60" w:rsidRPr="00684AFF" w:rsidRDefault="00582D60" w:rsidP="00EE6AC9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o No conectado:</w:t>
      </w:r>
    </w:p>
    <w:p w14:paraId="60044571" w14:textId="3AE00F10" w:rsidR="00EE6AC9" w:rsidRDefault="00EE6AC9" w:rsidP="00EE6AC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0AEA4F1" w14:textId="26527649" w:rsidR="0070620C" w:rsidRDefault="0070620C" w:rsidP="00EE6AC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70620C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4490994C" wp14:editId="41DBC2C9">
            <wp:extent cx="2971800" cy="1176044"/>
            <wp:effectExtent l="152400" t="152400" r="361950" b="3670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8992" cy="1190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76B01" w14:textId="77777777" w:rsidR="0070620C" w:rsidRPr="00582D60" w:rsidRDefault="0070620C" w:rsidP="00EE6AC9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01D0184" w14:textId="38DAF954" w:rsidR="00582D60" w:rsidRDefault="00582D60" w:rsidP="00EE6AC9">
      <w:pPr>
        <w:pStyle w:val="Prrafodelista"/>
        <w:numPr>
          <w:ilvl w:val="0"/>
          <w:numId w:val="35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Comprueba si tienes acceso a Internet.</w:t>
      </w:r>
    </w:p>
    <w:p w14:paraId="439BD193" w14:textId="4BC3C7DF" w:rsidR="006860EA" w:rsidRDefault="006860EA" w:rsidP="006860EA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6E41194" w14:textId="1A499EA4" w:rsidR="006860EA" w:rsidRPr="00F50DAE" w:rsidRDefault="006860EA" w:rsidP="00F50DA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6860EA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08F53656" wp14:editId="4E0237E6">
            <wp:extent cx="2744921" cy="971550"/>
            <wp:effectExtent l="152400" t="152400" r="36068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8975" cy="972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00310" w14:textId="55EC763D" w:rsidR="00582D60" w:rsidRDefault="00582D60" w:rsidP="00EE6AC9">
      <w:pPr>
        <w:pStyle w:val="Prrafodelista"/>
        <w:numPr>
          <w:ilvl w:val="0"/>
          <w:numId w:val="35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Verifica con comandos la tarjeta de red</w:t>
      </w:r>
    </w:p>
    <w:p w14:paraId="6B80E151" w14:textId="4A50D47D" w:rsidR="00992327" w:rsidRDefault="00992327" w:rsidP="0099232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1EE0FCB" w14:textId="7B2FA9C3" w:rsidR="00992327" w:rsidRPr="00F50DAE" w:rsidRDefault="00992327" w:rsidP="00F50DA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992327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3D6FB5B6" wp14:editId="28C997B3">
            <wp:extent cx="4048123" cy="1289448"/>
            <wp:effectExtent l="152400" t="152400" r="35306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3658" cy="1297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25C0C" w14:textId="4BCDF927" w:rsidR="00582D60" w:rsidRDefault="00582D60" w:rsidP="00EE6AC9">
      <w:pPr>
        <w:pStyle w:val="Prrafodelista"/>
        <w:numPr>
          <w:ilvl w:val="0"/>
          <w:numId w:val="35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¿Están conectados los equipos? ¿Puedo compartir archivos entre los equipos virtuales?</w:t>
      </w:r>
    </w:p>
    <w:p w14:paraId="37DC2A4E" w14:textId="144FC3B6" w:rsidR="00992327" w:rsidRDefault="00992327" w:rsidP="0099232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ED28911" w14:textId="092EE299" w:rsidR="00992327" w:rsidRPr="007D03C1" w:rsidRDefault="00992327" w:rsidP="006C42A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No, </w:t>
      </w:r>
      <w:r w:rsidR="006C42A2">
        <w:rPr>
          <w:rFonts w:ascii="Bahnschrift" w:hAnsi="Bahnschrift" w:cs="Poppins"/>
        </w:rPr>
        <w:t>puesto que está la red desconectada y también habría que poner la red en tipo red NAT.</w:t>
      </w:r>
    </w:p>
    <w:p w14:paraId="5313DAA2" w14:textId="45E4B801" w:rsidR="00992327" w:rsidRDefault="00992327" w:rsidP="0099232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3A6F992" w14:textId="66B7B343" w:rsidR="00992327" w:rsidRDefault="00992327" w:rsidP="0099232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0650D92" w14:textId="77777777" w:rsidR="006C42A2" w:rsidRPr="00582D60" w:rsidRDefault="006C42A2" w:rsidP="0099232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1620D08" w14:textId="2FC67A06" w:rsidR="00582D60" w:rsidRDefault="00582D60" w:rsidP="00EE6AC9">
      <w:pPr>
        <w:pStyle w:val="Prrafodelista"/>
        <w:numPr>
          <w:ilvl w:val="0"/>
          <w:numId w:val="35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lastRenderedPageBreak/>
        <w:t>¿y entre los equipos virtuales y el host?</w:t>
      </w:r>
    </w:p>
    <w:p w14:paraId="6C4405CE" w14:textId="089F9092" w:rsidR="006C42A2" w:rsidRDefault="006C42A2" w:rsidP="006C42A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840D96C" w14:textId="0E31BBA8" w:rsidR="00EE6AC9" w:rsidRPr="00B32746" w:rsidRDefault="006C42A2" w:rsidP="00B32746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Igual, la conexión está </w:t>
      </w:r>
      <w:r w:rsidR="00B32746">
        <w:rPr>
          <w:rFonts w:ascii="Bahnschrift" w:hAnsi="Bahnschrift" w:cs="Poppins"/>
        </w:rPr>
        <w:t>desconectada, para que haya conexión entre el anfitrión y el invitado, la red debes estar en adaptador puente.</w:t>
      </w:r>
    </w:p>
    <w:p w14:paraId="705194EA" w14:textId="77777777" w:rsidR="00A449F6" w:rsidRDefault="00A449F6" w:rsidP="00582D6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D56F376" w14:textId="19C33193" w:rsidR="00582D60" w:rsidRPr="00684AFF" w:rsidRDefault="00582D60" w:rsidP="00582D60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o </w:t>
      </w:r>
      <w:proofErr w:type="spellStart"/>
      <w:r w:rsidRPr="00684AFF">
        <w:rPr>
          <w:rFonts w:ascii="Poppins" w:hAnsi="Poppins" w:cs="Poppins"/>
          <w:b/>
          <w:bCs/>
          <w:color w:val="061F57" w:themeColor="text2" w:themeShade="BF"/>
        </w:rPr>
        <w:t>Nat</w:t>
      </w:r>
      <w:proofErr w:type="spellEnd"/>
      <w:r w:rsidRPr="00684AFF">
        <w:rPr>
          <w:rFonts w:ascii="Poppins" w:hAnsi="Poppins" w:cs="Poppins"/>
          <w:b/>
          <w:bCs/>
          <w:color w:val="061F57" w:themeColor="text2" w:themeShade="BF"/>
        </w:rPr>
        <w:t>:</w:t>
      </w:r>
    </w:p>
    <w:p w14:paraId="56701F81" w14:textId="77777777" w:rsidR="000012D2" w:rsidRDefault="000012D2" w:rsidP="00582D6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3C506F4" w14:textId="032FA8EC" w:rsidR="00EE6AC9" w:rsidRPr="00582D60" w:rsidRDefault="000012D2" w:rsidP="00582D6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0012D2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57C3A39B" wp14:editId="02DA0C18">
            <wp:extent cx="2654300" cy="843915"/>
            <wp:effectExtent l="152400" t="152400" r="355600" b="3562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9014"/>
                    <a:stretch/>
                  </pic:blipFill>
                  <pic:spPr bwMode="auto">
                    <a:xfrm>
                      <a:off x="0" y="0"/>
                      <a:ext cx="2663358" cy="84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FC10" w14:textId="0E3BDCBD" w:rsidR="00FD5B99" w:rsidRPr="00FD5B99" w:rsidRDefault="00FD5B99" w:rsidP="00FD5B9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FD5B99">
        <w:rPr>
          <w:noProof/>
        </w:rPr>
        <w:drawing>
          <wp:anchor distT="0" distB="0" distL="114300" distR="114300" simplePos="0" relativeHeight="251658252" behindDoc="0" locked="0" layoutInCell="1" allowOverlap="1" wp14:anchorId="3C786C97" wp14:editId="3E289F6C">
            <wp:simplePos x="0" y="0"/>
            <wp:positionH relativeFrom="column">
              <wp:posOffset>901065</wp:posOffset>
            </wp:positionH>
            <wp:positionV relativeFrom="paragraph">
              <wp:posOffset>501015</wp:posOffset>
            </wp:positionV>
            <wp:extent cx="2733675" cy="2758527"/>
            <wp:effectExtent l="152400" t="152400" r="352425" b="36576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585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82D60" w:rsidRPr="00582D60">
        <w:rPr>
          <w:rFonts w:ascii="Poppins" w:hAnsi="Poppins" w:cs="Poppins"/>
          <w:color w:val="061F57" w:themeColor="text2" w:themeShade="BF"/>
        </w:rPr>
        <w:t>Comprueba si tienes acceso a Internet.</w:t>
      </w:r>
    </w:p>
    <w:p w14:paraId="6FDEF858" w14:textId="16281D60" w:rsidR="00543EBB" w:rsidRDefault="00CF08DF" w:rsidP="00543EBB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43EBB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63" behindDoc="0" locked="0" layoutInCell="1" allowOverlap="1" wp14:anchorId="60245606" wp14:editId="2C3943B0">
            <wp:simplePos x="0" y="0"/>
            <wp:positionH relativeFrom="column">
              <wp:posOffset>980440</wp:posOffset>
            </wp:positionH>
            <wp:positionV relativeFrom="paragraph">
              <wp:posOffset>3826510</wp:posOffset>
            </wp:positionV>
            <wp:extent cx="3863608" cy="1598101"/>
            <wp:effectExtent l="152400" t="152400" r="365760" b="36449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08" cy="1598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82D60" w:rsidRPr="00582D60">
        <w:rPr>
          <w:rFonts w:ascii="Poppins" w:hAnsi="Poppins" w:cs="Poppins"/>
          <w:color w:val="061F57" w:themeColor="text2" w:themeShade="BF"/>
        </w:rPr>
        <w:t>Verifica con comandos la tarjeta de red.</w:t>
      </w:r>
    </w:p>
    <w:p w14:paraId="1BFBA1C0" w14:textId="77777777" w:rsidR="00CF08DF" w:rsidRPr="00CF08DF" w:rsidRDefault="00CF08DF" w:rsidP="00CF08D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89E39D3" w14:textId="1F790D3B" w:rsidR="00582D60" w:rsidRDefault="00582D60" w:rsidP="00EE6AC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lastRenderedPageBreak/>
        <w:t>Realiza ping sobre una página de internet</w:t>
      </w:r>
    </w:p>
    <w:p w14:paraId="6F4DAED8" w14:textId="77777777" w:rsidR="00CF08DF" w:rsidRPr="00CF08DF" w:rsidRDefault="00CF08DF" w:rsidP="00CF08DF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01FD590B" w14:textId="42C60504" w:rsidR="00CF08DF" w:rsidRPr="00582D60" w:rsidRDefault="00D1194D" w:rsidP="00CF08D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D1194D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41BB3981" wp14:editId="1C877426">
            <wp:extent cx="3873211" cy="1783304"/>
            <wp:effectExtent l="152400" t="152400" r="356235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096" cy="1789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D3450" w14:textId="137F9B57" w:rsidR="00582D60" w:rsidRDefault="00582D60" w:rsidP="00EE6AC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 xml:space="preserve">Compara la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Ip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 xml:space="preserve"> del host y del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guest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>.</w:t>
      </w:r>
    </w:p>
    <w:p w14:paraId="217721AA" w14:textId="33BED747" w:rsidR="00D1194D" w:rsidRDefault="00D1194D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C1AAADF" w14:textId="337065E0" w:rsidR="00D1194D" w:rsidRDefault="001F5E5A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543EBB">
        <w:rPr>
          <w:rFonts w:ascii="Poppins" w:hAnsi="Poppins" w:cs="Poppins"/>
          <w:noProof/>
          <w:color w:val="061F57" w:themeColor="text2" w:themeShade="BF"/>
        </w:rPr>
        <w:drawing>
          <wp:anchor distT="0" distB="0" distL="114300" distR="114300" simplePos="0" relativeHeight="251658264" behindDoc="0" locked="0" layoutInCell="1" allowOverlap="1" wp14:anchorId="0E5DF1BD" wp14:editId="5142B437">
            <wp:simplePos x="0" y="0"/>
            <wp:positionH relativeFrom="column">
              <wp:posOffset>1075055</wp:posOffset>
            </wp:positionH>
            <wp:positionV relativeFrom="paragraph">
              <wp:posOffset>2431415</wp:posOffset>
            </wp:positionV>
            <wp:extent cx="4377690" cy="1810385"/>
            <wp:effectExtent l="152400" t="152400" r="365760" b="36131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810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24C" w:rsidRPr="0068224C">
        <w:rPr>
          <w:rFonts w:ascii="Poppins" w:hAnsi="Poppins" w:cs="Poppins"/>
          <w:noProof/>
          <w:color w:val="061F57" w:themeColor="text2" w:themeShade="BF"/>
        </w:rPr>
        <w:drawing>
          <wp:inline distT="0" distB="0" distL="0" distR="0" wp14:anchorId="7ED5F209" wp14:editId="6FC9F79F">
            <wp:extent cx="4397317" cy="1636394"/>
            <wp:effectExtent l="152400" t="152400" r="365760" b="3644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3296" cy="1649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6C90F" w14:textId="070883D7" w:rsidR="00D1194D" w:rsidRDefault="00D1194D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CB68B1F" w14:textId="589EC568" w:rsidR="001F5E5A" w:rsidRDefault="001F5E5A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E081047" w14:textId="76656A67" w:rsidR="001F5E5A" w:rsidRDefault="001F5E5A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BAFDFDD" w14:textId="152BF13D" w:rsidR="001F5E5A" w:rsidRDefault="001F5E5A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1D25D5E" w14:textId="77777777" w:rsidR="001F5E5A" w:rsidRPr="00582D60" w:rsidRDefault="001F5E5A" w:rsidP="00D1194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06CA0AE" w14:textId="7865B6A6" w:rsidR="00582D60" w:rsidRDefault="00582D60" w:rsidP="00EE6AC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lastRenderedPageBreak/>
        <w:t>Compara los DNS</w:t>
      </w:r>
    </w:p>
    <w:p w14:paraId="711D0373" w14:textId="011A4A71" w:rsidR="00E375FB" w:rsidRDefault="00E375FB" w:rsidP="00E375FB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426684F" w14:textId="4B7433A0" w:rsidR="00FA761D" w:rsidRPr="007D03C1" w:rsidRDefault="00FA761D" w:rsidP="00FA761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Ambas, están en automático.</w:t>
      </w:r>
    </w:p>
    <w:p w14:paraId="0BB0B0BF" w14:textId="77777777" w:rsidR="00E375FB" w:rsidRPr="00FA761D" w:rsidRDefault="00E375FB" w:rsidP="00FA761D">
      <w:pPr>
        <w:jc w:val="both"/>
        <w:rPr>
          <w:rFonts w:ascii="Poppins" w:hAnsi="Poppins" w:cs="Poppins"/>
          <w:color w:val="061F57" w:themeColor="text2" w:themeShade="BF"/>
        </w:rPr>
      </w:pPr>
    </w:p>
    <w:p w14:paraId="325CEEDB" w14:textId="34448A37" w:rsidR="00582D60" w:rsidRDefault="00582D60" w:rsidP="00EE6AC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¿Están en la misma red?</w:t>
      </w:r>
    </w:p>
    <w:p w14:paraId="447727FD" w14:textId="2A45DDBE" w:rsidR="00FA761D" w:rsidRDefault="00FA761D" w:rsidP="00FA761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DDC80B0" w14:textId="157665B6" w:rsidR="00FA761D" w:rsidRPr="007D03C1" w:rsidRDefault="00FA761D" w:rsidP="00FA761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No, tendría que estar la red en adaptador puente.</w:t>
      </w:r>
    </w:p>
    <w:p w14:paraId="27A5C753" w14:textId="77777777" w:rsidR="00FA761D" w:rsidRPr="00FA761D" w:rsidRDefault="00FA761D" w:rsidP="00FA761D">
      <w:pPr>
        <w:jc w:val="both"/>
        <w:rPr>
          <w:rFonts w:ascii="Poppins" w:hAnsi="Poppins" w:cs="Poppins"/>
          <w:color w:val="061F57" w:themeColor="text2" w:themeShade="BF"/>
        </w:rPr>
      </w:pPr>
    </w:p>
    <w:p w14:paraId="32441184" w14:textId="2240EF1F" w:rsidR="00582D60" w:rsidRDefault="00582D60" w:rsidP="00EE6AC9">
      <w:pPr>
        <w:pStyle w:val="Prrafodelista"/>
        <w:numPr>
          <w:ilvl w:val="0"/>
          <w:numId w:val="36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 xml:space="preserve">¿Están conectados los equipos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guest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 xml:space="preserve">? ¿y el host con el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guest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>? ¿Puedo compartir archivos entre los equipos virtuales? ¿y con el host?</w:t>
      </w:r>
    </w:p>
    <w:p w14:paraId="30223EB2" w14:textId="2CCC029D" w:rsidR="00964CEB" w:rsidRDefault="00964CEB" w:rsidP="00964CEB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03C77A4" w14:textId="3C11BA6C" w:rsidR="00366E32" w:rsidRPr="00C742B8" w:rsidRDefault="00964CEB" w:rsidP="00C742B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Se pueden </w:t>
      </w:r>
      <w:r w:rsidR="00366E32">
        <w:rPr>
          <w:rFonts w:ascii="Bahnschrift" w:hAnsi="Bahnschrift" w:cs="Poppins"/>
        </w:rPr>
        <w:t>compartir,</w:t>
      </w:r>
      <w:r>
        <w:rPr>
          <w:rFonts w:ascii="Bahnschrift" w:hAnsi="Bahnschrift" w:cs="Poppins"/>
        </w:rPr>
        <w:t xml:space="preserve"> pero </w:t>
      </w:r>
      <w:r w:rsidR="00366E32">
        <w:rPr>
          <w:rFonts w:ascii="Bahnschrift" w:hAnsi="Bahnschrift" w:cs="Poppins"/>
        </w:rPr>
        <w:t>no mediante la red, se comparten si el portapapeles compartido está puesto en bidireccional.</w:t>
      </w:r>
    </w:p>
    <w:p w14:paraId="2E5DEEE7" w14:textId="05EC7B3F" w:rsidR="00366E32" w:rsidRDefault="00366E32" w:rsidP="00366E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C947008" w14:textId="5406BAC1" w:rsidR="00EE6AC9" w:rsidRPr="00582D60" w:rsidRDefault="00EE6AC9" w:rsidP="00EE6AC9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D3E9A32" w14:textId="7381A2D6" w:rsidR="00495554" w:rsidRPr="00D16C1E" w:rsidRDefault="00582D60" w:rsidP="00D16C1E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o Red </w:t>
      </w:r>
      <w:proofErr w:type="spellStart"/>
      <w:r w:rsidRPr="00684AFF">
        <w:rPr>
          <w:rFonts w:ascii="Poppins" w:hAnsi="Poppins" w:cs="Poppins"/>
          <w:b/>
          <w:bCs/>
          <w:color w:val="061F57" w:themeColor="text2" w:themeShade="BF"/>
        </w:rPr>
        <w:t>Nat</w:t>
      </w:r>
      <w:proofErr w:type="spellEnd"/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 (192.168.100.0/24)</w:t>
      </w:r>
      <w:r w:rsidRPr="00582D60">
        <w:rPr>
          <w:rFonts w:ascii="Poppins" w:hAnsi="Poppins" w:cs="Poppins"/>
          <w:color w:val="061F57" w:themeColor="text2" w:themeShade="BF"/>
        </w:rPr>
        <w:t>:</w:t>
      </w:r>
    </w:p>
    <w:p w14:paraId="21C8FCE3" w14:textId="68E7D4C9" w:rsidR="00495554" w:rsidRPr="00D16C1E" w:rsidRDefault="00495554" w:rsidP="00D16C1E">
      <w:pPr>
        <w:jc w:val="both"/>
        <w:rPr>
          <w:rFonts w:ascii="Poppins" w:hAnsi="Poppins" w:cs="Poppins"/>
          <w:color w:val="061F57" w:themeColor="text2" w:themeShade="BF"/>
        </w:rPr>
      </w:pPr>
    </w:p>
    <w:p w14:paraId="41A53E34" w14:textId="2FECF711" w:rsidR="00F41790" w:rsidRPr="00582D60" w:rsidRDefault="00495554" w:rsidP="00582D60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 w:rsidRPr="00E37576">
        <w:drawing>
          <wp:anchor distT="0" distB="0" distL="114300" distR="114300" simplePos="0" relativeHeight="251660313" behindDoc="0" locked="0" layoutInCell="1" allowOverlap="1" wp14:anchorId="7A4AE264" wp14:editId="435E2F63">
            <wp:simplePos x="0" y="0"/>
            <wp:positionH relativeFrom="column">
              <wp:posOffset>4389120</wp:posOffset>
            </wp:positionH>
            <wp:positionV relativeFrom="paragraph">
              <wp:posOffset>70485</wp:posOffset>
            </wp:positionV>
            <wp:extent cx="2049780" cy="1610360"/>
            <wp:effectExtent l="152400" t="152400" r="369570" b="37084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61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4229E" w14:textId="1E961F98" w:rsidR="00582D60" w:rsidRPr="00582D60" w:rsidRDefault="00582D6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 xml:space="preserve">¿Qué diferencias hay entre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Nat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 xml:space="preserve"> y Red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Nat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>?</w:t>
      </w:r>
    </w:p>
    <w:p w14:paraId="47D97BA0" w14:textId="77777777" w:rsidR="00E36B6D" w:rsidRDefault="00E36B6D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ACBCE0E" w14:textId="24A038AD" w:rsidR="00E36B6D" w:rsidRDefault="00526CA7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proofErr w:type="spellStart"/>
      <w:r>
        <w:rPr>
          <w:rFonts w:ascii="Bahnschrift" w:hAnsi="Bahnschrift" w:cs="Poppins"/>
        </w:rPr>
        <w:t>Nat</w:t>
      </w:r>
      <w:proofErr w:type="spellEnd"/>
      <w:r>
        <w:rPr>
          <w:rFonts w:ascii="Bahnschrift" w:hAnsi="Bahnschrift" w:cs="Poppins"/>
        </w:rPr>
        <w:t xml:space="preserve"> le da salida a Internet a las máquinas virtuales, pero no permite la conexión entre estas, cosa que la red </w:t>
      </w:r>
      <w:proofErr w:type="spellStart"/>
      <w:r>
        <w:rPr>
          <w:rFonts w:ascii="Bahnschrift" w:hAnsi="Bahnschrift" w:cs="Poppins"/>
        </w:rPr>
        <w:t>Nat</w:t>
      </w:r>
      <w:proofErr w:type="spellEnd"/>
      <w:r>
        <w:rPr>
          <w:rFonts w:ascii="Bahnschrift" w:hAnsi="Bahnschrift" w:cs="Poppins"/>
        </w:rPr>
        <w:t xml:space="preserve"> si, permite la interconexión entre las diferentes máquinas dentro de esa red.</w:t>
      </w:r>
    </w:p>
    <w:p w14:paraId="677A623D" w14:textId="01E3AE01" w:rsidR="00E36B6D" w:rsidRDefault="00E36B6D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A42140F" w14:textId="77777777" w:rsidR="00872707" w:rsidRDefault="00872707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F7F969A" w14:textId="77777777" w:rsidR="00872707" w:rsidRDefault="00872707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184D91C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D183782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1360E71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90E20D7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F6DF078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FCDDC4D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CFC5B6D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DAB5B64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5747969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E6F6340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FAC8F89" w14:textId="77777777" w:rsidR="00D16C1E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015B234" w14:textId="77777777" w:rsidR="00D16C1E" w:rsidRPr="00582D60" w:rsidRDefault="00D16C1E" w:rsidP="00E36B6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1E0CA2A" w14:textId="79FBF390" w:rsidR="00582D60" w:rsidRDefault="00582D6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lastRenderedPageBreak/>
        <w:t xml:space="preserve">Comprueba la red con </w:t>
      </w:r>
      <w:proofErr w:type="spellStart"/>
      <w:r w:rsidRPr="00582D60">
        <w:rPr>
          <w:rFonts w:ascii="Poppins" w:hAnsi="Poppins" w:cs="Poppins"/>
          <w:color w:val="061F57" w:themeColor="text2" w:themeShade="BF"/>
        </w:rPr>
        <w:t>ipconfig</w:t>
      </w:r>
      <w:proofErr w:type="spellEnd"/>
      <w:r w:rsidRPr="00582D60">
        <w:rPr>
          <w:rFonts w:ascii="Poppins" w:hAnsi="Poppins" w:cs="Poppins"/>
          <w:color w:val="061F57" w:themeColor="text2" w:themeShade="BF"/>
        </w:rPr>
        <w:t xml:space="preserve"> y con ping.</w:t>
      </w:r>
    </w:p>
    <w:p w14:paraId="1726F3B7" w14:textId="71A796A7" w:rsidR="006A0317" w:rsidRPr="00594F8B" w:rsidRDefault="007A2288" w:rsidP="00594F8B">
      <w:pPr>
        <w:jc w:val="both"/>
        <w:rPr>
          <w:rFonts w:ascii="Poppins" w:hAnsi="Poppins" w:cs="Poppins"/>
          <w:color w:val="061F57" w:themeColor="text2" w:themeShade="BF"/>
        </w:rPr>
      </w:pPr>
      <w:r w:rsidRPr="00594F8B">
        <w:drawing>
          <wp:anchor distT="0" distB="0" distL="114300" distR="114300" simplePos="0" relativeHeight="251658265" behindDoc="0" locked="0" layoutInCell="1" allowOverlap="1" wp14:anchorId="05415499" wp14:editId="454B7D9A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3441700" cy="1442085"/>
            <wp:effectExtent l="152400" t="152400" r="368300" b="36766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442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E10A3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4409" behindDoc="0" locked="0" layoutInCell="1" allowOverlap="1" wp14:anchorId="1282797B" wp14:editId="1A9105EB">
            <wp:simplePos x="0" y="0"/>
            <wp:positionH relativeFrom="margin">
              <wp:align>center</wp:align>
            </wp:positionH>
            <wp:positionV relativeFrom="paragraph">
              <wp:posOffset>1887220</wp:posOffset>
            </wp:positionV>
            <wp:extent cx="3441700" cy="928099"/>
            <wp:effectExtent l="152400" t="152400" r="368300" b="36766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28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444C" w14:textId="44F8F5C6" w:rsidR="00F47B70" w:rsidRDefault="00F47B70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8E4E3D0" w14:textId="66FF3187" w:rsidR="00F47B70" w:rsidRDefault="00F47B70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8A67BC3" w14:textId="77777777" w:rsidR="00F47B70" w:rsidRDefault="00F47B70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F8228D3" w14:textId="671C0300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7A2288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5433" behindDoc="0" locked="0" layoutInCell="1" allowOverlap="1" wp14:anchorId="4D57ED40" wp14:editId="5173AFC5">
            <wp:simplePos x="0" y="0"/>
            <wp:positionH relativeFrom="column">
              <wp:posOffset>784860</wp:posOffset>
            </wp:positionH>
            <wp:positionV relativeFrom="paragraph">
              <wp:posOffset>160020</wp:posOffset>
            </wp:positionV>
            <wp:extent cx="4782217" cy="1181265"/>
            <wp:effectExtent l="152400" t="152400" r="361315" b="36195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49F08B" w14:textId="53DB2D76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5503071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BFD23B5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C9BFDEA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BC1FB70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7BC0B53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77B2957" w14:textId="77777777" w:rsidR="007A2288" w:rsidRDefault="007A2288" w:rsidP="00F47B7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7B85AAB" w14:textId="3EA1C2C1" w:rsidR="00582D60" w:rsidRPr="00872707" w:rsidRDefault="00582D60" w:rsidP="00872707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¿Tien</w:t>
      </w:r>
      <w:r w:rsidRPr="00872707">
        <w:rPr>
          <w:rFonts w:ascii="Poppins" w:hAnsi="Poppins" w:cs="Poppins"/>
          <w:color w:val="061F57" w:themeColor="text2" w:themeShade="BF"/>
        </w:rPr>
        <w:t>en acceso a internet? ¿Se comunican con el host?</w:t>
      </w:r>
    </w:p>
    <w:p w14:paraId="1B3C9A5F" w14:textId="77777777" w:rsidR="00594F8B" w:rsidRPr="00594F8B" w:rsidRDefault="00594F8B" w:rsidP="00594F8B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5F9F5840" w14:textId="1D30C0AE" w:rsidR="003E64B6" w:rsidRDefault="00F523DD" w:rsidP="003E64B6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Si, si le configuras una DNS</w:t>
      </w:r>
      <w:r w:rsidR="003E64B6">
        <w:rPr>
          <w:rFonts w:ascii="Bahnschrift" w:hAnsi="Bahnschrift" w:cs="Poppins"/>
        </w:rPr>
        <w:t xml:space="preserve"> </w:t>
      </w:r>
      <w:r>
        <w:rPr>
          <w:rFonts w:ascii="Bahnschrift" w:hAnsi="Bahnschrift" w:cs="Poppins"/>
        </w:rPr>
        <w:t>la red NAT tendrá conexión a Internet, como si los equipos estuviesen en una misma LAN, lo que no pueden es comunicarse con el host, puesto que no se encuentra en la misma red.</w:t>
      </w:r>
    </w:p>
    <w:p w14:paraId="52FAE2B8" w14:textId="77777777" w:rsidR="007A2288" w:rsidRPr="00251996" w:rsidRDefault="007A2288" w:rsidP="00251996">
      <w:pPr>
        <w:jc w:val="both"/>
        <w:rPr>
          <w:rFonts w:ascii="Poppins" w:hAnsi="Poppins" w:cs="Poppins"/>
          <w:color w:val="061F57" w:themeColor="text2" w:themeShade="BF"/>
        </w:rPr>
      </w:pPr>
    </w:p>
    <w:p w14:paraId="667B0872" w14:textId="771C1880" w:rsidR="00582D60" w:rsidRPr="00582D60" w:rsidRDefault="00582D6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¿Son visibles los equipos entre sí?</w:t>
      </w:r>
    </w:p>
    <w:p w14:paraId="78E964D8" w14:textId="77777777" w:rsidR="009B2518" w:rsidRDefault="009B2518" w:rsidP="009B251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4365B55" w14:textId="7ED3C77A" w:rsidR="009B2518" w:rsidRDefault="009B2518" w:rsidP="009B251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Todas las máquinas que estén </w:t>
      </w:r>
      <w:r w:rsidR="002D042D">
        <w:rPr>
          <w:rFonts w:ascii="Bahnschrift" w:hAnsi="Bahnschrift" w:cs="Poppins"/>
        </w:rPr>
        <w:t>conectadas a esa red NAT, se podrán comunicar entre ellas, por lo tanto, si son visibles.</w:t>
      </w:r>
    </w:p>
    <w:p w14:paraId="49C2E0C9" w14:textId="77777777" w:rsidR="009B2518" w:rsidRPr="00582D60" w:rsidRDefault="009B2518" w:rsidP="009B251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8FFE258" w14:textId="66AFE1EE" w:rsidR="00582D60" w:rsidRPr="00582D60" w:rsidRDefault="00582D6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t>¿Qué dirección IP tienen los equipos? ¿Están en la misma red?</w:t>
      </w:r>
    </w:p>
    <w:p w14:paraId="138B92A3" w14:textId="77777777" w:rsidR="00165B58" w:rsidRDefault="00165B58" w:rsidP="00165B5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ACC6518" w14:textId="38562719" w:rsidR="00165B58" w:rsidRDefault="00165B58" w:rsidP="00165B5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Tienen una dirección de la red 192</w:t>
      </w:r>
      <w:r w:rsidR="005754C1">
        <w:rPr>
          <w:rFonts w:ascii="Bahnschrift" w:hAnsi="Bahnschrift" w:cs="Poppins"/>
        </w:rPr>
        <w:t>.168.100.0, en el caso de la máquina</w:t>
      </w:r>
      <w:r w:rsidR="00FB4F70">
        <w:rPr>
          <w:rFonts w:ascii="Bahnschrift" w:hAnsi="Bahnschrift" w:cs="Poppins"/>
        </w:rPr>
        <w:t xml:space="preserve"> Windows que estoy utilizando se me ha asignado la IP </w:t>
      </w:r>
      <w:r w:rsidR="00337C78">
        <w:rPr>
          <w:rFonts w:ascii="Bahnschrift" w:hAnsi="Bahnschrift" w:cs="Poppins"/>
        </w:rPr>
        <w:t>192.168.</w:t>
      </w:r>
    </w:p>
    <w:p w14:paraId="5E61679E" w14:textId="77777777" w:rsidR="00165B58" w:rsidRDefault="00165B58" w:rsidP="00165B5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89DC936" w14:textId="77777777" w:rsidR="00D16C1E" w:rsidRDefault="00D16C1E" w:rsidP="00165B5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44D3FAA" w14:textId="77777777" w:rsidR="0086253D" w:rsidRPr="00582D60" w:rsidRDefault="0086253D" w:rsidP="00165B5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D54768D" w14:textId="0A3F7939" w:rsidR="00637D89" w:rsidRDefault="00582D6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582D60">
        <w:rPr>
          <w:rFonts w:ascii="Poppins" w:hAnsi="Poppins" w:cs="Poppins"/>
          <w:color w:val="061F57" w:themeColor="text2" w:themeShade="BF"/>
        </w:rPr>
        <w:lastRenderedPageBreak/>
        <w:t>¿Tendrías acceso a los servicios del host?</w:t>
      </w:r>
    </w:p>
    <w:p w14:paraId="654E4116" w14:textId="77777777" w:rsidR="00F523DD" w:rsidRDefault="00F523DD" w:rsidP="00F523D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8A50CA2" w14:textId="10BE6C7D" w:rsidR="00F523DD" w:rsidRPr="00C20CD8" w:rsidRDefault="00771467" w:rsidP="00C20CD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No puedes utilizar ningún recurso en red del host, pero VirtualBox te permite compartir carpetas o incluso tener un po</w:t>
      </w:r>
      <w:r w:rsidR="00C20CD8">
        <w:rPr>
          <w:rFonts w:ascii="Bahnschrift" w:hAnsi="Bahnschrift" w:cs="Poppins"/>
        </w:rPr>
        <w:t>r</w:t>
      </w:r>
      <w:r>
        <w:rPr>
          <w:rFonts w:ascii="Bahnschrift" w:hAnsi="Bahnschrift" w:cs="Poppins"/>
        </w:rPr>
        <w:t>tapapeles compartido</w:t>
      </w:r>
      <w:r w:rsidR="00C20CD8">
        <w:rPr>
          <w:rFonts w:ascii="Bahnschrift" w:hAnsi="Bahnschrift" w:cs="Poppins"/>
        </w:rPr>
        <w:t>, pero eso no tiene nada que ver con la red, todo es a nivel de software.</w:t>
      </w:r>
    </w:p>
    <w:p w14:paraId="306C3445" w14:textId="77777777" w:rsidR="00F523DD" w:rsidRPr="00CF1BBB" w:rsidRDefault="00F523DD" w:rsidP="00F523DD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47E3A3B" w14:textId="77777777" w:rsidR="00F41790" w:rsidRDefault="00F4179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F41790">
        <w:rPr>
          <w:rFonts w:ascii="Poppins" w:hAnsi="Poppins" w:cs="Poppins"/>
          <w:color w:val="061F57" w:themeColor="text2" w:themeShade="BF"/>
        </w:rPr>
        <w:t>¿Qué tendrías que hacer para tener acceso a los servicios del host?</w:t>
      </w:r>
    </w:p>
    <w:p w14:paraId="7248D450" w14:textId="77777777" w:rsidR="00C20CD8" w:rsidRDefault="00C20CD8" w:rsidP="00C20CD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494CB3E" w14:textId="24563F6E" w:rsidR="00C20CD8" w:rsidRPr="00C20CD8" w:rsidRDefault="00C20CD8" w:rsidP="00C20CD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Si quieres tener servicios del host en red, tendrás que poner la red en modo adaptador puente</w:t>
      </w:r>
      <w:r w:rsidR="001636BF">
        <w:rPr>
          <w:rFonts w:ascii="Bahnschrift" w:hAnsi="Bahnschrift" w:cs="Poppins"/>
        </w:rPr>
        <w:t xml:space="preserve"> y si quieres tener servicios del host a nivel de software, tendrás que activar el portapapeles compartido y la compartición de archivos.</w:t>
      </w:r>
    </w:p>
    <w:p w14:paraId="294C7D31" w14:textId="77777777" w:rsidR="00C20CD8" w:rsidRPr="001636BF" w:rsidRDefault="00C20CD8" w:rsidP="001636BF">
      <w:pPr>
        <w:jc w:val="both"/>
        <w:rPr>
          <w:rFonts w:ascii="Poppins" w:hAnsi="Poppins" w:cs="Poppins"/>
          <w:color w:val="061F57" w:themeColor="text2" w:themeShade="BF"/>
        </w:rPr>
      </w:pPr>
    </w:p>
    <w:p w14:paraId="698CCA3D" w14:textId="10737DDF" w:rsidR="00F41790" w:rsidRPr="00F41790" w:rsidRDefault="00F41790" w:rsidP="00F41790">
      <w:pPr>
        <w:pStyle w:val="Prrafodelista"/>
        <w:numPr>
          <w:ilvl w:val="0"/>
          <w:numId w:val="37"/>
        </w:numPr>
        <w:jc w:val="both"/>
        <w:rPr>
          <w:rFonts w:ascii="Poppins" w:hAnsi="Poppins" w:cs="Poppins"/>
          <w:color w:val="061F57" w:themeColor="text2" w:themeShade="BF"/>
        </w:rPr>
      </w:pPr>
      <w:r w:rsidRPr="00F41790">
        <w:rPr>
          <w:rFonts w:ascii="Poppins" w:hAnsi="Poppins" w:cs="Poppins"/>
          <w:color w:val="061F57" w:themeColor="text2" w:themeShade="BF"/>
        </w:rPr>
        <w:t xml:space="preserve">Comparte una carpeta entre host y </w:t>
      </w:r>
      <w:proofErr w:type="spellStart"/>
      <w:r w:rsidRPr="00F41790">
        <w:rPr>
          <w:rFonts w:ascii="Poppins" w:hAnsi="Poppins" w:cs="Poppins"/>
          <w:color w:val="061F57" w:themeColor="text2" w:themeShade="BF"/>
        </w:rPr>
        <w:t>guest</w:t>
      </w:r>
      <w:proofErr w:type="spellEnd"/>
      <w:r w:rsidRPr="00F41790">
        <w:rPr>
          <w:rFonts w:ascii="Poppins" w:hAnsi="Poppins" w:cs="Poppins"/>
          <w:color w:val="061F57" w:themeColor="text2" w:themeShade="BF"/>
        </w:rPr>
        <w:t xml:space="preserve"> y entre los </w:t>
      </w:r>
      <w:proofErr w:type="spellStart"/>
      <w:r w:rsidRPr="00F41790">
        <w:rPr>
          <w:rFonts w:ascii="Poppins" w:hAnsi="Poppins" w:cs="Poppins"/>
          <w:color w:val="061F57" w:themeColor="text2" w:themeShade="BF"/>
        </w:rPr>
        <w:t>guest</w:t>
      </w:r>
      <w:proofErr w:type="spellEnd"/>
      <w:r w:rsidRPr="00F41790">
        <w:rPr>
          <w:rFonts w:ascii="Poppins" w:hAnsi="Poppins" w:cs="Poppins"/>
          <w:color w:val="061F57" w:themeColor="text2" w:themeShade="BF"/>
        </w:rPr>
        <w:t xml:space="preserve"> con las características del punto 18.</w:t>
      </w:r>
    </w:p>
    <w:p w14:paraId="304DE3C4" w14:textId="18E1E1B6" w:rsidR="00FC4808" w:rsidRDefault="00FC4808" w:rsidP="00157880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04C4CF4" w14:textId="5FBAA00A" w:rsidR="004344D4" w:rsidRDefault="00D87270" w:rsidP="004344D4">
      <w:pPr>
        <w:pStyle w:val="Prrafodelista"/>
        <w:ind w:left="1440"/>
        <w:jc w:val="both"/>
        <w:rPr>
          <w:rFonts w:ascii="Bahnschrift" w:hAnsi="Bahnschrift" w:cs="Poppins"/>
        </w:rPr>
      </w:pPr>
      <w:r w:rsidRPr="00D87270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2601" behindDoc="0" locked="0" layoutInCell="1" allowOverlap="1" wp14:anchorId="1382EF45" wp14:editId="6A0233C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73960" cy="1270635"/>
            <wp:effectExtent l="0" t="0" r="2540" b="571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4D4">
        <w:rPr>
          <w:rFonts w:ascii="Bahnschrift" w:hAnsi="Bahnschrift" w:cs="Poppins"/>
        </w:rPr>
        <w:t xml:space="preserve">Para compartir carpetas con VirtualBox tendremos que irnos a la </w:t>
      </w:r>
      <w:proofErr w:type="gramStart"/>
      <w:r w:rsidR="004344D4">
        <w:rPr>
          <w:rFonts w:ascii="Bahnschrift" w:hAnsi="Bahnschrift" w:cs="Poppins"/>
        </w:rPr>
        <w:t>configuración  de</w:t>
      </w:r>
      <w:proofErr w:type="gramEnd"/>
      <w:r w:rsidR="004344D4">
        <w:rPr>
          <w:rFonts w:ascii="Bahnschrift" w:hAnsi="Bahnschrift" w:cs="Poppins"/>
        </w:rPr>
        <w:t xml:space="preserve"> la máquina virtual</w:t>
      </w:r>
      <w:r w:rsidR="003D23FA">
        <w:rPr>
          <w:rFonts w:ascii="Bahnschrift" w:hAnsi="Bahnschrift" w:cs="Poppins"/>
        </w:rPr>
        <w:t>, dentro de la configuración nos encontraremos el apartado de carpetas compartidas y añadimos cualquier carpeta de nuestro equipo.</w:t>
      </w:r>
    </w:p>
    <w:p w14:paraId="719EEDB7" w14:textId="77777777" w:rsidR="003D23FA" w:rsidRDefault="003D23FA" w:rsidP="004344D4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5BDCCE02" w14:textId="77777777" w:rsidR="00D87270" w:rsidRDefault="00D87270" w:rsidP="004344D4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305049BF" w14:textId="77777777" w:rsidR="00D87270" w:rsidRDefault="00D87270" w:rsidP="004344D4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56FB582E" w14:textId="7AF3D3C2" w:rsidR="003D23FA" w:rsidRDefault="003D23FA" w:rsidP="004344D4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Ya simplemente, nos iremos al explorador de archivos de nuestra máquina virtual y buscaremos equipos en la red, nos debe de salir un equipo llamado </w:t>
      </w:r>
      <w:r w:rsidR="00D47226">
        <w:rPr>
          <w:rFonts w:ascii="Bahnschrift" w:hAnsi="Bahnschrift" w:cs="Poppins"/>
        </w:rPr>
        <w:t>VBOXSVR y dentro estará el contenido de la carpeta que hemos compartido desde nuestro equipo.</w:t>
      </w:r>
    </w:p>
    <w:p w14:paraId="4F077B56" w14:textId="70E08F16" w:rsidR="00D87270" w:rsidRDefault="00D87270" w:rsidP="004344D4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20C6A988" w14:textId="72DA26A8" w:rsidR="00D87270" w:rsidRPr="00C20CD8" w:rsidRDefault="00D87270" w:rsidP="004344D4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23249E2" w14:textId="3609EFB2" w:rsidR="00C3116F" w:rsidRDefault="00191C32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191C32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3625" behindDoc="0" locked="0" layoutInCell="1" allowOverlap="1" wp14:anchorId="5BCB8D95" wp14:editId="363D5276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800600" cy="1740399"/>
            <wp:effectExtent l="152400" t="152400" r="361950" b="35560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40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4A9D4" w14:textId="4181EE3A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E0DBB44" w14:textId="3204438D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DF2E541" w14:textId="77777777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0A04380" w14:textId="77777777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20D6BBA" w14:textId="77777777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ED17B37" w14:textId="77777777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DD0EE48" w14:textId="77777777" w:rsidR="00701C40" w:rsidRDefault="00701C40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E90B71C" w14:textId="77777777" w:rsidR="00D16C1E" w:rsidRDefault="00D16C1E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A259438" w14:textId="77777777" w:rsidR="00D16C1E" w:rsidRDefault="00D16C1E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5A5D1B8" w14:textId="77777777" w:rsidR="00D16C1E" w:rsidRDefault="00D16C1E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13987E8" w14:textId="77777777" w:rsidR="00701C40" w:rsidRPr="00F47B70" w:rsidRDefault="00701C40" w:rsidP="00F47B70">
      <w:pPr>
        <w:jc w:val="both"/>
        <w:rPr>
          <w:rFonts w:ascii="Poppins" w:hAnsi="Poppins" w:cs="Poppins"/>
          <w:color w:val="061F57" w:themeColor="text2" w:themeShade="BF"/>
        </w:rPr>
      </w:pPr>
    </w:p>
    <w:p w14:paraId="756E5923" w14:textId="6FF04DC7" w:rsidR="00C3116F" w:rsidRDefault="00701C40" w:rsidP="00C93361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701C40">
        <w:rPr>
          <w:rFonts w:ascii="Poppins" w:hAnsi="Poppins" w:cs="Poppins"/>
          <w:b/>
          <w:bCs/>
          <w:color w:val="061F57" w:themeColor="text2" w:themeShade="BF"/>
        </w:rPr>
        <w:lastRenderedPageBreak/>
        <w:drawing>
          <wp:anchor distT="0" distB="0" distL="114300" distR="114300" simplePos="0" relativeHeight="251659289" behindDoc="0" locked="0" layoutInCell="1" allowOverlap="1" wp14:anchorId="1FAF0496" wp14:editId="10DEC13D">
            <wp:simplePos x="0" y="0"/>
            <wp:positionH relativeFrom="column">
              <wp:posOffset>601980</wp:posOffset>
            </wp:positionH>
            <wp:positionV relativeFrom="paragraph">
              <wp:posOffset>607695</wp:posOffset>
            </wp:positionV>
            <wp:extent cx="3858163" cy="1448002"/>
            <wp:effectExtent l="152400" t="152400" r="371475" b="36195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48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116F" w:rsidRPr="00684AFF">
        <w:rPr>
          <w:rFonts w:ascii="Poppins" w:hAnsi="Poppins" w:cs="Poppins"/>
          <w:b/>
          <w:bCs/>
          <w:color w:val="061F57" w:themeColor="text2" w:themeShade="BF"/>
        </w:rPr>
        <w:t>o Crear red interna tipo 192.168.100.0/24</w:t>
      </w:r>
    </w:p>
    <w:p w14:paraId="04FF31B3" w14:textId="474346E0" w:rsidR="00F362EC" w:rsidRPr="00684AFF" w:rsidRDefault="00F362EC" w:rsidP="00C93361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</w:p>
    <w:p w14:paraId="255E8888" w14:textId="523A01BB" w:rsid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 xml:space="preserve">Que diferencias tiene con la </w:t>
      </w:r>
      <w:r w:rsidR="001B420D">
        <w:rPr>
          <w:rFonts w:ascii="Poppins" w:hAnsi="Poppins" w:cs="Poppins"/>
          <w:color w:val="061F57" w:themeColor="text2" w:themeShade="BF"/>
        </w:rPr>
        <w:t xml:space="preserve">red </w:t>
      </w:r>
      <w:proofErr w:type="spellStart"/>
      <w:r w:rsidRPr="00C3116F">
        <w:rPr>
          <w:rFonts w:ascii="Poppins" w:hAnsi="Poppins" w:cs="Poppins"/>
          <w:color w:val="061F57" w:themeColor="text2" w:themeShade="BF"/>
        </w:rPr>
        <w:t>Nat</w:t>
      </w:r>
      <w:proofErr w:type="spellEnd"/>
    </w:p>
    <w:p w14:paraId="200A660E" w14:textId="288EB6DE" w:rsidR="00F362EC" w:rsidRDefault="00F362EC" w:rsidP="00F362EC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D2241AB" w14:textId="3A36358D" w:rsidR="00F362EC" w:rsidRPr="00C20CD8" w:rsidRDefault="001B420D" w:rsidP="00F362EC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La red interna simula una conexión entre equipos mediante cable de red cruzado</w:t>
      </w:r>
      <w:r w:rsidR="00A84C4F">
        <w:rPr>
          <w:rFonts w:ascii="Bahnschrift" w:hAnsi="Bahnschrift" w:cs="Poppins"/>
        </w:rPr>
        <w:t xml:space="preserve">, por lo que no tienen salida a Internet, cosa que la red </w:t>
      </w:r>
      <w:proofErr w:type="spellStart"/>
      <w:r w:rsidR="00A84C4F">
        <w:rPr>
          <w:rFonts w:ascii="Bahnschrift" w:hAnsi="Bahnschrift" w:cs="Poppins"/>
        </w:rPr>
        <w:t>Nat</w:t>
      </w:r>
      <w:proofErr w:type="spellEnd"/>
      <w:r w:rsidR="00A84C4F">
        <w:rPr>
          <w:rFonts w:ascii="Bahnschrift" w:hAnsi="Bahnschrift" w:cs="Poppins"/>
        </w:rPr>
        <w:t xml:space="preserve"> </w:t>
      </w:r>
      <w:proofErr w:type="spellStart"/>
      <w:r w:rsidR="00A84C4F">
        <w:rPr>
          <w:rFonts w:ascii="Bahnschrift" w:hAnsi="Bahnschrift" w:cs="Poppins"/>
        </w:rPr>
        <w:t>si</w:t>
      </w:r>
      <w:proofErr w:type="spellEnd"/>
      <w:r w:rsidR="00A84C4F">
        <w:rPr>
          <w:rFonts w:ascii="Bahnschrift" w:hAnsi="Bahnschrift" w:cs="Poppins"/>
        </w:rPr>
        <w:t>.</w:t>
      </w:r>
    </w:p>
    <w:p w14:paraId="075C896E" w14:textId="00709996" w:rsidR="00F362EC" w:rsidRPr="00A84C4F" w:rsidRDefault="00F362EC" w:rsidP="00A84C4F">
      <w:pPr>
        <w:jc w:val="both"/>
        <w:rPr>
          <w:rFonts w:ascii="Poppins" w:hAnsi="Poppins" w:cs="Poppins"/>
          <w:color w:val="061F57" w:themeColor="text2" w:themeShade="BF"/>
        </w:rPr>
      </w:pPr>
    </w:p>
    <w:p w14:paraId="36A883C7" w14:textId="0CC5F08A" w:rsid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 xml:space="preserve">Comprueba red con </w:t>
      </w:r>
      <w:proofErr w:type="spellStart"/>
      <w:r w:rsidRPr="00C3116F">
        <w:rPr>
          <w:rFonts w:ascii="Poppins" w:hAnsi="Poppins" w:cs="Poppins"/>
          <w:color w:val="061F57" w:themeColor="text2" w:themeShade="BF"/>
        </w:rPr>
        <w:t>ipconfig</w:t>
      </w:r>
      <w:proofErr w:type="spellEnd"/>
      <w:r w:rsidRPr="00C3116F">
        <w:rPr>
          <w:rFonts w:ascii="Poppins" w:hAnsi="Poppins" w:cs="Poppins"/>
          <w:color w:val="061F57" w:themeColor="text2" w:themeShade="BF"/>
        </w:rPr>
        <w:t xml:space="preserve"> y con ping.</w:t>
      </w:r>
    </w:p>
    <w:p w14:paraId="6BA8F363" w14:textId="4F354EB6" w:rsidR="00674E31" w:rsidRDefault="00674E31" w:rsidP="00674E31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1C33D41" w14:textId="225B2F03" w:rsidR="00674E31" w:rsidRDefault="00A80C35" w:rsidP="00674E31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A80C35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2361" behindDoc="0" locked="0" layoutInCell="1" allowOverlap="1" wp14:anchorId="0D8C2FCB" wp14:editId="30E53E06">
            <wp:simplePos x="0" y="0"/>
            <wp:positionH relativeFrom="margin">
              <wp:posOffset>1051560</wp:posOffset>
            </wp:positionH>
            <wp:positionV relativeFrom="paragraph">
              <wp:posOffset>2013585</wp:posOffset>
            </wp:positionV>
            <wp:extent cx="4173466" cy="1211580"/>
            <wp:effectExtent l="152400" t="152400" r="360680" b="3695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66" cy="1211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E31" w:rsidRPr="00674E31">
        <w:rPr>
          <w:rFonts w:ascii="Poppins" w:hAnsi="Poppins" w:cs="Poppins"/>
          <w:color w:val="061F57" w:themeColor="text2" w:themeShade="BF"/>
        </w:rPr>
        <w:drawing>
          <wp:inline distT="0" distB="0" distL="0" distR="0" wp14:anchorId="376AF73B" wp14:editId="01EDDD3D">
            <wp:extent cx="4127500" cy="1746501"/>
            <wp:effectExtent l="152400" t="152400" r="368300" b="3683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675" cy="175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662AF" w14:textId="788F090D" w:rsidR="00674E31" w:rsidRDefault="00674E31" w:rsidP="00A80C35">
      <w:pPr>
        <w:jc w:val="both"/>
        <w:rPr>
          <w:rFonts w:ascii="Poppins" w:hAnsi="Poppins" w:cs="Poppins"/>
          <w:color w:val="061F57" w:themeColor="text2" w:themeShade="BF"/>
        </w:rPr>
      </w:pPr>
    </w:p>
    <w:p w14:paraId="006F8C44" w14:textId="77777777" w:rsidR="00A80C35" w:rsidRDefault="00A80C35" w:rsidP="00A80C35">
      <w:pPr>
        <w:jc w:val="both"/>
        <w:rPr>
          <w:rFonts w:ascii="Poppins" w:hAnsi="Poppins" w:cs="Poppins"/>
          <w:color w:val="061F57" w:themeColor="text2" w:themeShade="BF"/>
        </w:rPr>
      </w:pPr>
    </w:p>
    <w:p w14:paraId="5BD8FB6E" w14:textId="77777777" w:rsidR="00A80C35" w:rsidRDefault="00A80C35" w:rsidP="00A80C35">
      <w:pPr>
        <w:jc w:val="both"/>
        <w:rPr>
          <w:rFonts w:ascii="Poppins" w:hAnsi="Poppins" w:cs="Poppins"/>
          <w:color w:val="061F57" w:themeColor="text2" w:themeShade="BF"/>
        </w:rPr>
      </w:pPr>
    </w:p>
    <w:p w14:paraId="7DD17A85" w14:textId="5CFE030D" w:rsidR="00A80C35" w:rsidRPr="00A80C35" w:rsidRDefault="008E1D4A" w:rsidP="00A80C35">
      <w:pPr>
        <w:jc w:val="both"/>
        <w:rPr>
          <w:rFonts w:ascii="Poppins" w:hAnsi="Poppins" w:cs="Poppins"/>
          <w:color w:val="061F57" w:themeColor="text2" w:themeShade="BF"/>
        </w:rPr>
      </w:pPr>
      <w:r w:rsidRPr="008E1D4A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3385" behindDoc="0" locked="0" layoutInCell="1" allowOverlap="1" wp14:anchorId="1D31D78C" wp14:editId="03AAACA3">
            <wp:simplePos x="0" y="0"/>
            <wp:positionH relativeFrom="margin">
              <wp:posOffset>1059180</wp:posOffset>
            </wp:positionH>
            <wp:positionV relativeFrom="paragraph">
              <wp:posOffset>287655</wp:posOffset>
            </wp:positionV>
            <wp:extent cx="4157980" cy="1104467"/>
            <wp:effectExtent l="152400" t="152400" r="356870" b="36258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5"/>
                    <a:stretch/>
                  </pic:blipFill>
                  <pic:spPr bwMode="auto">
                    <a:xfrm>
                      <a:off x="0" y="0"/>
                      <a:ext cx="4157980" cy="1104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20FA3" w14:textId="33ABB2FA" w:rsidR="008E1D4A" w:rsidRDefault="008E1D4A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51D7ABF" w14:textId="540470E2" w:rsidR="00A80C35" w:rsidRDefault="00A80C35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EA7FC81" w14:textId="77777777" w:rsidR="008E1D4A" w:rsidRDefault="008E1D4A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2FA36DF" w14:textId="77777777" w:rsidR="008E1D4A" w:rsidRDefault="008E1D4A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D7E9AE4" w14:textId="77777777" w:rsidR="008E1D4A" w:rsidRDefault="008E1D4A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EC02F34" w14:textId="77777777" w:rsidR="008E1D4A" w:rsidRDefault="008E1D4A" w:rsidP="00A80C35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9D42FDF" w14:textId="3214DADF" w:rsid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lastRenderedPageBreak/>
        <w:t>¿Tienen acceso a internet y al host?</w:t>
      </w:r>
    </w:p>
    <w:p w14:paraId="5E94FC62" w14:textId="77777777" w:rsidR="008E1D4A" w:rsidRDefault="008E1D4A" w:rsidP="008E1D4A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0A07450" w14:textId="68C64979" w:rsidR="008E1D4A" w:rsidRPr="00C20CD8" w:rsidRDefault="008E1D4A" w:rsidP="008E1D4A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No, no tengo acceso a Internet, como he dicho la red interna no permite conexión a Internet, al host mediante la red tampoco puedo tener acceso.</w:t>
      </w:r>
    </w:p>
    <w:p w14:paraId="57E690B7" w14:textId="77777777" w:rsidR="008E1D4A" w:rsidRPr="008E1D4A" w:rsidRDefault="008E1D4A" w:rsidP="008E1D4A">
      <w:pPr>
        <w:jc w:val="both"/>
        <w:rPr>
          <w:rFonts w:ascii="Poppins" w:hAnsi="Poppins" w:cs="Poppins"/>
          <w:color w:val="061F57" w:themeColor="text2" w:themeShade="BF"/>
        </w:rPr>
      </w:pPr>
    </w:p>
    <w:p w14:paraId="5C3D8242" w14:textId="6EDBB552" w:rsid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¿Son visibles los equipos entre sí?</w:t>
      </w:r>
    </w:p>
    <w:p w14:paraId="39DB2EC4" w14:textId="77777777" w:rsidR="008E1D4A" w:rsidRDefault="008E1D4A" w:rsidP="008E1D4A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5AB4F1B" w14:textId="418B1926" w:rsidR="008E1D4A" w:rsidRPr="00C20CD8" w:rsidRDefault="008E1D4A" w:rsidP="008E1D4A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Los equipos </w:t>
      </w:r>
      <w:r w:rsidR="00A62FFE">
        <w:rPr>
          <w:rFonts w:ascii="Bahnschrift" w:hAnsi="Bahnschrift" w:cs="Poppins"/>
        </w:rPr>
        <w:t xml:space="preserve">invitados conectados a la red interna serán visibles entre </w:t>
      </w:r>
      <w:proofErr w:type="spellStart"/>
      <w:r w:rsidR="00A62FFE">
        <w:rPr>
          <w:rFonts w:ascii="Bahnschrift" w:hAnsi="Bahnschrift" w:cs="Poppins"/>
        </w:rPr>
        <w:t>si</w:t>
      </w:r>
      <w:proofErr w:type="spellEnd"/>
      <w:r w:rsidR="00A62FFE">
        <w:rPr>
          <w:rFonts w:ascii="Bahnschrift" w:hAnsi="Bahnschrift" w:cs="Poppins"/>
        </w:rPr>
        <w:t>.</w:t>
      </w:r>
    </w:p>
    <w:p w14:paraId="46F142D5" w14:textId="77777777" w:rsidR="008E1D4A" w:rsidRPr="00A62FFE" w:rsidRDefault="008E1D4A" w:rsidP="00A62FFE">
      <w:pPr>
        <w:jc w:val="both"/>
        <w:rPr>
          <w:rFonts w:ascii="Poppins" w:hAnsi="Poppins" w:cs="Poppins"/>
          <w:color w:val="061F57" w:themeColor="text2" w:themeShade="BF"/>
        </w:rPr>
      </w:pPr>
    </w:p>
    <w:p w14:paraId="3EBB0EBE" w14:textId="7F2C5A80" w:rsid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¿Qué dirección IP tienen los equipos?</w:t>
      </w:r>
    </w:p>
    <w:p w14:paraId="725A1E2A" w14:textId="77777777" w:rsidR="00A62FFE" w:rsidRDefault="00A62FFE" w:rsidP="00A62FF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95B76E0" w14:textId="545A0DC8" w:rsidR="00A62FFE" w:rsidRPr="00C20CD8" w:rsidRDefault="00A62FFE" w:rsidP="00A62FF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Tendrán direcciones IP correspondientes a la red 192.168.100.0/24</w:t>
      </w:r>
      <w:r w:rsidR="00EC704B">
        <w:rPr>
          <w:rFonts w:ascii="Bahnschrift" w:hAnsi="Bahnschrift" w:cs="Poppins"/>
        </w:rPr>
        <w:t xml:space="preserve">, en mi caso, la máquina Windows tiene la dirección 192.168.100.5 y </w:t>
      </w:r>
      <w:r w:rsidR="00251996">
        <w:rPr>
          <w:rFonts w:ascii="Bahnschrift" w:hAnsi="Bahnschrift" w:cs="Poppins"/>
        </w:rPr>
        <w:t>la máquina Linux tiene la dirección 192.168.100.6.</w:t>
      </w:r>
    </w:p>
    <w:p w14:paraId="55DA78DC" w14:textId="77777777" w:rsidR="00A62FFE" w:rsidRPr="00251996" w:rsidRDefault="00A62FFE" w:rsidP="00251996">
      <w:pPr>
        <w:jc w:val="both"/>
        <w:rPr>
          <w:rFonts w:ascii="Poppins" w:hAnsi="Poppins" w:cs="Poppins"/>
          <w:color w:val="061F57" w:themeColor="text2" w:themeShade="BF"/>
        </w:rPr>
      </w:pPr>
    </w:p>
    <w:p w14:paraId="29317707" w14:textId="7BCBA14E" w:rsidR="00C3116F" w:rsidRPr="00C3116F" w:rsidRDefault="00C3116F" w:rsidP="00C93361">
      <w:pPr>
        <w:pStyle w:val="Prrafodelista"/>
        <w:numPr>
          <w:ilvl w:val="0"/>
          <w:numId w:val="38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Comparte una carpeta con las características del punto 18.</w:t>
      </w:r>
    </w:p>
    <w:p w14:paraId="11C34D49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0C789B33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 w:rsidRPr="00D87270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5673" behindDoc="0" locked="0" layoutInCell="1" allowOverlap="1" wp14:anchorId="4548E197" wp14:editId="180349F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73960" cy="1270635"/>
            <wp:effectExtent l="0" t="0" r="2540" b="571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Poppins"/>
        </w:rPr>
        <w:t xml:space="preserve">Para compartir carpetas con VirtualBox tendremos que irnos a la </w:t>
      </w:r>
      <w:proofErr w:type="gramStart"/>
      <w:r>
        <w:rPr>
          <w:rFonts w:ascii="Bahnschrift" w:hAnsi="Bahnschrift" w:cs="Poppins"/>
        </w:rPr>
        <w:t>configuración  de</w:t>
      </w:r>
      <w:proofErr w:type="gramEnd"/>
      <w:r>
        <w:rPr>
          <w:rFonts w:ascii="Bahnschrift" w:hAnsi="Bahnschrift" w:cs="Poppins"/>
        </w:rPr>
        <w:t xml:space="preserve"> la máquina virtual, dentro de la configuración nos encontraremos el apartado de carpetas compartidas y añadimos cualquier carpeta de nuestro equipo.</w:t>
      </w:r>
    </w:p>
    <w:p w14:paraId="09E6B76A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731726B6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5A34FFB7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3E42E307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Ya simplemente, nos iremos al explorador de archivos de nuestra máquina virtual y buscaremos equipos en la red, nos debe de salir un equipo llamado VBOXSVR y dentro estará el contenido de la carpeta que hemos compartido desde nuestro equipo.</w:t>
      </w:r>
    </w:p>
    <w:p w14:paraId="270C4B53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1DB28971" w14:textId="77777777" w:rsidR="00191C32" w:rsidRPr="00C20CD8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54F892B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191C32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6697" behindDoc="0" locked="0" layoutInCell="1" allowOverlap="1" wp14:anchorId="5139D9C8" wp14:editId="33649EF4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800600" cy="1740399"/>
            <wp:effectExtent l="152400" t="152400" r="361950" b="35560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40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E1DA6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AD439C7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AB96447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50CE218" w14:textId="77777777" w:rsidR="00A84C4F" w:rsidRDefault="00A84C4F" w:rsidP="00730090"/>
    <w:p w14:paraId="56EAAB0D" w14:textId="77777777" w:rsidR="00191C32" w:rsidRDefault="00191C32" w:rsidP="00730090"/>
    <w:p w14:paraId="627C020A" w14:textId="77777777" w:rsidR="00191C32" w:rsidRDefault="00191C32" w:rsidP="00730090"/>
    <w:p w14:paraId="7073EE57" w14:textId="77777777" w:rsidR="00191C32" w:rsidRDefault="00191C32" w:rsidP="00730090"/>
    <w:p w14:paraId="4446AC23" w14:textId="77777777" w:rsidR="00191C32" w:rsidRPr="00A84C4F" w:rsidRDefault="00191C32" w:rsidP="00730090"/>
    <w:p w14:paraId="1FEA38BB" w14:textId="72CE5F27" w:rsidR="00C3116F" w:rsidRDefault="00C3116F" w:rsidP="00C93361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lastRenderedPageBreak/>
        <w:t>o Modifica una red</w:t>
      </w:r>
      <w:r w:rsidR="00ED600F">
        <w:rPr>
          <w:rFonts w:ascii="Poppins" w:hAnsi="Poppins" w:cs="Poppins"/>
          <w:b/>
          <w:bCs/>
          <w:color w:val="061F57" w:themeColor="text2" w:themeShade="BF"/>
        </w:rPr>
        <w:t xml:space="preserve"> NAT</w:t>
      </w:r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 de forma que tenga salida a </w:t>
      </w:r>
      <w:proofErr w:type="gramStart"/>
      <w:r w:rsidRPr="00684AFF">
        <w:rPr>
          <w:rFonts w:ascii="Poppins" w:hAnsi="Poppins" w:cs="Poppins"/>
          <w:b/>
          <w:bCs/>
          <w:color w:val="061F57" w:themeColor="text2" w:themeShade="BF"/>
        </w:rPr>
        <w:t>Internet..</w:t>
      </w:r>
      <w:proofErr w:type="gramEnd"/>
    </w:p>
    <w:p w14:paraId="77725B24" w14:textId="77777777" w:rsidR="00ED600F" w:rsidRPr="00684AFF" w:rsidRDefault="00ED600F" w:rsidP="00C93361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</w:p>
    <w:p w14:paraId="778F263D" w14:textId="413618A8" w:rsidR="00C3116F" w:rsidRDefault="00E563D8" w:rsidP="006A6842">
      <w:pPr>
        <w:pStyle w:val="Prrafodelista"/>
        <w:numPr>
          <w:ilvl w:val="0"/>
          <w:numId w:val="39"/>
        </w:numPr>
        <w:jc w:val="both"/>
        <w:rPr>
          <w:rFonts w:ascii="Poppins" w:hAnsi="Poppins" w:cs="Poppins"/>
          <w:color w:val="061F57" w:themeColor="text2" w:themeShade="BF"/>
        </w:rPr>
      </w:pPr>
      <w:r w:rsidRPr="0030097A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6457" behindDoc="0" locked="0" layoutInCell="1" allowOverlap="1" wp14:anchorId="5CC2E266" wp14:editId="2835BCF8">
            <wp:simplePos x="0" y="0"/>
            <wp:positionH relativeFrom="margin">
              <wp:posOffset>4922520</wp:posOffset>
            </wp:positionH>
            <wp:positionV relativeFrom="paragraph">
              <wp:posOffset>6985</wp:posOffset>
            </wp:positionV>
            <wp:extent cx="1438910" cy="2464435"/>
            <wp:effectExtent l="0" t="0" r="889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16F" w:rsidRPr="00C3116F">
        <w:rPr>
          <w:rFonts w:ascii="Poppins" w:hAnsi="Poppins" w:cs="Poppins"/>
          <w:color w:val="061F57" w:themeColor="text2" w:themeShade="BF"/>
        </w:rPr>
        <w:t xml:space="preserve">Comprueba red con </w:t>
      </w:r>
      <w:proofErr w:type="spellStart"/>
      <w:r w:rsidR="00C3116F" w:rsidRPr="00C3116F">
        <w:rPr>
          <w:rFonts w:ascii="Poppins" w:hAnsi="Poppins" w:cs="Poppins"/>
          <w:color w:val="061F57" w:themeColor="text2" w:themeShade="BF"/>
        </w:rPr>
        <w:t>ipconfig</w:t>
      </w:r>
      <w:proofErr w:type="spellEnd"/>
      <w:r w:rsidR="00C3116F" w:rsidRPr="00C3116F">
        <w:rPr>
          <w:rFonts w:ascii="Poppins" w:hAnsi="Poppins" w:cs="Poppins"/>
          <w:color w:val="061F57" w:themeColor="text2" w:themeShade="BF"/>
        </w:rPr>
        <w:t xml:space="preserve"> y con ping y compárala con el host. ¿Qué dirección IP tienen los equipos?</w:t>
      </w:r>
    </w:p>
    <w:p w14:paraId="1A5DC93B" w14:textId="4A2D8EFF" w:rsidR="00ED600F" w:rsidRDefault="00ED600F" w:rsidP="00ED600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0860148" w14:textId="4F39C3AE" w:rsidR="00ED600F" w:rsidRPr="00E563D8" w:rsidRDefault="00ED600F" w:rsidP="00E563D8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Simplemente hay que establecer una dirección DNS</w:t>
      </w:r>
      <w:r w:rsidR="00E66943">
        <w:rPr>
          <w:rFonts w:ascii="Bahnschrift" w:hAnsi="Bahnschrift" w:cs="Poppins"/>
        </w:rPr>
        <w:t>, en la configuración de red y ya tendremos conexión a Internet:</w:t>
      </w:r>
    </w:p>
    <w:p w14:paraId="14B99B57" w14:textId="77777777" w:rsidR="00ED600F" w:rsidRPr="00C3116F" w:rsidRDefault="00ED600F" w:rsidP="00ED600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9BAD6DD" w14:textId="31CFED39" w:rsidR="00C3116F" w:rsidRDefault="00C3116F" w:rsidP="006A6842">
      <w:pPr>
        <w:pStyle w:val="Prrafodelista"/>
        <w:numPr>
          <w:ilvl w:val="0"/>
          <w:numId w:val="39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¿Tienen acceso a internet y al host?</w:t>
      </w:r>
    </w:p>
    <w:p w14:paraId="5689298C" w14:textId="77777777" w:rsidR="001730A7" w:rsidRDefault="001730A7" w:rsidP="001730A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4CBD8B48" w14:textId="27223F5A" w:rsidR="001730A7" w:rsidRPr="00E563D8" w:rsidRDefault="001730A7" w:rsidP="001730A7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A Internet si, pero al host mediante la red no.</w:t>
      </w:r>
    </w:p>
    <w:p w14:paraId="46C066A2" w14:textId="77777777" w:rsidR="001730A7" w:rsidRDefault="001730A7" w:rsidP="001730A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B355FD2" w14:textId="77777777" w:rsidR="001730A7" w:rsidRPr="00C3116F" w:rsidRDefault="001730A7" w:rsidP="001730A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FD1BAEC" w14:textId="24D9941C" w:rsidR="00C3116F" w:rsidRDefault="00C3116F" w:rsidP="006A6842">
      <w:pPr>
        <w:pStyle w:val="Prrafodelista"/>
        <w:numPr>
          <w:ilvl w:val="0"/>
          <w:numId w:val="39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¿Son visibles los equipos entre sí?</w:t>
      </w:r>
    </w:p>
    <w:p w14:paraId="5E0E4343" w14:textId="77777777" w:rsidR="001730A7" w:rsidRDefault="001730A7" w:rsidP="001730A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2F40622" w14:textId="4B1069AE" w:rsidR="001730A7" w:rsidRPr="00E563D8" w:rsidRDefault="001730A7" w:rsidP="001730A7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Si, </w:t>
      </w:r>
      <w:r w:rsidR="00D85601">
        <w:rPr>
          <w:rFonts w:ascii="Bahnschrift" w:hAnsi="Bahnschrift" w:cs="Poppins"/>
        </w:rPr>
        <w:t>todas las máquinas</w:t>
      </w:r>
      <w:r>
        <w:rPr>
          <w:rFonts w:ascii="Bahnschrift" w:hAnsi="Bahnschrift" w:cs="Poppins"/>
        </w:rPr>
        <w:t xml:space="preserve"> son visi</w:t>
      </w:r>
      <w:r w:rsidR="00D85601">
        <w:rPr>
          <w:rFonts w:ascii="Bahnschrift" w:hAnsi="Bahnschrift" w:cs="Poppins"/>
        </w:rPr>
        <w:t>bles entre sí.</w:t>
      </w:r>
    </w:p>
    <w:p w14:paraId="3EA0C0E6" w14:textId="77777777" w:rsidR="001730A7" w:rsidRPr="00191C32" w:rsidRDefault="001730A7" w:rsidP="00191C32">
      <w:pPr>
        <w:jc w:val="both"/>
        <w:rPr>
          <w:rFonts w:ascii="Poppins" w:hAnsi="Poppins" w:cs="Poppins"/>
          <w:color w:val="061F57" w:themeColor="text2" w:themeShade="BF"/>
        </w:rPr>
      </w:pPr>
    </w:p>
    <w:p w14:paraId="2ECF6C7C" w14:textId="6BDB846F" w:rsidR="006A6842" w:rsidRPr="00191C32" w:rsidRDefault="00C3116F" w:rsidP="00191C32">
      <w:pPr>
        <w:pStyle w:val="Prrafodelista"/>
        <w:numPr>
          <w:ilvl w:val="0"/>
          <w:numId w:val="39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Comparte una carpeta con las características del punto 18.</w:t>
      </w:r>
    </w:p>
    <w:p w14:paraId="7C1E5220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2417EC0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 w:rsidRPr="00D87270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8745" behindDoc="0" locked="0" layoutInCell="1" allowOverlap="1" wp14:anchorId="5FE3E75B" wp14:editId="452F709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73960" cy="1270635"/>
            <wp:effectExtent l="0" t="0" r="2540" b="571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Poppins"/>
        </w:rPr>
        <w:t xml:space="preserve">Para compartir carpetas con VirtualBox tendremos que irnos a la </w:t>
      </w:r>
      <w:proofErr w:type="gramStart"/>
      <w:r>
        <w:rPr>
          <w:rFonts w:ascii="Bahnschrift" w:hAnsi="Bahnschrift" w:cs="Poppins"/>
        </w:rPr>
        <w:t>configuración  de</w:t>
      </w:r>
      <w:proofErr w:type="gramEnd"/>
      <w:r>
        <w:rPr>
          <w:rFonts w:ascii="Bahnschrift" w:hAnsi="Bahnschrift" w:cs="Poppins"/>
        </w:rPr>
        <w:t xml:space="preserve"> la máquina virtual, dentro de la configuración nos encontraremos el apartado de carpetas compartidas y añadimos cualquier carpeta de nuestro equipo.</w:t>
      </w:r>
    </w:p>
    <w:p w14:paraId="15A85F99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77682DDF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72B4B42D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19711F68" w14:textId="25F270FC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Ya simplemente, nos iremos al explorador de archivos de nuestra máquina virtual y buscaremos equipos en la red, nos debe de salir un equipo llamado VBOXSVR y dentro estará el contenido de la carpeta que hemos compartido desde nuestro equipo.</w:t>
      </w:r>
    </w:p>
    <w:p w14:paraId="23CE9267" w14:textId="7B5C22ED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 w:rsidRPr="00191C32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79769" behindDoc="0" locked="0" layoutInCell="1" allowOverlap="1" wp14:anchorId="47FF2539" wp14:editId="124D0CCE">
            <wp:simplePos x="0" y="0"/>
            <wp:positionH relativeFrom="margin">
              <wp:posOffset>1447800</wp:posOffset>
            </wp:positionH>
            <wp:positionV relativeFrom="paragraph">
              <wp:posOffset>163195</wp:posOffset>
            </wp:positionV>
            <wp:extent cx="4282440" cy="1552546"/>
            <wp:effectExtent l="152400" t="152400" r="365760" b="35306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52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3470B" w14:textId="0A4442A0" w:rsidR="00191C32" w:rsidRPr="00C20CD8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25951BB" w14:textId="5B3780FC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27A13985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F285AD6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A31B46E" w14:textId="77777777" w:rsidR="00191C32" w:rsidRDefault="00191C32" w:rsidP="00191C3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5BFFB70D" w14:textId="77777777" w:rsidR="00191C32" w:rsidRDefault="00191C32" w:rsidP="006A684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11D76362" w14:textId="77777777" w:rsidR="00191C32" w:rsidRDefault="00191C32" w:rsidP="006A684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99A8F68" w14:textId="77777777" w:rsidR="00191C32" w:rsidRPr="00C3116F" w:rsidRDefault="00191C32" w:rsidP="006A6842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86CA501" w14:textId="668197B4" w:rsidR="00C3116F" w:rsidRPr="00684AFF" w:rsidRDefault="00C3116F" w:rsidP="00C02EDC">
      <w:pPr>
        <w:pStyle w:val="Prrafodelista"/>
        <w:ind w:left="72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lastRenderedPageBreak/>
        <w:t>o Crea una red adaptador-puente</w:t>
      </w:r>
    </w:p>
    <w:p w14:paraId="14A5B93F" w14:textId="77777777" w:rsidR="006A6842" w:rsidRPr="00C3116F" w:rsidRDefault="006A6842" w:rsidP="00C3116F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B02D734" w14:textId="59E93D88" w:rsidR="00C3116F" w:rsidRDefault="00C3116F" w:rsidP="00014B43">
      <w:pPr>
        <w:pStyle w:val="Prrafodelista"/>
        <w:numPr>
          <w:ilvl w:val="0"/>
          <w:numId w:val="40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 xml:space="preserve">Que diferencias tiene con la </w:t>
      </w:r>
      <w:proofErr w:type="spellStart"/>
      <w:r w:rsidRPr="00C3116F">
        <w:rPr>
          <w:rFonts w:ascii="Poppins" w:hAnsi="Poppins" w:cs="Poppins"/>
          <w:color w:val="061F57" w:themeColor="text2" w:themeShade="BF"/>
        </w:rPr>
        <w:t>Nat</w:t>
      </w:r>
      <w:proofErr w:type="spellEnd"/>
      <w:r w:rsidRPr="00C3116F">
        <w:rPr>
          <w:rFonts w:ascii="Poppins" w:hAnsi="Poppins" w:cs="Poppins"/>
          <w:color w:val="061F57" w:themeColor="text2" w:themeShade="BF"/>
        </w:rPr>
        <w:t xml:space="preserve"> y con red interna</w:t>
      </w:r>
    </w:p>
    <w:p w14:paraId="2292AE24" w14:textId="77777777" w:rsidR="0028607E" w:rsidRDefault="0028607E" w:rsidP="0028607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40796AF" w14:textId="36F926C0" w:rsidR="0028607E" w:rsidRDefault="00BD7D3D" w:rsidP="00BD7D3D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La red en adaptador puente utiliza el propio adaptador del equipo anfitrión para conectarse a la misma </w:t>
      </w:r>
      <w:r w:rsidR="00F42B85">
        <w:rPr>
          <w:rFonts w:ascii="Bahnschrift" w:hAnsi="Bahnschrift" w:cs="Poppins"/>
        </w:rPr>
        <w:t>red que el equipo anfitrión, pudiendo comunicarse ambos en la red.</w:t>
      </w:r>
    </w:p>
    <w:p w14:paraId="1BE7E743" w14:textId="77777777" w:rsidR="00AF47BC" w:rsidRDefault="00AF47BC" w:rsidP="00BD7D3D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4CA8AE3D" w14:textId="5DEB3F7A" w:rsidR="00AF47BC" w:rsidRPr="00BD7D3D" w:rsidRDefault="00AF47BC" w:rsidP="00BD7D3D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La diferencia con la red interna y </w:t>
      </w:r>
      <w:proofErr w:type="spellStart"/>
      <w:r>
        <w:rPr>
          <w:rFonts w:ascii="Bahnschrift" w:hAnsi="Bahnschrift" w:cs="Poppins"/>
        </w:rPr>
        <w:t>nat</w:t>
      </w:r>
      <w:proofErr w:type="spellEnd"/>
      <w:r>
        <w:rPr>
          <w:rFonts w:ascii="Bahnschrift" w:hAnsi="Bahnschrift" w:cs="Poppins"/>
        </w:rPr>
        <w:t xml:space="preserve">, es </w:t>
      </w:r>
      <w:proofErr w:type="gramStart"/>
      <w:r>
        <w:rPr>
          <w:rFonts w:ascii="Bahnschrift" w:hAnsi="Bahnschrift" w:cs="Poppins"/>
        </w:rPr>
        <w:t>que</w:t>
      </w:r>
      <w:proofErr w:type="gramEnd"/>
      <w:r>
        <w:rPr>
          <w:rFonts w:ascii="Bahnschrift" w:hAnsi="Bahnschrift" w:cs="Poppins"/>
        </w:rPr>
        <w:t xml:space="preserve"> en este caso, no se crea un adaptador red lógico, sino que utiliza el mismo de tu equipo para conectarse a tu misma red.</w:t>
      </w:r>
    </w:p>
    <w:p w14:paraId="56263AE6" w14:textId="77777777" w:rsidR="0028607E" w:rsidRPr="00C3116F" w:rsidRDefault="0028607E" w:rsidP="0028607E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706B66F" w14:textId="6AA20511" w:rsidR="00C3116F" w:rsidRDefault="00C3116F" w:rsidP="00014B43">
      <w:pPr>
        <w:pStyle w:val="Prrafodelista"/>
        <w:numPr>
          <w:ilvl w:val="0"/>
          <w:numId w:val="40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 xml:space="preserve">Comprueba red con </w:t>
      </w:r>
      <w:proofErr w:type="spellStart"/>
      <w:r w:rsidRPr="00C3116F">
        <w:rPr>
          <w:rFonts w:ascii="Poppins" w:hAnsi="Poppins" w:cs="Poppins"/>
          <w:color w:val="061F57" w:themeColor="text2" w:themeShade="BF"/>
        </w:rPr>
        <w:t>ipconfig</w:t>
      </w:r>
      <w:proofErr w:type="spellEnd"/>
      <w:r w:rsidRPr="00C3116F">
        <w:rPr>
          <w:rFonts w:ascii="Poppins" w:hAnsi="Poppins" w:cs="Poppins"/>
          <w:color w:val="061F57" w:themeColor="text2" w:themeShade="BF"/>
        </w:rPr>
        <w:t xml:space="preserve"> y con ping y compárala con el host. ¿Qué dirección IP tienen los equipos?</w:t>
      </w:r>
    </w:p>
    <w:p w14:paraId="74573404" w14:textId="2EA917F2" w:rsidR="00AF47BC" w:rsidRPr="004F2C28" w:rsidRDefault="004F2C28" w:rsidP="004F2C2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  <w:r w:rsidRPr="004F2C28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7481" behindDoc="0" locked="0" layoutInCell="1" allowOverlap="1" wp14:anchorId="2D354662" wp14:editId="2B53CD8F">
            <wp:simplePos x="0" y="0"/>
            <wp:positionH relativeFrom="column">
              <wp:posOffset>1143000</wp:posOffset>
            </wp:positionH>
            <wp:positionV relativeFrom="paragraph">
              <wp:posOffset>348615</wp:posOffset>
            </wp:positionV>
            <wp:extent cx="4610102" cy="1055234"/>
            <wp:effectExtent l="152400" t="152400" r="361950" b="35496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2" cy="1055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791CAA4" w14:textId="733CB8A1" w:rsidR="00C3116F" w:rsidRDefault="00C3116F" w:rsidP="00014B43">
      <w:pPr>
        <w:pStyle w:val="Prrafodelista"/>
        <w:numPr>
          <w:ilvl w:val="0"/>
          <w:numId w:val="40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¿Tienen acceso a internet y al host?</w:t>
      </w:r>
    </w:p>
    <w:p w14:paraId="0CC19AAE" w14:textId="77777777" w:rsidR="004F2C28" w:rsidRPr="004F2C28" w:rsidRDefault="004F2C28" w:rsidP="004F2C28">
      <w:pPr>
        <w:pStyle w:val="Prrafodelista"/>
        <w:rPr>
          <w:rFonts w:ascii="Poppins" w:hAnsi="Poppins" w:cs="Poppins"/>
          <w:color w:val="061F57" w:themeColor="text2" w:themeShade="BF"/>
        </w:rPr>
      </w:pPr>
    </w:p>
    <w:p w14:paraId="2AE426C2" w14:textId="7C16D6A4" w:rsidR="004F2C28" w:rsidRPr="00BD7D3D" w:rsidRDefault="004F2C28" w:rsidP="004F2C28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En este caso sí, tiene acceso a Internet y también puede comunicarse con el host mediante la red.</w:t>
      </w:r>
    </w:p>
    <w:p w14:paraId="052DED56" w14:textId="77777777" w:rsidR="004F2C28" w:rsidRPr="004F2C28" w:rsidRDefault="004F2C28" w:rsidP="004F2C28">
      <w:pPr>
        <w:jc w:val="both"/>
        <w:rPr>
          <w:rFonts w:ascii="Poppins" w:hAnsi="Poppins" w:cs="Poppins"/>
          <w:color w:val="061F57" w:themeColor="text2" w:themeShade="BF"/>
        </w:rPr>
      </w:pPr>
    </w:p>
    <w:p w14:paraId="0F17DB69" w14:textId="0DAC954C" w:rsidR="00C3116F" w:rsidRDefault="00C3116F" w:rsidP="00014B43">
      <w:pPr>
        <w:pStyle w:val="Prrafodelista"/>
        <w:numPr>
          <w:ilvl w:val="0"/>
          <w:numId w:val="40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¿Son visibles los equipos entre sí?</w:t>
      </w:r>
    </w:p>
    <w:p w14:paraId="399084BD" w14:textId="77777777" w:rsidR="004F2C28" w:rsidRDefault="004F2C28" w:rsidP="004F2C2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D0A7FDB" w14:textId="7F5D4082" w:rsidR="004F2C28" w:rsidRPr="00BD7D3D" w:rsidRDefault="004F2C28" w:rsidP="004F2C28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También, los equipos que se encuentren en la red del anfitrión, es decir, en adaptador puente y los equipos que estén conectados también a esa red de normal, podrán comunicarse entre sí.</w:t>
      </w:r>
    </w:p>
    <w:p w14:paraId="7485EBCF" w14:textId="77777777" w:rsidR="004F2C28" w:rsidRDefault="004F2C28" w:rsidP="004F2C2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3182ABED" w14:textId="77777777" w:rsidR="004F2C28" w:rsidRPr="00C3116F" w:rsidRDefault="004F2C28" w:rsidP="004F2C28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7766F475" w14:textId="02658F09" w:rsidR="00C3116F" w:rsidRDefault="00C3116F" w:rsidP="00014B43">
      <w:pPr>
        <w:pStyle w:val="Prrafodelista"/>
        <w:numPr>
          <w:ilvl w:val="0"/>
          <w:numId w:val="40"/>
        </w:numPr>
        <w:jc w:val="both"/>
        <w:rPr>
          <w:rFonts w:ascii="Poppins" w:hAnsi="Poppins" w:cs="Poppins"/>
          <w:color w:val="061F57" w:themeColor="text2" w:themeShade="BF"/>
        </w:rPr>
      </w:pPr>
      <w:r w:rsidRPr="00C3116F">
        <w:rPr>
          <w:rFonts w:ascii="Poppins" w:hAnsi="Poppins" w:cs="Poppins"/>
          <w:color w:val="061F57" w:themeColor="text2" w:themeShade="BF"/>
        </w:rPr>
        <w:t>Comparte una carpeta con las características del punto 18.</w:t>
      </w:r>
    </w:p>
    <w:p w14:paraId="593BD62E" w14:textId="77777777" w:rsidR="004F2C28" w:rsidRPr="004F2C28" w:rsidRDefault="004F2C28" w:rsidP="004F2C28">
      <w:pPr>
        <w:jc w:val="both"/>
        <w:rPr>
          <w:rFonts w:ascii="Poppins" w:hAnsi="Poppins" w:cs="Poppins"/>
          <w:color w:val="061F57" w:themeColor="text2" w:themeShade="BF"/>
        </w:rPr>
      </w:pPr>
    </w:p>
    <w:p w14:paraId="2577AA4C" w14:textId="7D34C918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>Con adaptador puente solo se pueden compartir ficheros a nivel de red local, ya que la máquina virtual está conectada a la misma red que nuestro equipo.</w:t>
      </w:r>
    </w:p>
    <w:p w14:paraId="244ADC4F" w14:textId="77777777" w:rsidR="00191C32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015E4EFC" w14:textId="77777777" w:rsidR="00191C32" w:rsidRPr="00BD7D3D" w:rsidRDefault="00191C32" w:rsidP="00191C32">
      <w:pPr>
        <w:pStyle w:val="Prrafodelista"/>
        <w:ind w:left="1440"/>
        <w:jc w:val="both"/>
        <w:rPr>
          <w:rFonts w:ascii="Bahnschrift" w:hAnsi="Bahnschrift" w:cs="Poppins"/>
        </w:rPr>
      </w:pPr>
    </w:p>
    <w:p w14:paraId="0D2CF64F" w14:textId="77777777" w:rsidR="00EA1C07" w:rsidRDefault="00EA1C07" w:rsidP="00EA1C07">
      <w:pPr>
        <w:pStyle w:val="Prrafodelista"/>
        <w:ind w:left="1440"/>
        <w:jc w:val="both"/>
        <w:rPr>
          <w:rFonts w:ascii="Poppins" w:hAnsi="Poppins" w:cs="Poppins"/>
          <w:color w:val="061F57" w:themeColor="text2" w:themeShade="BF"/>
        </w:rPr>
      </w:pPr>
    </w:p>
    <w:p w14:paraId="6F505EFA" w14:textId="7F72C12C" w:rsidR="00EA1C07" w:rsidRPr="00684AFF" w:rsidRDefault="00EA1C07" w:rsidP="00EA1C07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lastRenderedPageBreak/>
        <w:t>Compartir:</w:t>
      </w:r>
    </w:p>
    <w:p w14:paraId="2AD2559C" w14:textId="77777777" w:rsidR="00EA1C07" w:rsidRPr="00EA1C07" w:rsidRDefault="00EA1C07" w:rsidP="00EA1C07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7958A2CA" w14:textId="79994E49" w:rsidR="00EA1C07" w:rsidRDefault="00EA1C07" w:rsidP="00EA1C07">
      <w:pPr>
        <w:pStyle w:val="Prrafodelista"/>
        <w:numPr>
          <w:ilvl w:val="0"/>
          <w:numId w:val="42"/>
        </w:numPr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  <w:r w:rsidRPr="00EA1C07">
        <w:rPr>
          <w:rFonts w:ascii="Poppins" w:hAnsi="Poppins" w:cs="Poppins"/>
          <w:bCs/>
          <w:color w:val="061F57" w:themeColor="text2" w:themeShade="BF"/>
          <w:szCs w:val="20"/>
        </w:rPr>
        <w:t xml:space="preserve">Comparte una carpeta llamada </w:t>
      </w:r>
      <w:proofErr w:type="spellStart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>compartidaNOMBRE</w:t>
      </w:r>
      <w:proofErr w:type="spellEnd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 xml:space="preserve"> entre el host y el </w:t>
      </w:r>
      <w:proofErr w:type="spellStart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>guest</w:t>
      </w:r>
      <w:proofErr w:type="spellEnd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 xml:space="preserve"> a través de la opción de carpetas compartidas.</w:t>
      </w:r>
    </w:p>
    <w:p w14:paraId="0D5CDF98" w14:textId="3EC92181" w:rsidR="00D645B6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  <w:r w:rsidRPr="00D645B6">
        <w:rPr>
          <w:rFonts w:ascii="Poppins" w:hAnsi="Poppins" w:cs="Poppins"/>
          <w:bCs/>
          <w:color w:val="061F57" w:themeColor="text2" w:themeShade="BF"/>
          <w:szCs w:val="20"/>
        </w:rPr>
        <w:drawing>
          <wp:anchor distT="0" distB="0" distL="114300" distR="114300" simplePos="0" relativeHeight="251681817" behindDoc="0" locked="0" layoutInCell="1" allowOverlap="1" wp14:anchorId="10CFA033" wp14:editId="26337BB6">
            <wp:simplePos x="0" y="0"/>
            <wp:positionH relativeFrom="column">
              <wp:posOffset>708660</wp:posOffset>
            </wp:positionH>
            <wp:positionV relativeFrom="paragraph">
              <wp:posOffset>158115</wp:posOffset>
            </wp:positionV>
            <wp:extent cx="2011680" cy="1841500"/>
            <wp:effectExtent l="152400" t="152400" r="369570" b="36830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4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DADD45" w14:textId="3C582F5A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  <w:r w:rsidRPr="00E13A7B">
        <w:rPr>
          <w:rFonts w:ascii="Poppins" w:hAnsi="Poppins" w:cs="Poppins"/>
          <w:bCs/>
          <w:color w:val="061F57" w:themeColor="text2" w:themeShade="BF"/>
          <w:szCs w:val="20"/>
        </w:rPr>
        <w:drawing>
          <wp:anchor distT="0" distB="0" distL="114300" distR="114300" simplePos="0" relativeHeight="251680793" behindDoc="0" locked="0" layoutInCell="1" allowOverlap="1" wp14:anchorId="6BDDF139" wp14:editId="41186CB5">
            <wp:simplePos x="0" y="0"/>
            <wp:positionH relativeFrom="column">
              <wp:posOffset>3116580</wp:posOffset>
            </wp:positionH>
            <wp:positionV relativeFrom="paragraph">
              <wp:posOffset>158115</wp:posOffset>
            </wp:positionV>
            <wp:extent cx="3314700" cy="1198122"/>
            <wp:effectExtent l="152400" t="152400" r="361950" b="36449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98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95886" w14:textId="7DE6C088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58707E9D" w14:textId="353C3665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5F2BD7F5" w14:textId="77777777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75577AB1" w14:textId="77777777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13BDDBBB" w14:textId="77777777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15A4A43B" w14:textId="77777777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0E0B08F9" w14:textId="77777777" w:rsidR="00E13A7B" w:rsidRDefault="00E13A7B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2B58BFF7" w14:textId="1E1D6724" w:rsidR="00D645B6" w:rsidRPr="00E13A7B" w:rsidRDefault="00D645B6" w:rsidP="00E13A7B">
      <w:pPr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70F89BA2" w14:textId="77777777" w:rsidR="00D645B6" w:rsidRPr="00EA1C07" w:rsidRDefault="00D645B6" w:rsidP="00D645B6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586A16E4" w14:textId="03158730" w:rsidR="00EA1C07" w:rsidRDefault="00EA1C07" w:rsidP="00EA1C07">
      <w:pPr>
        <w:pStyle w:val="Prrafodelista"/>
        <w:numPr>
          <w:ilvl w:val="0"/>
          <w:numId w:val="42"/>
        </w:numPr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  <w:r w:rsidRPr="00EA1C07">
        <w:rPr>
          <w:rFonts w:ascii="Poppins" w:hAnsi="Poppins" w:cs="Poppins"/>
          <w:bCs/>
          <w:color w:val="061F57" w:themeColor="text2" w:themeShade="BF"/>
          <w:szCs w:val="20"/>
        </w:rPr>
        <w:t xml:space="preserve">Verifica su funcionamiento compartiendo un archivo </w:t>
      </w:r>
      <w:proofErr w:type="spellStart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>compartidoNombre</w:t>
      </w:r>
      <w:proofErr w:type="spellEnd"/>
      <w:r w:rsidRPr="00EA1C07">
        <w:rPr>
          <w:rFonts w:ascii="Poppins" w:hAnsi="Poppins" w:cs="Poppins"/>
          <w:bCs/>
          <w:color w:val="061F57" w:themeColor="text2" w:themeShade="BF"/>
          <w:szCs w:val="20"/>
        </w:rPr>
        <w:t>.</w:t>
      </w:r>
    </w:p>
    <w:p w14:paraId="7F92F387" w14:textId="544234F6" w:rsidR="00E13A7B" w:rsidRDefault="0086253D" w:rsidP="00E13A7B">
      <w:pPr>
        <w:pStyle w:val="Prrafodelista"/>
        <w:ind w:left="1080"/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  <w:r w:rsidRPr="0086253D">
        <w:rPr>
          <w:rFonts w:ascii="Poppins" w:hAnsi="Poppins" w:cs="Poppins"/>
          <w:bCs/>
          <w:color w:val="061F57" w:themeColor="text2" w:themeShade="BF"/>
          <w:szCs w:val="20"/>
        </w:rPr>
        <w:drawing>
          <wp:anchor distT="0" distB="0" distL="114300" distR="114300" simplePos="0" relativeHeight="251683865" behindDoc="0" locked="0" layoutInCell="1" allowOverlap="1" wp14:anchorId="59417B1B" wp14:editId="0AF6B390">
            <wp:simplePos x="0" y="0"/>
            <wp:positionH relativeFrom="margin">
              <wp:align>center</wp:align>
            </wp:positionH>
            <wp:positionV relativeFrom="paragraph">
              <wp:posOffset>2863850</wp:posOffset>
            </wp:positionV>
            <wp:extent cx="4418965" cy="1722120"/>
            <wp:effectExtent l="152400" t="152400" r="362585" b="354330"/>
            <wp:wrapTopAndBottom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72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8CC">
        <w:rPr>
          <w:rFonts w:ascii="Poppins" w:hAnsi="Poppins" w:cs="Poppins"/>
          <w:bCs/>
          <w:color w:val="061F57" w:themeColor="text2" w:themeShade="BF"/>
          <w:szCs w:val="20"/>
        </w:rPr>
        <w:drawing>
          <wp:anchor distT="0" distB="0" distL="114300" distR="114300" simplePos="0" relativeHeight="251682841" behindDoc="0" locked="0" layoutInCell="1" allowOverlap="1" wp14:anchorId="7063B8FA" wp14:editId="0DCB3C93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4481195" cy="1874520"/>
            <wp:effectExtent l="152400" t="152400" r="357505" b="354330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FE81E" w14:textId="4215CCED" w:rsidR="00ED7CF1" w:rsidRPr="0086253D" w:rsidRDefault="00ED7CF1" w:rsidP="0086253D">
      <w:pPr>
        <w:jc w:val="both"/>
        <w:rPr>
          <w:rFonts w:ascii="Poppins" w:hAnsi="Poppins" w:cs="Poppins"/>
          <w:bCs/>
          <w:color w:val="061F57" w:themeColor="text2" w:themeShade="BF"/>
          <w:szCs w:val="20"/>
        </w:rPr>
      </w:pPr>
    </w:p>
    <w:p w14:paraId="52ADFE5B" w14:textId="770E68EA" w:rsidR="00C3116F" w:rsidRPr="00684AFF" w:rsidRDefault="00EA1C07" w:rsidP="00ED7CF1">
      <w:pPr>
        <w:pStyle w:val="Prrafodelista"/>
        <w:numPr>
          <w:ilvl w:val="0"/>
          <w:numId w:val="28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lastRenderedPageBreak/>
        <w:t xml:space="preserve">Accede a la maquina e instala </w:t>
      </w:r>
      <w:proofErr w:type="spellStart"/>
      <w:r w:rsidRPr="00684AFF">
        <w:rPr>
          <w:rFonts w:ascii="Poppins" w:hAnsi="Poppins" w:cs="Poppins"/>
          <w:b/>
          <w:bCs/>
          <w:color w:val="061F57" w:themeColor="text2" w:themeShade="BF"/>
        </w:rPr>
        <w:t>Guest</w:t>
      </w:r>
      <w:proofErr w:type="spellEnd"/>
      <w:r w:rsidRPr="00684AFF">
        <w:rPr>
          <w:rFonts w:ascii="Poppins" w:hAnsi="Poppins" w:cs="Poppins"/>
          <w:b/>
          <w:bCs/>
          <w:color w:val="061F57" w:themeColor="text2" w:themeShade="BF"/>
        </w:rPr>
        <w:t xml:space="preserve"> </w:t>
      </w:r>
      <w:proofErr w:type="spellStart"/>
      <w:r w:rsidRPr="00684AFF">
        <w:rPr>
          <w:rFonts w:ascii="Poppins" w:hAnsi="Poppins" w:cs="Poppins"/>
          <w:b/>
          <w:bCs/>
          <w:color w:val="061F57" w:themeColor="text2" w:themeShade="BF"/>
        </w:rPr>
        <w:t>Addition</w:t>
      </w:r>
      <w:proofErr w:type="spellEnd"/>
    </w:p>
    <w:p w14:paraId="151F30C3" w14:textId="68505955" w:rsidR="00457115" w:rsidRDefault="00457115" w:rsidP="00457115">
      <w:pPr>
        <w:pStyle w:val="Prrafodelista"/>
        <w:ind w:left="720"/>
        <w:jc w:val="both"/>
        <w:rPr>
          <w:rFonts w:ascii="Bahnschrift" w:hAnsi="Bahnschrift" w:cs="Poppins"/>
        </w:rPr>
      </w:pPr>
    </w:p>
    <w:p w14:paraId="4ECD3639" w14:textId="5D4CCC87" w:rsidR="00457115" w:rsidRPr="00BD7D3D" w:rsidRDefault="000A44FB" w:rsidP="00457115">
      <w:pPr>
        <w:pStyle w:val="Prrafodelista"/>
        <w:ind w:left="720"/>
        <w:jc w:val="both"/>
        <w:rPr>
          <w:rFonts w:ascii="Bahnschrift" w:hAnsi="Bahnschrift" w:cs="Poppins"/>
        </w:rPr>
      </w:pPr>
      <w:r w:rsidRPr="00457115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8505" behindDoc="0" locked="0" layoutInCell="1" allowOverlap="1" wp14:anchorId="595F08FF" wp14:editId="6001F232">
            <wp:simplePos x="0" y="0"/>
            <wp:positionH relativeFrom="page">
              <wp:posOffset>4763770</wp:posOffset>
            </wp:positionH>
            <wp:positionV relativeFrom="paragraph">
              <wp:posOffset>5715</wp:posOffset>
            </wp:positionV>
            <wp:extent cx="2186940" cy="1415079"/>
            <wp:effectExtent l="152400" t="152400" r="365760" b="35687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415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115">
        <w:rPr>
          <w:rFonts w:ascii="Bahnschrift" w:hAnsi="Bahnschrift" w:cs="Poppins"/>
        </w:rPr>
        <w:t xml:space="preserve">Para instalar las </w:t>
      </w:r>
      <w:proofErr w:type="spellStart"/>
      <w:r w:rsidR="00457115">
        <w:rPr>
          <w:rFonts w:ascii="Bahnschrift" w:hAnsi="Bahnschrift" w:cs="Poppins"/>
        </w:rPr>
        <w:t>Guest</w:t>
      </w:r>
      <w:proofErr w:type="spellEnd"/>
      <w:r w:rsidR="00457115">
        <w:rPr>
          <w:rFonts w:ascii="Bahnschrift" w:hAnsi="Bahnschrift" w:cs="Poppins"/>
        </w:rPr>
        <w:t xml:space="preserve"> </w:t>
      </w:r>
      <w:proofErr w:type="spellStart"/>
      <w:r w:rsidR="00457115">
        <w:rPr>
          <w:rFonts w:ascii="Bahnschrift" w:hAnsi="Bahnschrift" w:cs="Poppins"/>
        </w:rPr>
        <w:t>Additions</w:t>
      </w:r>
      <w:proofErr w:type="spellEnd"/>
      <w:r w:rsidR="00457115">
        <w:rPr>
          <w:rFonts w:ascii="Bahnschrift" w:hAnsi="Bahnschrift" w:cs="Poppins"/>
        </w:rPr>
        <w:t>, nos iremos a Dispositivos e Insertar imagen de CD de las &lt;&lt;</w:t>
      </w:r>
      <w:proofErr w:type="spellStart"/>
      <w:r w:rsidR="00457115">
        <w:rPr>
          <w:rFonts w:ascii="Bahnschrift" w:hAnsi="Bahnschrift" w:cs="Poppins"/>
        </w:rPr>
        <w:t>Guest</w:t>
      </w:r>
      <w:proofErr w:type="spellEnd"/>
      <w:r w:rsidR="00457115">
        <w:rPr>
          <w:rFonts w:ascii="Bahnschrift" w:hAnsi="Bahnschrift" w:cs="Poppins"/>
        </w:rPr>
        <w:t xml:space="preserve"> </w:t>
      </w:r>
      <w:proofErr w:type="spellStart"/>
      <w:r w:rsidR="00457115">
        <w:rPr>
          <w:rFonts w:ascii="Bahnschrift" w:hAnsi="Bahnschrift" w:cs="Poppins"/>
        </w:rPr>
        <w:t>Additions</w:t>
      </w:r>
      <w:proofErr w:type="spellEnd"/>
      <w:r w:rsidR="00457115">
        <w:rPr>
          <w:rFonts w:ascii="Bahnschrift" w:hAnsi="Bahnschrift" w:cs="Poppins"/>
        </w:rPr>
        <w:t>&gt;&gt;…</w:t>
      </w:r>
    </w:p>
    <w:p w14:paraId="2305A2FA" w14:textId="1556EBA1" w:rsidR="009B0FBD" w:rsidRDefault="009B0FB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395B0A84" w14:textId="3DCE7879" w:rsidR="000A44FB" w:rsidRDefault="000A44FB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25EABCE0" w14:textId="0C36FA63" w:rsidR="000A44FB" w:rsidRDefault="000A44FB" w:rsidP="009B0FBD">
      <w:pPr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Poppins" w:hAnsi="Poppins" w:cs="Poppins"/>
          <w:noProof/>
          <w:color w:val="061F57" w:themeColor="text2" w:themeShade="BF"/>
        </w:rPr>
        <mc:AlternateContent>
          <mc:Choice Requires="wps">
            <w:drawing>
              <wp:anchor distT="0" distB="0" distL="114300" distR="114300" simplePos="0" relativeHeight="251670553" behindDoc="0" locked="0" layoutInCell="1" allowOverlap="1" wp14:anchorId="0A881939" wp14:editId="40D73134">
                <wp:simplePos x="0" y="0"/>
                <wp:positionH relativeFrom="column">
                  <wp:posOffset>4168140</wp:posOffset>
                </wp:positionH>
                <wp:positionV relativeFrom="paragraph">
                  <wp:posOffset>62865</wp:posOffset>
                </wp:positionV>
                <wp:extent cx="1996440" cy="182880"/>
                <wp:effectExtent l="0" t="0" r="22860" b="2667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B7FF2" id="Rectángulo 49" o:spid="_x0000_s1026" style="position:absolute;margin-left:328.2pt;margin-top:4.95pt;width:157.2pt;height:14.4pt;z-index:251670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" filled="f" strokecolor="red" strokeweight="2pt"/>
            </w:pict>
          </mc:Fallback>
        </mc:AlternateContent>
      </w:r>
    </w:p>
    <w:p w14:paraId="34AE4D80" w14:textId="1A41930D" w:rsidR="000A44FB" w:rsidRDefault="000A44FB" w:rsidP="009B0FBD">
      <w:pPr>
        <w:jc w:val="both"/>
        <w:rPr>
          <w:rFonts w:ascii="Poppins" w:hAnsi="Poppins" w:cs="Poppins"/>
          <w:color w:val="061F57" w:themeColor="text2" w:themeShade="BF"/>
        </w:rPr>
      </w:pPr>
      <w:r w:rsidRPr="00073E92">
        <w:rPr>
          <w:rFonts w:ascii="Poppins" w:hAnsi="Poppins" w:cs="Poppins"/>
          <w:color w:val="061F57" w:themeColor="text2" w:themeShade="BF"/>
        </w:rPr>
        <w:drawing>
          <wp:anchor distT="0" distB="0" distL="114300" distR="114300" simplePos="0" relativeHeight="251669529" behindDoc="0" locked="0" layoutInCell="1" allowOverlap="1" wp14:anchorId="77CCCA06" wp14:editId="1287ACAE">
            <wp:simplePos x="0" y="0"/>
            <wp:positionH relativeFrom="margin">
              <wp:posOffset>3575050</wp:posOffset>
            </wp:positionH>
            <wp:positionV relativeFrom="paragraph">
              <wp:posOffset>243840</wp:posOffset>
            </wp:positionV>
            <wp:extent cx="2804160" cy="1851660"/>
            <wp:effectExtent l="152400" t="152400" r="358140" b="35814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5E337" w14:textId="61A3AACB" w:rsidR="000A44FB" w:rsidRDefault="000A44FB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3F53E260" w14:textId="5D41C126" w:rsidR="00457115" w:rsidRPr="00BD7D3D" w:rsidRDefault="000A44FB" w:rsidP="00457115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Nos iremos al cd e iniciaremos el ejecutable </w:t>
      </w:r>
      <w:proofErr w:type="spellStart"/>
      <w:r>
        <w:rPr>
          <w:rFonts w:ascii="Bahnschrift" w:hAnsi="Bahnschrift" w:cs="Poppins"/>
        </w:rPr>
        <w:t>vBoxWindowsAdditions</w:t>
      </w:r>
      <w:proofErr w:type="spellEnd"/>
    </w:p>
    <w:p w14:paraId="6080BEE3" w14:textId="34F4F897" w:rsidR="009B0FBD" w:rsidRDefault="009B0FB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3ADE5C60" w14:textId="1626C1C9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01D11030" w14:textId="2F7CC8D9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1AA78D27" w14:textId="0746790D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04EE6255" w14:textId="48D3DB5B" w:rsidR="00EC6221" w:rsidRDefault="003430ED" w:rsidP="009B0FBD">
      <w:pPr>
        <w:jc w:val="both"/>
        <w:rPr>
          <w:rFonts w:ascii="Poppins" w:hAnsi="Poppins" w:cs="Poppins"/>
          <w:color w:val="061F57" w:themeColor="text2" w:themeShade="BF"/>
        </w:rPr>
      </w:pPr>
      <w:r w:rsidRPr="003430ED">
        <w:rPr>
          <w:rFonts w:ascii="Bahnschrift" w:hAnsi="Bahnschrift" w:cs="Poppins"/>
        </w:rPr>
        <w:drawing>
          <wp:anchor distT="0" distB="0" distL="114300" distR="114300" simplePos="0" relativeHeight="251671577" behindDoc="0" locked="0" layoutInCell="1" allowOverlap="1" wp14:anchorId="45E38651" wp14:editId="5A9B1C61">
            <wp:simplePos x="0" y="0"/>
            <wp:positionH relativeFrom="column">
              <wp:posOffset>4057015</wp:posOffset>
            </wp:positionH>
            <wp:positionV relativeFrom="paragraph">
              <wp:posOffset>310515</wp:posOffset>
            </wp:positionV>
            <wp:extent cx="2320925" cy="1790700"/>
            <wp:effectExtent l="152400" t="152400" r="365125" b="36195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46691" w14:textId="707B64B8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68C3B0B9" w14:textId="365F8931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6A1521A2" w14:textId="436850CA" w:rsidR="004C07B7" w:rsidRDefault="004C07B7" w:rsidP="004C07B7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Le daremos a todo siguiente y al final le daremos a instalar, una vez termine la instalación debemos reiniciar el sistema invitado para que </w:t>
      </w:r>
      <w:r w:rsidR="003430ED">
        <w:rPr>
          <w:rFonts w:ascii="Bahnschrift" w:hAnsi="Bahnschrift" w:cs="Poppins"/>
        </w:rPr>
        <w:t>se apliquen los cambios.</w:t>
      </w:r>
    </w:p>
    <w:p w14:paraId="7F02FE61" w14:textId="77777777" w:rsidR="003430ED" w:rsidRDefault="003430ED" w:rsidP="004C07B7">
      <w:pPr>
        <w:pStyle w:val="Prrafodelista"/>
        <w:ind w:left="720"/>
        <w:jc w:val="both"/>
        <w:rPr>
          <w:rFonts w:ascii="Bahnschrift" w:hAnsi="Bahnschrift" w:cs="Poppins"/>
        </w:rPr>
      </w:pPr>
    </w:p>
    <w:p w14:paraId="78295844" w14:textId="54FEEAAB" w:rsidR="003430ED" w:rsidRPr="00BD7D3D" w:rsidRDefault="003430ED" w:rsidP="004C07B7">
      <w:pPr>
        <w:pStyle w:val="Prrafodelista"/>
        <w:ind w:left="720"/>
        <w:jc w:val="both"/>
        <w:rPr>
          <w:rFonts w:ascii="Bahnschrift" w:hAnsi="Bahnschrift" w:cs="Poppins"/>
        </w:rPr>
      </w:pPr>
    </w:p>
    <w:p w14:paraId="0A1EEA6E" w14:textId="5F143854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25C1DB77" w14:textId="190D1BC1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26EE8572" w14:textId="27822116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3B7058C8" w14:textId="77777777" w:rsidR="0086253D" w:rsidRDefault="0086253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17E4E8E0" w14:textId="77777777" w:rsidR="0086253D" w:rsidRDefault="0086253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3227C39A" w14:textId="77777777" w:rsidR="0086253D" w:rsidRDefault="0086253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05084B08" w14:textId="77777777" w:rsidR="0086253D" w:rsidRDefault="0086253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08A0C198" w14:textId="77777777" w:rsidR="0086253D" w:rsidRDefault="0086253D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463C0516" w14:textId="079BEA66" w:rsidR="00EC6221" w:rsidRDefault="00EC6221" w:rsidP="009B0FBD">
      <w:pPr>
        <w:jc w:val="both"/>
        <w:rPr>
          <w:rFonts w:ascii="Poppins" w:hAnsi="Poppins" w:cs="Poppins"/>
          <w:color w:val="061F57" w:themeColor="text2" w:themeShade="BF"/>
        </w:rPr>
      </w:pPr>
    </w:p>
    <w:p w14:paraId="6734BBD6" w14:textId="77777777" w:rsidR="00EC6221" w:rsidRPr="00EC6221" w:rsidRDefault="00EC6221" w:rsidP="009B0FBD">
      <w:pPr>
        <w:jc w:val="both"/>
        <w:rPr>
          <w:rFonts w:ascii="Poppins" w:hAnsi="Poppins" w:cs="Poppins"/>
          <w:color w:val="061F57" w:themeColor="text2" w:themeShade="BF"/>
          <w:sz w:val="22"/>
          <w:szCs w:val="18"/>
        </w:rPr>
      </w:pPr>
    </w:p>
    <w:p w14:paraId="7E52C00C" w14:textId="4379CF8B" w:rsidR="00ED7CF1" w:rsidRPr="00684AFF" w:rsidRDefault="009B0FBD" w:rsidP="00022A62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lastRenderedPageBreak/>
        <w:t>¿Podemos añadir más de un disco duro en una máquina virtual?</w:t>
      </w:r>
    </w:p>
    <w:p w14:paraId="74ED0230" w14:textId="24B1CFB2" w:rsidR="00022A62" w:rsidRDefault="00022A62" w:rsidP="00022A62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554F014" w14:textId="146B07C9" w:rsidR="00022A62" w:rsidRPr="007D03C1" w:rsidRDefault="00A624AE" w:rsidP="00C0527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Si, podemos añadir tantos dispositivos como nuestro equipo </w:t>
      </w:r>
      <w:r w:rsidR="00B12CDA">
        <w:rPr>
          <w:rFonts w:ascii="Bahnschrift" w:hAnsi="Bahnschrift" w:cs="Poppins"/>
        </w:rPr>
        <w:t>soporte.</w:t>
      </w:r>
    </w:p>
    <w:p w14:paraId="7D7A3BCC" w14:textId="77777777" w:rsidR="00022A62" w:rsidRPr="00B12CDA" w:rsidRDefault="00022A62" w:rsidP="00B12CDA">
      <w:pPr>
        <w:jc w:val="both"/>
        <w:rPr>
          <w:rFonts w:ascii="Poppins" w:hAnsi="Poppins" w:cs="Poppins"/>
          <w:color w:val="061F57" w:themeColor="text2" w:themeShade="BF"/>
        </w:rPr>
      </w:pPr>
    </w:p>
    <w:p w14:paraId="7240F091" w14:textId="405B8601" w:rsidR="009B0FBD" w:rsidRPr="00684AFF" w:rsidRDefault="009B0FBD" w:rsidP="00C0527D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¿En una máquina virtual es posible usar un pendrive?</w:t>
      </w:r>
    </w:p>
    <w:p w14:paraId="52E54381" w14:textId="12309B8C" w:rsidR="00C0527D" w:rsidRDefault="00C0527D" w:rsidP="00C0527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2D31A7C" w14:textId="43A3E8A3" w:rsidR="00C0527D" w:rsidRPr="007D03C1" w:rsidRDefault="00C0527D" w:rsidP="00C0527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Si, se puede utilizar un pendrive, </w:t>
      </w:r>
      <w:r w:rsidR="00FE22EB">
        <w:rPr>
          <w:rFonts w:ascii="Bahnschrift" w:hAnsi="Bahnschrift" w:cs="Poppins"/>
        </w:rPr>
        <w:t xml:space="preserve">hay que irse a dispositivos, </w:t>
      </w:r>
      <w:proofErr w:type="spellStart"/>
      <w:r w:rsidR="00FE22EB">
        <w:rPr>
          <w:rFonts w:ascii="Bahnschrift" w:hAnsi="Bahnschrift" w:cs="Poppins"/>
        </w:rPr>
        <w:t>usb</w:t>
      </w:r>
      <w:proofErr w:type="spellEnd"/>
      <w:r w:rsidR="00FE22EB">
        <w:rPr>
          <w:rFonts w:ascii="Bahnschrift" w:hAnsi="Bahnschrift" w:cs="Poppins"/>
        </w:rPr>
        <w:t xml:space="preserve"> y seleccionar nuestro pendrive.</w:t>
      </w:r>
    </w:p>
    <w:p w14:paraId="08DB4021" w14:textId="77777777" w:rsidR="00C0527D" w:rsidRPr="00FE22EB" w:rsidRDefault="00C0527D" w:rsidP="00FE22EB">
      <w:pPr>
        <w:jc w:val="both"/>
        <w:rPr>
          <w:rFonts w:ascii="Poppins" w:hAnsi="Poppins" w:cs="Poppins"/>
          <w:color w:val="061F57" w:themeColor="text2" w:themeShade="BF"/>
        </w:rPr>
      </w:pPr>
    </w:p>
    <w:p w14:paraId="4059EE8D" w14:textId="60779431" w:rsidR="009B0FBD" w:rsidRPr="00684AFF" w:rsidRDefault="009B0FBD" w:rsidP="00FE22EB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¿y sonido?</w:t>
      </w:r>
    </w:p>
    <w:p w14:paraId="5BA4E87B" w14:textId="667D1003" w:rsidR="00FE22EB" w:rsidRDefault="00FE22EB" w:rsidP="00FE22EB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6D5F77A" w14:textId="7AA0F930" w:rsidR="00FE22EB" w:rsidRDefault="00FE22EB" w:rsidP="00FE22EB">
      <w:pPr>
        <w:pStyle w:val="Prrafodelista"/>
        <w:ind w:left="720"/>
        <w:jc w:val="both"/>
        <w:rPr>
          <w:rFonts w:ascii="Bahnschrift" w:hAnsi="Bahnschrift" w:cs="Poppins"/>
        </w:rPr>
      </w:pPr>
      <w:r>
        <w:rPr>
          <w:rFonts w:ascii="Bahnschrift" w:hAnsi="Bahnschrift" w:cs="Poppins"/>
        </w:rPr>
        <w:t xml:space="preserve">También, de manera automática </w:t>
      </w:r>
      <w:r w:rsidR="005872D5">
        <w:rPr>
          <w:rFonts w:ascii="Bahnschrift" w:hAnsi="Bahnschrift" w:cs="Poppins"/>
        </w:rPr>
        <w:t>la máquina virtual instala un controlador de audio genérico.</w:t>
      </w:r>
    </w:p>
    <w:p w14:paraId="25A06F2E" w14:textId="77777777" w:rsidR="00FE22EB" w:rsidRPr="00EC6221" w:rsidRDefault="00FE22EB" w:rsidP="00EC6221">
      <w:pPr>
        <w:jc w:val="both"/>
        <w:rPr>
          <w:rFonts w:ascii="Poppins" w:hAnsi="Poppins" w:cs="Poppins"/>
          <w:color w:val="061F57" w:themeColor="text2" w:themeShade="BF"/>
        </w:rPr>
      </w:pPr>
    </w:p>
    <w:p w14:paraId="55216512" w14:textId="61E3A9B0" w:rsidR="009B0FBD" w:rsidRPr="00684AFF" w:rsidRDefault="009B0FBD" w:rsidP="00E411B2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¿e internet?</w:t>
      </w:r>
    </w:p>
    <w:p w14:paraId="34D4C704" w14:textId="75F1AF7C" w:rsidR="00E411B2" w:rsidRDefault="00E411B2" w:rsidP="00E411B2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548AFA7" w14:textId="42BF26CD" w:rsidR="00E411B2" w:rsidRPr="007D03C1" w:rsidRDefault="00E411B2" w:rsidP="00E411B2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De la misma manera, la máquina virtual tiene Internet y lo podemos configurar como queramos con las opciones que hemos visto anteriormente.</w:t>
      </w:r>
    </w:p>
    <w:p w14:paraId="79728A92" w14:textId="77777777" w:rsidR="00E411B2" w:rsidRPr="00E411B2" w:rsidRDefault="00E411B2" w:rsidP="00E411B2">
      <w:pPr>
        <w:jc w:val="both"/>
        <w:rPr>
          <w:rFonts w:ascii="Poppins" w:hAnsi="Poppins" w:cs="Poppins"/>
          <w:color w:val="061F57" w:themeColor="text2" w:themeShade="BF"/>
        </w:rPr>
      </w:pPr>
    </w:p>
    <w:p w14:paraId="7D2F592C" w14:textId="2441703B" w:rsidR="009B0FBD" w:rsidRPr="00684AFF" w:rsidRDefault="009B0FBD" w:rsidP="00E411B2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684AFF">
        <w:rPr>
          <w:rFonts w:ascii="Poppins" w:hAnsi="Poppins" w:cs="Poppins"/>
          <w:b/>
          <w:bCs/>
          <w:color w:val="061F57" w:themeColor="text2" w:themeShade="BF"/>
        </w:rPr>
        <w:t>Una vez asignada la memora RAM en una máquina virtual ¿es posible ampliarla? ¿y disminuirla?</w:t>
      </w:r>
    </w:p>
    <w:p w14:paraId="0A135F73" w14:textId="7D7B5CC6" w:rsidR="00E411B2" w:rsidRDefault="00E411B2" w:rsidP="00E411B2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0CC47FD" w14:textId="4E094A85" w:rsidR="00E411B2" w:rsidRPr="007D03C1" w:rsidRDefault="00E411B2" w:rsidP="00E411B2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Si, siempre que queramos podemos modificar el tamaño de la RAM</w:t>
      </w:r>
      <w:r w:rsidR="00060868">
        <w:rPr>
          <w:rFonts w:ascii="Bahnschrift" w:hAnsi="Bahnschrift" w:cs="Poppins"/>
        </w:rPr>
        <w:t>, pero debe estar apagada la máquina.</w:t>
      </w:r>
    </w:p>
    <w:p w14:paraId="5C69C58B" w14:textId="77777777" w:rsidR="00E411B2" w:rsidRPr="00060868" w:rsidRDefault="00E411B2" w:rsidP="00060868">
      <w:pPr>
        <w:jc w:val="both"/>
        <w:rPr>
          <w:rFonts w:ascii="Poppins" w:hAnsi="Poppins" w:cs="Poppins"/>
          <w:color w:val="061F57" w:themeColor="text2" w:themeShade="BF"/>
        </w:rPr>
      </w:pPr>
    </w:p>
    <w:p w14:paraId="1C7CF3EF" w14:textId="7BA36050" w:rsidR="009B0FBD" w:rsidRPr="00A5391E" w:rsidRDefault="009B0FBD" w:rsidP="00060868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A5391E">
        <w:rPr>
          <w:rFonts w:ascii="Poppins" w:hAnsi="Poppins" w:cs="Poppins"/>
          <w:b/>
          <w:bCs/>
          <w:color w:val="061F57" w:themeColor="text2" w:themeShade="BF"/>
        </w:rPr>
        <w:t>¿Cuántos adaptadores de red son posibles tener en una máquina virtual?</w:t>
      </w:r>
    </w:p>
    <w:p w14:paraId="61D320EF" w14:textId="45B2E80E" w:rsidR="00060868" w:rsidRDefault="00060868" w:rsidP="00060868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035C0AA4" w14:textId="4E29C543" w:rsidR="00060868" w:rsidRPr="007D03C1" w:rsidRDefault="0058455D" w:rsidP="00060868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VirtualBox nos permite configurar hasta 8 tarjetas de red distintas.</w:t>
      </w:r>
    </w:p>
    <w:p w14:paraId="47C8352B" w14:textId="77777777" w:rsidR="00060868" w:rsidRPr="0058455D" w:rsidRDefault="00060868" w:rsidP="0058455D">
      <w:pPr>
        <w:jc w:val="both"/>
        <w:rPr>
          <w:rFonts w:ascii="Poppins" w:hAnsi="Poppins" w:cs="Poppins"/>
          <w:color w:val="061F57" w:themeColor="text2" w:themeShade="BF"/>
        </w:rPr>
      </w:pPr>
    </w:p>
    <w:p w14:paraId="00A6D08D" w14:textId="26B1F61B" w:rsidR="009B0FBD" w:rsidRPr="00A5391E" w:rsidRDefault="009B0FBD" w:rsidP="0058455D">
      <w:pPr>
        <w:pStyle w:val="Prrafodelista"/>
        <w:numPr>
          <w:ilvl w:val="0"/>
          <w:numId w:val="47"/>
        </w:numPr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A5391E">
        <w:rPr>
          <w:rFonts w:ascii="Poppins" w:hAnsi="Poppins" w:cs="Poppins"/>
          <w:b/>
          <w:bCs/>
          <w:color w:val="061F57" w:themeColor="text2" w:themeShade="BF"/>
        </w:rPr>
        <w:t>Si una máquina virtual tiene su cuarto adaptador de red configurado en modo NAT, ¿qué dirección IP tendría por defecto?</w:t>
      </w:r>
    </w:p>
    <w:p w14:paraId="3F4A7687" w14:textId="143B3437" w:rsidR="0058455D" w:rsidRDefault="0058455D" w:rsidP="0058455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3E4EE39E" w14:textId="38EF74DD" w:rsidR="0058455D" w:rsidRPr="007F6CA7" w:rsidRDefault="005E43BC" w:rsidP="007F6CA7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 xml:space="preserve">Las direcciones que asigna el servidor DHCP de VirtualBox por defecto </w:t>
      </w:r>
      <w:proofErr w:type="gramStart"/>
      <w:r>
        <w:rPr>
          <w:rFonts w:ascii="Bahnschrift" w:hAnsi="Bahnschrift" w:cs="Poppins"/>
        </w:rPr>
        <w:t>es</w:t>
      </w:r>
      <w:proofErr w:type="gramEnd"/>
      <w:r w:rsidR="00537705">
        <w:rPr>
          <w:rFonts w:ascii="Bahnschrift" w:hAnsi="Bahnschrift" w:cs="Poppins"/>
        </w:rPr>
        <w:t xml:space="preserve"> de</w:t>
      </w:r>
      <w:r>
        <w:rPr>
          <w:rFonts w:ascii="Bahnschrift" w:hAnsi="Bahnschrift" w:cs="Poppins"/>
        </w:rPr>
        <w:t xml:space="preserve"> </w:t>
      </w:r>
      <w:r w:rsidR="00C53ED1">
        <w:rPr>
          <w:rFonts w:ascii="Bahnschrift" w:hAnsi="Bahnschrift" w:cs="Poppins"/>
        </w:rPr>
        <w:t>10.0.2.2 a</w:t>
      </w:r>
      <w:r w:rsidR="00537705">
        <w:rPr>
          <w:rFonts w:ascii="Bahnschrift" w:hAnsi="Bahnschrift" w:cs="Poppins"/>
        </w:rPr>
        <w:t xml:space="preserve"> 10.0.2.254.</w:t>
      </w:r>
      <w:r w:rsidR="00C53ED1">
        <w:rPr>
          <w:rFonts w:ascii="Bahnschrift" w:hAnsi="Bahnschrift" w:cs="Poppins"/>
        </w:rPr>
        <w:t xml:space="preserve"> </w:t>
      </w:r>
    </w:p>
    <w:p w14:paraId="6A98B412" w14:textId="00FC6687" w:rsidR="0058455D" w:rsidRDefault="0058455D" w:rsidP="0058455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6DF5ECC8" w14:textId="0E89A727" w:rsidR="00EC6221" w:rsidRDefault="00EC6221" w:rsidP="0058455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51DE30CC" w14:textId="5402F3B3" w:rsidR="00EC6221" w:rsidRDefault="00EC6221" w:rsidP="0058455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104C01F5" w14:textId="77777777" w:rsidR="00EC6221" w:rsidRPr="009B0FBD" w:rsidRDefault="00EC6221" w:rsidP="0058455D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</w:p>
    <w:p w14:paraId="481EB4B4" w14:textId="52D0F09C" w:rsidR="009B0FBD" w:rsidRPr="00A5391E" w:rsidRDefault="009B0FBD" w:rsidP="009B0FBD">
      <w:pPr>
        <w:pStyle w:val="Prrafodelista"/>
        <w:ind w:left="360"/>
        <w:jc w:val="both"/>
        <w:rPr>
          <w:rFonts w:ascii="Poppins" w:hAnsi="Poppins" w:cs="Poppins"/>
          <w:b/>
          <w:bCs/>
          <w:color w:val="061F57" w:themeColor="text2" w:themeShade="BF"/>
        </w:rPr>
      </w:pPr>
      <w:r w:rsidRPr="00A5391E">
        <w:rPr>
          <w:rFonts w:ascii="Poppins" w:hAnsi="Poppins" w:cs="Poppins"/>
          <w:b/>
          <w:bCs/>
          <w:color w:val="061F57" w:themeColor="text2" w:themeShade="BF"/>
        </w:rPr>
        <w:lastRenderedPageBreak/>
        <w:t>8. Si tuviéramos dos redes internas sin conexión entre ellas y hubiera una máquina virtual en cada red con una MAC común entre ellas, tendríamos problemas de red por esta duplicidad.</w:t>
      </w:r>
    </w:p>
    <w:p w14:paraId="34AB833D" w14:textId="32D68A96" w:rsidR="00537705" w:rsidRDefault="00537705" w:rsidP="00537705">
      <w:pPr>
        <w:rPr>
          <w:rFonts w:ascii="Poppins" w:eastAsia="Times New Roman" w:hAnsi="Poppins" w:cs="Poppins"/>
          <w:b w:val="0"/>
          <w:color w:val="061F57" w:themeColor="text2" w:themeShade="BF"/>
          <w:sz w:val="24"/>
          <w:szCs w:val="24"/>
          <w:lang w:eastAsia="zh-CN"/>
        </w:rPr>
      </w:pPr>
    </w:p>
    <w:p w14:paraId="7D569890" w14:textId="2DD122FC" w:rsidR="00537705" w:rsidRPr="007F6CA7" w:rsidRDefault="00EC6221" w:rsidP="00537705">
      <w:pPr>
        <w:pStyle w:val="Prrafodelista"/>
        <w:ind w:left="720"/>
        <w:jc w:val="both"/>
        <w:rPr>
          <w:rFonts w:ascii="Poppins" w:hAnsi="Poppins" w:cs="Poppins"/>
          <w:color w:val="061F57" w:themeColor="text2" w:themeShade="BF"/>
        </w:rPr>
      </w:pPr>
      <w:r>
        <w:rPr>
          <w:rFonts w:ascii="Bahnschrift" w:hAnsi="Bahnschrift" w:cs="Poppins"/>
        </w:rPr>
        <w:t>Si son dos redes internas diferentes, al tener la misma MAC no debería de haber conflicto entre ellas, existiría el conflicto si fuesen de la misma red.</w:t>
      </w:r>
    </w:p>
    <w:p w14:paraId="6B8F64A5" w14:textId="7E27C338" w:rsidR="00537705" w:rsidRPr="00537705" w:rsidRDefault="00537705" w:rsidP="00537705">
      <w:pPr>
        <w:tabs>
          <w:tab w:val="left" w:pos="971"/>
        </w:tabs>
        <w:rPr>
          <w:lang w:eastAsia="zh-CN"/>
        </w:rPr>
      </w:pPr>
    </w:p>
    <w:sectPr w:rsidR="00537705" w:rsidRPr="00537705" w:rsidSect="00CC4D15">
      <w:headerReference w:type="default" r:id="rId52"/>
      <w:footerReference w:type="default" r:id="rId53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6E28B" w14:textId="77777777" w:rsidR="00290819" w:rsidRDefault="00290819">
      <w:r>
        <w:separator/>
      </w:r>
    </w:p>
    <w:p w14:paraId="3DBDCD6E" w14:textId="77777777" w:rsidR="00290819" w:rsidRDefault="00290819"/>
  </w:endnote>
  <w:endnote w:type="continuationSeparator" w:id="0">
    <w:p w14:paraId="5D9C76F6" w14:textId="77777777" w:rsidR="00290819" w:rsidRDefault="00290819">
      <w:r>
        <w:continuationSeparator/>
      </w:r>
    </w:p>
    <w:p w14:paraId="568CA311" w14:textId="77777777" w:rsidR="00290819" w:rsidRDefault="00290819"/>
  </w:endnote>
  <w:endnote w:type="continuationNotice" w:id="1">
    <w:p w14:paraId="20CB5A43" w14:textId="77777777" w:rsidR="00290819" w:rsidRDefault="002908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5D15EE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C82575" w:rsidRDefault="003F4299">
          <w:pPr>
            <w:pStyle w:val="Piedepgina"/>
            <w:jc w:val="center"/>
            <w:rPr>
              <w:color w:val="7AD6CF" w:themeColor="accent6" w:themeTint="99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5D15EE">
            <w:rPr>
              <w:b w:val="0"/>
              <w:noProof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7BD529C4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chemeClr val="accent6">
                                  <a:lumMod val="75000"/>
                                  <a:alpha val="40000"/>
                                </a:scheme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3C3779E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" fillcolor="#082a75 [3215]" stroked="f" strokeweight="2pt">
                    <v:shadow on="t" color="#278079 [2409]" opacity="26214f" origin=",.5" offset="0,3pt"/>
                  </v:roundrect>
                </w:pict>
              </mc:Fallback>
            </mc:AlternateConten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>PAGE   \* MERGEFORMAT</w:instrTex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2</w:t>
          </w:r>
          <w:r w:rsidR="00CA74F5" w:rsidRPr="005D15EE">
            <w:rPr>
              <w:b w:val="0"/>
              <w:color w:val="FFFFFF" w:themeColor="background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2B61CD" w:rsidRDefault="00394BB1">
                          <w:pPr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</w:pPr>
                          <w:r w:rsidRPr="002B61CD">
                            <w:rPr>
                              <w:rFonts w:ascii="Poppins" w:hAnsi="Poppins" w:cs="Poppins"/>
                              <w:color w:val="061F57" w:themeColor="text2" w:themeShade="BF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2B61CD" w:rsidRDefault="00394BB1">
                    <w:pPr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</w:pPr>
                    <w:r w:rsidRPr="002B61CD">
                      <w:rPr>
                        <w:rFonts w:ascii="Poppins" w:hAnsi="Poppins" w:cs="Poppins"/>
                        <w:color w:val="061F57" w:themeColor="text2" w:themeShade="BF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6C441" w14:textId="77777777" w:rsidR="00290819" w:rsidRDefault="00290819">
      <w:r>
        <w:separator/>
      </w:r>
    </w:p>
    <w:p w14:paraId="0AE3DE56" w14:textId="77777777" w:rsidR="00290819" w:rsidRDefault="00290819"/>
  </w:footnote>
  <w:footnote w:type="continuationSeparator" w:id="0">
    <w:p w14:paraId="2CC02B67" w14:textId="77777777" w:rsidR="00290819" w:rsidRDefault="00290819">
      <w:r>
        <w:continuationSeparator/>
      </w:r>
    </w:p>
    <w:p w14:paraId="634DC7F6" w14:textId="77777777" w:rsidR="00290819" w:rsidRDefault="00290819"/>
  </w:footnote>
  <w:footnote w:type="continuationNotice" w:id="1">
    <w:p w14:paraId="3D2A5BD2" w14:textId="77777777" w:rsidR="00290819" w:rsidRDefault="002908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2B61CD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789F7"/>
            <w:right w:val="nil"/>
          </w:tcBorders>
        </w:tcPr>
        <w:p w14:paraId="6FD300A8" w14:textId="64B688A7" w:rsidR="00D077E9" w:rsidRPr="00E50C94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7AD6CF" w:themeColor="accent6" w:themeTint="99"/>
              <w:sz w:val="20"/>
              <w:szCs w:val="16"/>
            </w:rPr>
          </w:pPr>
        </w:p>
        <w:p w14:paraId="0D5FFBA4" w14:textId="69C31C23" w:rsidR="00370673" w:rsidRPr="00E50C94" w:rsidRDefault="00482BCD" w:rsidP="00370673">
          <w:pPr>
            <w:spacing w:before="60"/>
            <w:rPr>
              <w:rFonts w:ascii="Poppins" w:hAnsi="Poppins" w:cs="Poppins"/>
              <w:color w:val="7AD6CF" w:themeColor="accent6" w:themeTint="99"/>
              <w:sz w:val="20"/>
              <w:szCs w:val="16"/>
            </w:rPr>
          </w:pPr>
          <w:r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VIRT</w:t>
          </w:r>
          <w:r w:rsidR="00FC4808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UALBOX          </w:t>
          </w:r>
          <w:r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 xml:space="preserve">                                                                                            </w:t>
          </w:r>
          <w:r w:rsidR="00A26683" w:rsidRPr="002B61CD">
            <w:rPr>
              <w:rFonts w:ascii="Poppins" w:hAnsi="Poppins" w:cs="Poppins"/>
              <w:color w:val="061F57" w:themeColor="text2" w:themeShade="BF"/>
              <w:sz w:val="20"/>
              <w:szCs w:val="16"/>
            </w:rPr>
            <w:t>IMPLANTACIÓN DE SISTEMAS OPERATIVOS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674F"/>
    <w:multiLevelType w:val="hybridMultilevel"/>
    <w:tmpl w:val="871495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34639"/>
    <w:multiLevelType w:val="hybridMultilevel"/>
    <w:tmpl w:val="5CE411DE"/>
    <w:lvl w:ilvl="0" w:tplc="59D6E5C2">
      <w:numFmt w:val="bullet"/>
      <w:lvlText w:val=""/>
      <w:lvlJc w:val="left"/>
      <w:pPr>
        <w:ind w:left="1080" w:hanging="360"/>
      </w:pPr>
      <w:rPr>
        <w:rFonts w:ascii="Symbol" w:eastAsia="Times New Roman" w:hAnsi="Symbol" w:cs="Poppin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8F19B3"/>
    <w:multiLevelType w:val="hybridMultilevel"/>
    <w:tmpl w:val="CE58B488"/>
    <w:lvl w:ilvl="0" w:tplc="58C87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B3805"/>
    <w:multiLevelType w:val="hybridMultilevel"/>
    <w:tmpl w:val="D0AE5000"/>
    <w:lvl w:ilvl="0" w:tplc="8B56C71A">
      <w:start w:val="8"/>
      <w:numFmt w:val="bullet"/>
      <w:lvlText w:val="-"/>
      <w:lvlJc w:val="left"/>
      <w:pPr>
        <w:ind w:left="1800" w:hanging="360"/>
      </w:pPr>
      <w:rPr>
        <w:rFonts w:ascii="Dubai Light" w:eastAsiaTheme="minorEastAsia" w:hAnsi="Dubai Light" w:cs="Dubai Light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9E37D15"/>
    <w:multiLevelType w:val="hybridMultilevel"/>
    <w:tmpl w:val="A3CC309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CC0BB1"/>
    <w:multiLevelType w:val="hybridMultilevel"/>
    <w:tmpl w:val="8F761C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1202C8"/>
    <w:multiLevelType w:val="hybridMultilevel"/>
    <w:tmpl w:val="45BA58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D6E5C2">
      <w:numFmt w:val="bullet"/>
      <w:lvlText w:val=""/>
      <w:lvlJc w:val="left"/>
      <w:pPr>
        <w:ind w:left="1440" w:hanging="360"/>
      </w:pPr>
      <w:rPr>
        <w:rFonts w:ascii="Symbol" w:eastAsia="Times New Roman" w:hAnsi="Symbol" w:cs="Poppins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71FE9"/>
    <w:multiLevelType w:val="hybridMultilevel"/>
    <w:tmpl w:val="D3DE94DC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61315A"/>
    <w:multiLevelType w:val="hybridMultilevel"/>
    <w:tmpl w:val="1AD271B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FB4E9F"/>
    <w:multiLevelType w:val="hybridMultilevel"/>
    <w:tmpl w:val="498E2E9C"/>
    <w:lvl w:ilvl="0" w:tplc="0584E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426CA5"/>
    <w:multiLevelType w:val="hybridMultilevel"/>
    <w:tmpl w:val="E65252F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891129"/>
    <w:multiLevelType w:val="hybridMultilevel"/>
    <w:tmpl w:val="0EF88C26"/>
    <w:lvl w:ilvl="0" w:tplc="0C0A0001">
      <w:start w:val="1"/>
      <w:numFmt w:val="bullet"/>
      <w:lvlText w:val=""/>
      <w:lvlJc w:val="left"/>
      <w:pPr>
        <w:ind w:left="1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12" w15:restartNumberingAfterBreak="0">
    <w:nsid w:val="2A1B175A"/>
    <w:multiLevelType w:val="hybridMultilevel"/>
    <w:tmpl w:val="51848B1A"/>
    <w:lvl w:ilvl="0" w:tplc="34E6A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2A9"/>
    <w:multiLevelType w:val="hybridMultilevel"/>
    <w:tmpl w:val="EEEEBF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B2A99"/>
    <w:multiLevelType w:val="hybridMultilevel"/>
    <w:tmpl w:val="1DE67FAE"/>
    <w:lvl w:ilvl="0" w:tplc="0C0A000F">
      <w:start w:val="3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51019"/>
    <w:multiLevelType w:val="hybridMultilevel"/>
    <w:tmpl w:val="188E6F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1B4DBC"/>
    <w:multiLevelType w:val="hybridMultilevel"/>
    <w:tmpl w:val="3BE645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071F6D"/>
    <w:multiLevelType w:val="hybridMultilevel"/>
    <w:tmpl w:val="F47CB8D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3C31EB"/>
    <w:multiLevelType w:val="hybridMultilevel"/>
    <w:tmpl w:val="09242D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5D74BF"/>
    <w:multiLevelType w:val="hybridMultilevel"/>
    <w:tmpl w:val="3530F2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194780"/>
    <w:multiLevelType w:val="hybridMultilevel"/>
    <w:tmpl w:val="660C5F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20525E"/>
    <w:multiLevelType w:val="hybridMultilevel"/>
    <w:tmpl w:val="6C6CDDF0"/>
    <w:lvl w:ilvl="0" w:tplc="0C0A000F">
      <w:start w:val="3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E06388"/>
    <w:multiLevelType w:val="hybridMultilevel"/>
    <w:tmpl w:val="181C5874"/>
    <w:lvl w:ilvl="0" w:tplc="84589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815E2E"/>
    <w:multiLevelType w:val="hybridMultilevel"/>
    <w:tmpl w:val="3DD0D4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9615EA"/>
    <w:multiLevelType w:val="hybridMultilevel"/>
    <w:tmpl w:val="181E8270"/>
    <w:lvl w:ilvl="0" w:tplc="0C0A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1D6DF9"/>
    <w:multiLevelType w:val="hybridMultilevel"/>
    <w:tmpl w:val="76E236E2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A207023"/>
    <w:multiLevelType w:val="hybridMultilevel"/>
    <w:tmpl w:val="8292AFE6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B5B2BD9"/>
    <w:multiLevelType w:val="hybridMultilevel"/>
    <w:tmpl w:val="FDECD186"/>
    <w:lvl w:ilvl="0" w:tplc="0C0A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2712DC"/>
    <w:multiLevelType w:val="hybridMultilevel"/>
    <w:tmpl w:val="CB446E68"/>
    <w:lvl w:ilvl="0" w:tplc="0C0A000F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980F18"/>
    <w:multiLevelType w:val="hybridMultilevel"/>
    <w:tmpl w:val="76C8382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627515E"/>
    <w:multiLevelType w:val="hybridMultilevel"/>
    <w:tmpl w:val="262017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9900"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2CECE25C">
      <w:numFmt w:val="bullet"/>
      <w:lvlText w:val=""/>
      <w:lvlJc w:val="left"/>
      <w:pPr>
        <w:ind w:left="2700" w:hanging="720"/>
      </w:pPr>
      <w:rPr>
        <w:rFonts w:ascii="Symbol" w:eastAsiaTheme="minorEastAsia" w:hAnsi="Symbol" w:cstheme="minorBid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C95BF9"/>
    <w:multiLevelType w:val="hybridMultilevel"/>
    <w:tmpl w:val="40C65E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BED6BF8"/>
    <w:multiLevelType w:val="hybridMultilevel"/>
    <w:tmpl w:val="D19849C0"/>
    <w:lvl w:ilvl="0" w:tplc="0C0A000F">
      <w:start w:val="3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12388"/>
    <w:multiLevelType w:val="hybridMultilevel"/>
    <w:tmpl w:val="52AAC084"/>
    <w:lvl w:ilvl="0" w:tplc="7A4E7984">
      <w:numFmt w:val="bullet"/>
      <w:lvlText w:val=""/>
      <w:lvlJc w:val="left"/>
      <w:pPr>
        <w:ind w:left="1080" w:hanging="360"/>
      </w:pPr>
      <w:rPr>
        <w:rFonts w:ascii="Symbol" w:eastAsiaTheme="minorEastAsia" w:hAnsi="Symbol" w:cs="Poppin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0DD5914"/>
    <w:multiLevelType w:val="hybridMultilevel"/>
    <w:tmpl w:val="1C5C61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663927"/>
    <w:multiLevelType w:val="hybridMultilevel"/>
    <w:tmpl w:val="BD5849F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3840D1C"/>
    <w:multiLevelType w:val="hybridMultilevel"/>
    <w:tmpl w:val="8E943026"/>
    <w:lvl w:ilvl="0" w:tplc="DB8E7596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C107CD"/>
    <w:multiLevelType w:val="hybridMultilevel"/>
    <w:tmpl w:val="44BE9CEC"/>
    <w:lvl w:ilvl="0" w:tplc="59D6E5C2">
      <w:numFmt w:val="bullet"/>
      <w:lvlText w:val=""/>
      <w:lvlJc w:val="left"/>
      <w:pPr>
        <w:ind w:left="1080" w:hanging="360"/>
      </w:pPr>
      <w:rPr>
        <w:rFonts w:ascii="Symbol" w:eastAsia="Times New Roman" w:hAnsi="Symbol" w:cs="Poppin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65220F4"/>
    <w:multiLevelType w:val="hybridMultilevel"/>
    <w:tmpl w:val="FB4411D6"/>
    <w:lvl w:ilvl="0" w:tplc="B358BB04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7DF2946"/>
    <w:multiLevelType w:val="hybridMultilevel"/>
    <w:tmpl w:val="3C3A0F00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87F26AB"/>
    <w:multiLevelType w:val="hybridMultilevel"/>
    <w:tmpl w:val="B532D3CA"/>
    <w:lvl w:ilvl="0" w:tplc="E11CB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09261DB"/>
    <w:multiLevelType w:val="hybridMultilevel"/>
    <w:tmpl w:val="C7F45F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423B3A"/>
    <w:multiLevelType w:val="hybridMultilevel"/>
    <w:tmpl w:val="C33A04EE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8D43864"/>
    <w:multiLevelType w:val="hybridMultilevel"/>
    <w:tmpl w:val="71FAFA16"/>
    <w:lvl w:ilvl="0" w:tplc="0C0A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563EE"/>
    <w:multiLevelType w:val="hybridMultilevel"/>
    <w:tmpl w:val="E2B6F0B0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CC3EF9"/>
    <w:multiLevelType w:val="hybridMultilevel"/>
    <w:tmpl w:val="247AD1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51EE7"/>
    <w:multiLevelType w:val="hybridMultilevel"/>
    <w:tmpl w:val="5B3ED96C"/>
    <w:lvl w:ilvl="0" w:tplc="7A4E7984">
      <w:numFmt w:val="bullet"/>
      <w:lvlText w:val=""/>
      <w:lvlJc w:val="left"/>
      <w:pPr>
        <w:ind w:left="1800" w:hanging="360"/>
      </w:pPr>
      <w:rPr>
        <w:rFonts w:ascii="Symbol" w:eastAsiaTheme="minorEastAsia" w:hAnsi="Symbol" w:cs="Poppin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6"/>
  </w:num>
  <w:num w:numId="3">
    <w:abstractNumId w:val="9"/>
  </w:num>
  <w:num w:numId="4">
    <w:abstractNumId w:val="3"/>
  </w:num>
  <w:num w:numId="5">
    <w:abstractNumId w:val="28"/>
  </w:num>
  <w:num w:numId="6">
    <w:abstractNumId w:val="38"/>
  </w:num>
  <w:num w:numId="7">
    <w:abstractNumId w:val="24"/>
  </w:num>
  <w:num w:numId="8">
    <w:abstractNumId w:val="43"/>
  </w:num>
  <w:num w:numId="9">
    <w:abstractNumId w:val="21"/>
  </w:num>
  <w:num w:numId="10">
    <w:abstractNumId w:val="27"/>
  </w:num>
  <w:num w:numId="11">
    <w:abstractNumId w:val="14"/>
  </w:num>
  <w:num w:numId="12">
    <w:abstractNumId w:val="32"/>
  </w:num>
  <w:num w:numId="13">
    <w:abstractNumId w:val="6"/>
  </w:num>
  <w:num w:numId="14">
    <w:abstractNumId w:val="45"/>
  </w:num>
  <w:num w:numId="15">
    <w:abstractNumId w:val="33"/>
  </w:num>
  <w:num w:numId="16">
    <w:abstractNumId w:val="46"/>
  </w:num>
  <w:num w:numId="17">
    <w:abstractNumId w:val="31"/>
  </w:num>
  <w:num w:numId="18">
    <w:abstractNumId w:val="35"/>
  </w:num>
  <w:num w:numId="19">
    <w:abstractNumId w:val="13"/>
  </w:num>
  <w:num w:numId="20">
    <w:abstractNumId w:val="29"/>
  </w:num>
  <w:num w:numId="21">
    <w:abstractNumId w:val="11"/>
  </w:num>
  <w:num w:numId="22">
    <w:abstractNumId w:val="1"/>
  </w:num>
  <w:num w:numId="23">
    <w:abstractNumId w:val="37"/>
  </w:num>
  <w:num w:numId="24">
    <w:abstractNumId w:val="26"/>
  </w:num>
  <w:num w:numId="25">
    <w:abstractNumId w:val="39"/>
  </w:num>
  <w:num w:numId="26">
    <w:abstractNumId w:val="25"/>
  </w:num>
  <w:num w:numId="27">
    <w:abstractNumId w:val="40"/>
  </w:num>
  <w:num w:numId="28">
    <w:abstractNumId w:val="34"/>
  </w:num>
  <w:num w:numId="29">
    <w:abstractNumId w:val="15"/>
  </w:num>
  <w:num w:numId="30">
    <w:abstractNumId w:val="41"/>
  </w:num>
  <w:num w:numId="31">
    <w:abstractNumId w:val="0"/>
  </w:num>
  <w:num w:numId="32">
    <w:abstractNumId w:val="17"/>
  </w:num>
  <w:num w:numId="33">
    <w:abstractNumId w:val="7"/>
  </w:num>
  <w:num w:numId="34">
    <w:abstractNumId w:val="42"/>
  </w:num>
  <w:num w:numId="35">
    <w:abstractNumId w:val="23"/>
  </w:num>
  <w:num w:numId="36">
    <w:abstractNumId w:val="20"/>
  </w:num>
  <w:num w:numId="37">
    <w:abstractNumId w:val="18"/>
  </w:num>
  <w:num w:numId="38">
    <w:abstractNumId w:val="5"/>
  </w:num>
  <w:num w:numId="39">
    <w:abstractNumId w:val="10"/>
  </w:num>
  <w:num w:numId="40">
    <w:abstractNumId w:val="8"/>
  </w:num>
  <w:num w:numId="41">
    <w:abstractNumId w:val="19"/>
  </w:num>
  <w:num w:numId="42">
    <w:abstractNumId w:val="44"/>
  </w:num>
  <w:num w:numId="43">
    <w:abstractNumId w:val="4"/>
  </w:num>
  <w:num w:numId="44">
    <w:abstractNumId w:val="22"/>
  </w:num>
  <w:num w:numId="45">
    <w:abstractNumId w:val="12"/>
  </w:num>
  <w:num w:numId="46">
    <w:abstractNumId w:val="2"/>
  </w:num>
  <w:num w:numId="47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ff7f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A4A"/>
    <w:rsid w:val="00000CB4"/>
    <w:rsid w:val="000012D2"/>
    <w:rsid w:val="0000131E"/>
    <w:rsid w:val="00002DC5"/>
    <w:rsid w:val="000035AB"/>
    <w:rsid w:val="000074AD"/>
    <w:rsid w:val="00007EB9"/>
    <w:rsid w:val="000127FF"/>
    <w:rsid w:val="00013BF3"/>
    <w:rsid w:val="00014B43"/>
    <w:rsid w:val="00016616"/>
    <w:rsid w:val="00017257"/>
    <w:rsid w:val="00021441"/>
    <w:rsid w:val="000229ED"/>
    <w:rsid w:val="00022A62"/>
    <w:rsid w:val="00022B8C"/>
    <w:rsid w:val="0002482E"/>
    <w:rsid w:val="000262EE"/>
    <w:rsid w:val="00030530"/>
    <w:rsid w:val="000305B8"/>
    <w:rsid w:val="00031408"/>
    <w:rsid w:val="00031C41"/>
    <w:rsid w:val="000320D9"/>
    <w:rsid w:val="000323C0"/>
    <w:rsid w:val="00040114"/>
    <w:rsid w:val="0004123E"/>
    <w:rsid w:val="00041DB3"/>
    <w:rsid w:val="00044D7F"/>
    <w:rsid w:val="000453D4"/>
    <w:rsid w:val="00050324"/>
    <w:rsid w:val="000504DA"/>
    <w:rsid w:val="00050E4D"/>
    <w:rsid w:val="00053490"/>
    <w:rsid w:val="00053E14"/>
    <w:rsid w:val="0005400E"/>
    <w:rsid w:val="0005626E"/>
    <w:rsid w:val="00056C53"/>
    <w:rsid w:val="000605A0"/>
    <w:rsid w:val="00060868"/>
    <w:rsid w:val="00061AD1"/>
    <w:rsid w:val="00063D53"/>
    <w:rsid w:val="0006410B"/>
    <w:rsid w:val="00064F64"/>
    <w:rsid w:val="00066FE9"/>
    <w:rsid w:val="00067046"/>
    <w:rsid w:val="00067193"/>
    <w:rsid w:val="000671A5"/>
    <w:rsid w:val="00070DAE"/>
    <w:rsid w:val="00071265"/>
    <w:rsid w:val="00073E92"/>
    <w:rsid w:val="000747A0"/>
    <w:rsid w:val="0007591C"/>
    <w:rsid w:val="0007650E"/>
    <w:rsid w:val="000771AD"/>
    <w:rsid w:val="00082288"/>
    <w:rsid w:val="00082817"/>
    <w:rsid w:val="000910AC"/>
    <w:rsid w:val="00097ADF"/>
    <w:rsid w:val="000A0150"/>
    <w:rsid w:val="000A3A23"/>
    <w:rsid w:val="000A3C92"/>
    <w:rsid w:val="000A3F9D"/>
    <w:rsid w:val="000A44FB"/>
    <w:rsid w:val="000A66C0"/>
    <w:rsid w:val="000A7367"/>
    <w:rsid w:val="000B1190"/>
    <w:rsid w:val="000B4F73"/>
    <w:rsid w:val="000B652E"/>
    <w:rsid w:val="000C060E"/>
    <w:rsid w:val="000C10EE"/>
    <w:rsid w:val="000C1EB3"/>
    <w:rsid w:val="000C220D"/>
    <w:rsid w:val="000C4A84"/>
    <w:rsid w:val="000C63DA"/>
    <w:rsid w:val="000C735A"/>
    <w:rsid w:val="000D468E"/>
    <w:rsid w:val="000D472E"/>
    <w:rsid w:val="000D6555"/>
    <w:rsid w:val="000D6FA6"/>
    <w:rsid w:val="000E08CE"/>
    <w:rsid w:val="000E2309"/>
    <w:rsid w:val="000E3438"/>
    <w:rsid w:val="000E3CD4"/>
    <w:rsid w:val="000E3E2A"/>
    <w:rsid w:val="000E4A5D"/>
    <w:rsid w:val="000E63C9"/>
    <w:rsid w:val="000E698A"/>
    <w:rsid w:val="000F1E9E"/>
    <w:rsid w:val="000F2EA2"/>
    <w:rsid w:val="000F382E"/>
    <w:rsid w:val="000F5C96"/>
    <w:rsid w:val="00100CDE"/>
    <w:rsid w:val="001032F7"/>
    <w:rsid w:val="001046B8"/>
    <w:rsid w:val="00110725"/>
    <w:rsid w:val="00110923"/>
    <w:rsid w:val="00112B93"/>
    <w:rsid w:val="00114ACA"/>
    <w:rsid w:val="001163F3"/>
    <w:rsid w:val="00117A36"/>
    <w:rsid w:val="00120090"/>
    <w:rsid w:val="001210CA"/>
    <w:rsid w:val="00122492"/>
    <w:rsid w:val="00125B49"/>
    <w:rsid w:val="00127F8D"/>
    <w:rsid w:val="00130E9D"/>
    <w:rsid w:val="001315AC"/>
    <w:rsid w:val="001322B5"/>
    <w:rsid w:val="00133F4B"/>
    <w:rsid w:val="0013432C"/>
    <w:rsid w:val="00141A2E"/>
    <w:rsid w:val="00142944"/>
    <w:rsid w:val="0014341F"/>
    <w:rsid w:val="00143EA3"/>
    <w:rsid w:val="00150281"/>
    <w:rsid w:val="00150A6D"/>
    <w:rsid w:val="00151A90"/>
    <w:rsid w:val="00151E47"/>
    <w:rsid w:val="00153308"/>
    <w:rsid w:val="00154470"/>
    <w:rsid w:val="00154854"/>
    <w:rsid w:val="0015642C"/>
    <w:rsid w:val="00157880"/>
    <w:rsid w:val="00157AD9"/>
    <w:rsid w:val="001610AF"/>
    <w:rsid w:val="001636BF"/>
    <w:rsid w:val="00165B58"/>
    <w:rsid w:val="00166F0B"/>
    <w:rsid w:val="00167BC1"/>
    <w:rsid w:val="001718FE"/>
    <w:rsid w:val="001723CF"/>
    <w:rsid w:val="001730A7"/>
    <w:rsid w:val="00174DAC"/>
    <w:rsid w:val="00176117"/>
    <w:rsid w:val="00177DF6"/>
    <w:rsid w:val="00180C61"/>
    <w:rsid w:val="00184E3F"/>
    <w:rsid w:val="00185B35"/>
    <w:rsid w:val="00190496"/>
    <w:rsid w:val="00191C32"/>
    <w:rsid w:val="001939E4"/>
    <w:rsid w:val="001949C6"/>
    <w:rsid w:val="001A2286"/>
    <w:rsid w:val="001A2905"/>
    <w:rsid w:val="001A4D3B"/>
    <w:rsid w:val="001B1C55"/>
    <w:rsid w:val="001B1F58"/>
    <w:rsid w:val="001B420D"/>
    <w:rsid w:val="001B711D"/>
    <w:rsid w:val="001B7E03"/>
    <w:rsid w:val="001C226D"/>
    <w:rsid w:val="001C44F9"/>
    <w:rsid w:val="001C4E6B"/>
    <w:rsid w:val="001C656A"/>
    <w:rsid w:val="001D0E28"/>
    <w:rsid w:val="001D149F"/>
    <w:rsid w:val="001D3725"/>
    <w:rsid w:val="001D65DF"/>
    <w:rsid w:val="001D6FFD"/>
    <w:rsid w:val="001D75ED"/>
    <w:rsid w:val="001D77C6"/>
    <w:rsid w:val="001E10A3"/>
    <w:rsid w:val="001E3A20"/>
    <w:rsid w:val="001E3BB0"/>
    <w:rsid w:val="001E5F2C"/>
    <w:rsid w:val="001F1543"/>
    <w:rsid w:val="001F2441"/>
    <w:rsid w:val="001F2BC8"/>
    <w:rsid w:val="001F5E5A"/>
    <w:rsid w:val="001F5F6B"/>
    <w:rsid w:val="001F6522"/>
    <w:rsid w:val="001F692E"/>
    <w:rsid w:val="0020072B"/>
    <w:rsid w:val="002010E4"/>
    <w:rsid w:val="002024F4"/>
    <w:rsid w:val="0020257A"/>
    <w:rsid w:val="002040A5"/>
    <w:rsid w:val="002049FB"/>
    <w:rsid w:val="002078CC"/>
    <w:rsid w:val="002114EA"/>
    <w:rsid w:val="00211A20"/>
    <w:rsid w:val="0021331B"/>
    <w:rsid w:val="00213CCE"/>
    <w:rsid w:val="00214A22"/>
    <w:rsid w:val="0021662C"/>
    <w:rsid w:val="002207F7"/>
    <w:rsid w:val="0022311D"/>
    <w:rsid w:val="00224617"/>
    <w:rsid w:val="0022478A"/>
    <w:rsid w:val="00225076"/>
    <w:rsid w:val="0022543E"/>
    <w:rsid w:val="0022602F"/>
    <w:rsid w:val="002265AF"/>
    <w:rsid w:val="00234A00"/>
    <w:rsid w:val="00235EBB"/>
    <w:rsid w:val="00236320"/>
    <w:rsid w:val="00243EBC"/>
    <w:rsid w:val="00246A35"/>
    <w:rsid w:val="00246D7C"/>
    <w:rsid w:val="002500ED"/>
    <w:rsid w:val="00250206"/>
    <w:rsid w:val="0025148D"/>
    <w:rsid w:val="00251996"/>
    <w:rsid w:val="002542B4"/>
    <w:rsid w:val="00257016"/>
    <w:rsid w:val="0026044A"/>
    <w:rsid w:val="002608BC"/>
    <w:rsid w:val="00260D5E"/>
    <w:rsid w:val="0026144A"/>
    <w:rsid w:val="00264AAA"/>
    <w:rsid w:val="00264EDA"/>
    <w:rsid w:val="0026592C"/>
    <w:rsid w:val="00266DA1"/>
    <w:rsid w:val="0027232F"/>
    <w:rsid w:val="002763AC"/>
    <w:rsid w:val="00280DDA"/>
    <w:rsid w:val="0028171B"/>
    <w:rsid w:val="00284348"/>
    <w:rsid w:val="002853DF"/>
    <w:rsid w:val="0028607E"/>
    <w:rsid w:val="002876D8"/>
    <w:rsid w:val="00290819"/>
    <w:rsid w:val="00292655"/>
    <w:rsid w:val="002941BB"/>
    <w:rsid w:val="00294D65"/>
    <w:rsid w:val="002973AB"/>
    <w:rsid w:val="002979BE"/>
    <w:rsid w:val="002A0AAA"/>
    <w:rsid w:val="002A1580"/>
    <w:rsid w:val="002A4D68"/>
    <w:rsid w:val="002A7A82"/>
    <w:rsid w:val="002B1748"/>
    <w:rsid w:val="002B1ED3"/>
    <w:rsid w:val="002B3216"/>
    <w:rsid w:val="002B3FAE"/>
    <w:rsid w:val="002B61CD"/>
    <w:rsid w:val="002C1EF6"/>
    <w:rsid w:val="002C2B2B"/>
    <w:rsid w:val="002C4FC5"/>
    <w:rsid w:val="002C72DB"/>
    <w:rsid w:val="002D042D"/>
    <w:rsid w:val="002D076B"/>
    <w:rsid w:val="002D0C09"/>
    <w:rsid w:val="002D1EFC"/>
    <w:rsid w:val="002D4714"/>
    <w:rsid w:val="002D5FB6"/>
    <w:rsid w:val="002D7365"/>
    <w:rsid w:val="002D7B5B"/>
    <w:rsid w:val="002E0066"/>
    <w:rsid w:val="002E0A33"/>
    <w:rsid w:val="002E1027"/>
    <w:rsid w:val="002E1647"/>
    <w:rsid w:val="002E1959"/>
    <w:rsid w:val="002E45B3"/>
    <w:rsid w:val="002E7227"/>
    <w:rsid w:val="002F0795"/>
    <w:rsid w:val="002F07DE"/>
    <w:rsid w:val="002F2232"/>
    <w:rsid w:val="002F3A53"/>
    <w:rsid w:val="002F51F5"/>
    <w:rsid w:val="002F5BF6"/>
    <w:rsid w:val="0030097A"/>
    <w:rsid w:val="00304233"/>
    <w:rsid w:val="003052E0"/>
    <w:rsid w:val="00306449"/>
    <w:rsid w:val="003066F3"/>
    <w:rsid w:val="00312137"/>
    <w:rsid w:val="00312433"/>
    <w:rsid w:val="003143FB"/>
    <w:rsid w:val="00315CA8"/>
    <w:rsid w:val="00320EAD"/>
    <w:rsid w:val="003214BC"/>
    <w:rsid w:val="00322F0E"/>
    <w:rsid w:val="003245CA"/>
    <w:rsid w:val="00324EAD"/>
    <w:rsid w:val="00325375"/>
    <w:rsid w:val="00330359"/>
    <w:rsid w:val="00331412"/>
    <w:rsid w:val="003338FC"/>
    <w:rsid w:val="00336B1E"/>
    <w:rsid w:val="0033762F"/>
    <w:rsid w:val="00337C78"/>
    <w:rsid w:val="003430ED"/>
    <w:rsid w:val="00343361"/>
    <w:rsid w:val="00345355"/>
    <w:rsid w:val="003474AE"/>
    <w:rsid w:val="00350586"/>
    <w:rsid w:val="00351A82"/>
    <w:rsid w:val="00352475"/>
    <w:rsid w:val="00352501"/>
    <w:rsid w:val="00352DCE"/>
    <w:rsid w:val="00355864"/>
    <w:rsid w:val="00356191"/>
    <w:rsid w:val="003568BF"/>
    <w:rsid w:val="00360494"/>
    <w:rsid w:val="00360E17"/>
    <w:rsid w:val="00362063"/>
    <w:rsid w:val="00364831"/>
    <w:rsid w:val="00366BDE"/>
    <w:rsid w:val="00366C7E"/>
    <w:rsid w:val="00366E32"/>
    <w:rsid w:val="00370673"/>
    <w:rsid w:val="00370F3E"/>
    <w:rsid w:val="00371685"/>
    <w:rsid w:val="00371B6B"/>
    <w:rsid w:val="00373671"/>
    <w:rsid w:val="003744EC"/>
    <w:rsid w:val="0037701C"/>
    <w:rsid w:val="00380A15"/>
    <w:rsid w:val="00381F23"/>
    <w:rsid w:val="00382697"/>
    <w:rsid w:val="003831A7"/>
    <w:rsid w:val="00384EA3"/>
    <w:rsid w:val="00385425"/>
    <w:rsid w:val="00387875"/>
    <w:rsid w:val="00390497"/>
    <w:rsid w:val="00393458"/>
    <w:rsid w:val="00393922"/>
    <w:rsid w:val="00394BB1"/>
    <w:rsid w:val="0039558A"/>
    <w:rsid w:val="0039695F"/>
    <w:rsid w:val="003A1A13"/>
    <w:rsid w:val="003A2F17"/>
    <w:rsid w:val="003A39A1"/>
    <w:rsid w:val="003A40C1"/>
    <w:rsid w:val="003A451B"/>
    <w:rsid w:val="003A50BA"/>
    <w:rsid w:val="003A571A"/>
    <w:rsid w:val="003A6CAF"/>
    <w:rsid w:val="003A7F5A"/>
    <w:rsid w:val="003B054F"/>
    <w:rsid w:val="003B13E4"/>
    <w:rsid w:val="003B3B78"/>
    <w:rsid w:val="003B4399"/>
    <w:rsid w:val="003B4803"/>
    <w:rsid w:val="003B6C74"/>
    <w:rsid w:val="003B7605"/>
    <w:rsid w:val="003B7A24"/>
    <w:rsid w:val="003C1652"/>
    <w:rsid w:val="003C2191"/>
    <w:rsid w:val="003C545B"/>
    <w:rsid w:val="003C79F4"/>
    <w:rsid w:val="003C7B99"/>
    <w:rsid w:val="003C7FAB"/>
    <w:rsid w:val="003D038B"/>
    <w:rsid w:val="003D23FA"/>
    <w:rsid w:val="003D3863"/>
    <w:rsid w:val="003D4164"/>
    <w:rsid w:val="003D706A"/>
    <w:rsid w:val="003D7410"/>
    <w:rsid w:val="003E0E27"/>
    <w:rsid w:val="003E2D52"/>
    <w:rsid w:val="003E3EC5"/>
    <w:rsid w:val="003E4205"/>
    <w:rsid w:val="003E42E9"/>
    <w:rsid w:val="003E64B6"/>
    <w:rsid w:val="003F1411"/>
    <w:rsid w:val="003F2333"/>
    <w:rsid w:val="003F4299"/>
    <w:rsid w:val="003F4311"/>
    <w:rsid w:val="003F4371"/>
    <w:rsid w:val="003F5B46"/>
    <w:rsid w:val="004003AD"/>
    <w:rsid w:val="0040053F"/>
    <w:rsid w:val="00401BBF"/>
    <w:rsid w:val="00405357"/>
    <w:rsid w:val="00405F59"/>
    <w:rsid w:val="00410310"/>
    <w:rsid w:val="00410825"/>
    <w:rsid w:val="004110DE"/>
    <w:rsid w:val="00411553"/>
    <w:rsid w:val="0041239D"/>
    <w:rsid w:val="00412D4E"/>
    <w:rsid w:val="004132F3"/>
    <w:rsid w:val="004173BD"/>
    <w:rsid w:val="004176AB"/>
    <w:rsid w:val="00421731"/>
    <w:rsid w:val="00422943"/>
    <w:rsid w:val="00424890"/>
    <w:rsid w:val="00430C4C"/>
    <w:rsid w:val="0043115C"/>
    <w:rsid w:val="00432081"/>
    <w:rsid w:val="004344D4"/>
    <w:rsid w:val="00435BC1"/>
    <w:rsid w:val="0044085A"/>
    <w:rsid w:val="00445BBB"/>
    <w:rsid w:val="00446522"/>
    <w:rsid w:val="00447322"/>
    <w:rsid w:val="0045132E"/>
    <w:rsid w:val="00451959"/>
    <w:rsid w:val="00453232"/>
    <w:rsid w:val="004533A0"/>
    <w:rsid w:val="00454B73"/>
    <w:rsid w:val="0045647C"/>
    <w:rsid w:val="00457115"/>
    <w:rsid w:val="00457B89"/>
    <w:rsid w:val="00460C8C"/>
    <w:rsid w:val="004621DA"/>
    <w:rsid w:val="004667E8"/>
    <w:rsid w:val="0046765A"/>
    <w:rsid w:val="00475263"/>
    <w:rsid w:val="00476E39"/>
    <w:rsid w:val="00476FF7"/>
    <w:rsid w:val="004816A4"/>
    <w:rsid w:val="00482BCD"/>
    <w:rsid w:val="00482C29"/>
    <w:rsid w:val="00482FAB"/>
    <w:rsid w:val="00487139"/>
    <w:rsid w:val="00487223"/>
    <w:rsid w:val="00487928"/>
    <w:rsid w:val="00487FF5"/>
    <w:rsid w:val="004929C9"/>
    <w:rsid w:val="00495554"/>
    <w:rsid w:val="00497D2E"/>
    <w:rsid w:val="004A135A"/>
    <w:rsid w:val="004A1A79"/>
    <w:rsid w:val="004A2C58"/>
    <w:rsid w:val="004A41FF"/>
    <w:rsid w:val="004A4ECD"/>
    <w:rsid w:val="004A5A5A"/>
    <w:rsid w:val="004A6F21"/>
    <w:rsid w:val="004A779D"/>
    <w:rsid w:val="004B1054"/>
    <w:rsid w:val="004B21A5"/>
    <w:rsid w:val="004B507B"/>
    <w:rsid w:val="004B5CB3"/>
    <w:rsid w:val="004C07B7"/>
    <w:rsid w:val="004C0BF6"/>
    <w:rsid w:val="004C19D5"/>
    <w:rsid w:val="004C1B8C"/>
    <w:rsid w:val="004C5713"/>
    <w:rsid w:val="004D18EB"/>
    <w:rsid w:val="004D1C1F"/>
    <w:rsid w:val="004D2193"/>
    <w:rsid w:val="004D66F9"/>
    <w:rsid w:val="004E1C22"/>
    <w:rsid w:val="004E2803"/>
    <w:rsid w:val="004E281F"/>
    <w:rsid w:val="004E2F5E"/>
    <w:rsid w:val="004E30F3"/>
    <w:rsid w:val="004E4003"/>
    <w:rsid w:val="004E4632"/>
    <w:rsid w:val="004E4B04"/>
    <w:rsid w:val="004E5FEE"/>
    <w:rsid w:val="004E61C5"/>
    <w:rsid w:val="004E7E8D"/>
    <w:rsid w:val="004F093D"/>
    <w:rsid w:val="004F2C17"/>
    <w:rsid w:val="004F2C28"/>
    <w:rsid w:val="004F432F"/>
    <w:rsid w:val="004F54F4"/>
    <w:rsid w:val="004F64FD"/>
    <w:rsid w:val="004F68AB"/>
    <w:rsid w:val="00501194"/>
    <w:rsid w:val="00502857"/>
    <w:rsid w:val="005037F0"/>
    <w:rsid w:val="005117D6"/>
    <w:rsid w:val="00513C35"/>
    <w:rsid w:val="005152C5"/>
    <w:rsid w:val="005158F9"/>
    <w:rsid w:val="0051630C"/>
    <w:rsid w:val="005166B2"/>
    <w:rsid w:val="00516A86"/>
    <w:rsid w:val="00516BAE"/>
    <w:rsid w:val="00526CA7"/>
    <w:rsid w:val="005275F6"/>
    <w:rsid w:val="00534221"/>
    <w:rsid w:val="00535EC9"/>
    <w:rsid w:val="00537705"/>
    <w:rsid w:val="00537D80"/>
    <w:rsid w:val="00543272"/>
    <w:rsid w:val="00543EBB"/>
    <w:rsid w:val="005501C0"/>
    <w:rsid w:val="00551E49"/>
    <w:rsid w:val="00551FC6"/>
    <w:rsid w:val="0055359B"/>
    <w:rsid w:val="0055458C"/>
    <w:rsid w:val="00556587"/>
    <w:rsid w:val="00557F9D"/>
    <w:rsid w:val="00560062"/>
    <w:rsid w:val="00562A1B"/>
    <w:rsid w:val="005647D9"/>
    <w:rsid w:val="00564C9F"/>
    <w:rsid w:val="00567EF3"/>
    <w:rsid w:val="0057119B"/>
    <w:rsid w:val="00571856"/>
    <w:rsid w:val="00571A7F"/>
    <w:rsid w:val="00572102"/>
    <w:rsid w:val="005754C1"/>
    <w:rsid w:val="00576E07"/>
    <w:rsid w:val="0057729A"/>
    <w:rsid w:val="00581A33"/>
    <w:rsid w:val="00582D60"/>
    <w:rsid w:val="0058455D"/>
    <w:rsid w:val="005870D7"/>
    <w:rsid w:val="005872D5"/>
    <w:rsid w:val="005900FC"/>
    <w:rsid w:val="0059305A"/>
    <w:rsid w:val="00594F8B"/>
    <w:rsid w:val="00596165"/>
    <w:rsid w:val="005A1692"/>
    <w:rsid w:val="005A6A68"/>
    <w:rsid w:val="005A7A98"/>
    <w:rsid w:val="005B0AB5"/>
    <w:rsid w:val="005B0EB2"/>
    <w:rsid w:val="005B4B99"/>
    <w:rsid w:val="005B5177"/>
    <w:rsid w:val="005B7BF7"/>
    <w:rsid w:val="005C085C"/>
    <w:rsid w:val="005C2C68"/>
    <w:rsid w:val="005C3B74"/>
    <w:rsid w:val="005C55E7"/>
    <w:rsid w:val="005D15EE"/>
    <w:rsid w:val="005D3F95"/>
    <w:rsid w:val="005D4CFF"/>
    <w:rsid w:val="005D7238"/>
    <w:rsid w:val="005E0664"/>
    <w:rsid w:val="005E0DDC"/>
    <w:rsid w:val="005E2242"/>
    <w:rsid w:val="005E26D0"/>
    <w:rsid w:val="005E43BC"/>
    <w:rsid w:val="005E5565"/>
    <w:rsid w:val="005E7C88"/>
    <w:rsid w:val="005E7E0D"/>
    <w:rsid w:val="005F15EC"/>
    <w:rsid w:val="005F1BB0"/>
    <w:rsid w:val="006011CA"/>
    <w:rsid w:val="006018AE"/>
    <w:rsid w:val="00602862"/>
    <w:rsid w:val="00602DAB"/>
    <w:rsid w:val="0060333B"/>
    <w:rsid w:val="00604899"/>
    <w:rsid w:val="00612864"/>
    <w:rsid w:val="00612B40"/>
    <w:rsid w:val="00613AB4"/>
    <w:rsid w:val="006140EF"/>
    <w:rsid w:val="0061458B"/>
    <w:rsid w:val="00614CED"/>
    <w:rsid w:val="00621EB4"/>
    <w:rsid w:val="006240A9"/>
    <w:rsid w:val="0062584F"/>
    <w:rsid w:val="006300F8"/>
    <w:rsid w:val="00630340"/>
    <w:rsid w:val="00631A88"/>
    <w:rsid w:val="00633956"/>
    <w:rsid w:val="00634496"/>
    <w:rsid w:val="00634AC4"/>
    <w:rsid w:val="00635D33"/>
    <w:rsid w:val="00637D89"/>
    <w:rsid w:val="00637E89"/>
    <w:rsid w:val="0064153D"/>
    <w:rsid w:val="00642716"/>
    <w:rsid w:val="00643572"/>
    <w:rsid w:val="006454CF"/>
    <w:rsid w:val="0065065D"/>
    <w:rsid w:val="00652D49"/>
    <w:rsid w:val="0065402B"/>
    <w:rsid w:val="006546A6"/>
    <w:rsid w:val="00654CDF"/>
    <w:rsid w:val="00656461"/>
    <w:rsid w:val="0065652C"/>
    <w:rsid w:val="00656C4D"/>
    <w:rsid w:val="00661424"/>
    <w:rsid w:val="00661495"/>
    <w:rsid w:val="006642C2"/>
    <w:rsid w:val="006644DD"/>
    <w:rsid w:val="00664933"/>
    <w:rsid w:val="00665D2A"/>
    <w:rsid w:val="00665D40"/>
    <w:rsid w:val="006666DB"/>
    <w:rsid w:val="006670DE"/>
    <w:rsid w:val="006712A8"/>
    <w:rsid w:val="00671734"/>
    <w:rsid w:val="00673EF0"/>
    <w:rsid w:val="00674E31"/>
    <w:rsid w:val="006752F5"/>
    <w:rsid w:val="00676B89"/>
    <w:rsid w:val="00677921"/>
    <w:rsid w:val="006806F6"/>
    <w:rsid w:val="006810FD"/>
    <w:rsid w:val="00681A7E"/>
    <w:rsid w:val="0068224C"/>
    <w:rsid w:val="006829CB"/>
    <w:rsid w:val="00684AFF"/>
    <w:rsid w:val="00684EA8"/>
    <w:rsid w:val="006860EA"/>
    <w:rsid w:val="00690693"/>
    <w:rsid w:val="00692F15"/>
    <w:rsid w:val="006A025E"/>
    <w:rsid w:val="006A0317"/>
    <w:rsid w:val="006A089E"/>
    <w:rsid w:val="006A1C0E"/>
    <w:rsid w:val="006A5966"/>
    <w:rsid w:val="006A6842"/>
    <w:rsid w:val="006B5582"/>
    <w:rsid w:val="006B6D82"/>
    <w:rsid w:val="006B7F0A"/>
    <w:rsid w:val="006C21CD"/>
    <w:rsid w:val="006C42A2"/>
    <w:rsid w:val="006C4C98"/>
    <w:rsid w:val="006C6402"/>
    <w:rsid w:val="006C651A"/>
    <w:rsid w:val="006C7726"/>
    <w:rsid w:val="006E02C4"/>
    <w:rsid w:val="006E0A5D"/>
    <w:rsid w:val="006E1872"/>
    <w:rsid w:val="006E2219"/>
    <w:rsid w:val="006E2F0B"/>
    <w:rsid w:val="006E33F1"/>
    <w:rsid w:val="006E4A1F"/>
    <w:rsid w:val="006E5716"/>
    <w:rsid w:val="00701C40"/>
    <w:rsid w:val="00704F0E"/>
    <w:rsid w:val="00705067"/>
    <w:rsid w:val="0070620C"/>
    <w:rsid w:val="007146A4"/>
    <w:rsid w:val="00716D15"/>
    <w:rsid w:val="0072009D"/>
    <w:rsid w:val="007220BB"/>
    <w:rsid w:val="0072241F"/>
    <w:rsid w:val="007233E1"/>
    <w:rsid w:val="00724895"/>
    <w:rsid w:val="00725004"/>
    <w:rsid w:val="00725D06"/>
    <w:rsid w:val="007272E3"/>
    <w:rsid w:val="007278E3"/>
    <w:rsid w:val="00727909"/>
    <w:rsid w:val="00730090"/>
    <w:rsid w:val="007302B3"/>
    <w:rsid w:val="00730733"/>
    <w:rsid w:val="007309A6"/>
    <w:rsid w:val="00730E3A"/>
    <w:rsid w:val="00730F5B"/>
    <w:rsid w:val="00732DBB"/>
    <w:rsid w:val="007332EA"/>
    <w:rsid w:val="007344C3"/>
    <w:rsid w:val="00736901"/>
    <w:rsid w:val="00736AAF"/>
    <w:rsid w:val="00737523"/>
    <w:rsid w:val="00737DCB"/>
    <w:rsid w:val="0074005B"/>
    <w:rsid w:val="007404D3"/>
    <w:rsid w:val="00740904"/>
    <w:rsid w:val="007425B5"/>
    <w:rsid w:val="00742D51"/>
    <w:rsid w:val="00743289"/>
    <w:rsid w:val="00743B90"/>
    <w:rsid w:val="007465CB"/>
    <w:rsid w:val="0075153D"/>
    <w:rsid w:val="00754EB3"/>
    <w:rsid w:val="007560C8"/>
    <w:rsid w:val="007613C8"/>
    <w:rsid w:val="00762869"/>
    <w:rsid w:val="00763DFE"/>
    <w:rsid w:val="00765B2A"/>
    <w:rsid w:val="007675B8"/>
    <w:rsid w:val="0076793C"/>
    <w:rsid w:val="00771467"/>
    <w:rsid w:val="007740B7"/>
    <w:rsid w:val="007751CF"/>
    <w:rsid w:val="0077569D"/>
    <w:rsid w:val="007756E4"/>
    <w:rsid w:val="00777C7D"/>
    <w:rsid w:val="0078061E"/>
    <w:rsid w:val="00780BEB"/>
    <w:rsid w:val="0078195B"/>
    <w:rsid w:val="0078280C"/>
    <w:rsid w:val="00783A34"/>
    <w:rsid w:val="007848DA"/>
    <w:rsid w:val="00784B1E"/>
    <w:rsid w:val="007869D0"/>
    <w:rsid w:val="00787B4D"/>
    <w:rsid w:val="00790B33"/>
    <w:rsid w:val="00792904"/>
    <w:rsid w:val="007932C5"/>
    <w:rsid w:val="00794795"/>
    <w:rsid w:val="00794A9B"/>
    <w:rsid w:val="00796B45"/>
    <w:rsid w:val="00796D17"/>
    <w:rsid w:val="007A071F"/>
    <w:rsid w:val="007A1D9C"/>
    <w:rsid w:val="007A2288"/>
    <w:rsid w:val="007A22D2"/>
    <w:rsid w:val="007A5DE5"/>
    <w:rsid w:val="007B3A81"/>
    <w:rsid w:val="007B3FDB"/>
    <w:rsid w:val="007B62B4"/>
    <w:rsid w:val="007B782C"/>
    <w:rsid w:val="007C013A"/>
    <w:rsid w:val="007C085D"/>
    <w:rsid w:val="007C6B52"/>
    <w:rsid w:val="007D03C1"/>
    <w:rsid w:val="007D06BD"/>
    <w:rsid w:val="007D0707"/>
    <w:rsid w:val="007D16C5"/>
    <w:rsid w:val="007D5CE1"/>
    <w:rsid w:val="007D5E64"/>
    <w:rsid w:val="007D61A6"/>
    <w:rsid w:val="007E0D50"/>
    <w:rsid w:val="007E1161"/>
    <w:rsid w:val="007E1553"/>
    <w:rsid w:val="007E3CC4"/>
    <w:rsid w:val="007E5B91"/>
    <w:rsid w:val="007E724D"/>
    <w:rsid w:val="007E737F"/>
    <w:rsid w:val="007F08DF"/>
    <w:rsid w:val="007F184C"/>
    <w:rsid w:val="007F2391"/>
    <w:rsid w:val="007F2E0D"/>
    <w:rsid w:val="007F3A9B"/>
    <w:rsid w:val="007F3B79"/>
    <w:rsid w:val="007F3EF2"/>
    <w:rsid w:val="007F3F33"/>
    <w:rsid w:val="007F6CA7"/>
    <w:rsid w:val="007F6FAF"/>
    <w:rsid w:val="00804C27"/>
    <w:rsid w:val="00805671"/>
    <w:rsid w:val="008107A1"/>
    <w:rsid w:val="00812A6F"/>
    <w:rsid w:val="00813411"/>
    <w:rsid w:val="00814946"/>
    <w:rsid w:val="0081644F"/>
    <w:rsid w:val="00820106"/>
    <w:rsid w:val="00823221"/>
    <w:rsid w:val="0082781E"/>
    <w:rsid w:val="00831AED"/>
    <w:rsid w:val="00834101"/>
    <w:rsid w:val="00834A46"/>
    <w:rsid w:val="00835E94"/>
    <w:rsid w:val="00840B5A"/>
    <w:rsid w:val="008473F8"/>
    <w:rsid w:val="0085357C"/>
    <w:rsid w:val="00856D2F"/>
    <w:rsid w:val="00857550"/>
    <w:rsid w:val="00860F8C"/>
    <w:rsid w:val="00861039"/>
    <w:rsid w:val="0086159A"/>
    <w:rsid w:val="0086253D"/>
    <w:rsid w:val="00862FE4"/>
    <w:rsid w:val="0086389A"/>
    <w:rsid w:val="00863CBA"/>
    <w:rsid w:val="00864343"/>
    <w:rsid w:val="008669D9"/>
    <w:rsid w:val="0086774B"/>
    <w:rsid w:val="008700E9"/>
    <w:rsid w:val="00872707"/>
    <w:rsid w:val="008734C2"/>
    <w:rsid w:val="0087605E"/>
    <w:rsid w:val="00880397"/>
    <w:rsid w:val="00881D32"/>
    <w:rsid w:val="00882B31"/>
    <w:rsid w:val="00887037"/>
    <w:rsid w:val="0088728E"/>
    <w:rsid w:val="0089366E"/>
    <w:rsid w:val="008941AE"/>
    <w:rsid w:val="008A18CC"/>
    <w:rsid w:val="008A1FEE"/>
    <w:rsid w:val="008A3EC3"/>
    <w:rsid w:val="008A40E2"/>
    <w:rsid w:val="008A4A12"/>
    <w:rsid w:val="008A5B90"/>
    <w:rsid w:val="008A6CF7"/>
    <w:rsid w:val="008B03BC"/>
    <w:rsid w:val="008B057E"/>
    <w:rsid w:val="008B14E1"/>
    <w:rsid w:val="008B1818"/>
    <w:rsid w:val="008B1FEE"/>
    <w:rsid w:val="008B2E11"/>
    <w:rsid w:val="008B3CCF"/>
    <w:rsid w:val="008B54FB"/>
    <w:rsid w:val="008B7AC3"/>
    <w:rsid w:val="008C07B3"/>
    <w:rsid w:val="008C160C"/>
    <w:rsid w:val="008C1F27"/>
    <w:rsid w:val="008C3AD9"/>
    <w:rsid w:val="008C4038"/>
    <w:rsid w:val="008C5047"/>
    <w:rsid w:val="008C6A50"/>
    <w:rsid w:val="008C6BAE"/>
    <w:rsid w:val="008C7A9B"/>
    <w:rsid w:val="008D4865"/>
    <w:rsid w:val="008E10B1"/>
    <w:rsid w:val="008E1952"/>
    <w:rsid w:val="008E1D4A"/>
    <w:rsid w:val="008E39DF"/>
    <w:rsid w:val="008E43FB"/>
    <w:rsid w:val="008E4B01"/>
    <w:rsid w:val="008E6279"/>
    <w:rsid w:val="008E6332"/>
    <w:rsid w:val="008E7083"/>
    <w:rsid w:val="008E7CDC"/>
    <w:rsid w:val="008F1051"/>
    <w:rsid w:val="008F1136"/>
    <w:rsid w:val="008F4A9C"/>
    <w:rsid w:val="008F4C71"/>
    <w:rsid w:val="008F52BC"/>
    <w:rsid w:val="008F6110"/>
    <w:rsid w:val="00902651"/>
    <w:rsid w:val="00903C32"/>
    <w:rsid w:val="00904A23"/>
    <w:rsid w:val="00907338"/>
    <w:rsid w:val="009153C6"/>
    <w:rsid w:val="0091643F"/>
    <w:rsid w:val="00916B16"/>
    <w:rsid w:val="009173B9"/>
    <w:rsid w:val="00917884"/>
    <w:rsid w:val="00923653"/>
    <w:rsid w:val="009238E7"/>
    <w:rsid w:val="00927E70"/>
    <w:rsid w:val="00931430"/>
    <w:rsid w:val="00931996"/>
    <w:rsid w:val="00931B0F"/>
    <w:rsid w:val="009329BE"/>
    <w:rsid w:val="00932A5E"/>
    <w:rsid w:val="0093335D"/>
    <w:rsid w:val="00934C61"/>
    <w:rsid w:val="0093613E"/>
    <w:rsid w:val="00937BA4"/>
    <w:rsid w:val="00943026"/>
    <w:rsid w:val="00943726"/>
    <w:rsid w:val="0094419E"/>
    <w:rsid w:val="0094750F"/>
    <w:rsid w:val="00951EA6"/>
    <w:rsid w:val="00957428"/>
    <w:rsid w:val="009622A1"/>
    <w:rsid w:val="0096269B"/>
    <w:rsid w:val="00962872"/>
    <w:rsid w:val="00964CEB"/>
    <w:rsid w:val="00965D74"/>
    <w:rsid w:val="009663F9"/>
    <w:rsid w:val="00966B81"/>
    <w:rsid w:val="00967B88"/>
    <w:rsid w:val="009705B5"/>
    <w:rsid w:val="00971A4D"/>
    <w:rsid w:val="00971C9B"/>
    <w:rsid w:val="00972A17"/>
    <w:rsid w:val="00972E3E"/>
    <w:rsid w:val="00973677"/>
    <w:rsid w:val="009745F0"/>
    <w:rsid w:val="00975120"/>
    <w:rsid w:val="00975B3C"/>
    <w:rsid w:val="00977F79"/>
    <w:rsid w:val="0098202A"/>
    <w:rsid w:val="00982404"/>
    <w:rsid w:val="00987B0B"/>
    <w:rsid w:val="009904C5"/>
    <w:rsid w:val="00992327"/>
    <w:rsid w:val="00992CB8"/>
    <w:rsid w:val="00993388"/>
    <w:rsid w:val="00994BE4"/>
    <w:rsid w:val="0099660E"/>
    <w:rsid w:val="009A278D"/>
    <w:rsid w:val="009A5705"/>
    <w:rsid w:val="009A5F15"/>
    <w:rsid w:val="009A6335"/>
    <w:rsid w:val="009A6DB6"/>
    <w:rsid w:val="009A7950"/>
    <w:rsid w:val="009B0FBD"/>
    <w:rsid w:val="009B2518"/>
    <w:rsid w:val="009B2D4F"/>
    <w:rsid w:val="009B561E"/>
    <w:rsid w:val="009B5B10"/>
    <w:rsid w:val="009B60F5"/>
    <w:rsid w:val="009B6230"/>
    <w:rsid w:val="009C0694"/>
    <w:rsid w:val="009C083B"/>
    <w:rsid w:val="009C15AA"/>
    <w:rsid w:val="009C1E57"/>
    <w:rsid w:val="009C5B18"/>
    <w:rsid w:val="009C7720"/>
    <w:rsid w:val="009D17DB"/>
    <w:rsid w:val="009D3244"/>
    <w:rsid w:val="009E061D"/>
    <w:rsid w:val="009E2F22"/>
    <w:rsid w:val="009E4B33"/>
    <w:rsid w:val="009E5AC8"/>
    <w:rsid w:val="009F0E45"/>
    <w:rsid w:val="009F3BBC"/>
    <w:rsid w:val="009F4CDA"/>
    <w:rsid w:val="009F5B90"/>
    <w:rsid w:val="009F5F58"/>
    <w:rsid w:val="009F77D7"/>
    <w:rsid w:val="00A01BB1"/>
    <w:rsid w:val="00A048AA"/>
    <w:rsid w:val="00A11C44"/>
    <w:rsid w:val="00A12201"/>
    <w:rsid w:val="00A13E63"/>
    <w:rsid w:val="00A143BD"/>
    <w:rsid w:val="00A144C9"/>
    <w:rsid w:val="00A14988"/>
    <w:rsid w:val="00A1612D"/>
    <w:rsid w:val="00A16374"/>
    <w:rsid w:val="00A17167"/>
    <w:rsid w:val="00A2035A"/>
    <w:rsid w:val="00A236C6"/>
    <w:rsid w:val="00A23AFA"/>
    <w:rsid w:val="00A243A3"/>
    <w:rsid w:val="00A2487D"/>
    <w:rsid w:val="00A264B2"/>
    <w:rsid w:val="00A26683"/>
    <w:rsid w:val="00A27145"/>
    <w:rsid w:val="00A2779C"/>
    <w:rsid w:val="00A27DAD"/>
    <w:rsid w:val="00A31B3E"/>
    <w:rsid w:val="00A323C4"/>
    <w:rsid w:val="00A327E3"/>
    <w:rsid w:val="00A329C5"/>
    <w:rsid w:val="00A35F3B"/>
    <w:rsid w:val="00A36633"/>
    <w:rsid w:val="00A3697A"/>
    <w:rsid w:val="00A40826"/>
    <w:rsid w:val="00A42457"/>
    <w:rsid w:val="00A430D3"/>
    <w:rsid w:val="00A449F6"/>
    <w:rsid w:val="00A45794"/>
    <w:rsid w:val="00A47E75"/>
    <w:rsid w:val="00A5028A"/>
    <w:rsid w:val="00A532F3"/>
    <w:rsid w:val="00A5391E"/>
    <w:rsid w:val="00A6116A"/>
    <w:rsid w:val="00A624AE"/>
    <w:rsid w:val="00A62FFE"/>
    <w:rsid w:val="00A635AB"/>
    <w:rsid w:val="00A63BBB"/>
    <w:rsid w:val="00A64982"/>
    <w:rsid w:val="00A65D39"/>
    <w:rsid w:val="00A6633C"/>
    <w:rsid w:val="00A71981"/>
    <w:rsid w:val="00A719F3"/>
    <w:rsid w:val="00A73F18"/>
    <w:rsid w:val="00A806E7"/>
    <w:rsid w:val="00A80B46"/>
    <w:rsid w:val="00A80C35"/>
    <w:rsid w:val="00A8105A"/>
    <w:rsid w:val="00A8489E"/>
    <w:rsid w:val="00A84C4F"/>
    <w:rsid w:val="00A8632E"/>
    <w:rsid w:val="00A910C9"/>
    <w:rsid w:val="00A9116A"/>
    <w:rsid w:val="00A91C56"/>
    <w:rsid w:val="00A9358C"/>
    <w:rsid w:val="00A93621"/>
    <w:rsid w:val="00A94990"/>
    <w:rsid w:val="00A95E31"/>
    <w:rsid w:val="00A96727"/>
    <w:rsid w:val="00A969AE"/>
    <w:rsid w:val="00AA10E5"/>
    <w:rsid w:val="00AA228B"/>
    <w:rsid w:val="00AA3437"/>
    <w:rsid w:val="00AA38B4"/>
    <w:rsid w:val="00AA4352"/>
    <w:rsid w:val="00AA5B3E"/>
    <w:rsid w:val="00AA6D8F"/>
    <w:rsid w:val="00AB02A7"/>
    <w:rsid w:val="00AB02FE"/>
    <w:rsid w:val="00AB1256"/>
    <w:rsid w:val="00AB2050"/>
    <w:rsid w:val="00AB5BC5"/>
    <w:rsid w:val="00AB62E0"/>
    <w:rsid w:val="00AB65BE"/>
    <w:rsid w:val="00AC0083"/>
    <w:rsid w:val="00AC17BF"/>
    <w:rsid w:val="00AC251C"/>
    <w:rsid w:val="00AC27F2"/>
    <w:rsid w:val="00AC29F3"/>
    <w:rsid w:val="00AC4757"/>
    <w:rsid w:val="00AC6139"/>
    <w:rsid w:val="00AC7FA7"/>
    <w:rsid w:val="00AD09DB"/>
    <w:rsid w:val="00AD27F6"/>
    <w:rsid w:val="00AD2CE6"/>
    <w:rsid w:val="00AD45F6"/>
    <w:rsid w:val="00AD6F41"/>
    <w:rsid w:val="00AD7C72"/>
    <w:rsid w:val="00AE468B"/>
    <w:rsid w:val="00AE53C5"/>
    <w:rsid w:val="00AE5E5D"/>
    <w:rsid w:val="00AE7F8B"/>
    <w:rsid w:val="00AF2475"/>
    <w:rsid w:val="00AF47BC"/>
    <w:rsid w:val="00AF4B0A"/>
    <w:rsid w:val="00AF4CCE"/>
    <w:rsid w:val="00AF5D98"/>
    <w:rsid w:val="00AF615B"/>
    <w:rsid w:val="00AF6AEB"/>
    <w:rsid w:val="00AF794E"/>
    <w:rsid w:val="00B01C79"/>
    <w:rsid w:val="00B047A2"/>
    <w:rsid w:val="00B06465"/>
    <w:rsid w:val="00B11C82"/>
    <w:rsid w:val="00B11DA9"/>
    <w:rsid w:val="00B11FF9"/>
    <w:rsid w:val="00B12CDA"/>
    <w:rsid w:val="00B1310D"/>
    <w:rsid w:val="00B14FCC"/>
    <w:rsid w:val="00B157FC"/>
    <w:rsid w:val="00B1690E"/>
    <w:rsid w:val="00B17DC5"/>
    <w:rsid w:val="00B2052B"/>
    <w:rsid w:val="00B231E5"/>
    <w:rsid w:val="00B238C5"/>
    <w:rsid w:val="00B265D0"/>
    <w:rsid w:val="00B276B0"/>
    <w:rsid w:val="00B3143F"/>
    <w:rsid w:val="00B32746"/>
    <w:rsid w:val="00B3458E"/>
    <w:rsid w:val="00B370FD"/>
    <w:rsid w:val="00B371DE"/>
    <w:rsid w:val="00B401EA"/>
    <w:rsid w:val="00B41DB6"/>
    <w:rsid w:val="00B421CF"/>
    <w:rsid w:val="00B42F74"/>
    <w:rsid w:val="00B46E59"/>
    <w:rsid w:val="00B47980"/>
    <w:rsid w:val="00B56BF1"/>
    <w:rsid w:val="00B57433"/>
    <w:rsid w:val="00B64ADE"/>
    <w:rsid w:val="00B676C2"/>
    <w:rsid w:val="00B67D7C"/>
    <w:rsid w:val="00B70B26"/>
    <w:rsid w:val="00B70E6B"/>
    <w:rsid w:val="00B71625"/>
    <w:rsid w:val="00B717E6"/>
    <w:rsid w:val="00B7441E"/>
    <w:rsid w:val="00B77324"/>
    <w:rsid w:val="00B857F8"/>
    <w:rsid w:val="00B90B3B"/>
    <w:rsid w:val="00B90F22"/>
    <w:rsid w:val="00B935D7"/>
    <w:rsid w:val="00B93B53"/>
    <w:rsid w:val="00BA076E"/>
    <w:rsid w:val="00BA3917"/>
    <w:rsid w:val="00BA4FB7"/>
    <w:rsid w:val="00BA5465"/>
    <w:rsid w:val="00BB0068"/>
    <w:rsid w:val="00BB1844"/>
    <w:rsid w:val="00BB3201"/>
    <w:rsid w:val="00BB3639"/>
    <w:rsid w:val="00BB3CE0"/>
    <w:rsid w:val="00BB4123"/>
    <w:rsid w:val="00BB432E"/>
    <w:rsid w:val="00BB649C"/>
    <w:rsid w:val="00BB785F"/>
    <w:rsid w:val="00BB7E47"/>
    <w:rsid w:val="00BC255D"/>
    <w:rsid w:val="00BC671C"/>
    <w:rsid w:val="00BC69BF"/>
    <w:rsid w:val="00BD1127"/>
    <w:rsid w:val="00BD27C4"/>
    <w:rsid w:val="00BD309F"/>
    <w:rsid w:val="00BD4F4A"/>
    <w:rsid w:val="00BD4FB2"/>
    <w:rsid w:val="00BD558F"/>
    <w:rsid w:val="00BD5E6C"/>
    <w:rsid w:val="00BD66FA"/>
    <w:rsid w:val="00BD6CDE"/>
    <w:rsid w:val="00BD7D3D"/>
    <w:rsid w:val="00BE0E3E"/>
    <w:rsid w:val="00BE1395"/>
    <w:rsid w:val="00BE476C"/>
    <w:rsid w:val="00BE5A1C"/>
    <w:rsid w:val="00BE5E12"/>
    <w:rsid w:val="00BF1D60"/>
    <w:rsid w:val="00C00BD1"/>
    <w:rsid w:val="00C0175F"/>
    <w:rsid w:val="00C02052"/>
    <w:rsid w:val="00C021BF"/>
    <w:rsid w:val="00C02B87"/>
    <w:rsid w:val="00C02EDC"/>
    <w:rsid w:val="00C0527D"/>
    <w:rsid w:val="00C05F8A"/>
    <w:rsid w:val="00C063E4"/>
    <w:rsid w:val="00C0764A"/>
    <w:rsid w:val="00C10689"/>
    <w:rsid w:val="00C12A08"/>
    <w:rsid w:val="00C12FB7"/>
    <w:rsid w:val="00C131B6"/>
    <w:rsid w:val="00C149EC"/>
    <w:rsid w:val="00C15C32"/>
    <w:rsid w:val="00C162C5"/>
    <w:rsid w:val="00C20CD8"/>
    <w:rsid w:val="00C21FE7"/>
    <w:rsid w:val="00C22F26"/>
    <w:rsid w:val="00C23198"/>
    <w:rsid w:val="00C237BC"/>
    <w:rsid w:val="00C25ED4"/>
    <w:rsid w:val="00C27A4A"/>
    <w:rsid w:val="00C30C60"/>
    <w:rsid w:val="00C3116F"/>
    <w:rsid w:val="00C31938"/>
    <w:rsid w:val="00C335E4"/>
    <w:rsid w:val="00C3501F"/>
    <w:rsid w:val="00C367AD"/>
    <w:rsid w:val="00C4086D"/>
    <w:rsid w:val="00C42B35"/>
    <w:rsid w:val="00C4741E"/>
    <w:rsid w:val="00C5013D"/>
    <w:rsid w:val="00C51609"/>
    <w:rsid w:val="00C52C97"/>
    <w:rsid w:val="00C53CDA"/>
    <w:rsid w:val="00C53ED1"/>
    <w:rsid w:val="00C54B08"/>
    <w:rsid w:val="00C55707"/>
    <w:rsid w:val="00C56EE8"/>
    <w:rsid w:val="00C62B90"/>
    <w:rsid w:val="00C62F7C"/>
    <w:rsid w:val="00C641E7"/>
    <w:rsid w:val="00C662BF"/>
    <w:rsid w:val="00C67072"/>
    <w:rsid w:val="00C742B8"/>
    <w:rsid w:val="00C76B91"/>
    <w:rsid w:val="00C770AA"/>
    <w:rsid w:val="00C80174"/>
    <w:rsid w:val="00C81D3C"/>
    <w:rsid w:val="00C82575"/>
    <w:rsid w:val="00C82C35"/>
    <w:rsid w:val="00C87878"/>
    <w:rsid w:val="00C91A88"/>
    <w:rsid w:val="00C93286"/>
    <w:rsid w:val="00C93361"/>
    <w:rsid w:val="00C942E4"/>
    <w:rsid w:val="00C94CD2"/>
    <w:rsid w:val="00C96B19"/>
    <w:rsid w:val="00C97934"/>
    <w:rsid w:val="00CA0A35"/>
    <w:rsid w:val="00CA1896"/>
    <w:rsid w:val="00CA1C00"/>
    <w:rsid w:val="00CA1C6A"/>
    <w:rsid w:val="00CA3027"/>
    <w:rsid w:val="00CA4603"/>
    <w:rsid w:val="00CA4F38"/>
    <w:rsid w:val="00CA5730"/>
    <w:rsid w:val="00CA5B2D"/>
    <w:rsid w:val="00CA74F5"/>
    <w:rsid w:val="00CB0981"/>
    <w:rsid w:val="00CB5B28"/>
    <w:rsid w:val="00CC3031"/>
    <w:rsid w:val="00CC4027"/>
    <w:rsid w:val="00CC4D15"/>
    <w:rsid w:val="00CC7A15"/>
    <w:rsid w:val="00CC7A3E"/>
    <w:rsid w:val="00CD4918"/>
    <w:rsid w:val="00CD5617"/>
    <w:rsid w:val="00CD5B61"/>
    <w:rsid w:val="00CD5CD4"/>
    <w:rsid w:val="00CD7126"/>
    <w:rsid w:val="00CD769E"/>
    <w:rsid w:val="00CD7B50"/>
    <w:rsid w:val="00CD7CBC"/>
    <w:rsid w:val="00CD7D7B"/>
    <w:rsid w:val="00CE0BC9"/>
    <w:rsid w:val="00CE0BCD"/>
    <w:rsid w:val="00CE220B"/>
    <w:rsid w:val="00CE2575"/>
    <w:rsid w:val="00CE5C99"/>
    <w:rsid w:val="00CE5DD3"/>
    <w:rsid w:val="00CE6CA2"/>
    <w:rsid w:val="00CE7075"/>
    <w:rsid w:val="00CE7C7B"/>
    <w:rsid w:val="00CF08DF"/>
    <w:rsid w:val="00CF1BBB"/>
    <w:rsid w:val="00CF5371"/>
    <w:rsid w:val="00CF6183"/>
    <w:rsid w:val="00CF6952"/>
    <w:rsid w:val="00D01E78"/>
    <w:rsid w:val="00D02396"/>
    <w:rsid w:val="00D0323A"/>
    <w:rsid w:val="00D03F1B"/>
    <w:rsid w:val="00D049EC"/>
    <w:rsid w:val="00D0559F"/>
    <w:rsid w:val="00D05B91"/>
    <w:rsid w:val="00D0633D"/>
    <w:rsid w:val="00D064B5"/>
    <w:rsid w:val="00D077E9"/>
    <w:rsid w:val="00D10308"/>
    <w:rsid w:val="00D11537"/>
    <w:rsid w:val="00D1194D"/>
    <w:rsid w:val="00D11FAC"/>
    <w:rsid w:val="00D16649"/>
    <w:rsid w:val="00D16C1E"/>
    <w:rsid w:val="00D17AC5"/>
    <w:rsid w:val="00D228FA"/>
    <w:rsid w:val="00D23C42"/>
    <w:rsid w:val="00D26A19"/>
    <w:rsid w:val="00D30898"/>
    <w:rsid w:val="00D31386"/>
    <w:rsid w:val="00D3275E"/>
    <w:rsid w:val="00D331C2"/>
    <w:rsid w:val="00D350B3"/>
    <w:rsid w:val="00D362D6"/>
    <w:rsid w:val="00D37EA5"/>
    <w:rsid w:val="00D41411"/>
    <w:rsid w:val="00D42CB7"/>
    <w:rsid w:val="00D43DB0"/>
    <w:rsid w:val="00D43DF1"/>
    <w:rsid w:val="00D45BE7"/>
    <w:rsid w:val="00D47226"/>
    <w:rsid w:val="00D50300"/>
    <w:rsid w:val="00D51249"/>
    <w:rsid w:val="00D52588"/>
    <w:rsid w:val="00D53CBD"/>
    <w:rsid w:val="00D5413D"/>
    <w:rsid w:val="00D54803"/>
    <w:rsid w:val="00D570A9"/>
    <w:rsid w:val="00D577C5"/>
    <w:rsid w:val="00D6417E"/>
    <w:rsid w:val="00D6449D"/>
    <w:rsid w:val="00D645B6"/>
    <w:rsid w:val="00D67DA9"/>
    <w:rsid w:val="00D70D02"/>
    <w:rsid w:val="00D7172B"/>
    <w:rsid w:val="00D71747"/>
    <w:rsid w:val="00D73968"/>
    <w:rsid w:val="00D748EB"/>
    <w:rsid w:val="00D7653F"/>
    <w:rsid w:val="00D770C7"/>
    <w:rsid w:val="00D81BB5"/>
    <w:rsid w:val="00D82069"/>
    <w:rsid w:val="00D8392B"/>
    <w:rsid w:val="00D83F36"/>
    <w:rsid w:val="00D85601"/>
    <w:rsid w:val="00D86945"/>
    <w:rsid w:val="00D86B70"/>
    <w:rsid w:val="00D86D7B"/>
    <w:rsid w:val="00D87270"/>
    <w:rsid w:val="00D87CEF"/>
    <w:rsid w:val="00D90290"/>
    <w:rsid w:val="00D915AA"/>
    <w:rsid w:val="00D91990"/>
    <w:rsid w:val="00D91D0F"/>
    <w:rsid w:val="00D92831"/>
    <w:rsid w:val="00DA0B59"/>
    <w:rsid w:val="00DA3F00"/>
    <w:rsid w:val="00DA57EA"/>
    <w:rsid w:val="00DB2D5C"/>
    <w:rsid w:val="00DB3F7C"/>
    <w:rsid w:val="00DB7DF0"/>
    <w:rsid w:val="00DC00A3"/>
    <w:rsid w:val="00DC1F41"/>
    <w:rsid w:val="00DC566A"/>
    <w:rsid w:val="00DC6582"/>
    <w:rsid w:val="00DC706A"/>
    <w:rsid w:val="00DD1177"/>
    <w:rsid w:val="00DD152F"/>
    <w:rsid w:val="00DD76F4"/>
    <w:rsid w:val="00DE0600"/>
    <w:rsid w:val="00DE213F"/>
    <w:rsid w:val="00DE3887"/>
    <w:rsid w:val="00DE47E4"/>
    <w:rsid w:val="00DE4857"/>
    <w:rsid w:val="00DF027C"/>
    <w:rsid w:val="00DF41DE"/>
    <w:rsid w:val="00DF5B23"/>
    <w:rsid w:val="00DF7D9B"/>
    <w:rsid w:val="00E009B5"/>
    <w:rsid w:val="00E00A32"/>
    <w:rsid w:val="00E03136"/>
    <w:rsid w:val="00E03466"/>
    <w:rsid w:val="00E05921"/>
    <w:rsid w:val="00E07859"/>
    <w:rsid w:val="00E07F6D"/>
    <w:rsid w:val="00E1139E"/>
    <w:rsid w:val="00E126F9"/>
    <w:rsid w:val="00E13A7B"/>
    <w:rsid w:val="00E1456F"/>
    <w:rsid w:val="00E151A3"/>
    <w:rsid w:val="00E16841"/>
    <w:rsid w:val="00E16E74"/>
    <w:rsid w:val="00E22ACD"/>
    <w:rsid w:val="00E23006"/>
    <w:rsid w:val="00E249D1"/>
    <w:rsid w:val="00E250F3"/>
    <w:rsid w:val="00E25F46"/>
    <w:rsid w:val="00E318BB"/>
    <w:rsid w:val="00E326A2"/>
    <w:rsid w:val="00E33647"/>
    <w:rsid w:val="00E33C33"/>
    <w:rsid w:val="00E36242"/>
    <w:rsid w:val="00E36B6D"/>
    <w:rsid w:val="00E37576"/>
    <w:rsid w:val="00E375FB"/>
    <w:rsid w:val="00E4032C"/>
    <w:rsid w:val="00E40A5B"/>
    <w:rsid w:val="00E411B2"/>
    <w:rsid w:val="00E42AC5"/>
    <w:rsid w:val="00E460AC"/>
    <w:rsid w:val="00E46941"/>
    <w:rsid w:val="00E4754B"/>
    <w:rsid w:val="00E50C94"/>
    <w:rsid w:val="00E50F1C"/>
    <w:rsid w:val="00E51B81"/>
    <w:rsid w:val="00E51CA1"/>
    <w:rsid w:val="00E53F4E"/>
    <w:rsid w:val="00E543AD"/>
    <w:rsid w:val="00E54447"/>
    <w:rsid w:val="00E54A6A"/>
    <w:rsid w:val="00E54B5C"/>
    <w:rsid w:val="00E554D3"/>
    <w:rsid w:val="00E563D8"/>
    <w:rsid w:val="00E620B0"/>
    <w:rsid w:val="00E62C7A"/>
    <w:rsid w:val="00E63197"/>
    <w:rsid w:val="00E66943"/>
    <w:rsid w:val="00E674C7"/>
    <w:rsid w:val="00E72591"/>
    <w:rsid w:val="00E74C20"/>
    <w:rsid w:val="00E74F42"/>
    <w:rsid w:val="00E75CAB"/>
    <w:rsid w:val="00E7720B"/>
    <w:rsid w:val="00E800FE"/>
    <w:rsid w:val="00E8086A"/>
    <w:rsid w:val="00E81B40"/>
    <w:rsid w:val="00E855AC"/>
    <w:rsid w:val="00E858EF"/>
    <w:rsid w:val="00E85F23"/>
    <w:rsid w:val="00E8626B"/>
    <w:rsid w:val="00E87755"/>
    <w:rsid w:val="00E87759"/>
    <w:rsid w:val="00E9041D"/>
    <w:rsid w:val="00E91940"/>
    <w:rsid w:val="00E93E38"/>
    <w:rsid w:val="00EA1C07"/>
    <w:rsid w:val="00EA1E68"/>
    <w:rsid w:val="00EA4126"/>
    <w:rsid w:val="00EA487D"/>
    <w:rsid w:val="00EA516F"/>
    <w:rsid w:val="00EA727B"/>
    <w:rsid w:val="00EB1ED4"/>
    <w:rsid w:val="00EB2881"/>
    <w:rsid w:val="00EB37BA"/>
    <w:rsid w:val="00EB3C4E"/>
    <w:rsid w:val="00EB4F0A"/>
    <w:rsid w:val="00EB5DD4"/>
    <w:rsid w:val="00EB6509"/>
    <w:rsid w:val="00EC301C"/>
    <w:rsid w:val="00EC3FF4"/>
    <w:rsid w:val="00EC4D48"/>
    <w:rsid w:val="00EC6221"/>
    <w:rsid w:val="00EC67F1"/>
    <w:rsid w:val="00EC68F7"/>
    <w:rsid w:val="00EC704B"/>
    <w:rsid w:val="00EC7A38"/>
    <w:rsid w:val="00ED08CE"/>
    <w:rsid w:val="00ED3381"/>
    <w:rsid w:val="00ED4DC5"/>
    <w:rsid w:val="00ED600F"/>
    <w:rsid w:val="00ED7CF1"/>
    <w:rsid w:val="00EE078A"/>
    <w:rsid w:val="00EE0799"/>
    <w:rsid w:val="00EE0CAA"/>
    <w:rsid w:val="00EE2DB1"/>
    <w:rsid w:val="00EE6AC9"/>
    <w:rsid w:val="00EE707B"/>
    <w:rsid w:val="00EF085C"/>
    <w:rsid w:val="00EF11B1"/>
    <w:rsid w:val="00EF18A0"/>
    <w:rsid w:val="00EF2C1F"/>
    <w:rsid w:val="00EF555B"/>
    <w:rsid w:val="00EF579E"/>
    <w:rsid w:val="00EF672A"/>
    <w:rsid w:val="00EF6BDB"/>
    <w:rsid w:val="00F01BC9"/>
    <w:rsid w:val="00F0253B"/>
    <w:rsid w:val="00F027BB"/>
    <w:rsid w:val="00F02EE8"/>
    <w:rsid w:val="00F03C54"/>
    <w:rsid w:val="00F03E1D"/>
    <w:rsid w:val="00F064A9"/>
    <w:rsid w:val="00F0697A"/>
    <w:rsid w:val="00F11DCF"/>
    <w:rsid w:val="00F1586A"/>
    <w:rsid w:val="00F162EA"/>
    <w:rsid w:val="00F16E0E"/>
    <w:rsid w:val="00F175D4"/>
    <w:rsid w:val="00F209C3"/>
    <w:rsid w:val="00F23103"/>
    <w:rsid w:val="00F2372F"/>
    <w:rsid w:val="00F246A8"/>
    <w:rsid w:val="00F27C4A"/>
    <w:rsid w:val="00F306B2"/>
    <w:rsid w:val="00F30F0B"/>
    <w:rsid w:val="00F315C6"/>
    <w:rsid w:val="00F32F67"/>
    <w:rsid w:val="00F34467"/>
    <w:rsid w:val="00F357FF"/>
    <w:rsid w:val="00F35BA7"/>
    <w:rsid w:val="00F36159"/>
    <w:rsid w:val="00F362EC"/>
    <w:rsid w:val="00F366E1"/>
    <w:rsid w:val="00F37724"/>
    <w:rsid w:val="00F411CD"/>
    <w:rsid w:val="00F41420"/>
    <w:rsid w:val="00F41790"/>
    <w:rsid w:val="00F42B85"/>
    <w:rsid w:val="00F442E4"/>
    <w:rsid w:val="00F477B9"/>
    <w:rsid w:val="00F47B70"/>
    <w:rsid w:val="00F50504"/>
    <w:rsid w:val="00F50DAE"/>
    <w:rsid w:val="00F50E6E"/>
    <w:rsid w:val="00F523DD"/>
    <w:rsid w:val="00F52D27"/>
    <w:rsid w:val="00F53072"/>
    <w:rsid w:val="00F53E7D"/>
    <w:rsid w:val="00F5446F"/>
    <w:rsid w:val="00F56CAB"/>
    <w:rsid w:val="00F57986"/>
    <w:rsid w:val="00F616FB"/>
    <w:rsid w:val="00F63B85"/>
    <w:rsid w:val="00F64B88"/>
    <w:rsid w:val="00F711A2"/>
    <w:rsid w:val="00F717D9"/>
    <w:rsid w:val="00F7208F"/>
    <w:rsid w:val="00F7246D"/>
    <w:rsid w:val="00F74D31"/>
    <w:rsid w:val="00F76A44"/>
    <w:rsid w:val="00F76F65"/>
    <w:rsid w:val="00F80C16"/>
    <w:rsid w:val="00F80E98"/>
    <w:rsid w:val="00F8146F"/>
    <w:rsid w:val="00F829F7"/>
    <w:rsid w:val="00F82A4F"/>
    <w:rsid w:val="00F83527"/>
    <w:rsid w:val="00F90A75"/>
    <w:rsid w:val="00F911A9"/>
    <w:rsid w:val="00F92B78"/>
    <w:rsid w:val="00F942A4"/>
    <w:rsid w:val="00F965AA"/>
    <w:rsid w:val="00F965FD"/>
    <w:rsid w:val="00F96D22"/>
    <w:rsid w:val="00F97051"/>
    <w:rsid w:val="00FA0E4A"/>
    <w:rsid w:val="00FA161A"/>
    <w:rsid w:val="00FA2319"/>
    <w:rsid w:val="00FA761D"/>
    <w:rsid w:val="00FA76E2"/>
    <w:rsid w:val="00FA7756"/>
    <w:rsid w:val="00FB0138"/>
    <w:rsid w:val="00FB3D96"/>
    <w:rsid w:val="00FB4F70"/>
    <w:rsid w:val="00FB76D3"/>
    <w:rsid w:val="00FC2FA9"/>
    <w:rsid w:val="00FC3429"/>
    <w:rsid w:val="00FC472A"/>
    <w:rsid w:val="00FC4808"/>
    <w:rsid w:val="00FD14F8"/>
    <w:rsid w:val="00FD1DF7"/>
    <w:rsid w:val="00FD1E03"/>
    <w:rsid w:val="00FD583F"/>
    <w:rsid w:val="00FD5A5A"/>
    <w:rsid w:val="00FD5B99"/>
    <w:rsid w:val="00FD5F9D"/>
    <w:rsid w:val="00FD634D"/>
    <w:rsid w:val="00FD67F5"/>
    <w:rsid w:val="00FD7488"/>
    <w:rsid w:val="00FD7EE9"/>
    <w:rsid w:val="00FE0B76"/>
    <w:rsid w:val="00FE1628"/>
    <w:rsid w:val="00FE21B9"/>
    <w:rsid w:val="00FE22EB"/>
    <w:rsid w:val="00FE5957"/>
    <w:rsid w:val="00FE74FF"/>
    <w:rsid w:val="00FE752A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ff7f7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customStyle="1" w:styleId="Default">
    <w:name w:val="Default"/>
    <w:rsid w:val="0093199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3C1652"/>
    <w:pPr>
      <w:autoSpaceDE w:val="0"/>
      <w:autoSpaceDN w:val="0"/>
      <w:adjustRightInd w:val="0"/>
      <w:spacing w:line="240" w:lineRule="auto"/>
    </w:pPr>
    <w:rPr>
      <w:rFonts w:ascii="Arial" w:eastAsiaTheme="minorHAnsi" w:hAnsi="Arial" w:cs="Arial"/>
      <w:b w:val="0"/>
      <w:color w:val="auto"/>
      <w:sz w:val="24"/>
      <w:szCs w:val="24"/>
    </w:rPr>
  </w:style>
  <w:style w:type="paragraph" w:styleId="Descripcin">
    <w:name w:val="caption"/>
    <w:basedOn w:val="Normal"/>
    <w:next w:val="Normal"/>
    <w:uiPriority w:val="99"/>
    <w:unhideWhenUsed/>
    <w:rsid w:val="006A1C0E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457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virtualbox.org/wiki/Download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virtualbox.org/wiki/Download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298</TotalTime>
  <Pages>22</Pages>
  <Words>2003</Words>
  <Characters>11019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187</cp:revision>
  <cp:lastPrinted>2022-09-29T18:07:00Z</cp:lastPrinted>
  <dcterms:created xsi:type="dcterms:W3CDTF">2022-12-06T19:09:00Z</dcterms:created>
  <dcterms:modified xsi:type="dcterms:W3CDTF">2022-12-07T19:11:00Z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