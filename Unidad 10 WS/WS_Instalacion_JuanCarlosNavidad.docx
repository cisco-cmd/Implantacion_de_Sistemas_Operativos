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FDFF"/>
  <w:body>
    <w:p w14:paraId="4A2E57AD" w14:textId="33FC2121" w:rsidR="00D077E9" w:rsidRDefault="0091562F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0608" behindDoc="1" locked="0" layoutInCell="1" allowOverlap="1" wp14:anchorId="596611C9" wp14:editId="06AC4589">
            <wp:simplePos x="0" y="0"/>
            <wp:positionH relativeFrom="page">
              <wp:posOffset>-8734036</wp:posOffset>
            </wp:positionH>
            <wp:positionV relativeFrom="paragraph">
              <wp:posOffset>-1139228</wp:posOffset>
            </wp:positionV>
            <wp:extent cx="21424426" cy="12050973"/>
            <wp:effectExtent l="0" t="0" r="6985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2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426" cy="120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58169F2A" w:rsidR="00D077E9" w:rsidRDefault="00080743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1C655DF0">
                      <wp:simplePos x="0" y="0"/>
                      <wp:positionH relativeFrom="page">
                        <wp:posOffset>114613</wp:posOffset>
                      </wp:positionH>
                      <wp:positionV relativeFrom="paragraph">
                        <wp:posOffset>624024</wp:posOffset>
                      </wp:positionV>
                      <wp:extent cx="3314700" cy="1654810"/>
                      <wp:effectExtent l="0" t="0" r="0" b="254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4700" cy="16548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7BD664DD" w:rsidR="00D077E9" w:rsidRPr="00F30AFC" w:rsidRDefault="00614CCC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48"/>
                                      <w:szCs w:val="48"/>
                                      <w:lang w:bidi="es-ES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48"/>
                                      <w:szCs w:val="48"/>
                                      <w:lang w:bidi="es-ES"/>
                                    </w:rPr>
                                    <w:t>WINDOWS SERVER</w:t>
                                  </w:r>
                                  <w:r w:rsidR="00905B39"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48"/>
                                      <w:szCs w:val="48"/>
                                      <w:lang w:bidi="es-ES"/>
                                    </w:rPr>
                                    <w:t xml:space="preserve">: </w:t>
                                  </w: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48"/>
                                      <w:szCs w:val="48"/>
                                      <w:lang w:bidi="es-ES"/>
                                    </w:rPr>
                                    <w:t>INSTALACIÓN Y CONFIGURACIÓN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9pt;margin-top:49.15pt;width:261pt;height:130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" filled="f" stroked="f" strokeweight=".5pt">
                      <v:textbox>
                        <w:txbxContent>
                          <w:p w14:paraId="6E4B0DF9" w14:textId="7BD664DD" w:rsidR="00D077E9" w:rsidRPr="00F30AFC" w:rsidRDefault="00614CCC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48"/>
                                <w:szCs w:val="48"/>
                                <w:lang w:bidi="es-ES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48"/>
                                <w:szCs w:val="48"/>
                                <w:lang w:bidi="es-ES"/>
                              </w:rPr>
                              <w:t>WINDOWS SERVER</w:t>
                            </w:r>
                            <w:r w:rsidR="00905B39" w:rsidRPr="00F30AFC">
                              <w:rPr>
                                <w:rFonts w:ascii="Poppins" w:hAnsi="Poppins" w:cs="Poppins"/>
                                <w:color w:val="2E6FF2"/>
                                <w:sz w:val="48"/>
                                <w:szCs w:val="48"/>
                                <w:lang w:bidi="es-ES"/>
                              </w:rPr>
                              <w:t xml:space="preserve">: </w:t>
                            </w: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48"/>
                                <w:szCs w:val="48"/>
                                <w:lang w:bidi="es-ES"/>
                              </w:rPr>
                              <w:t>INSTALACIÓN Y CONFIGURACIÓN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3871DB7E" w:rsidR="00D077E9" w:rsidRDefault="00F30AFC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81632" behindDoc="0" locked="0" layoutInCell="1" allowOverlap="1" wp14:anchorId="49890423" wp14:editId="4CC6072C">
                  <wp:simplePos x="0" y="0"/>
                  <wp:positionH relativeFrom="column">
                    <wp:posOffset>496267</wp:posOffset>
                  </wp:positionH>
                  <wp:positionV relativeFrom="paragraph">
                    <wp:posOffset>2119630</wp:posOffset>
                  </wp:positionV>
                  <wp:extent cx="2647666" cy="2647666"/>
                  <wp:effectExtent l="0" t="0" r="635" b="63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666" cy="264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14CC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08BF02D" wp14:editId="5FE5448E">
                      <wp:simplePos x="0" y="0"/>
                      <wp:positionH relativeFrom="column">
                        <wp:posOffset>220971</wp:posOffset>
                      </wp:positionH>
                      <wp:positionV relativeFrom="paragraph">
                        <wp:posOffset>1270635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289F3C" id="Rectángulo: esquinas redondeadas 18" o:spid="_x0000_s1026" style="position:absolute;margin-left:17.4pt;margin-top:100.05pt;width:201.7pt;height:3.6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" fillcolor="#2e6ff2" strokecolor="#2e6ff2" strokeweight="2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4BCFEC9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33400" t="571500" r="537845" b="5905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10000">
                                    <a:srgbClr val="CDE4F3">
                                      <a:alpha val="80000"/>
                                    </a:srgbClr>
                                  </a:gs>
                                  <a:gs pos="31000">
                                    <a:srgbClr val="CDE4F3">
                                      <a:alpha val="80000"/>
                                    </a:srgbClr>
                                  </a:gs>
                                  <a:gs pos="80000">
                                    <a:srgbClr val="CDE4F3">
                                      <a:alpha val="98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chemeClr val="tx1">
                                    <a:alpha val="60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2E855D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" fillcolor="#cde4f3" stroked="f" strokeweight="2pt">
                      <v:fill opacity="64225f" color2="#cde4f3" o:opacity2="52428f" focus="10%" type="gradient"/>
                      <v:shadow on="t" type="perspective" color="#0f0d29 [3213]" opacity="39321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F30AFC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F30AFC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F30AFC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F30AFC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5AA59B6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C3E365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" fillcolor="#2e6ff2" strokecolor="#2e6ff2" strokeweight="2pt"/>
                  </w:pict>
                </mc:Fallback>
              </mc:AlternateContent>
            </w:r>
          </w:p>
        </w:tc>
      </w:tr>
    </w:tbl>
    <w:p w14:paraId="2060C1B4" w14:textId="0C17A372" w:rsidR="00803A63" w:rsidRPr="00A40A32" w:rsidRDefault="0099752F" w:rsidP="00A40A32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54FAB9D2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266700" t="304800" r="266700" b="2324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35000"/>
                          </a:scheme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A2F7E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" fillcolor="#061f57 [2415]" stroked="f" strokeweight="2pt">
                <v:fill opacity="22873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3761C5B1" w14:textId="17059346" w:rsidR="009A0CD7" w:rsidRPr="00914360" w:rsidRDefault="00E221B6" w:rsidP="009A0CD7">
      <w:pPr>
        <w:pStyle w:val="T1"/>
        <w:shd w:val="clear" w:color="auto" w:fill="auto"/>
        <w:rPr>
          <w:rFonts w:ascii="Poppins" w:hAnsi="Poppins" w:cs="Poppins"/>
          <w:color w:val="2053E4"/>
          <w:sz w:val="28"/>
          <w:szCs w:val="28"/>
          <w:lang w:eastAsia="es-ES"/>
        </w:rPr>
      </w:pPr>
      <w:r w:rsidRPr="00914360">
        <w:rPr>
          <w:noProof/>
          <w:color w:val="2053E4"/>
        </w:rPr>
        <w:lastRenderedPageBreak/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751B0DEF" wp14:editId="40E8995C">
                <wp:simplePos x="0" y="0"/>
                <wp:positionH relativeFrom="column">
                  <wp:posOffset>-3810</wp:posOffset>
                </wp:positionH>
                <wp:positionV relativeFrom="paragraph">
                  <wp:posOffset>310515</wp:posOffset>
                </wp:positionV>
                <wp:extent cx="1247775" cy="32400"/>
                <wp:effectExtent l="57150" t="19050" r="66675" b="12001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2400"/>
                        </a:xfrm>
                        <a:prstGeom prst="roundRect">
                          <a:avLst/>
                        </a:prstGeom>
                        <a:solidFill>
                          <a:srgbClr val="2E6FF2"/>
                        </a:solidFill>
                        <a:ln w="3175">
                          <a:solidFill>
                            <a:srgbClr val="2E6FF2"/>
                          </a:solidFill>
                        </a:ln>
                        <a:effectLst>
                          <a:outerShdw blurRad="50800" dist="38100" dir="5400000" algn="t" rotWithShape="0">
                            <a:schemeClr val="tx2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AC73E" id="Rectángulo: esquinas redondeadas 50" o:spid="_x0000_s1026" style="position:absolute;margin-left:-.3pt;margin-top:24.45pt;width:98.25pt;height:2.5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" fillcolor="#2e6ff2" strokecolor="#2e6ff2" strokeweight=".25pt">
                <v:shadow on="t" color="#082a75 [3215]" opacity="26214f" origin=",-.5" offset="0,3pt"/>
              </v:roundrect>
            </w:pict>
          </mc:Fallback>
        </mc:AlternateContent>
      </w:r>
      <w:r w:rsidR="00914360" w:rsidRPr="00914360">
        <w:rPr>
          <w:rFonts w:ascii="Poppins" w:hAnsi="Poppins" w:cs="Poppins"/>
          <w:color w:val="2053E4"/>
          <w:sz w:val="28"/>
          <w:szCs w:val="28"/>
          <w:lang w:eastAsia="es-ES"/>
        </w:rPr>
        <w:t>INSTALACIÓN</w:t>
      </w:r>
      <w:r w:rsidR="009A0CD7" w:rsidRPr="00914360">
        <w:rPr>
          <w:rFonts w:ascii="Poppins" w:hAnsi="Poppins" w:cs="Poppins"/>
          <w:color w:val="2053E4"/>
          <w:sz w:val="28"/>
          <w:szCs w:val="28"/>
          <w:lang w:eastAsia="es-ES"/>
        </w:rPr>
        <w:t>:</w:t>
      </w:r>
    </w:p>
    <w:p w14:paraId="760AF6EB" w14:textId="15227177" w:rsidR="00E221B6" w:rsidRPr="009A0CD7" w:rsidRDefault="00E221B6" w:rsidP="007E1977">
      <w:pPr>
        <w:pStyle w:val="T1"/>
        <w:shd w:val="clear" w:color="auto" w:fill="auto"/>
        <w:rPr>
          <w:rFonts w:ascii="Poppins" w:hAnsi="Poppins" w:cs="Poppins"/>
          <w:color w:val="34164A"/>
          <w:sz w:val="28"/>
          <w:szCs w:val="28"/>
          <w:lang w:eastAsia="es-ES"/>
        </w:rPr>
      </w:pPr>
    </w:p>
    <w:p w14:paraId="58AFF906" w14:textId="5FB678D0" w:rsidR="007E1977" w:rsidRPr="00914360" w:rsidRDefault="007E1977" w:rsidP="00914360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914360">
        <w:rPr>
          <w:rFonts w:ascii="Poppins" w:eastAsia="Calibri" w:hAnsi="Poppins" w:cs="Poppins"/>
          <w:b/>
          <w:bCs/>
          <w:color w:val="2053E4"/>
        </w:rPr>
        <w:t>Crea una máquina virtual con las siguientes características:</w:t>
      </w:r>
    </w:p>
    <w:p w14:paraId="71F1346B" w14:textId="7645AE1C" w:rsidR="007E1977" w:rsidRPr="00914360" w:rsidRDefault="00256F25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r w:rsidRPr="00E9452B">
        <w:rPr>
          <w:rFonts w:ascii="Poppins" w:eastAsia="Calibri" w:hAnsi="Poppins" w:cs="Poppins"/>
          <w:noProof/>
          <w:color w:val="2053E4"/>
        </w:rPr>
        <w:drawing>
          <wp:anchor distT="0" distB="0" distL="114300" distR="114300" simplePos="0" relativeHeight="251785728" behindDoc="0" locked="0" layoutInCell="1" allowOverlap="1" wp14:anchorId="5732C728" wp14:editId="67ECB7AA">
            <wp:simplePos x="0" y="0"/>
            <wp:positionH relativeFrom="column">
              <wp:posOffset>3516503</wp:posOffset>
            </wp:positionH>
            <wp:positionV relativeFrom="paragraph">
              <wp:posOffset>89128</wp:posOffset>
            </wp:positionV>
            <wp:extent cx="2676525" cy="2491740"/>
            <wp:effectExtent l="152400" t="152400" r="371475" b="36576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9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977" w:rsidRPr="00914360">
        <w:rPr>
          <w:rFonts w:ascii="Poppins" w:eastAsia="Calibri" w:hAnsi="Poppins" w:cs="Poppins"/>
          <w:color w:val="2053E4"/>
        </w:rPr>
        <w:t xml:space="preserve">Nombre: </w:t>
      </w:r>
      <w:proofErr w:type="spellStart"/>
      <w:r w:rsidR="007E1977" w:rsidRPr="00914360">
        <w:rPr>
          <w:rFonts w:ascii="Poppins" w:eastAsia="Calibri" w:hAnsi="Poppins" w:cs="Poppins"/>
          <w:color w:val="2053E4"/>
        </w:rPr>
        <w:t>srv-inicialesNombre</w:t>
      </w:r>
      <w:proofErr w:type="spellEnd"/>
      <w:r w:rsidR="007E1977" w:rsidRPr="00914360">
        <w:rPr>
          <w:rFonts w:ascii="Poppins" w:eastAsia="Calibri" w:hAnsi="Poppins" w:cs="Poppins"/>
          <w:color w:val="2053E4"/>
        </w:rPr>
        <w:t>’.</w:t>
      </w:r>
    </w:p>
    <w:p w14:paraId="4D74D386" w14:textId="74464DDD" w:rsidR="007E1977" w:rsidRPr="00914360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>Tipo: Microsoft Windows</w:t>
      </w:r>
    </w:p>
    <w:p w14:paraId="15E38FD4" w14:textId="6FFDE966" w:rsidR="007E1977" w:rsidRPr="00914360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proofErr w:type="spellStart"/>
      <w:r w:rsidRPr="00914360">
        <w:rPr>
          <w:rFonts w:ascii="Poppins" w:eastAsia="Calibri" w:hAnsi="Poppins" w:cs="Poppins"/>
          <w:color w:val="2053E4"/>
        </w:rPr>
        <w:t>Version</w:t>
      </w:r>
      <w:proofErr w:type="spellEnd"/>
      <w:r w:rsidRPr="00914360">
        <w:rPr>
          <w:rFonts w:ascii="Poppins" w:eastAsia="Calibri" w:hAnsi="Poppins" w:cs="Poppins"/>
          <w:color w:val="2053E4"/>
        </w:rPr>
        <w:t xml:space="preserve">: </w:t>
      </w:r>
      <w:proofErr w:type="spellStart"/>
      <w:r w:rsidRPr="00914360">
        <w:rPr>
          <w:rFonts w:ascii="Poppins" w:eastAsia="Calibri" w:hAnsi="Poppins" w:cs="Poppins"/>
          <w:color w:val="2053E4"/>
        </w:rPr>
        <w:t>windows</w:t>
      </w:r>
      <w:proofErr w:type="spellEnd"/>
      <w:r w:rsidRPr="00914360">
        <w:rPr>
          <w:rFonts w:ascii="Poppins" w:eastAsia="Calibri" w:hAnsi="Poppins" w:cs="Poppins"/>
          <w:color w:val="2053E4"/>
        </w:rPr>
        <w:t xml:space="preserve"> Server 201</w:t>
      </w:r>
      <w:r w:rsidR="00112C40">
        <w:rPr>
          <w:rFonts w:ascii="Poppins" w:eastAsia="Calibri" w:hAnsi="Poppins" w:cs="Poppins"/>
          <w:color w:val="2053E4"/>
        </w:rPr>
        <w:t>9</w:t>
      </w:r>
      <w:r w:rsidRPr="00914360">
        <w:rPr>
          <w:rFonts w:ascii="Poppins" w:eastAsia="Calibri" w:hAnsi="Poppins" w:cs="Poppins"/>
          <w:color w:val="2053E4"/>
        </w:rPr>
        <w:t xml:space="preserve"> de 64bits</w:t>
      </w:r>
    </w:p>
    <w:p w14:paraId="56116AD1" w14:textId="07BE5192" w:rsidR="007E1977" w:rsidRPr="00914360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proofErr w:type="spellStart"/>
      <w:r w:rsidRPr="00914360">
        <w:rPr>
          <w:rFonts w:ascii="Poppins" w:eastAsia="Calibri" w:hAnsi="Poppins" w:cs="Poppins"/>
          <w:color w:val="2053E4"/>
        </w:rPr>
        <w:t>Ram</w:t>
      </w:r>
      <w:proofErr w:type="spellEnd"/>
      <w:r w:rsidRPr="00914360">
        <w:rPr>
          <w:rFonts w:ascii="Poppins" w:eastAsia="Calibri" w:hAnsi="Poppins" w:cs="Poppins"/>
          <w:color w:val="2053E4"/>
        </w:rPr>
        <w:t>: 2GB</w:t>
      </w:r>
    </w:p>
    <w:p w14:paraId="753BB39B" w14:textId="18FF35AB" w:rsidR="007E1977" w:rsidRPr="00914360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 xml:space="preserve">DD: 50GB </w:t>
      </w:r>
    </w:p>
    <w:p w14:paraId="0E663FCA" w14:textId="54FC9780" w:rsidR="007E1977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>Tipo DD: VDI reservado dinámicamente</w:t>
      </w:r>
    </w:p>
    <w:p w14:paraId="2FE6B4E1" w14:textId="4DD2CCC3" w:rsidR="00E9452B" w:rsidRPr="00914360" w:rsidRDefault="00E9452B" w:rsidP="00E9452B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03A9F33D" w14:textId="0191A825" w:rsidR="007E1977" w:rsidRPr="00914360" w:rsidRDefault="007E1977" w:rsidP="00914360">
      <w:pPr>
        <w:pStyle w:val="TEXTO"/>
        <w:numPr>
          <w:ilvl w:val="0"/>
          <w:numId w:val="35"/>
        </w:numPr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 xml:space="preserve">Adaptador de red: Red </w:t>
      </w:r>
      <w:proofErr w:type="spellStart"/>
      <w:r w:rsidRPr="00914360">
        <w:rPr>
          <w:rFonts w:ascii="Poppins" w:eastAsia="Calibri" w:hAnsi="Poppins" w:cs="Poppins"/>
          <w:color w:val="2053E4"/>
        </w:rPr>
        <w:t>nat</w:t>
      </w:r>
      <w:proofErr w:type="spellEnd"/>
      <w:r w:rsidRPr="00914360">
        <w:rPr>
          <w:rFonts w:ascii="Poppins" w:eastAsia="Calibri" w:hAnsi="Poppins" w:cs="Poppins"/>
          <w:color w:val="2053E4"/>
        </w:rPr>
        <w:t>: elegir un rango de red</w:t>
      </w:r>
    </w:p>
    <w:p w14:paraId="29E5303F" w14:textId="4BEC37EE" w:rsidR="007E1977" w:rsidRPr="00914360" w:rsidRDefault="00256F25" w:rsidP="00914360">
      <w:pPr>
        <w:pStyle w:val="TEXTO"/>
        <w:numPr>
          <w:ilvl w:val="1"/>
          <w:numId w:val="35"/>
        </w:numPr>
        <w:rPr>
          <w:rFonts w:ascii="Poppins" w:eastAsia="Calibri" w:hAnsi="Poppins" w:cs="Poppins"/>
          <w:color w:val="2053E4"/>
        </w:rPr>
      </w:pPr>
      <w:r w:rsidRPr="00256F25">
        <w:rPr>
          <w:rFonts w:ascii="Poppins" w:eastAsia="Calibri" w:hAnsi="Poppins" w:cs="Poppins"/>
          <w:noProof/>
          <w:color w:val="2053E4"/>
        </w:rPr>
        <w:drawing>
          <wp:anchor distT="0" distB="0" distL="114300" distR="114300" simplePos="0" relativeHeight="251784704" behindDoc="0" locked="0" layoutInCell="1" allowOverlap="1" wp14:anchorId="694E4FB6" wp14:editId="388BB47F">
            <wp:simplePos x="0" y="0"/>
            <wp:positionH relativeFrom="column">
              <wp:posOffset>4291863</wp:posOffset>
            </wp:positionH>
            <wp:positionV relativeFrom="paragraph">
              <wp:posOffset>59004</wp:posOffset>
            </wp:positionV>
            <wp:extent cx="1630680" cy="1301115"/>
            <wp:effectExtent l="152400" t="152400" r="369570" b="35623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301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977" w:rsidRPr="00914360">
        <w:rPr>
          <w:rFonts w:ascii="Poppins" w:eastAsia="Calibri" w:hAnsi="Poppins" w:cs="Poppins"/>
          <w:color w:val="2053E4"/>
        </w:rPr>
        <w:t>192.168.103.0/24 (red del aula)</w:t>
      </w:r>
    </w:p>
    <w:p w14:paraId="5878A67E" w14:textId="338A0835" w:rsidR="007E1977" w:rsidRDefault="007E1977" w:rsidP="00914360">
      <w:pPr>
        <w:pStyle w:val="TEXTO"/>
        <w:numPr>
          <w:ilvl w:val="1"/>
          <w:numId w:val="35"/>
        </w:numPr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 xml:space="preserve">192.168.1.0/24 </w:t>
      </w:r>
    </w:p>
    <w:p w14:paraId="54F3A126" w14:textId="292B6B3B" w:rsidR="00256F25" w:rsidRDefault="00256F25" w:rsidP="00256F25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79867DC2" w14:textId="77777777" w:rsidR="00256F25" w:rsidRDefault="00256F25" w:rsidP="00256F25">
      <w:pPr>
        <w:pStyle w:val="TEXTO"/>
        <w:rPr>
          <w:rFonts w:ascii="Poppins" w:eastAsia="Calibri" w:hAnsi="Poppins" w:cs="Poppins"/>
          <w:color w:val="2053E4"/>
        </w:rPr>
      </w:pPr>
    </w:p>
    <w:p w14:paraId="02F0FA77" w14:textId="77777777" w:rsidR="00256F25" w:rsidRPr="00914360" w:rsidRDefault="00256F25" w:rsidP="00256F25">
      <w:pPr>
        <w:pStyle w:val="TEXTO"/>
        <w:rPr>
          <w:rFonts w:ascii="Poppins" w:eastAsia="Calibri" w:hAnsi="Poppins" w:cs="Poppins"/>
          <w:color w:val="2053E4"/>
        </w:rPr>
      </w:pPr>
    </w:p>
    <w:p w14:paraId="27982629" w14:textId="77777777" w:rsidR="007E1977" w:rsidRPr="00914360" w:rsidRDefault="007E1977" w:rsidP="00914360">
      <w:pPr>
        <w:pStyle w:val="TEXTO"/>
        <w:numPr>
          <w:ilvl w:val="0"/>
          <w:numId w:val="35"/>
        </w:numPr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>Edición de instalación: con GUI</w:t>
      </w:r>
    </w:p>
    <w:p w14:paraId="4B051715" w14:textId="3AFA898D" w:rsidR="00914360" w:rsidRPr="00914360" w:rsidRDefault="006A5A1D" w:rsidP="00914360">
      <w:pPr>
        <w:pStyle w:val="TEXTO"/>
        <w:ind w:left="1080"/>
        <w:rPr>
          <w:rFonts w:ascii="Poppins" w:eastAsia="Calibri" w:hAnsi="Poppins" w:cs="Poppins"/>
          <w:b/>
          <w:bCs/>
          <w:color w:val="2053E4"/>
        </w:rPr>
      </w:pPr>
      <w:r w:rsidRPr="006A5A1D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387BAE9B" wp14:editId="393E72CF">
            <wp:extent cx="4792675" cy="1070034"/>
            <wp:effectExtent l="152400" t="152400" r="370205" b="3587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204" cy="1073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57FE" w14:textId="77777777" w:rsidR="002552C9" w:rsidRDefault="002552C9" w:rsidP="002552C9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65FB3AD5" w14:textId="77777777" w:rsidR="002552C9" w:rsidRDefault="002552C9" w:rsidP="002552C9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767D5967" w14:textId="77777777" w:rsidR="002552C9" w:rsidRDefault="002552C9" w:rsidP="002552C9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12FCCC70" w14:textId="30C667E8" w:rsidR="007E1977" w:rsidRDefault="007E1977" w:rsidP="00914360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914360">
        <w:rPr>
          <w:rFonts w:ascii="Poppins" w:eastAsia="Calibri" w:hAnsi="Poppins" w:cs="Poppins"/>
          <w:b/>
          <w:bCs/>
          <w:color w:val="2053E4"/>
        </w:rPr>
        <w:lastRenderedPageBreak/>
        <w:t>Instala WS16</w:t>
      </w:r>
    </w:p>
    <w:p w14:paraId="34C77088" w14:textId="2E8F5996" w:rsidR="002552C9" w:rsidRDefault="002552C9" w:rsidP="002552C9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2552C9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37075043" wp14:editId="0AAB6948">
            <wp:extent cx="4002633" cy="3049046"/>
            <wp:effectExtent l="152400" t="152400" r="360045" b="3613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5200" cy="3066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134CC" w14:textId="2BD2B603" w:rsidR="00D01FDD" w:rsidRPr="00914360" w:rsidRDefault="00D01FDD" w:rsidP="00D01FDD">
      <w:pPr>
        <w:pStyle w:val="T1"/>
        <w:shd w:val="clear" w:color="auto" w:fill="auto"/>
        <w:rPr>
          <w:rFonts w:ascii="Poppins" w:hAnsi="Poppins" w:cs="Poppins"/>
          <w:color w:val="2053E4"/>
          <w:sz w:val="28"/>
          <w:szCs w:val="28"/>
          <w:lang w:eastAsia="es-ES"/>
        </w:rPr>
      </w:pPr>
      <w:r w:rsidRPr="00914360">
        <w:rPr>
          <w:noProof/>
          <w:color w:val="2053E4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50E33F50" wp14:editId="2B9D5851">
                <wp:simplePos x="0" y="0"/>
                <wp:positionH relativeFrom="column">
                  <wp:posOffset>5715</wp:posOffset>
                </wp:positionH>
                <wp:positionV relativeFrom="paragraph">
                  <wp:posOffset>396240</wp:posOffset>
                </wp:positionV>
                <wp:extent cx="1609725" cy="32400"/>
                <wp:effectExtent l="57150" t="19050" r="66675" b="120015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2400"/>
                        </a:xfrm>
                        <a:prstGeom prst="roundRect">
                          <a:avLst/>
                        </a:prstGeom>
                        <a:solidFill>
                          <a:srgbClr val="2E6FF2"/>
                        </a:solidFill>
                        <a:ln w="3175">
                          <a:solidFill>
                            <a:srgbClr val="2E6FF2"/>
                          </a:solidFill>
                        </a:ln>
                        <a:effectLst>
                          <a:outerShdw blurRad="50800" dist="38100" dir="5400000" algn="t" rotWithShape="0">
                            <a:schemeClr val="tx2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145448" id="Rectángulo: esquinas redondeadas 37" o:spid="_x0000_s1026" style="position:absolute;margin-left:.45pt;margin-top:31.2pt;width:126.75pt;height:2.5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" fillcolor="#2e6ff2" strokecolor="#2e6ff2" strokeweight=".25pt">
                <v:shadow on="t" color="#082a75 [3215]" opacity="26214f" origin=",-.5" offset="0,3pt"/>
              </v:roundrect>
            </w:pict>
          </mc:Fallback>
        </mc:AlternateContent>
      </w:r>
      <w:r>
        <w:rPr>
          <w:rFonts w:ascii="Poppins" w:hAnsi="Poppins" w:cs="Poppins"/>
          <w:color w:val="2053E4"/>
          <w:sz w:val="28"/>
          <w:szCs w:val="28"/>
          <w:lang w:eastAsia="es-ES"/>
        </w:rPr>
        <w:t>CONFIGURACIÓN</w:t>
      </w:r>
      <w:r w:rsidRPr="00914360">
        <w:rPr>
          <w:rFonts w:ascii="Poppins" w:hAnsi="Poppins" w:cs="Poppins"/>
          <w:color w:val="2053E4"/>
          <w:sz w:val="28"/>
          <w:szCs w:val="28"/>
          <w:lang w:eastAsia="es-ES"/>
        </w:rPr>
        <w:t>:</w:t>
      </w:r>
    </w:p>
    <w:p w14:paraId="656E366A" w14:textId="77777777" w:rsidR="00D01FDD" w:rsidRDefault="00D01FDD" w:rsidP="00D01FDD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2C24E553" w14:textId="77777777" w:rsidR="001A72E0" w:rsidRDefault="001A72E0" w:rsidP="00D01FDD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1A72E0">
        <w:rPr>
          <w:rFonts w:ascii="Poppins" w:eastAsia="Calibri" w:hAnsi="Poppins" w:cs="Poppins"/>
          <w:b/>
          <w:bCs/>
          <w:color w:val="2053E4"/>
        </w:rPr>
        <w:t>Clona la maquina y haz una instancia</w:t>
      </w:r>
    </w:p>
    <w:p w14:paraId="5426C429" w14:textId="4C6C94A7" w:rsidR="00DB7C12" w:rsidRDefault="00DB7C12" w:rsidP="00DB7C12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100228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788800" behindDoc="0" locked="0" layoutInCell="1" allowOverlap="1" wp14:anchorId="44F3553F" wp14:editId="1B836EEB">
            <wp:simplePos x="0" y="0"/>
            <wp:positionH relativeFrom="column">
              <wp:posOffset>389890</wp:posOffset>
            </wp:positionH>
            <wp:positionV relativeFrom="paragraph">
              <wp:posOffset>2101215</wp:posOffset>
            </wp:positionV>
            <wp:extent cx="3619500" cy="1331486"/>
            <wp:effectExtent l="152400" t="152400" r="361950" b="36449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680" cy="1339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C12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49F29515" wp14:editId="77FDC2F0">
            <wp:extent cx="3619500" cy="1852332"/>
            <wp:effectExtent l="152400" t="152400" r="361950" b="3575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134" cy="1863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2C388" w14:textId="77777777" w:rsidR="00100228" w:rsidRDefault="00100228" w:rsidP="0010022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6AE12377" w14:textId="72474F95" w:rsidR="00100228" w:rsidRDefault="00100228" w:rsidP="0010022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42CD46A6" w14:textId="77777777" w:rsidR="00100228" w:rsidRDefault="00100228" w:rsidP="00100228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091C6A58" w14:textId="77777777" w:rsidR="007B73BC" w:rsidRPr="001A72E0" w:rsidRDefault="007B73BC" w:rsidP="00DB7C1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1E7E5A8D" w14:textId="77777777" w:rsidR="001A72E0" w:rsidRPr="001A72E0" w:rsidRDefault="001A72E0" w:rsidP="00D01FDD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1A72E0">
        <w:rPr>
          <w:rFonts w:ascii="Poppins" w:eastAsia="Calibri" w:hAnsi="Poppins" w:cs="Poppins"/>
          <w:b/>
          <w:bCs/>
          <w:color w:val="2053E4"/>
        </w:rPr>
        <w:lastRenderedPageBreak/>
        <w:t>Configura el servidor desde el administrador del servidor (entorno gráfico)</w:t>
      </w:r>
    </w:p>
    <w:p w14:paraId="70648BF1" w14:textId="77777777" w:rsidR="001A72E0" w:rsidRDefault="001A72E0" w:rsidP="00D01FDD">
      <w:pPr>
        <w:pStyle w:val="TEXTO"/>
        <w:numPr>
          <w:ilvl w:val="0"/>
          <w:numId w:val="36"/>
        </w:numPr>
        <w:ind w:left="1080"/>
        <w:rPr>
          <w:rFonts w:ascii="Poppins" w:eastAsia="Calibri" w:hAnsi="Poppins" w:cs="Poppins"/>
          <w:color w:val="2053E4"/>
        </w:rPr>
      </w:pPr>
      <w:r w:rsidRPr="002D047D">
        <w:rPr>
          <w:rFonts w:ascii="Poppins" w:eastAsia="Calibri" w:hAnsi="Poppins" w:cs="Poppins"/>
          <w:color w:val="2053E4"/>
        </w:rPr>
        <w:t xml:space="preserve">Nombre del servidor: </w:t>
      </w:r>
      <w:proofErr w:type="spellStart"/>
      <w:r w:rsidRPr="002D047D">
        <w:rPr>
          <w:rFonts w:ascii="Poppins" w:eastAsia="Calibri" w:hAnsi="Poppins" w:cs="Poppins"/>
          <w:color w:val="2053E4"/>
        </w:rPr>
        <w:t>InicialesNombre-srv</w:t>
      </w:r>
      <w:proofErr w:type="spellEnd"/>
    </w:p>
    <w:p w14:paraId="01E5824F" w14:textId="1AE49FC2" w:rsidR="007B73BC" w:rsidRPr="002D047D" w:rsidRDefault="005A7E7F" w:rsidP="007B73BC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5A7E7F">
        <w:rPr>
          <w:rFonts w:ascii="Poppins" w:eastAsia="Calibri" w:hAnsi="Poppins" w:cs="Poppins"/>
          <w:noProof/>
          <w:color w:val="2053E4"/>
        </w:rPr>
        <w:drawing>
          <wp:inline distT="0" distB="0" distL="0" distR="0" wp14:anchorId="4FD18E59" wp14:editId="6BF06082">
            <wp:extent cx="1905000" cy="2284794"/>
            <wp:effectExtent l="152400" t="152400" r="361950" b="36322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8377" cy="2288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989A5" w14:textId="77777777" w:rsidR="001A72E0" w:rsidRPr="002D047D" w:rsidRDefault="001A72E0" w:rsidP="00D01FDD">
      <w:pPr>
        <w:pStyle w:val="TEXTO"/>
        <w:numPr>
          <w:ilvl w:val="0"/>
          <w:numId w:val="36"/>
        </w:numPr>
        <w:ind w:left="1080"/>
        <w:rPr>
          <w:rFonts w:ascii="Poppins" w:eastAsia="Calibri" w:hAnsi="Poppins" w:cs="Poppins"/>
          <w:color w:val="2053E4"/>
        </w:rPr>
      </w:pPr>
      <w:r w:rsidRPr="002D047D">
        <w:rPr>
          <w:rFonts w:ascii="Poppins" w:eastAsia="Calibri" w:hAnsi="Poppins" w:cs="Poppins"/>
          <w:color w:val="2053E4"/>
        </w:rPr>
        <w:t xml:space="preserve">Fecha y hora: </w:t>
      </w:r>
    </w:p>
    <w:p w14:paraId="72026AC3" w14:textId="77777777" w:rsidR="001A72E0" w:rsidRPr="002D047D" w:rsidRDefault="001A72E0" w:rsidP="00D01FDD">
      <w:pPr>
        <w:pStyle w:val="TEXTO"/>
        <w:numPr>
          <w:ilvl w:val="1"/>
          <w:numId w:val="36"/>
        </w:numPr>
        <w:ind w:left="1800"/>
        <w:rPr>
          <w:rFonts w:ascii="Poppins" w:eastAsia="Calibri" w:hAnsi="Poppins" w:cs="Poppins"/>
          <w:color w:val="2053E4"/>
        </w:rPr>
      </w:pPr>
      <w:r w:rsidRPr="002D047D">
        <w:rPr>
          <w:rFonts w:ascii="Poppins" w:eastAsia="Calibri" w:hAnsi="Poppins" w:cs="Poppins"/>
          <w:color w:val="2053E4"/>
        </w:rPr>
        <w:t xml:space="preserve">Fecha </w:t>
      </w:r>
      <w:proofErr w:type="spellStart"/>
      <w:r w:rsidRPr="002D047D">
        <w:rPr>
          <w:rFonts w:ascii="Poppins" w:eastAsia="Calibri" w:hAnsi="Poppins" w:cs="Poppins"/>
          <w:color w:val="2053E4"/>
        </w:rPr>
        <w:t>corta:dd</w:t>
      </w:r>
      <w:proofErr w:type="spellEnd"/>
      <w:r w:rsidRPr="002D047D">
        <w:rPr>
          <w:rFonts w:ascii="Poppins" w:eastAsia="Calibri" w:hAnsi="Poppins" w:cs="Poppins"/>
          <w:color w:val="2053E4"/>
        </w:rPr>
        <w:t>/MM/</w:t>
      </w:r>
      <w:proofErr w:type="spellStart"/>
      <w:r w:rsidRPr="002D047D">
        <w:rPr>
          <w:rFonts w:ascii="Poppins" w:eastAsia="Calibri" w:hAnsi="Poppins" w:cs="Poppins"/>
          <w:color w:val="2053E4"/>
        </w:rPr>
        <w:t>aa</w:t>
      </w:r>
      <w:proofErr w:type="spellEnd"/>
    </w:p>
    <w:p w14:paraId="62DFF390" w14:textId="27DAC986" w:rsidR="008219FA" w:rsidRPr="00DB7C12" w:rsidRDefault="001A72E0" w:rsidP="00DB7C12">
      <w:pPr>
        <w:pStyle w:val="TEXTO"/>
        <w:numPr>
          <w:ilvl w:val="1"/>
          <w:numId w:val="36"/>
        </w:numPr>
        <w:ind w:left="1800"/>
        <w:rPr>
          <w:rFonts w:ascii="Poppins" w:eastAsia="Calibri" w:hAnsi="Poppins" w:cs="Poppins"/>
          <w:color w:val="2053E4"/>
        </w:rPr>
      </w:pPr>
      <w:r w:rsidRPr="002D047D">
        <w:rPr>
          <w:rFonts w:ascii="Poppins" w:eastAsia="Calibri" w:hAnsi="Poppins" w:cs="Poppins"/>
          <w:color w:val="2053E4"/>
        </w:rPr>
        <w:t xml:space="preserve">Comienzo de </w:t>
      </w:r>
      <w:proofErr w:type="spellStart"/>
      <w:r w:rsidRPr="002D047D">
        <w:rPr>
          <w:rFonts w:ascii="Poppins" w:eastAsia="Calibri" w:hAnsi="Poppins" w:cs="Poppins"/>
          <w:color w:val="2053E4"/>
        </w:rPr>
        <w:t>dia</w:t>
      </w:r>
      <w:proofErr w:type="spellEnd"/>
      <w:r w:rsidRPr="002D047D">
        <w:rPr>
          <w:rFonts w:ascii="Poppins" w:eastAsia="Calibri" w:hAnsi="Poppins" w:cs="Poppins"/>
          <w:color w:val="2053E4"/>
        </w:rPr>
        <w:t xml:space="preserve"> de la </w:t>
      </w:r>
      <w:proofErr w:type="gramStart"/>
      <w:r w:rsidRPr="002D047D">
        <w:rPr>
          <w:rFonts w:ascii="Poppins" w:eastAsia="Calibri" w:hAnsi="Poppins" w:cs="Poppins"/>
          <w:color w:val="2053E4"/>
        </w:rPr>
        <w:t>semana :</w:t>
      </w:r>
      <w:proofErr w:type="gramEnd"/>
      <w:r w:rsidRPr="002D047D">
        <w:rPr>
          <w:rFonts w:ascii="Poppins" w:eastAsia="Calibri" w:hAnsi="Poppins" w:cs="Poppins"/>
          <w:color w:val="2053E4"/>
        </w:rPr>
        <w:t xml:space="preserve"> domingo</w:t>
      </w:r>
    </w:p>
    <w:p w14:paraId="364BEE10" w14:textId="7D963AA0" w:rsidR="008219FA" w:rsidRDefault="008219FA" w:rsidP="008219FA">
      <w:pPr>
        <w:pStyle w:val="TEXTO"/>
        <w:ind w:left="1800"/>
        <w:rPr>
          <w:rFonts w:ascii="Poppins" w:eastAsia="Calibri" w:hAnsi="Poppins" w:cs="Poppins"/>
          <w:color w:val="2053E4"/>
        </w:rPr>
      </w:pPr>
      <w:r w:rsidRPr="008219FA">
        <w:rPr>
          <w:rFonts w:ascii="Poppins" w:eastAsia="Calibri" w:hAnsi="Poppins" w:cs="Poppins"/>
          <w:noProof/>
          <w:color w:val="2053E4"/>
        </w:rPr>
        <w:drawing>
          <wp:inline distT="0" distB="0" distL="0" distR="0" wp14:anchorId="07540F41" wp14:editId="4965D097">
            <wp:extent cx="2308384" cy="2768600"/>
            <wp:effectExtent l="152400" t="152400" r="358775" b="35560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240" cy="2775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E3649" w14:textId="77777777" w:rsidR="001F030B" w:rsidRDefault="001F030B" w:rsidP="008219FA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48A5F42A" w14:textId="77777777" w:rsidR="001F030B" w:rsidRDefault="001F030B" w:rsidP="008219FA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64EACAA1" w14:textId="77777777" w:rsidR="001F030B" w:rsidRPr="002D047D" w:rsidRDefault="001F030B" w:rsidP="008219FA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1C732FD1" w14:textId="77777777" w:rsidR="001A72E0" w:rsidRPr="002D047D" w:rsidRDefault="001A72E0" w:rsidP="00D01FDD">
      <w:pPr>
        <w:pStyle w:val="TEXTO"/>
        <w:numPr>
          <w:ilvl w:val="0"/>
          <w:numId w:val="36"/>
        </w:numPr>
        <w:ind w:left="1080"/>
        <w:rPr>
          <w:rFonts w:ascii="Poppins" w:eastAsia="Calibri" w:hAnsi="Poppins" w:cs="Poppins"/>
          <w:color w:val="2053E4"/>
        </w:rPr>
      </w:pPr>
      <w:r w:rsidRPr="002D047D">
        <w:rPr>
          <w:rFonts w:ascii="Poppins" w:eastAsia="Calibri" w:hAnsi="Poppins" w:cs="Poppins"/>
          <w:color w:val="2053E4"/>
        </w:rPr>
        <w:lastRenderedPageBreak/>
        <w:t>Asignar IP fija:</w:t>
      </w:r>
    </w:p>
    <w:p w14:paraId="09FE27EA" w14:textId="74177AB4" w:rsidR="001A72E0" w:rsidRPr="002D047D" w:rsidRDefault="00DB6BFC" w:rsidP="00D01FDD">
      <w:pPr>
        <w:pStyle w:val="TEXTO"/>
        <w:numPr>
          <w:ilvl w:val="1"/>
          <w:numId w:val="36"/>
        </w:numPr>
        <w:ind w:left="1800"/>
        <w:rPr>
          <w:rFonts w:ascii="Poppins" w:eastAsia="Calibri" w:hAnsi="Poppins" w:cs="Poppins"/>
          <w:color w:val="2053E4"/>
        </w:rPr>
      </w:pPr>
      <w:r w:rsidRPr="00256F25">
        <w:rPr>
          <w:rFonts w:ascii="Poppins" w:eastAsia="Calibri" w:hAnsi="Poppins" w:cs="Poppins"/>
          <w:noProof/>
          <w:color w:val="2053E4"/>
        </w:rPr>
        <w:drawing>
          <wp:anchor distT="0" distB="0" distL="114300" distR="114300" simplePos="0" relativeHeight="251787776" behindDoc="0" locked="0" layoutInCell="1" allowOverlap="1" wp14:anchorId="0DB7B589" wp14:editId="2F3312B0">
            <wp:simplePos x="0" y="0"/>
            <wp:positionH relativeFrom="column">
              <wp:posOffset>4360545</wp:posOffset>
            </wp:positionH>
            <wp:positionV relativeFrom="paragraph">
              <wp:posOffset>160020</wp:posOffset>
            </wp:positionV>
            <wp:extent cx="1743075" cy="1390650"/>
            <wp:effectExtent l="152400" t="152400" r="371475" b="361950"/>
            <wp:wrapSquare wrapText="bothSides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2E0" w:rsidRPr="002D047D">
        <w:rPr>
          <w:rFonts w:ascii="Poppins" w:eastAsia="Calibri" w:hAnsi="Poppins" w:cs="Poppins"/>
          <w:color w:val="2053E4"/>
        </w:rPr>
        <w:t xml:space="preserve">Crea una red </w:t>
      </w:r>
      <w:proofErr w:type="spellStart"/>
      <w:r w:rsidR="001A72E0" w:rsidRPr="002D047D">
        <w:rPr>
          <w:rFonts w:ascii="Poppins" w:eastAsia="Calibri" w:hAnsi="Poppins" w:cs="Poppins"/>
          <w:color w:val="2053E4"/>
        </w:rPr>
        <w:t>Nat</w:t>
      </w:r>
      <w:proofErr w:type="spellEnd"/>
      <w:r w:rsidR="001A72E0" w:rsidRPr="002D047D">
        <w:rPr>
          <w:rFonts w:ascii="Poppins" w:eastAsia="Calibri" w:hAnsi="Poppins" w:cs="Poppins"/>
          <w:color w:val="2053E4"/>
        </w:rPr>
        <w:t xml:space="preserve">: desde </w:t>
      </w:r>
      <w:proofErr w:type="spellStart"/>
      <w:r w:rsidR="001A72E0" w:rsidRPr="002D047D">
        <w:rPr>
          <w:rFonts w:ascii="Poppins" w:eastAsia="Calibri" w:hAnsi="Poppins" w:cs="Poppins"/>
          <w:color w:val="2053E4"/>
        </w:rPr>
        <w:t>virtualbox</w:t>
      </w:r>
      <w:proofErr w:type="spellEnd"/>
      <w:r w:rsidR="001A72E0" w:rsidRPr="002D047D">
        <w:rPr>
          <w:rFonts w:ascii="Poppins" w:eastAsia="Calibri" w:hAnsi="Poppins" w:cs="Poppins"/>
          <w:color w:val="2053E4"/>
        </w:rPr>
        <w:t xml:space="preserve"> preferencias</w:t>
      </w:r>
    </w:p>
    <w:p w14:paraId="764DFE51" w14:textId="4BB9C825" w:rsidR="001A72E0" w:rsidRPr="002D047D" w:rsidRDefault="001A72E0" w:rsidP="00D01FDD">
      <w:pPr>
        <w:pStyle w:val="TEXTO"/>
        <w:numPr>
          <w:ilvl w:val="1"/>
          <w:numId w:val="36"/>
        </w:numPr>
        <w:ind w:left="1800"/>
        <w:rPr>
          <w:rFonts w:ascii="Poppins" w:eastAsia="Calibri" w:hAnsi="Poppins" w:cs="Poppins"/>
          <w:color w:val="2053E4"/>
        </w:rPr>
      </w:pPr>
      <w:r w:rsidRPr="002D047D">
        <w:rPr>
          <w:rFonts w:ascii="Poppins" w:eastAsia="Calibri" w:hAnsi="Poppins" w:cs="Poppins"/>
          <w:color w:val="2053E4"/>
        </w:rPr>
        <w:t>Comprueba el adaptador de red</w:t>
      </w:r>
    </w:p>
    <w:p w14:paraId="2922601D" w14:textId="1C6F8F98" w:rsidR="001A72E0" w:rsidRPr="002D047D" w:rsidRDefault="001A72E0" w:rsidP="00D01FDD">
      <w:pPr>
        <w:pStyle w:val="TEXTO"/>
        <w:numPr>
          <w:ilvl w:val="1"/>
          <w:numId w:val="36"/>
        </w:numPr>
        <w:ind w:left="1800"/>
        <w:rPr>
          <w:rFonts w:ascii="Poppins" w:eastAsia="Calibri" w:hAnsi="Poppins" w:cs="Poppins"/>
          <w:color w:val="2053E4"/>
        </w:rPr>
      </w:pPr>
      <w:r w:rsidRPr="002D047D">
        <w:rPr>
          <w:rFonts w:ascii="Poppins" w:eastAsia="Calibri" w:hAnsi="Poppins" w:cs="Poppins"/>
          <w:color w:val="2053E4"/>
        </w:rPr>
        <w:t>Comprueba la configuración de la red</w:t>
      </w:r>
    </w:p>
    <w:p w14:paraId="13F6F44B" w14:textId="27272BC8" w:rsidR="00DB6BFC" w:rsidRPr="00094414" w:rsidRDefault="001A72E0" w:rsidP="00094414">
      <w:pPr>
        <w:pStyle w:val="TEXTO"/>
        <w:numPr>
          <w:ilvl w:val="1"/>
          <w:numId w:val="36"/>
        </w:numPr>
        <w:ind w:left="1800"/>
        <w:rPr>
          <w:rFonts w:ascii="Poppins" w:eastAsia="Calibri" w:hAnsi="Poppins" w:cs="Poppins"/>
          <w:color w:val="2053E4"/>
        </w:rPr>
      </w:pPr>
      <w:r w:rsidRPr="002D047D">
        <w:rPr>
          <w:rFonts w:ascii="Poppins" w:eastAsia="Calibri" w:hAnsi="Poppins" w:cs="Poppins"/>
          <w:color w:val="2053E4"/>
        </w:rPr>
        <w:t xml:space="preserve">Establece Red 255.255.255.0/24, </w:t>
      </w:r>
      <w:proofErr w:type="spellStart"/>
      <w:r w:rsidRPr="002D047D">
        <w:rPr>
          <w:rFonts w:ascii="Poppins" w:eastAsia="Calibri" w:hAnsi="Poppins" w:cs="Poppins"/>
          <w:color w:val="2053E4"/>
        </w:rPr>
        <w:t>Ip</w:t>
      </w:r>
      <w:proofErr w:type="spellEnd"/>
      <w:r w:rsidRPr="002D047D">
        <w:rPr>
          <w:rFonts w:ascii="Poppins" w:eastAsia="Calibri" w:hAnsi="Poppins" w:cs="Poppins"/>
          <w:color w:val="2053E4"/>
        </w:rPr>
        <w:t xml:space="preserve"> 192.168.1.x o 192.168.103.x </w:t>
      </w:r>
    </w:p>
    <w:p w14:paraId="4905D12B" w14:textId="725CBF9A" w:rsidR="001A72E0" w:rsidRDefault="001A72E0" w:rsidP="00D01FDD">
      <w:pPr>
        <w:pStyle w:val="TEXTO"/>
        <w:numPr>
          <w:ilvl w:val="1"/>
          <w:numId w:val="36"/>
        </w:numPr>
        <w:ind w:left="1800"/>
        <w:rPr>
          <w:rFonts w:ascii="Poppins" w:eastAsia="Calibri" w:hAnsi="Poppins" w:cs="Poppins"/>
          <w:color w:val="2053E4"/>
        </w:rPr>
      </w:pPr>
      <w:r w:rsidRPr="002D047D">
        <w:rPr>
          <w:rFonts w:ascii="Poppins" w:eastAsia="Calibri" w:hAnsi="Poppins" w:cs="Poppins"/>
          <w:color w:val="2053E4"/>
        </w:rPr>
        <w:t>Asigna DNS (</w:t>
      </w:r>
      <w:proofErr w:type="spellStart"/>
      <w:r w:rsidRPr="002D047D">
        <w:rPr>
          <w:rFonts w:ascii="Poppins" w:eastAsia="Calibri" w:hAnsi="Poppins" w:cs="Poppins"/>
          <w:color w:val="2053E4"/>
        </w:rPr>
        <w:t>ipServidor</w:t>
      </w:r>
      <w:proofErr w:type="spellEnd"/>
      <w:r w:rsidRPr="002D047D">
        <w:rPr>
          <w:rFonts w:ascii="Poppins" w:eastAsia="Calibri" w:hAnsi="Poppins" w:cs="Poppins"/>
          <w:color w:val="2053E4"/>
        </w:rPr>
        <w:t>, Google)</w:t>
      </w:r>
    </w:p>
    <w:p w14:paraId="10C778EB" w14:textId="70CF9AC2" w:rsidR="00094414" w:rsidRPr="002D047D" w:rsidRDefault="00E31CA0" w:rsidP="00094414">
      <w:pPr>
        <w:pStyle w:val="TEXTO"/>
        <w:ind w:left="1800"/>
        <w:rPr>
          <w:rFonts w:ascii="Poppins" w:eastAsia="Calibri" w:hAnsi="Poppins" w:cs="Poppins"/>
          <w:color w:val="2053E4"/>
        </w:rPr>
      </w:pPr>
      <w:r w:rsidRPr="00E31CA0">
        <w:rPr>
          <w:rFonts w:ascii="Poppins" w:eastAsia="Calibri" w:hAnsi="Poppins" w:cs="Poppins"/>
          <w:noProof/>
          <w:color w:val="2053E4"/>
        </w:rPr>
        <w:drawing>
          <wp:inline distT="0" distB="0" distL="0" distR="0" wp14:anchorId="677101C1" wp14:editId="761D0278">
            <wp:extent cx="2975534" cy="3390900"/>
            <wp:effectExtent l="152400" t="152400" r="358775" b="36195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416" cy="3396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B7C46" w14:textId="77777777" w:rsidR="001A72E0" w:rsidRDefault="001A72E0" w:rsidP="00D01FDD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2C1BA050" w14:textId="77777777" w:rsidR="00232D54" w:rsidRDefault="00232D54" w:rsidP="00D01FDD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099EAF89" w14:textId="77777777" w:rsidR="00232D54" w:rsidRDefault="00232D54" w:rsidP="00D01FDD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2867D312" w14:textId="77777777" w:rsidR="00232D54" w:rsidRDefault="00232D54" w:rsidP="00D01FDD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0BE34144" w14:textId="77777777" w:rsidR="00232D54" w:rsidRDefault="00232D54" w:rsidP="00D01FDD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763F9581" w14:textId="77777777" w:rsidR="00232D54" w:rsidRDefault="00232D54" w:rsidP="00DB7C1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30E9E7B9" w14:textId="77777777" w:rsidR="00DB7C12" w:rsidRPr="00914360" w:rsidRDefault="00DB7C12" w:rsidP="00DB7C1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59B0F774" w14:textId="77777777" w:rsidR="00082C64" w:rsidRPr="00082C64" w:rsidRDefault="00082C64" w:rsidP="00EC3D05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082C64">
        <w:rPr>
          <w:rFonts w:ascii="Poppins" w:eastAsia="Calibri" w:hAnsi="Poppins" w:cs="Poppins"/>
          <w:b/>
          <w:bCs/>
          <w:color w:val="2053E4"/>
        </w:rPr>
        <w:lastRenderedPageBreak/>
        <w:t xml:space="preserve">Instalación de Windows </w:t>
      </w:r>
      <w:proofErr w:type="spellStart"/>
      <w:r w:rsidRPr="00082C64">
        <w:rPr>
          <w:rFonts w:ascii="Poppins" w:eastAsia="Calibri" w:hAnsi="Poppins" w:cs="Poppins"/>
          <w:b/>
          <w:bCs/>
          <w:color w:val="2053E4"/>
        </w:rPr>
        <w:t>admin</w:t>
      </w:r>
      <w:proofErr w:type="spellEnd"/>
      <w:r w:rsidRPr="00082C64">
        <w:rPr>
          <w:rFonts w:ascii="Poppins" w:eastAsia="Calibri" w:hAnsi="Poppins" w:cs="Poppins"/>
          <w:b/>
          <w:bCs/>
          <w:color w:val="2053E4"/>
        </w:rPr>
        <w:t xml:space="preserve"> center desde </w:t>
      </w:r>
      <w:proofErr w:type="spellStart"/>
      <w:r w:rsidRPr="00082C64">
        <w:rPr>
          <w:rFonts w:ascii="Poppins" w:eastAsia="Calibri" w:hAnsi="Poppins" w:cs="Poppins"/>
          <w:b/>
          <w:bCs/>
          <w:color w:val="2053E4"/>
        </w:rPr>
        <w:t>powershell</w:t>
      </w:r>
      <w:proofErr w:type="spellEnd"/>
    </w:p>
    <w:p w14:paraId="751212B3" w14:textId="77777777" w:rsidR="00082C64" w:rsidRDefault="00082C64" w:rsidP="00EC3D05">
      <w:pPr>
        <w:pStyle w:val="TEXTO"/>
        <w:numPr>
          <w:ilvl w:val="0"/>
          <w:numId w:val="37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 xml:space="preserve">Instala algún administrador de </w:t>
      </w:r>
      <w:proofErr w:type="gramStart"/>
      <w:r w:rsidRPr="00EC3D05">
        <w:rPr>
          <w:rFonts w:ascii="Poppins" w:eastAsia="Calibri" w:hAnsi="Poppins" w:cs="Poppins"/>
          <w:color w:val="2053E4"/>
        </w:rPr>
        <w:t>paquetes(</w:t>
      </w:r>
      <w:proofErr w:type="spellStart"/>
      <w:proofErr w:type="gramEnd"/>
      <w:r w:rsidRPr="00EC3D05">
        <w:rPr>
          <w:rFonts w:ascii="Poppins" w:eastAsia="Calibri" w:hAnsi="Poppins" w:cs="Poppins"/>
          <w:color w:val="2053E4"/>
        </w:rPr>
        <w:t>winget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, </w:t>
      </w:r>
      <w:proofErr w:type="spellStart"/>
      <w:r w:rsidRPr="00EC3D05">
        <w:rPr>
          <w:rFonts w:ascii="Poppins" w:eastAsia="Calibri" w:hAnsi="Poppins" w:cs="Poppins"/>
          <w:color w:val="2053E4"/>
        </w:rPr>
        <w:t>chocolatey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) para instalar desde </w:t>
      </w:r>
      <w:proofErr w:type="spellStart"/>
      <w:r w:rsidRPr="00EC3D05">
        <w:rPr>
          <w:rFonts w:ascii="Poppins" w:eastAsia="Calibri" w:hAnsi="Poppins" w:cs="Poppins"/>
          <w:color w:val="2053E4"/>
        </w:rPr>
        <w:t>powershell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 WAC</w:t>
      </w:r>
    </w:p>
    <w:p w14:paraId="37591057" w14:textId="45696138" w:rsidR="00232D54" w:rsidRPr="00EC3D05" w:rsidRDefault="00232D54" w:rsidP="00232D54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232D54">
        <w:rPr>
          <w:rFonts w:ascii="Poppins" w:eastAsia="Calibri" w:hAnsi="Poppins" w:cs="Poppins"/>
          <w:noProof/>
          <w:color w:val="2053E4"/>
        </w:rPr>
        <w:drawing>
          <wp:inline distT="0" distB="0" distL="0" distR="0" wp14:anchorId="76C380A6" wp14:editId="321F5724">
            <wp:extent cx="4578350" cy="1113332"/>
            <wp:effectExtent l="152400" t="152400" r="355600" b="35369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7400" cy="1120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45D01" w14:textId="77777777" w:rsidR="00082C64" w:rsidRPr="00082C64" w:rsidRDefault="00082C64" w:rsidP="00EC3D05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082C64">
        <w:rPr>
          <w:rFonts w:ascii="Poppins" w:eastAsia="Calibri" w:hAnsi="Poppins" w:cs="Poppins"/>
          <w:b/>
          <w:bCs/>
          <w:color w:val="2053E4"/>
        </w:rPr>
        <w:t xml:space="preserve">Algunos CMDLET </w:t>
      </w:r>
      <w:proofErr w:type="spellStart"/>
      <w:r w:rsidRPr="00082C64">
        <w:rPr>
          <w:rFonts w:ascii="Poppins" w:eastAsia="Calibri" w:hAnsi="Poppins" w:cs="Poppins"/>
          <w:b/>
          <w:bCs/>
          <w:color w:val="2053E4"/>
        </w:rPr>
        <w:t>chocolatey</w:t>
      </w:r>
      <w:proofErr w:type="spellEnd"/>
    </w:p>
    <w:p w14:paraId="1250D27F" w14:textId="77777777" w:rsidR="00082C64" w:rsidRDefault="00082C64" w:rsidP="00EC3D05">
      <w:pPr>
        <w:pStyle w:val="TEXTO"/>
        <w:numPr>
          <w:ilvl w:val="0"/>
          <w:numId w:val="38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 xml:space="preserve">Choco </w:t>
      </w:r>
      <w:proofErr w:type="spellStart"/>
      <w:r w:rsidRPr="00EC3D05">
        <w:rPr>
          <w:rFonts w:ascii="Poppins" w:eastAsia="Calibri" w:hAnsi="Poppins" w:cs="Poppins"/>
          <w:color w:val="2053E4"/>
        </w:rPr>
        <w:t>install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 </w:t>
      </w:r>
      <w:proofErr w:type="spellStart"/>
      <w:r w:rsidRPr="00EC3D05">
        <w:rPr>
          <w:rFonts w:ascii="Poppins" w:eastAsia="Calibri" w:hAnsi="Poppins" w:cs="Poppins"/>
          <w:color w:val="2053E4"/>
        </w:rPr>
        <w:t>package_Name</w:t>
      </w:r>
      <w:proofErr w:type="spellEnd"/>
    </w:p>
    <w:p w14:paraId="004F7EA4" w14:textId="0A8D6969" w:rsidR="004F3473" w:rsidRPr="00EC3D05" w:rsidRDefault="004F3473" w:rsidP="004F3473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4F3473">
        <w:rPr>
          <w:rFonts w:ascii="Poppins" w:eastAsia="Calibri" w:hAnsi="Poppins" w:cs="Poppins"/>
          <w:noProof/>
          <w:color w:val="2053E4"/>
        </w:rPr>
        <w:drawing>
          <wp:inline distT="0" distB="0" distL="0" distR="0" wp14:anchorId="6E119BBC" wp14:editId="23434EB7">
            <wp:extent cx="3667637" cy="562053"/>
            <wp:effectExtent l="152400" t="152400" r="371475" b="37147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62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7DCE4" w14:textId="2BA37FE5" w:rsidR="004A50EF" w:rsidRPr="004A50EF" w:rsidRDefault="00082C64" w:rsidP="004A50EF">
      <w:pPr>
        <w:pStyle w:val="TEXTO"/>
        <w:numPr>
          <w:ilvl w:val="0"/>
          <w:numId w:val="38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 xml:space="preserve">Choco </w:t>
      </w:r>
      <w:proofErr w:type="spellStart"/>
      <w:r w:rsidRPr="00EC3D05">
        <w:rPr>
          <w:rFonts w:ascii="Poppins" w:eastAsia="Calibri" w:hAnsi="Poppins" w:cs="Poppins"/>
          <w:color w:val="2053E4"/>
        </w:rPr>
        <w:t>update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 </w:t>
      </w:r>
      <w:proofErr w:type="spellStart"/>
      <w:r w:rsidRPr="00EC3D05">
        <w:rPr>
          <w:rFonts w:ascii="Poppins" w:eastAsia="Calibri" w:hAnsi="Poppins" w:cs="Poppins"/>
          <w:color w:val="2053E4"/>
        </w:rPr>
        <w:t>package_Name</w:t>
      </w:r>
      <w:proofErr w:type="spellEnd"/>
    </w:p>
    <w:p w14:paraId="4B9B62D4" w14:textId="4AB7BF04" w:rsidR="004A50EF" w:rsidRPr="00EC3D05" w:rsidRDefault="004A50EF" w:rsidP="004A50EF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4A50EF">
        <w:rPr>
          <w:rFonts w:ascii="Poppins" w:eastAsia="Calibri" w:hAnsi="Poppins" w:cs="Poppins"/>
          <w:color w:val="2053E4"/>
        </w:rPr>
        <w:drawing>
          <wp:inline distT="0" distB="0" distL="0" distR="0" wp14:anchorId="0A8A4DFF" wp14:editId="6C3C7766">
            <wp:extent cx="3638550" cy="692150"/>
            <wp:effectExtent l="152400" t="152400" r="361950" b="3556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7424"/>
                    <a:stretch/>
                  </pic:blipFill>
                  <pic:spPr bwMode="auto">
                    <a:xfrm>
                      <a:off x="0" y="0"/>
                      <a:ext cx="3639058" cy="692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3524" w14:textId="77777777" w:rsidR="00082C64" w:rsidRDefault="00082C64" w:rsidP="00EC3D05">
      <w:pPr>
        <w:pStyle w:val="TEXTO"/>
        <w:numPr>
          <w:ilvl w:val="0"/>
          <w:numId w:val="38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 xml:space="preserve">Choco </w:t>
      </w:r>
      <w:proofErr w:type="spellStart"/>
      <w:r w:rsidRPr="00EC3D05">
        <w:rPr>
          <w:rFonts w:ascii="Poppins" w:eastAsia="Calibri" w:hAnsi="Poppins" w:cs="Poppins"/>
          <w:color w:val="2053E4"/>
        </w:rPr>
        <w:t>list</w:t>
      </w:r>
      <w:proofErr w:type="spellEnd"/>
    </w:p>
    <w:p w14:paraId="2F2F7C68" w14:textId="71421014" w:rsidR="00202D1C" w:rsidRPr="00EC3D05" w:rsidRDefault="00202D1C" w:rsidP="00202D1C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202D1C">
        <w:rPr>
          <w:rFonts w:ascii="Poppins" w:eastAsia="Calibri" w:hAnsi="Poppins" w:cs="Poppins"/>
          <w:color w:val="2053E4"/>
        </w:rPr>
        <w:drawing>
          <wp:inline distT="0" distB="0" distL="0" distR="0" wp14:anchorId="0E6FB3AC" wp14:editId="24663866">
            <wp:extent cx="3771900" cy="787540"/>
            <wp:effectExtent l="152400" t="152400" r="361950" b="3556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4" cy="797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611EE" w14:textId="77777777" w:rsidR="004A50EF" w:rsidRDefault="004A50EF" w:rsidP="004A50EF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544CEAF9" w14:textId="77777777" w:rsidR="004A50EF" w:rsidRDefault="004A50EF" w:rsidP="004A50EF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7D403673" w14:textId="77777777" w:rsidR="004A50EF" w:rsidRDefault="004A50EF" w:rsidP="004A50EF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2DC4A2C3" w14:textId="3A6E2DF6" w:rsidR="00082C64" w:rsidRDefault="00082C64" w:rsidP="00EC3D05">
      <w:pPr>
        <w:pStyle w:val="TEXTO"/>
        <w:numPr>
          <w:ilvl w:val="0"/>
          <w:numId w:val="38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lastRenderedPageBreak/>
        <w:t xml:space="preserve">Choco </w:t>
      </w:r>
      <w:proofErr w:type="spellStart"/>
      <w:r w:rsidRPr="00EC3D05">
        <w:rPr>
          <w:rFonts w:ascii="Poppins" w:eastAsia="Calibri" w:hAnsi="Poppins" w:cs="Poppins"/>
          <w:color w:val="2053E4"/>
        </w:rPr>
        <w:t>install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 </w:t>
      </w:r>
      <w:proofErr w:type="spellStart"/>
      <w:r w:rsidRPr="00EC3D05">
        <w:rPr>
          <w:rFonts w:ascii="Poppins" w:eastAsia="Calibri" w:hAnsi="Poppins" w:cs="Poppins"/>
          <w:color w:val="2053E4"/>
        </w:rPr>
        <w:t>chocolateygui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 (para obtener una GUI para </w:t>
      </w:r>
      <w:proofErr w:type="spellStart"/>
      <w:r w:rsidRPr="00EC3D05">
        <w:rPr>
          <w:rFonts w:ascii="Poppins" w:eastAsia="Calibri" w:hAnsi="Poppins" w:cs="Poppins"/>
          <w:color w:val="2053E4"/>
        </w:rPr>
        <w:t>Chocolatey</w:t>
      </w:r>
      <w:proofErr w:type="spellEnd"/>
      <w:r w:rsidRPr="00EC3D05">
        <w:rPr>
          <w:rFonts w:ascii="Poppins" w:eastAsia="Calibri" w:hAnsi="Poppins" w:cs="Poppins"/>
          <w:color w:val="2053E4"/>
        </w:rPr>
        <w:t>)</w:t>
      </w:r>
    </w:p>
    <w:p w14:paraId="6502FDD6" w14:textId="6E099C2F" w:rsidR="004F3473" w:rsidRPr="00EC3D05" w:rsidRDefault="004F3473" w:rsidP="004F3473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4F3473">
        <w:rPr>
          <w:rFonts w:ascii="Poppins" w:eastAsia="Calibri" w:hAnsi="Poppins" w:cs="Poppins"/>
          <w:noProof/>
          <w:color w:val="2053E4"/>
        </w:rPr>
        <w:drawing>
          <wp:inline distT="0" distB="0" distL="0" distR="0" wp14:anchorId="01B9AFA3" wp14:editId="4F2AA190">
            <wp:extent cx="3667637" cy="562053"/>
            <wp:effectExtent l="152400" t="152400" r="371475" b="37147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62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4CFE7" w14:textId="77777777" w:rsidR="00082C64" w:rsidRDefault="00082C64" w:rsidP="00EC3D05">
      <w:pPr>
        <w:pStyle w:val="TEXTO"/>
        <w:numPr>
          <w:ilvl w:val="0"/>
          <w:numId w:val="38"/>
        </w:numPr>
        <w:ind w:left="1080"/>
        <w:rPr>
          <w:rFonts w:ascii="Poppins" w:eastAsia="Calibri" w:hAnsi="Poppins" w:cs="Poppins"/>
          <w:color w:val="2053E4"/>
        </w:rPr>
      </w:pPr>
      <w:proofErr w:type="spellStart"/>
      <w:r w:rsidRPr="00EC3D05">
        <w:rPr>
          <w:rFonts w:ascii="Poppins" w:eastAsia="Calibri" w:hAnsi="Poppins" w:cs="Poppins"/>
          <w:color w:val="2053E4"/>
        </w:rPr>
        <w:t>Chocolatey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 (lanza la interfaz gráfica de </w:t>
      </w:r>
      <w:proofErr w:type="spellStart"/>
      <w:r w:rsidRPr="00EC3D05">
        <w:rPr>
          <w:rFonts w:ascii="Poppins" w:eastAsia="Calibri" w:hAnsi="Poppins" w:cs="Poppins"/>
          <w:color w:val="2053E4"/>
        </w:rPr>
        <w:t>chocolatey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, </w:t>
      </w:r>
      <w:proofErr w:type="spellStart"/>
      <w:r w:rsidRPr="00EC3D05">
        <w:rPr>
          <w:rFonts w:ascii="Poppins" w:eastAsia="Calibri" w:hAnsi="Poppins" w:cs="Poppins"/>
          <w:color w:val="2053E4"/>
        </w:rPr>
        <w:t>chocolateyGUI</w:t>
      </w:r>
      <w:proofErr w:type="spellEnd"/>
      <w:r w:rsidRPr="00EC3D05">
        <w:rPr>
          <w:rFonts w:ascii="Poppins" w:eastAsia="Calibri" w:hAnsi="Poppins" w:cs="Poppins"/>
          <w:color w:val="2053E4"/>
        </w:rPr>
        <w:t>)</w:t>
      </w:r>
    </w:p>
    <w:p w14:paraId="307193C8" w14:textId="52FBE3C7" w:rsidR="008B76C8" w:rsidRPr="00EC3D05" w:rsidRDefault="0011226A" w:rsidP="008B76C8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11226A">
        <w:rPr>
          <w:rFonts w:ascii="Poppins" w:eastAsia="Calibri" w:hAnsi="Poppins" w:cs="Poppins"/>
          <w:color w:val="2053E4"/>
        </w:rPr>
        <w:drawing>
          <wp:inline distT="0" distB="0" distL="0" distR="0" wp14:anchorId="245E198B" wp14:editId="13F92D92">
            <wp:extent cx="4413250" cy="1802862"/>
            <wp:effectExtent l="152400" t="152400" r="368300" b="3689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543" cy="1811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8D28C" w14:textId="77777777" w:rsidR="00082C64" w:rsidRPr="00082C64" w:rsidRDefault="00082C64" w:rsidP="00EC3D05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082C64">
        <w:rPr>
          <w:rFonts w:ascii="Poppins" w:eastAsia="Calibri" w:hAnsi="Poppins" w:cs="Poppins"/>
          <w:b/>
          <w:bCs/>
          <w:color w:val="2053E4"/>
        </w:rPr>
        <w:t>Accede a WAC desde otro equipo para Verificar: https://ip-servidor:443</w:t>
      </w:r>
    </w:p>
    <w:p w14:paraId="2F4201A1" w14:textId="77777777" w:rsidR="00082C64" w:rsidRDefault="00082C64" w:rsidP="00EC3D05">
      <w:pPr>
        <w:pStyle w:val="TEXTO"/>
        <w:numPr>
          <w:ilvl w:val="0"/>
          <w:numId w:val="39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Nombre de la maquina</w:t>
      </w:r>
    </w:p>
    <w:p w14:paraId="512B08AC" w14:textId="778A716F" w:rsidR="0030300C" w:rsidRPr="00EC3D05" w:rsidRDefault="0030300C" w:rsidP="0030300C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30300C">
        <w:rPr>
          <w:rFonts w:ascii="Poppins" w:eastAsia="Calibri" w:hAnsi="Poppins" w:cs="Poppins"/>
          <w:noProof/>
          <w:color w:val="2053E4"/>
        </w:rPr>
        <w:drawing>
          <wp:inline distT="0" distB="0" distL="0" distR="0" wp14:anchorId="152EA6C3" wp14:editId="4FBCD263">
            <wp:extent cx="2133898" cy="1619476"/>
            <wp:effectExtent l="152400" t="152400" r="361950" b="36195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53CE1" w14:textId="77777777" w:rsidR="00082C64" w:rsidRDefault="00082C64" w:rsidP="00EC3D05">
      <w:pPr>
        <w:pStyle w:val="TEXTO"/>
        <w:numPr>
          <w:ilvl w:val="0"/>
          <w:numId w:val="39"/>
        </w:numPr>
        <w:ind w:left="1080"/>
        <w:rPr>
          <w:rFonts w:ascii="Poppins" w:eastAsia="Calibri" w:hAnsi="Poppins" w:cs="Poppins"/>
          <w:color w:val="2053E4"/>
        </w:rPr>
      </w:pPr>
      <w:proofErr w:type="spellStart"/>
      <w:r w:rsidRPr="00EC3D05">
        <w:rPr>
          <w:rFonts w:ascii="Poppins" w:eastAsia="Calibri" w:hAnsi="Poppins" w:cs="Poppins"/>
          <w:color w:val="2053E4"/>
        </w:rPr>
        <w:t>Ip</w:t>
      </w:r>
      <w:proofErr w:type="spellEnd"/>
    </w:p>
    <w:p w14:paraId="2FD287CA" w14:textId="0237621B" w:rsidR="00C947AB" w:rsidRPr="0011226A" w:rsidRDefault="00C32B19" w:rsidP="0011226A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C32B19">
        <w:rPr>
          <w:rFonts w:ascii="Poppins" w:eastAsia="Calibri" w:hAnsi="Poppins" w:cs="Poppins"/>
          <w:noProof/>
          <w:color w:val="2053E4"/>
        </w:rPr>
        <w:drawing>
          <wp:inline distT="0" distB="0" distL="0" distR="0" wp14:anchorId="5ED8F799" wp14:editId="4908A51C">
            <wp:extent cx="5082540" cy="788163"/>
            <wp:effectExtent l="152400" t="152400" r="365760" b="35496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7916" cy="793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2F8AA" w14:textId="6BB2FAD6" w:rsidR="00082C64" w:rsidRDefault="00082C64" w:rsidP="00EC3D05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082C64">
        <w:rPr>
          <w:rFonts w:ascii="Poppins" w:eastAsia="Calibri" w:hAnsi="Poppins" w:cs="Poppins"/>
          <w:b/>
          <w:bCs/>
          <w:color w:val="2053E4"/>
        </w:rPr>
        <w:lastRenderedPageBreak/>
        <w:t>Crea un grupo de trabajo llamado SMR2</w:t>
      </w:r>
    </w:p>
    <w:p w14:paraId="21FC4441" w14:textId="15668593" w:rsidR="00B917DA" w:rsidRPr="00082C64" w:rsidRDefault="00B917DA" w:rsidP="00B917DA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B917DA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191F182B" wp14:editId="3F3BB370">
            <wp:extent cx="2474282" cy="2292350"/>
            <wp:effectExtent l="152400" t="152400" r="364490" b="3556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3588" cy="2300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CA6D05" w14:textId="77777777" w:rsidR="00082C64" w:rsidRDefault="00082C64" w:rsidP="00EC3D05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082C64">
        <w:rPr>
          <w:rFonts w:ascii="Poppins" w:eastAsia="Calibri" w:hAnsi="Poppins" w:cs="Poppins"/>
          <w:b/>
          <w:bCs/>
          <w:color w:val="2053E4"/>
        </w:rPr>
        <w:t xml:space="preserve">Agrega dos relojes: Atenas y </w:t>
      </w:r>
      <w:proofErr w:type="spellStart"/>
      <w:r w:rsidRPr="00082C64">
        <w:rPr>
          <w:rFonts w:ascii="Poppins" w:eastAsia="Calibri" w:hAnsi="Poppins" w:cs="Poppins"/>
          <w:b/>
          <w:bCs/>
          <w:color w:val="2053E4"/>
        </w:rPr>
        <w:t>Hawai</w:t>
      </w:r>
      <w:proofErr w:type="spellEnd"/>
    </w:p>
    <w:p w14:paraId="167F159D" w14:textId="6A084826" w:rsidR="005270B0" w:rsidRPr="00082C64" w:rsidRDefault="005270B0" w:rsidP="005270B0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5270B0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5AC4D3A3" wp14:editId="5D476F4B">
            <wp:extent cx="2438400" cy="2350133"/>
            <wp:effectExtent l="152400" t="152400" r="361950" b="3556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104" cy="2368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53BCD" w14:textId="77777777" w:rsidR="00082C64" w:rsidRDefault="00082C64" w:rsidP="00EC3D05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082C64">
        <w:rPr>
          <w:rFonts w:ascii="Poppins" w:eastAsia="Calibri" w:hAnsi="Poppins" w:cs="Poppins"/>
          <w:b/>
          <w:bCs/>
          <w:color w:val="2053E4"/>
        </w:rPr>
        <w:t xml:space="preserve">Verifica la información del sistema con </w:t>
      </w:r>
      <w:proofErr w:type="spellStart"/>
      <w:r w:rsidRPr="00082C64">
        <w:rPr>
          <w:rFonts w:ascii="Poppins" w:eastAsia="Calibri" w:hAnsi="Poppins" w:cs="Poppins"/>
          <w:b/>
          <w:bCs/>
          <w:color w:val="2053E4"/>
        </w:rPr>
        <w:t>systeminfo</w:t>
      </w:r>
      <w:proofErr w:type="spellEnd"/>
    </w:p>
    <w:p w14:paraId="3373C2CC" w14:textId="7D5CE2FD" w:rsidR="004C1071" w:rsidRPr="00082C64" w:rsidRDefault="004C1071" w:rsidP="00C947AB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4C1071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1AF2BF6E" wp14:editId="153C07C4">
            <wp:extent cx="4143913" cy="1612900"/>
            <wp:effectExtent l="152400" t="152400" r="371475" b="3683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502" cy="1619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3D8EC" w14:textId="77777777" w:rsidR="00082C64" w:rsidRPr="00082C64" w:rsidRDefault="00082C64" w:rsidP="00EC3D05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082C64">
        <w:rPr>
          <w:rFonts w:ascii="Poppins" w:eastAsia="Calibri" w:hAnsi="Poppins" w:cs="Poppins"/>
          <w:b/>
          <w:bCs/>
          <w:color w:val="2053E4"/>
        </w:rPr>
        <w:lastRenderedPageBreak/>
        <w:t>Desde el administrador del servidor:</w:t>
      </w:r>
    </w:p>
    <w:p w14:paraId="5CF5D171" w14:textId="77777777" w:rsidR="00082C64" w:rsidRPr="00EC3D05" w:rsidRDefault="00082C64" w:rsidP="00EC3D05">
      <w:pPr>
        <w:pStyle w:val="TEXTO"/>
        <w:numPr>
          <w:ilvl w:val="0"/>
          <w:numId w:val="40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Actualizaciones:</w:t>
      </w:r>
    </w:p>
    <w:p w14:paraId="5D70B19E" w14:textId="77777777" w:rsidR="00082C64" w:rsidRDefault="00082C64" w:rsidP="007A61EE">
      <w:pPr>
        <w:pStyle w:val="TEXTO"/>
        <w:numPr>
          <w:ilvl w:val="1"/>
          <w:numId w:val="40"/>
        </w:numPr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Las actualizaciones automáticas deberán estar habilitadas.</w:t>
      </w:r>
    </w:p>
    <w:p w14:paraId="525E4854" w14:textId="1E92E70C" w:rsidR="0023084B" w:rsidRPr="00EC3D05" w:rsidRDefault="00DA2C01" w:rsidP="0023084B">
      <w:pPr>
        <w:pStyle w:val="TEXTO"/>
        <w:ind w:left="2160"/>
        <w:rPr>
          <w:rFonts w:ascii="Poppins" w:eastAsia="Calibri" w:hAnsi="Poppins" w:cs="Poppins"/>
          <w:color w:val="2053E4"/>
        </w:rPr>
      </w:pPr>
      <w:r w:rsidRPr="00DA2C01">
        <w:rPr>
          <w:rFonts w:ascii="Poppins" w:eastAsia="Calibri" w:hAnsi="Poppins" w:cs="Poppins"/>
          <w:color w:val="2053E4"/>
        </w:rPr>
        <w:drawing>
          <wp:inline distT="0" distB="0" distL="0" distR="0" wp14:anchorId="04B6892F" wp14:editId="7C9EE3EF">
            <wp:extent cx="4387850" cy="520834"/>
            <wp:effectExtent l="152400" t="152400" r="355600" b="3556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714" cy="528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AE4DF" w14:textId="77777777" w:rsidR="00082C64" w:rsidRDefault="00082C64" w:rsidP="00EC3D05">
      <w:pPr>
        <w:pStyle w:val="TEXTO"/>
        <w:numPr>
          <w:ilvl w:val="0"/>
          <w:numId w:val="40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Pon las horas activas desde las 7:00 hasta las 20:00</w:t>
      </w:r>
    </w:p>
    <w:p w14:paraId="4102BE2E" w14:textId="1472661F" w:rsidR="008E6F27" w:rsidRPr="00EC3D05" w:rsidRDefault="008E6F27" w:rsidP="008E6F27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8E6F27">
        <w:rPr>
          <w:rFonts w:ascii="Poppins" w:eastAsia="Calibri" w:hAnsi="Poppins" w:cs="Poppins"/>
          <w:color w:val="2053E4"/>
        </w:rPr>
        <w:drawing>
          <wp:inline distT="0" distB="0" distL="0" distR="0" wp14:anchorId="03C480D1" wp14:editId="64F4588B">
            <wp:extent cx="3086100" cy="1902797"/>
            <wp:effectExtent l="152400" t="152400" r="361950" b="3644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777" cy="1910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B1D20" w14:textId="3864C390" w:rsidR="00082C64" w:rsidRDefault="00082C64" w:rsidP="00EC3D05">
      <w:pPr>
        <w:pStyle w:val="TEXTO"/>
        <w:numPr>
          <w:ilvl w:val="0"/>
          <w:numId w:val="40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Muestra el historial de actu</w:t>
      </w:r>
      <w:r w:rsidR="00DA2C01">
        <w:rPr>
          <w:rFonts w:ascii="Poppins" w:eastAsia="Calibri" w:hAnsi="Poppins" w:cs="Poppins"/>
          <w:color w:val="2053E4"/>
        </w:rPr>
        <w:softHyphen/>
      </w:r>
      <w:r w:rsidR="00DA2C01">
        <w:rPr>
          <w:rFonts w:ascii="Poppins" w:eastAsia="Calibri" w:hAnsi="Poppins" w:cs="Poppins"/>
          <w:color w:val="2053E4"/>
        </w:rPr>
        <w:softHyphen/>
      </w:r>
      <w:r w:rsidR="00DA2C01">
        <w:rPr>
          <w:rFonts w:ascii="Poppins" w:eastAsia="Calibri" w:hAnsi="Poppins" w:cs="Poppins"/>
          <w:color w:val="2053E4"/>
        </w:rPr>
        <w:softHyphen/>
      </w:r>
      <w:r w:rsidR="00DA2C01">
        <w:rPr>
          <w:rFonts w:ascii="Poppins" w:eastAsia="Calibri" w:hAnsi="Poppins" w:cs="Poppins"/>
          <w:color w:val="2053E4"/>
        </w:rPr>
        <w:softHyphen/>
      </w:r>
      <w:r w:rsidR="00DA2C01">
        <w:rPr>
          <w:rFonts w:ascii="Poppins" w:eastAsia="Calibri" w:hAnsi="Poppins" w:cs="Poppins"/>
          <w:color w:val="2053E4"/>
        </w:rPr>
        <w:softHyphen/>
      </w:r>
      <w:r w:rsidRPr="00EC3D05">
        <w:rPr>
          <w:rFonts w:ascii="Poppins" w:eastAsia="Calibri" w:hAnsi="Poppins" w:cs="Poppins"/>
          <w:color w:val="2053E4"/>
        </w:rPr>
        <w:t>alizaciones</w:t>
      </w:r>
    </w:p>
    <w:p w14:paraId="202E0C14" w14:textId="53BCF1C6" w:rsidR="003A1DDC" w:rsidRPr="00EC3D05" w:rsidRDefault="003A1DDC" w:rsidP="00C947AB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3A1DDC">
        <w:rPr>
          <w:rFonts w:ascii="Poppins" w:eastAsia="Calibri" w:hAnsi="Poppins" w:cs="Poppins"/>
          <w:color w:val="2053E4"/>
        </w:rPr>
        <w:drawing>
          <wp:inline distT="0" distB="0" distL="0" distR="0" wp14:anchorId="486C88A7" wp14:editId="70CBE34F">
            <wp:extent cx="3117065" cy="1454150"/>
            <wp:effectExtent l="152400" t="152400" r="369570" b="3556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8534"/>
                    <a:stretch/>
                  </pic:blipFill>
                  <pic:spPr bwMode="auto">
                    <a:xfrm>
                      <a:off x="0" y="0"/>
                      <a:ext cx="3134683" cy="1462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90D80" w14:textId="6CAF0D69" w:rsidR="00082C64" w:rsidRDefault="00082C64" w:rsidP="00EC3D05">
      <w:pPr>
        <w:pStyle w:val="TEXTO"/>
        <w:numPr>
          <w:ilvl w:val="0"/>
          <w:numId w:val="40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Muestra si hay actualizaciones pendientes</w:t>
      </w:r>
    </w:p>
    <w:p w14:paraId="10F552B3" w14:textId="08D00CAD" w:rsidR="00C947AB" w:rsidRDefault="00C947AB" w:rsidP="003A1DDC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500AEC">
        <w:rPr>
          <w:rFonts w:ascii="Poppins" w:eastAsia="Calibri" w:hAnsi="Poppins" w:cs="Poppins"/>
          <w:color w:val="2053E4"/>
        </w:rPr>
        <w:drawing>
          <wp:anchor distT="0" distB="0" distL="114300" distR="114300" simplePos="0" relativeHeight="251789824" behindDoc="0" locked="0" layoutInCell="1" allowOverlap="1" wp14:anchorId="57D70D0D" wp14:editId="21624AFE">
            <wp:simplePos x="0" y="0"/>
            <wp:positionH relativeFrom="column">
              <wp:posOffset>840105</wp:posOffset>
            </wp:positionH>
            <wp:positionV relativeFrom="paragraph">
              <wp:posOffset>158115</wp:posOffset>
            </wp:positionV>
            <wp:extent cx="3329811" cy="857250"/>
            <wp:effectExtent l="152400" t="152400" r="366395" b="3619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811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294E8" w14:textId="6CADA7AC" w:rsidR="00C947AB" w:rsidRDefault="00C947AB" w:rsidP="003A1DDC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4D220AEA" w14:textId="77777777" w:rsidR="00C947AB" w:rsidRDefault="00C947AB" w:rsidP="003A1DDC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7E93BAEE" w14:textId="35BF5942" w:rsidR="003A1DDC" w:rsidRPr="00EC3D05" w:rsidRDefault="003A1DDC" w:rsidP="003A1DDC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573795CE" w14:textId="77777777" w:rsidR="00082C64" w:rsidRDefault="00082C64" w:rsidP="00EC3D05">
      <w:pPr>
        <w:pStyle w:val="TEXTO"/>
        <w:numPr>
          <w:ilvl w:val="0"/>
          <w:numId w:val="40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lastRenderedPageBreak/>
        <w:t>Mostrar notificaciones de actualizaciones cuando un equipo requiera reinicio para finalizar la actualización</w:t>
      </w:r>
    </w:p>
    <w:p w14:paraId="02548EAB" w14:textId="7E62585C" w:rsidR="00500AEC" w:rsidRPr="00EC3D05" w:rsidRDefault="00500AEC" w:rsidP="00500AEC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500AEC">
        <w:rPr>
          <w:rFonts w:ascii="Poppins" w:eastAsia="Calibri" w:hAnsi="Poppins" w:cs="Poppins"/>
          <w:color w:val="2053E4"/>
        </w:rPr>
        <w:drawing>
          <wp:inline distT="0" distB="0" distL="0" distR="0" wp14:anchorId="1DE4CA65" wp14:editId="5826079E">
            <wp:extent cx="4667250" cy="892729"/>
            <wp:effectExtent l="152400" t="152400" r="361950" b="3651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750" cy="89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7AE36B" w14:textId="77777777" w:rsidR="00082C64" w:rsidRDefault="00082C64" w:rsidP="00EC3D05">
      <w:pPr>
        <w:pStyle w:val="TEXTO"/>
        <w:numPr>
          <w:ilvl w:val="0"/>
          <w:numId w:val="40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Pausar actualizaciones durante 3 días</w:t>
      </w:r>
    </w:p>
    <w:p w14:paraId="4ABC7A71" w14:textId="0F701BA6" w:rsidR="004F50A1" w:rsidRPr="00EC3D05" w:rsidRDefault="004F50A1" w:rsidP="004F50A1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4F50A1">
        <w:rPr>
          <w:rFonts w:ascii="Poppins" w:eastAsia="Calibri" w:hAnsi="Poppins" w:cs="Poppins"/>
          <w:color w:val="2053E4"/>
        </w:rPr>
        <w:drawing>
          <wp:inline distT="0" distB="0" distL="0" distR="0" wp14:anchorId="5AE16C5F" wp14:editId="69AFCEB0">
            <wp:extent cx="5038090" cy="738592"/>
            <wp:effectExtent l="152400" t="152400" r="353060" b="3663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134" cy="744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342B5" w14:textId="77777777" w:rsidR="00082C64" w:rsidRPr="00EC3D05" w:rsidRDefault="00082C64" w:rsidP="00EC3D05">
      <w:pPr>
        <w:pStyle w:val="TEXTO"/>
        <w:numPr>
          <w:ilvl w:val="0"/>
          <w:numId w:val="40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Fecha y hora</w:t>
      </w:r>
    </w:p>
    <w:p w14:paraId="0BD2F47F" w14:textId="77777777" w:rsidR="00082C64" w:rsidRDefault="00082C64" w:rsidP="00EC3D05">
      <w:pPr>
        <w:pStyle w:val="TEXTO"/>
        <w:numPr>
          <w:ilvl w:val="1"/>
          <w:numId w:val="40"/>
        </w:numPr>
        <w:ind w:left="180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El sistema deberá ajustar automáticamente los cambios de horario, pero no deberá avisarnos cuando lo haga.</w:t>
      </w:r>
    </w:p>
    <w:p w14:paraId="5CB2FD54" w14:textId="142D46F4" w:rsidR="00DC2822" w:rsidRDefault="00733742" w:rsidP="00DC2822">
      <w:pPr>
        <w:pStyle w:val="TEXTO"/>
        <w:ind w:left="1800"/>
        <w:rPr>
          <w:rFonts w:ascii="Poppins" w:eastAsia="Calibri" w:hAnsi="Poppins" w:cs="Poppins"/>
          <w:color w:val="2053E4"/>
        </w:rPr>
      </w:pPr>
      <w:r w:rsidRPr="00733742">
        <w:rPr>
          <w:rFonts w:ascii="Poppins" w:eastAsia="Calibri" w:hAnsi="Poppins" w:cs="Poppins"/>
          <w:color w:val="2053E4"/>
        </w:rPr>
        <w:drawing>
          <wp:inline distT="0" distB="0" distL="0" distR="0" wp14:anchorId="2807B052" wp14:editId="43F64BD8">
            <wp:extent cx="3391373" cy="581106"/>
            <wp:effectExtent l="152400" t="152400" r="361950" b="3714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81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801D31" w14:textId="101043C1" w:rsidR="00BA7A94" w:rsidRPr="00EC3D05" w:rsidRDefault="00BA7A94" w:rsidP="00BA7A94">
      <w:pPr>
        <w:pStyle w:val="TEXTO"/>
        <w:ind w:left="1800"/>
        <w:rPr>
          <w:rFonts w:ascii="Poppins" w:eastAsia="Calibri" w:hAnsi="Poppins" w:cs="Poppins"/>
          <w:color w:val="2053E4"/>
        </w:rPr>
      </w:pPr>
      <w:r w:rsidRPr="00BA7A94">
        <w:rPr>
          <w:rFonts w:ascii="Poppins" w:eastAsia="Calibri" w:hAnsi="Poppins" w:cs="Poppins"/>
          <w:color w:val="2053E4"/>
        </w:rPr>
        <w:drawing>
          <wp:inline distT="0" distB="0" distL="0" distR="0" wp14:anchorId="5B0409D8" wp14:editId="5625F3EC">
            <wp:extent cx="3829584" cy="828791"/>
            <wp:effectExtent l="152400" t="152400" r="361950" b="3714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28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BEA82A" w14:textId="77777777" w:rsidR="00C947AB" w:rsidRDefault="00C947AB" w:rsidP="00C947AB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73A53EA6" w14:textId="77777777" w:rsidR="00C947AB" w:rsidRDefault="00C947AB" w:rsidP="00C947AB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202FBE58" w14:textId="77777777" w:rsidR="00C947AB" w:rsidRDefault="00C947AB" w:rsidP="00C947AB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36FA5E57" w14:textId="5D14C461" w:rsidR="00082C64" w:rsidRDefault="00082C64" w:rsidP="00EC3D05">
      <w:pPr>
        <w:pStyle w:val="TEXTO"/>
        <w:numPr>
          <w:ilvl w:val="1"/>
          <w:numId w:val="40"/>
        </w:numPr>
        <w:ind w:left="180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lastRenderedPageBreak/>
        <w:t>El reloj se sincronizará con Internet, pero usará un servidor horario diferente del predeterminado.</w:t>
      </w:r>
    </w:p>
    <w:p w14:paraId="01358D6C" w14:textId="28BBD6C2" w:rsidR="00BC57DA" w:rsidRPr="00EC3D05" w:rsidRDefault="00BC57DA" w:rsidP="00BC57DA">
      <w:pPr>
        <w:pStyle w:val="TEXTO"/>
        <w:ind w:left="1800"/>
        <w:rPr>
          <w:rFonts w:ascii="Poppins" w:eastAsia="Calibri" w:hAnsi="Poppins" w:cs="Poppins"/>
          <w:color w:val="2053E4"/>
        </w:rPr>
      </w:pPr>
      <w:r w:rsidRPr="00BC57DA">
        <w:rPr>
          <w:rFonts w:ascii="Poppins" w:eastAsia="Calibri" w:hAnsi="Poppins" w:cs="Poppins"/>
          <w:color w:val="2053E4"/>
        </w:rPr>
        <w:drawing>
          <wp:inline distT="0" distB="0" distL="0" distR="0" wp14:anchorId="492A8813" wp14:editId="6B54917A">
            <wp:extent cx="3225119" cy="1422400"/>
            <wp:effectExtent l="152400" t="152400" r="356870" b="3683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2477" cy="1430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1FDE8" w14:textId="77777777" w:rsidR="00082C64" w:rsidRPr="00EC3D05" w:rsidRDefault="00082C64" w:rsidP="00EC3D05">
      <w:pPr>
        <w:pStyle w:val="TEXTO"/>
        <w:numPr>
          <w:ilvl w:val="0"/>
          <w:numId w:val="40"/>
        </w:numPr>
        <w:ind w:left="108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Configuración IP</w:t>
      </w:r>
    </w:p>
    <w:p w14:paraId="6D768000" w14:textId="77777777" w:rsidR="00082C64" w:rsidRDefault="00082C64" w:rsidP="00EC3D05">
      <w:pPr>
        <w:pStyle w:val="TEXTO"/>
        <w:numPr>
          <w:ilvl w:val="1"/>
          <w:numId w:val="40"/>
        </w:numPr>
        <w:ind w:left="180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La configuración de red deberá tener deshabilitado el protocolo TCP/IPv6, mientras que TCP/IPv4 usará una IP fija y un DNS principal la IP fija del servidor</w:t>
      </w:r>
    </w:p>
    <w:p w14:paraId="684C6AC5" w14:textId="7BA80794" w:rsidR="001139CC" w:rsidRDefault="008D0B01" w:rsidP="00C947AB">
      <w:pPr>
        <w:pStyle w:val="TEXTO"/>
        <w:ind w:left="1800"/>
        <w:rPr>
          <w:rFonts w:ascii="Poppins" w:eastAsia="Calibri" w:hAnsi="Poppins" w:cs="Poppins"/>
          <w:color w:val="2053E4"/>
        </w:rPr>
      </w:pPr>
      <w:r w:rsidRPr="008D0B01">
        <w:rPr>
          <w:rFonts w:ascii="Poppins" w:eastAsia="Calibri" w:hAnsi="Poppins" w:cs="Poppins"/>
          <w:color w:val="2053E4"/>
        </w:rPr>
        <w:drawing>
          <wp:inline distT="0" distB="0" distL="0" distR="0" wp14:anchorId="403DDDC6" wp14:editId="7953F8E1">
            <wp:extent cx="2495898" cy="190527"/>
            <wp:effectExtent l="152400" t="152400" r="342900" b="3619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90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A6D1A" w14:textId="634055B4" w:rsidR="001139CC" w:rsidRDefault="008D0B01" w:rsidP="001139CC">
      <w:pPr>
        <w:pStyle w:val="TEXTO"/>
        <w:ind w:left="1800"/>
        <w:rPr>
          <w:rFonts w:ascii="Poppins" w:eastAsia="Calibri" w:hAnsi="Poppins" w:cs="Poppins"/>
          <w:color w:val="2053E4"/>
        </w:rPr>
      </w:pPr>
      <w:r w:rsidRPr="008D0B01">
        <w:rPr>
          <w:rFonts w:ascii="Poppins" w:eastAsia="Calibri" w:hAnsi="Poppins" w:cs="Poppins"/>
          <w:color w:val="2053E4"/>
        </w:rPr>
        <w:drawing>
          <wp:inline distT="0" distB="0" distL="0" distR="0" wp14:anchorId="3624BBE0" wp14:editId="25E6FE5B">
            <wp:extent cx="2971800" cy="2604155"/>
            <wp:effectExtent l="152400" t="152400" r="361950" b="3676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8710" cy="261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A9BA3C" w14:textId="77777777" w:rsidR="00D35587" w:rsidRDefault="00D35587" w:rsidP="00D35587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2A9C2278" w14:textId="77777777" w:rsidR="00C947AB" w:rsidRDefault="00C947AB" w:rsidP="00D35587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1DD986F1" w14:textId="77777777" w:rsidR="00C947AB" w:rsidRPr="00EC3D05" w:rsidRDefault="00C947AB" w:rsidP="00D35587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76196E37" w14:textId="77777777" w:rsidR="00082C64" w:rsidRPr="00EC3D05" w:rsidRDefault="00082C64" w:rsidP="00EC3D05">
      <w:pPr>
        <w:pStyle w:val="TEXTO"/>
        <w:numPr>
          <w:ilvl w:val="1"/>
          <w:numId w:val="40"/>
        </w:numPr>
        <w:ind w:left="180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lastRenderedPageBreak/>
        <w:t xml:space="preserve">Verifica la </w:t>
      </w:r>
      <w:proofErr w:type="spellStart"/>
      <w:r w:rsidRPr="00EC3D05">
        <w:rPr>
          <w:rFonts w:ascii="Poppins" w:eastAsia="Calibri" w:hAnsi="Poppins" w:cs="Poppins"/>
          <w:color w:val="2053E4"/>
        </w:rPr>
        <w:t>configuracion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 de red: Accede a </w:t>
      </w:r>
      <w:proofErr w:type="spellStart"/>
      <w:r w:rsidRPr="00EC3D05">
        <w:rPr>
          <w:rFonts w:ascii="Poppins" w:eastAsia="Calibri" w:hAnsi="Poppins" w:cs="Poppins"/>
          <w:color w:val="2053E4"/>
        </w:rPr>
        <w:t>cmd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 para verificar si hay conexión:</w:t>
      </w:r>
    </w:p>
    <w:p w14:paraId="48A63BAD" w14:textId="77777777" w:rsidR="00082C64" w:rsidRDefault="00082C64" w:rsidP="00EC3D05">
      <w:pPr>
        <w:pStyle w:val="TEXTO"/>
        <w:numPr>
          <w:ilvl w:val="2"/>
          <w:numId w:val="40"/>
        </w:numPr>
        <w:ind w:left="252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ping puerta de enlace   ping 8.8.8.8</w:t>
      </w:r>
    </w:p>
    <w:p w14:paraId="73D043B3" w14:textId="386B09A9" w:rsidR="00D35587" w:rsidRPr="00EC3D05" w:rsidRDefault="00A23087" w:rsidP="00A23087">
      <w:pPr>
        <w:pStyle w:val="TEXTO"/>
        <w:ind w:left="2520"/>
        <w:rPr>
          <w:rFonts w:ascii="Poppins" w:eastAsia="Calibri" w:hAnsi="Poppins" w:cs="Poppins"/>
          <w:color w:val="2053E4"/>
        </w:rPr>
      </w:pPr>
      <w:r w:rsidRPr="00A23087">
        <w:rPr>
          <w:rFonts w:ascii="Poppins" w:eastAsia="Calibri" w:hAnsi="Poppins" w:cs="Poppins"/>
          <w:color w:val="2053E4"/>
        </w:rPr>
        <w:drawing>
          <wp:inline distT="0" distB="0" distL="0" distR="0" wp14:anchorId="5C589E37" wp14:editId="482B3E52">
            <wp:extent cx="3505200" cy="1688527"/>
            <wp:effectExtent l="152400" t="152400" r="361950" b="3689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1951" cy="1691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DB960" w14:textId="587B28B2" w:rsidR="00A343CA" w:rsidRPr="00A343CA" w:rsidRDefault="00082C64" w:rsidP="00A343CA">
      <w:pPr>
        <w:pStyle w:val="TEXTO"/>
        <w:numPr>
          <w:ilvl w:val="1"/>
          <w:numId w:val="40"/>
        </w:numPr>
        <w:ind w:left="180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 xml:space="preserve">systeminfo.exe y </w:t>
      </w:r>
      <w:proofErr w:type="spellStart"/>
      <w:r w:rsidRPr="00EC3D05">
        <w:rPr>
          <w:rFonts w:ascii="Poppins" w:eastAsia="Calibri" w:hAnsi="Poppins" w:cs="Poppins"/>
          <w:color w:val="2053E4"/>
        </w:rPr>
        <w:t>y</w:t>
      </w:r>
      <w:proofErr w:type="spellEnd"/>
      <w:r w:rsidRPr="00EC3D05">
        <w:rPr>
          <w:rFonts w:ascii="Poppins" w:eastAsia="Calibri" w:hAnsi="Poppins" w:cs="Poppins"/>
          <w:color w:val="2053E4"/>
        </w:rPr>
        <w:t xml:space="preserve"> msinfo32.exe (captura de pantalla)</w:t>
      </w:r>
    </w:p>
    <w:p w14:paraId="0B7C91FB" w14:textId="2E3A3706" w:rsidR="00D35587" w:rsidRDefault="00A23087" w:rsidP="00D35587">
      <w:pPr>
        <w:pStyle w:val="TEXTO"/>
        <w:ind w:left="1800"/>
        <w:rPr>
          <w:rFonts w:ascii="Poppins" w:eastAsia="Calibri" w:hAnsi="Poppins" w:cs="Poppins"/>
          <w:color w:val="2053E4"/>
        </w:rPr>
      </w:pPr>
      <w:r w:rsidRPr="004C1071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2CD7CC40" wp14:editId="61CCFCA0">
            <wp:extent cx="3866562" cy="1504950"/>
            <wp:effectExtent l="152400" t="152400" r="362585" b="3619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0058" cy="1514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F49FF" w14:textId="4E5ADE71" w:rsidR="00A343CA" w:rsidRPr="00EC3D05" w:rsidRDefault="00287849" w:rsidP="00D35587">
      <w:pPr>
        <w:pStyle w:val="TEXTO"/>
        <w:ind w:left="1800"/>
        <w:rPr>
          <w:rFonts w:ascii="Poppins" w:eastAsia="Calibri" w:hAnsi="Poppins" w:cs="Poppins"/>
          <w:color w:val="2053E4"/>
        </w:rPr>
      </w:pPr>
      <w:r w:rsidRPr="00287849">
        <w:rPr>
          <w:rFonts w:ascii="Poppins" w:eastAsia="Calibri" w:hAnsi="Poppins" w:cs="Poppins"/>
          <w:color w:val="2053E4"/>
        </w:rPr>
        <w:drawing>
          <wp:inline distT="0" distB="0" distL="0" distR="0" wp14:anchorId="0F1481B3" wp14:editId="57D025AC">
            <wp:extent cx="3848100" cy="1795192"/>
            <wp:effectExtent l="152400" t="152400" r="361950" b="3575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4467" cy="18028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4108A1" w14:textId="77777777" w:rsidR="00C947AB" w:rsidRDefault="00C947AB" w:rsidP="00C947AB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502F4C29" w14:textId="77777777" w:rsidR="00C947AB" w:rsidRDefault="00C947AB" w:rsidP="00C947AB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59801342" w14:textId="77777777" w:rsidR="00C947AB" w:rsidRDefault="00C947AB" w:rsidP="00C947AB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026F75B8" w14:textId="1004691C" w:rsidR="00082C64" w:rsidRPr="00EC3D05" w:rsidRDefault="00082C64" w:rsidP="00EC3D05">
      <w:pPr>
        <w:pStyle w:val="TEXTO"/>
        <w:numPr>
          <w:ilvl w:val="1"/>
          <w:numId w:val="40"/>
        </w:numPr>
        <w:ind w:left="180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lastRenderedPageBreak/>
        <w:t>verifica si resuelve la resolución de nombres</w:t>
      </w:r>
    </w:p>
    <w:p w14:paraId="7157BF0B" w14:textId="09DDD404" w:rsidR="00082C64" w:rsidRPr="00C947AB" w:rsidRDefault="00082C64" w:rsidP="00C947AB">
      <w:pPr>
        <w:pStyle w:val="TEXTO"/>
        <w:numPr>
          <w:ilvl w:val="2"/>
          <w:numId w:val="40"/>
        </w:numPr>
        <w:ind w:left="2520"/>
        <w:rPr>
          <w:rFonts w:ascii="Poppins" w:eastAsia="Calibri" w:hAnsi="Poppins" w:cs="Poppins"/>
          <w:color w:val="2053E4"/>
        </w:rPr>
      </w:pPr>
      <w:r w:rsidRPr="00EC3D05">
        <w:rPr>
          <w:rFonts w:ascii="Poppins" w:eastAsia="Calibri" w:hAnsi="Poppins" w:cs="Poppins"/>
          <w:color w:val="2053E4"/>
        </w:rPr>
        <w:t>nslookup www.google.com</w:t>
      </w:r>
    </w:p>
    <w:p w14:paraId="70CD62CA" w14:textId="3B9B6374" w:rsidR="00E71DAF" w:rsidRPr="001A72E0" w:rsidRDefault="00E71DAF" w:rsidP="00E71DAF">
      <w:pPr>
        <w:pStyle w:val="TEXTO"/>
        <w:ind w:left="1980" w:firstLine="360"/>
        <w:rPr>
          <w:rFonts w:ascii="Poppins" w:eastAsia="Calibri" w:hAnsi="Poppins" w:cs="Poppins"/>
          <w:b/>
          <w:bCs/>
          <w:color w:val="2053E4"/>
        </w:rPr>
      </w:pPr>
      <w:r w:rsidRPr="00E71DAF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53433779" wp14:editId="1C0A68F5">
            <wp:extent cx="3591426" cy="1352739"/>
            <wp:effectExtent l="152400" t="152400" r="352425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52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E6588" w14:textId="77777777" w:rsidR="0007081F" w:rsidRDefault="0007081F" w:rsidP="0007081F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07081F">
        <w:rPr>
          <w:rFonts w:ascii="Poppins" w:eastAsia="Calibri" w:hAnsi="Poppins" w:cs="Poppins"/>
          <w:b/>
          <w:bCs/>
          <w:color w:val="2053E4"/>
        </w:rPr>
        <w:t>Reinicio del equipo en 10 minutos indicando una razón del reinicio mediante comandos</w:t>
      </w:r>
    </w:p>
    <w:p w14:paraId="61B4D568" w14:textId="40F3A31D" w:rsidR="007A5BBB" w:rsidRDefault="006B5AAC" w:rsidP="00C947AB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6B5AAC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75846114" wp14:editId="287FBFE5">
            <wp:extent cx="3200847" cy="333422"/>
            <wp:effectExtent l="152400" t="152400" r="361950" b="3714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33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C68C7" w14:textId="741207F9" w:rsidR="00791E5E" w:rsidRPr="0007081F" w:rsidRDefault="00C947AB" w:rsidP="0007081F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2709C8">
        <w:rPr>
          <w:rFonts w:ascii="Poppins" w:eastAsia="Calibri" w:hAnsi="Poppins" w:cs="Poppins"/>
          <w:color w:val="2053E4"/>
        </w:rPr>
        <w:drawing>
          <wp:anchor distT="0" distB="0" distL="114300" distR="114300" simplePos="0" relativeHeight="251790848" behindDoc="0" locked="0" layoutInCell="1" allowOverlap="1" wp14:anchorId="014AD395" wp14:editId="337C3D94">
            <wp:simplePos x="0" y="0"/>
            <wp:positionH relativeFrom="margin">
              <wp:align>right</wp:align>
            </wp:positionH>
            <wp:positionV relativeFrom="paragraph">
              <wp:posOffset>831215</wp:posOffset>
            </wp:positionV>
            <wp:extent cx="2457450" cy="1470660"/>
            <wp:effectExtent l="152400" t="152400" r="361950" b="35814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7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E5E">
        <w:rPr>
          <w:rFonts w:ascii="Poppins" w:eastAsia="Calibri" w:hAnsi="Poppins" w:cs="Poppins"/>
          <w:b/>
          <w:bCs/>
          <w:color w:val="2053E4"/>
        </w:rPr>
        <w:t xml:space="preserve">Crea </w:t>
      </w:r>
      <w:r w:rsidR="00791E5E" w:rsidRPr="0007081F">
        <w:rPr>
          <w:rFonts w:ascii="Poppins" w:eastAsia="Calibri" w:hAnsi="Poppins" w:cs="Poppins"/>
          <w:b/>
          <w:bCs/>
          <w:color w:val="2053E4"/>
        </w:rPr>
        <w:t xml:space="preserve">en el escritorio de tu servidor una consola denominada </w:t>
      </w:r>
      <w:proofErr w:type="spellStart"/>
      <w:r w:rsidR="00791E5E" w:rsidRPr="0007081F">
        <w:rPr>
          <w:rFonts w:ascii="Poppins" w:eastAsia="Calibri" w:hAnsi="Poppins" w:cs="Poppins"/>
          <w:b/>
          <w:bCs/>
          <w:color w:val="2053E4"/>
        </w:rPr>
        <w:t>Herramientas.comunes-TuNombre.msc</w:t>
      </w:r>
      <w:proofErr w:type="spellEnd"/>
      <w:r w:rsidR="00791E5E" w:rsidRPr="0007081F">
        <w:rPr>
          <w:rFonts w:ascii="Poppins" w:eastAsia="Calibri" w:hAnsi="Poppins" w:cs="Poppins"/>
          <w:b/>
          <w:bCs/>
          <w:color w:val="2053E4"/>
        </w:rPr>
        <w:t xml:space="preserve"> donde incluyas las siguientes herramientas:</w:t>
      </w:r>
    </w:p>
    <w:p w14:paraId="636A1245" w14:textId="11D0030F" w:rsidR="0007081F" w:rsidRPr="0007081F" w:rsidRDefault="0007081F" w:rsidP="00791E5E">
      <w:pPr>
        <w:pStyle w:val="TEXTO"/>
        <w:numPr>
          <w:ilvl w:val="1"/>
          <w:numId w:val="31"/>
        </w:numPr>
        <w:ind w:left="1080"/>
        <w:rPr>
          <w:rFonts w:ascii="Poppins" w:eastAsia="Calibri" w:hAnsi="Poppins" w:cs="Poppins"/>
          <w:color w:val="2053E4"/>
        </w:rPr>
      </w:pPr>
      <w:r w:rsidRPr="0007081F">
        <w:rPr>
          <w:rFonts w:ascii="Poppins" w:eastAsia="Calibri" w:hAnsi="Poppins" w:cs="Poppins"/>
          <w:color w:val="2053E4"/>
        </w:rPr>
        <w:t>Administración del equipo</w:t>
      </w:r>
    </w:p>
    <w:p w14:paraId="774BD8F3" w14:textId="232545A4" w:rsidR="0007081F" w:rsidRPr="0007081F" w:rsidRDefault="0007081F" w:rsidP="00791E5E">
      <w:pPr>
        <w:pStyle w:val="TEXTO"/>
        <w:numPr>
          <w:ilvl w:val="1"/>
          <w:numId w:val="31"/>
        </w:numPr>
        <w:ind w:left="1080"/>
        <w:rPr>
          <w:rFonts w:ascii="Poppins" w:eastAsia="Calibri" w:hAnsi="Poppins" w:cs="Poppins"/>
          <w:color w:val="2053E4"/>
        </w:rPr>
      </w:pPr>
      <w:r w:rsidRPr="0007081F">
        <w:rPr>
          <w:rFonts w:ascii="Poppins" w:eastAsia="Calibri" w:hAnsi="Poppins" w:cs="Poppins"/>
          <w:color w:val="2053E4"/>
        </w:rPr>
        <w:t>Firewall de Windows</w:t>
      </w:r>
    </w:p>
    <w:p w14:paraId="33CED418" w14:textId="27B9045F" w:rsidR="0007081F" w:rsidRPr="0007081F" w:rsidRDefault="0007081F" w:rsidP="00791E5E">
      <w:pPr>
        <w:pStyle w:val="TEXTO"/>
        <w:numPr>
          <w:ilvl w:val="1"/>
          <w:numId w:val="31"/>
        </w:numPr>
        <w:ind w:left="1080"/>
        <w:rPr>
          <w:rFonts w:ascii="Poppins" w:eastAsia="Calibri" w:hAnsi="Poppins" w:cs="Poppins"/>
          <w:color w:val="2053E4"/>
        </w:rPr>
      </w:pPr>
      <w:r w:rsidRPr="0007081F">
        <w:rPr>
          <w:rFonts w:ascii="Poppins" w:eastAsia="Calibri" w:hAnsi="Poppins" w:cs="Poppins"/>
          <w:color w:val="2053E4"/>
        </w:rPr>
        <w:t>Servicios</w:t>
      </w:r>
    </w:p>
    <w:p w14:paraId="20AB7343" w14:textId="68575076" w:rsidR="0007081F" w:rsidRDefault="0007081F" w:rsidP="00791E5E">
      <w:pPr>
        <w:pStyle w:val="TEXTO"/>
        <w:numPr>
          <w:ilvl w:val="1"/>
          <w:numId w:val="31"/>
        </w:numPr>
        <w:ind w:left="1080"/>
        <w:rPr>
          <w:rFonts w:ascii="Poppins" w:eastAsia="Calibri" w:hAnsi="Poppins" w:cs="Poppins"/>
          <w:color w:val="2053E4"/>
        </w:rPr>
      </w:pPr>
      <w:r w:rsidRPr="0007081F">
        <w:rPr>
          <w:rFonts w:ascii="Poppins" w:eastAsia="Calibri" w:hAnsi="Poppins" w:cs="Poppins"/>
          <w:color w:val="2053E4"/>
        </w:rPr>
        <w:t>Programador de tareas</w:t>
      </w:r>
    </w:p>
    <w:p w14:paraId="5093D1F7" w14:textId="77777777" w:rsidR="00C947AB" w:rsidRDefault="00C947AB" w:rsidP="002709C8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14DA2A32" w14:textId="77777777" w:rsidR="00C947AB" w:rsidRDefault="00C947AB" w:rsidP="002709C8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398C4F8A" w14:textId="77777777" w:rsidR="00C947AB" w:rsidRDefault="00C947AB" w:rsidP="002709C8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27B62AD2" w14:textId="77777777" w:rsidR="00C947AB" w:rsidRDefault="00C947AB" w:rsidP="002709C8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0B167911" w14:textId="77777777" w:rsidR="00C947AB" w:rsidRDefault="00C947AB" w:rsidP="002709C8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46263ACA" w14:textId="77777777" w:rsidR="00C947AB" w:rsidRDefault="00C947AB" w:rsidP="002709C8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717A3D09" w14:textId="77777777" w:rsidR="00C947AB" w:rsidRPr="0007081F" w:rsidRDefault="00C947AB" w:rsidP="002709C8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6C71A34F" w14:textId="77777777" w:rsidR="0007081F" w:rsidRPr="0007081F" w:rsidRDefault="0007081F" w:rsidP="0007081F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07081F">
        <w:rPr>
          <w:rFonts w:ascii="Poppins" w:eastAsia="Calibri" w:hAnsi="Poppins" w:cs="Poppins"/>
          <w:b/>
          <w:bCs/>
          <w:color w:val="2053E4"/>
        </w:rPr>
        <w:lastRenderedPageBreak/>
        <w:t>Desde el símbolo del sistema y utilizando archivos .</w:t>
      </w:r>
      <w:proofErr w:type="spellStart"/>
      <w:r w:rsidRPr="0007081F">
        <w:rPr>
          <w:rFonts w:ascii="Poppins" w:eastAsia="Calibri" w:hAnsi="Poppins" w:cs="Poppins"/>
          <w:b/>
          <w:bCs/>
          <w:color w:val="2053E4"/>
        </w:rPr>
        <w:t>msc</w:t>
      </w:r>
      <w:proofErr w:type="spellEnd"/>
      <w:r w:rsidRPr="0007081F">
        <w:rPr>
          <w:rFonts w:ascii="Poppins" w:eastAsia="Calibri" w:hAnsi="Poppins" w:cs="Poppins"/>
          <w:b/>
          <w:bCs/>
          <w:color w:val="2053E4"/>
        </w:rPr>
        <w:t>, invoca las siguientes utilidades:</w:t>
      </w:r>
    </w:p>
    <w:p w14:paraId="5E9302F6" w14:textId="77777777" w:rsidR="0007081F" w:rsidRDefault="0007081F" w:rsidP="0007081F">
      <w:pPr>
        <w:pStyle w:val="TEXTO"/>
        <w:numPr>
          <w:ilvl w:val="0"/>
          <w:numId w:val="42"/>
        </w:numPr>
        <w:ind w:left="1080"/>
        <w:rPr>
          <w:rFonts w:ascii="Poppins" w:eastAsia="Calibri" w:hAnsi="Poppins" w:cs="Poppins"/>
          <w:color w:val="2053E4"/>
        </w:rPr>
      </w:pPr>
      <w:r w:rsidRPr="0007081F">
        <w:rPr>
          <w:rFonts w:ascii="Poppins" w:eastAsia="Calibri" w:hAnsi="Poppins" w:cs="Poppins"/>
          <w:color w:val="2053E4"/>
        </w:rPr>
        <w:t>Administrador de discos</w:t>
      </w:r>
    </w:p>
    <w:p w14:paraId="20689DF3" w14:textId="443CAE8C" w:rsidR="00FD07A8" w:rsidRPr="0007081F" w:rsidRDefault="00FD07A8" w:rsidP="00FD07A8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FD07A8">
        <w:rPr>
          <w:rFonts w:ascii="Poppins" w:eastAsia="Calibri" w:hAnsi="Poppins" w:cs="Poppins"/>
          <w:color w:val="2053E4"/>
        </w:rPr>
        <w:drawing>
          <wp:inline distT="0" distB="0" distL="0" distR="0" wp14:anchorId="67011436" wp14:editId="407F652D">
            <wp:extent cx="3458058" cy="276264"/>
            <wp:effectExtent l="152400" t="152400" r="333375" b="3714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76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57B8C" w14:textId="77777777" w:rsidR="0007081F" w:rsidRDefault="0007081F" w:rsidP="0007081F">
      <w:pPr>
        <w:pStyle w:val="TEXTO"/>
        <w:numPr>
          <w:ilvl w:val="0"/>
          <w:numId w:val="42"/>
        </w:numPr>
        <w:ind w:left="1080"/>
        <w:rPr>
          <w:rFonts w:ascii="Poppins" w:eastAsia="Calibri" w:hAnsi="Poppins" w:cs="Poppins"/>
          <w:color w:val="2053E4"/>
        </w:rPr>
      </w:pPr>
      <w:r w:rsidRPr="0007081F">
        <w:rPr>
          <w:rFonts w:ascii="Poppins" w:eastAsia="Calibri" w:hAnsi="Poppins" w:cs="Poppins"/>
          <w:color w:val="2053E4"/>
        </w:rPr>
        <w:t>Editor de usuarios y grupos locales</w:t>
      </w:r>
    </w:p>
    <w:p w14:paraId="01F312DA" w14:textId="14574863" w:rsidR="00FD07A8" w:rsidRPr="0007081F" w:rsidRDefault="00936C17" w:rsidP="00FD07A8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936C17">
        <w:rPr>
          <w:rFonts w:ascii="Poppins" w:eastAsia="Calibri" w:hAnsi="Poppins" w:cs="Poppins"/>
          <w:color w:val="2053E4"/>
        </w:rPr>
        <w:drawing>
          <wp:inline distT="0" distB="0" distL="0" distR="0" wp14:anchorId="7380AB12" wp14:editId="55CBD06E">
            <wp:extent cx="3362794" cy="266737"/>
            <wp:effectExtent l="152400" t="152400" r="352425" b="3619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66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17E15" w14:textId="77777777" w:rsidR="0007081F" w:rsidRDefault="0007081F" w:rsidP="0007081F">
      <w:pPr>
        <w:pStyle w:val="TEXTO"/>
        <w:numPr>
          <w:ilvl w:val="0"/>
          <w:numId w:val="42"/>
        </w:numPr>
        <w:ind w:left="1080"/>
        <w:rPr>
          <w:rFonts w:ascii="Poppins" w:eastAsia="Calibri" w:hAnsi="Poppins" w:cs="Poppins"/>
          <w:color w:val="2053E4"/>
        </w:rPr>
      </w:pPr>
      <w:r w:rsidRPr="0007081F">
        <w:rPr>
          <w:rFonts w:ascii="Poppins" w:eastAsia="Calibri" w:hAnsi="Poppins" w:cs="Poppins"/>
          <w:color w:val="2053E4"/>
        </w:rPr>
        <w:t xml:space="preserve">Administración de impresión </w:t>
      </w:r>
    </w:p>
    <w:p w14:paraId="209381D8" w14:textId="7FB77A52" w:rsidR="00FD07A8" w:rsidRPr="0007081F" w:rsidRDefault="009303FF" w:rsidP="009303FF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9303FF">
        <w:rPr>
          <w:rFonts w:ascii="Poppins" w:eastAsia="Calibri" w:hAnsi="Poppins" w:cs="Poppins"/>
          <w:color w:val="2053E4"/>
        </w:rPr>
        <w:drawing>
          <wp:inline distT="0" distB="0" distL="0" distR="0" wp14:anchorId="4E5C0FB2" wp14:editId="57F8D943">
            <wp:extent cx="3848637" cy="209579"/>
            <wp:effectExtent l="152400" t="152400" r="342900" b="3619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9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EA566" w14:textId="4DDC0551" w:rsidR="0007081F" w:rsidRDefault="0007081F" w:rsidP="0007081F">
      <w:pPr>
        <w:pStyle w:val="TEXTO"/>
        <w:numPr>
          <w:ilvl w:val="0"/>
          <w:numId w:val="42"/>
        </w:numPr>
        <w:ind w:left="1080"/>
        <w:rPr>
          <w:rFonts w:ascii="Poppins" w:eastAsia="Calibri" w:hAnsi="Poppins" w:cs="Poppins"/>
          <w:color w:val="2053E4"/>
        </w:rPr>
      </w:pPr>
      <w:r w:rsidRPr="0007081F">
        <w:rPr>
          <w:rFonts w:ascii="Poppins" w:eastAsia="Calibri" w:hAnsi="Poppins" w:cs="Poppins"/>
          <w:color w:val="2053E4"/>
        </w:rPr>
        <w:t xml:space="preserve">Firewall de </w:t>
      </w:r>
      <w:r w:rsidR="00FD07A8">
        <w:rPr>
          <w:rFonts w:ascii="Poppins" w:eastAsia="Calibri" w:hAnsi="Poppins" w:cs="Poppins"/>
          <w:color w:val="2053E4"/>
        </w:rPr>
        <w:t>Windows</w:t>
      </w:r>
    </w:p>
    <w:p w14:paraId="0D265DC8" w14:textId="7FBC9030" w:rsidR="002867A7" w:rsidRPr="00694D3B" w:rsidRDefault="00595125" w:rsidP="00694D3B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595125">
        <w:rPr>
          <w:rFonts w:ascii="Poppins" w:eastAsia="Calibri" w:hAnsi="Poppins" w:cs="Poppins"/>
          <w:color w:val="2053E4"/>
        </w:rPr>
        <w:drawing>
          <wp:inline distT="0" distB="0" distL="0" distR="0" wp14:anchorId="36F1C228" wp14:editId="08EDF5BC">
            <wp:extent cx="2943636" cy="276264"/>
            <wp:effectExtent l="152400" t="152400" r="333375" b="3714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6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F2194" w14:textId="146833CE" w:rsidR="00E21482" w:rsidRPr="001E479A" w:rsidRDefault="00E21482" w:rsidP="00BE3508">
      <w:pPr>
        <w:pStyle w:val="TEXTO"/>
        <w:rPr>
          <w:rFonts w:ascii="Poppins" w:hAnsi="Poppins" w:cs="Poppins"/>
          <w:bCs/>
          <w:color w:val="4C0043"/>
          <w:szCs w:val="20"/>
        </w:rPr>
      </w:pPr>
    </w:p>
    <w:sectPr w:rsidR="00E21482" w:rsidRPr="001E479A" w:rsidSect="00CC4D15">
      <w:headerReference w:type="default" r:id="rId49"/>
      <w:footerReference w:type="default" r:id="rId50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B8C77" w14:textId="77777777" w:rsidR="0080585F" w:rsidRDefault="0080585F">
      <w:r>
        <w:separator/>
      </w:r>
    </w:p>
    <w:p w14:paraId="6BA8B135" w14:textId="77777777" w:rsidR="0080585F" w:rsidRDefault="0080585F"/>
  </w:endnote>
  <w:endnote w:type="continuationSeparator" w:id="0">
    <w:p w14:paraId="2A44926E" w14:textId="77777777" w:rsidR="0080585F" w:rsidRDefault="0080585F">
      <w:r>
        <w:continuationSeparator/>
      </w:r>
    </w:p>
    <w:p w14:paraId="23B25A08" w14:textId="77777777" w:rsidR="0080585F" w:rsidRDefault="0080585F"/>
  </w:endnote>
  <w:endnote w:type="continuationNotice" w:id="1">
    <w:p w14:paraId="5D614440" w14:textId="77777777" w:rsidR="0080585F" w:rsidRDefault="0080585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10 Pitch">
    <w:altName w:val="Courier New"/>
    <w:charset w:val="00"/>
    <w:family w:val="auto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B689EB3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1A498E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5D9D6AB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" fillcolor="#2e6ff2" strokecolor="#2e6ff2" strokeweight="2pt">
                    <v:shadow on="t" color="#1a498e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40A32" w:rsidRDefault="00394BB1">
                          <w:pPr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</w:pPr>
                          <w:r w:rsidRPr="00A40A32"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40A32" w:rsidRDefault="00394BB1">
                    <w:pPr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</w:pPr>
                    <w:r w:rsidRPr="00A40A32"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B8D9C" w14:textId="77777777" w:rsidR="0080585F" w:rsidRDefault="0080585F">
      <w:r>
        <w:separator/>
      </w:r>
    </w:p>
    <w:p w14:paraId="2B3489EB" w14:textId="77777777" w:rsidR="0080585F" w:rsidRDefault="0080585F"/>
  </w:footnote>
  <w:footnote w:type="continuationSeparator" w:id="0">
    <w:p w14:paraId="054B62C8" w14:textId="77777777" w:rsidR="0080585F" w:rsidRDefault="0080585F">
      <w:r>
        <w:continuationSeparator/>
      </w:r>
    </w:p>
    <w:p w14:paraId="38195591" w14:textId="77777777" w:rsidR="0080585F" w:rsidRDefault="0080585F"/>
  </w:footnote>
  <w:footnote w:type="continuationNotice" w:id="1">
    <w:p w14:paraId="447AED0C" w14:textId="77777777" w:rsidR="0080585F" w:rsidRDefault="0080585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40A32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E6FF2"/>
              <w:sz w:val="20"/>
              <w:szCs w:val="16"/>
            </w:rPr>
          </w:pPr>
        </w:p>
        <w:p w14:paraId="0D5FFBA4" w14:textId="0481B898" w:rsidR="00370673" w:rsidRPr="00A40A32" w:rsidRDefault="00A16FBC" w:rsidP="00370673">
          <w:pPr>
            <w:spacing w:before="60"/>
            <w:rPr>
              <w:rFonts w:ascii="Poppins" w:hAnsi="Poppins" w:cs="Poppins"/>
              <w:color w:val="2E6FF2"/>
              <w:sz w:val="20"/>
              <w:szCs w:val="16"/>
            </w:rPr>
          </w:pPr>
          <w:r w:rsidRPr="00A40A32">
            <w:rPr>
              <w:noProof/>
              <w:color w:val="2E6FF2"/>
            </w:rPr>
            <mc:AlternateContent>
              <mc:Choice Requires="wps">
                <w:drawing>
                  <wp:anchor distT="0" distB="0" distL="114300" distR="114300" simplePos="0" relativeHeight="251699712" behindDoc="0" locked="0" layoutInCell="1" allowOverlap="1" wp14:anchorId="0315AF82" wp14:editId="20244323">
                    <wp:simplePos x="0" y="0"/>
                    <wp:positionH relativeFrom="column">
                      <wp:posOffset>-18415</wp:posOffset>
                    </wp:positionH>
                    <wp:positionV relativeFrom="paragraph">
                      <wp:posOffset>334645</wp:posOffset>
                    </wp:positionV>
                    <wp:extent cx="6306207" cy="14400"/>
                    <wp:effectExtent l="57150" t="19050" r="56515" b="119380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14400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1A498E">
                                  <a:alpha val="24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7B0F9709" id="Rectángulo: esquinas redondeadas 204" o:spid="_x0000_s1026" style="position:absolute;margin-left:-1.45pt;margin-top:26.35pt;width:496.55pt;height:1.1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" fillcolor="#2e6ff2" strokecolor="#2e6ff2" strokeweight="2pt">
                    <v:shadow on="t" color="#1a498e" opacity="15728f" origin=",-.5" offset="0,3pt"/>
                  </v:roundrect>
                </w:pict>
              </mc:Fallback>
            </mc:AlternateContent>
          </w:r>
          <w:r w:rsidR="00AF480F" w:rsidRPr="00A40A32">
            <w:rPr>
              <w:rFonts w:ascii="Poppins" w:hAnsi="Poppins" w:cs="Poppins"/>
              <w:color w:val="2E6FF2"/>
              <w:sz w:val="20"/>
              <w:szCs w:val="16"/>
            </w:rPr>
            <w:t>UBUNTU SERVER</w:t>
          </w:r>
          <w:r w:rsidR="00905B39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: </w:t>
          </w:r>
          <w:r w:rsidR="000433CA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LDAP                 </w:t>
          </w:r>
          <w:r w:rsidR="00905B39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                                                   </w:t>
          </w:r>
          <w:r w:rsidR="00AF480F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                                     </w:t>
          </w:r>
          <w:r w:rsidR="00B10A4A" w:rsidRPr="00A40A32">
            <w:rPr>
              <w:rFonts w:ascii="Poppins" w:hAnsi="Poppins" w:cs="Poppins"/>
              <w:color w:val="2E6FF2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582C"/>
    <w:multiLevelType w:val="hybridMultilevel"/>
    <w:tmpl w:val="D1263A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A6BEA"/>
    <w:multiLevelType w:val="multilevel"/>
    <w:tmpl w:val="ABE2A3A4"/>
    <w:lvl w:ilvl="0">
      <w:start w:val="1"/>
      <w:numFmt w:val="decimal"/>
      <w:lvlText w:val="%1."/>
      <w:lvlJc w:val="left"/>
      <w:pPr>
        <w:ind w:left="360" w:hanging="360"/>
      </w:pPr>
      <w:rPr>
        <w:rFonts w:ascii="Poppins" w:hAnsi="Poppins" w:cs="Poppins" w:hint="default"/>
        <w:b/>
        <w:bCs/>
        <w:color w:val="4C0043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/>
        <w:bCs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/>
        <w:bCs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/>
        <w:bCs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/>
        <w:bCs/>
      </w:rPr>
    </w:lvl>
  </w:abstractNum>
  <w:abstractNum w:abstractNumId="2" w15:restartNumberingAfterBreak="0">
    <w:nsid w:val="0B5A2FD9"/>
    <w:multiLevelType w:val="hybridMultilevel"/>
    <w:tmpl w:val="FFF037E0"/>
    <w:lvl w:ilvl="0" w:tplc="E1EE1A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6144C5"/>
    <w:multiLevelType w:val="hybridMultilevel"/>
    <w:tmpl w:val="2F5C5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91710"/>
    <w:multiLevelType w:val="hybridMultilevel"/>
    <w:tmpl w:val="56AA4786"/>
    <w:lvl w:ilvl="0" w:tplc="2CAC42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731C7"/>
    <w:multiLevelType w:val="hybridMultilevel"/>
    <w:tmpl w:val="62D2A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35713"/>
    <w:multiLevelType w:val="hybridMultilevel"/>
    <w:tmpl w:val="9970EA6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6C11AE"/>
    <w:multiLevelType w:val="hybridMultilevel"/>
    <w:tmpl w:val="C9E2679E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4223CD"/>
    <w:multiLevelType w:val="hybridMultilevel"/>
    <w:tmpl w:val="4E1CEE68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6201BA"/>
    <w:multiLevelType w:val="hybridMultilevel"/>
    <w:tmpl w:val="ABF6954A"/>
    <w:lvl w:ilvl="0" w:tplc="23B8AF8A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B42D96"/>
    <w:multiLevelType w:val="hybridMultilevel"/>
    <w:tmpl w:val="39FE46E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0C1F05"/>
    <w:multiLevelType w:val="hybridMultilevel"/>
    <w:tmpl w:val="863C42D6"/>
    <w:lvl w:ilvl="0" w:tplc="07E428B8">
      <w:numFmt w:val="bullet"/>
      <w:lvlText w:val="•"/>
      <w:lvlJc w:val="left"/>
      <w:pPr>
        <w:ind w:left="39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876763C"/>
    <w:multiLevelType w:val="hybridMultilevel"/>
    <w:tmpl w:val="691264A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090730"/>
    <w:multiLevelType w:val="hybridMultilevel"/>
    <w:tmpl w:val="1EF4F40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572FC8"/>
    <w:multiLevelType w:val="hybridMultilevel"/>
    <w:tmpl w:val="4B80CDF6"/>
    <w:lvl w:ilvl="0" w:tplc="3DDE001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112351F"/>
    <w:multiLevelType w:val="hybridMultilevel"/>
    <w:tmpl w:val="651EA44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5F6BC7"/>
    <w:multiLevelType w:val="hybridMultilevel"/>
    <w:tmpl w:val="11043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E252A"/>
    <w:multiLevelType w:val="hybridMultilevel"/>
    <w:tmpl w:val="889E8FD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BF84A7B"/>
    <w:multiLevelType w:val="hybridMultilevel"/>
    <w:tmpl w:val="2B34CF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034351"/>
    <w:multiLevelType w:val="hybridMultilevel"/>
    <w:tmpl w:val="689E02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5882A50"/>
    <w:multiLevelType w:val="hybridMultilevel"/>
    <w:tmpl w:val="A3D0F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B87610"/>
    <w:multiLevelType w:val="hybridMultilevel"/>
    <w:tmpl w:val="20B64E68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A5556AF"/>
    <w:multiLevelType w:val="hybridMultilevel"/>
    <w:tmpl w:val="1D72E2E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CA7FBA"/>
    <w:multiLevelType w:val="hybridMultilevel"/>
    <w:tmpl w:val="B07C1DC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D54B73"/>
    <w:multiLevelType w:val="hybridMultilevel"/>
    <w:tmpl w:val="F0105C02"/>
    <w:lvl w:ilvl="0" w:tplc="D92C1C32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4AD2981"/>
    <w:multiLevelType w:val="hybridMultilevel"/>
    <w:tmpl w:val="D0A863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F44D94"/>
    <w:multiLevelType w:val="hybridMultilevel"/>
    <w:tmpl w:val="F1D88D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AA07151"/>
    <w:multiLevelType w:val="hybridMultilevel"/>
    <w:tmpl w:val="0BB46DB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EBB0383"/>
    <w:multiLevelType w:val="hybridMultilevel"/>
    <w:tmpl w:val="F58A52EE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465154"/>
    <w:multiLevelType w:val="hybridMultilevel"/>
    <w:tmpl w:val="2ADA6E1E"/>
    <w:lvl w:ilvl="0" w:tplc="2298645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896071"/>
    <w:multiLevelType w:val="hybridMultilevel"/>
    <w:tmpl w:val="1D801C9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8FB3379"/>
    <w:multiLevelType w:val="hybridMultilevel"/>
    <w:tmpl w:val="CD98FFCA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5F1D36"/>
    <w:multiLevelType w:val="hybridMultilevel"/>
    <w:tmpl w:val="9C5614DE"/>
    <w:lvl w:ilvl="0" w:tplc="07E428B8">
      <w:numFmt w:val="bullet"/>
      <w:lvlText w:val="•"/>
      <w:lvlJc w:val="left"/>
      <w:pPr>
        <w:ind w:left="360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C7C15D6"/>
    <w:multiLevelType w:val="hybridMultilevel"/>
    <w:tmpl w:val="D3F2611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36607F"/>
    <w:multiLevelType w:val="hybridMultilevel"/>
    <w:tmpl w:val="5A225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E4D2D95"/>
    <w:multiLevelType w:val="hybridMultilevel"/>
    <w:tmpl w:val="CE32D47A"/>
    <w:lvl w:ilvl="0" w:tplc="ED66E31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8"/>
  </w:num>
  <w:num w:numId="3">
    <w:abstractNumId w:val="21"/>
  </w:num>
  <w:num w:numId="4">
    <w:abstractNumId w:val="40"/>
  </w:num>
  <w:num w:numId="5">
    <w:abstractNumId w:val="24"/>
  </w:num>
  <w:num w:numId="6">
    <w:abstractNumId w:val="26"/>
  </w:num>
  <w:num w:numId="7">
    <w:abstractNumId w:val="3"/>
  </w:num>
  <w:num w:numId="8">
    <w:abstractNumId w:val="14"/>
  </w:num>
  <w:num w:numId="9">
    <w:abstractNumId w:val="4"/>
  </w:num>
  <w:num w:numId="10">
    <w:abstractNumId w:val="31"/>
  </w:num>
  <w:num w:numId="11">
    <w:abstractNumId w:val="2"/>
  </w:num>
  <w:num w:numId="12">
    <w:abstractNumId w:val="41"/>
  </w:num>
  <w:num w:numId="13">
    <w:abstractNumId w:val="20"/>
  </w:num>
  <w:num w:numId="14">
    <w:abstractNumId w:val="39"/>
  </w:num>
  <w:num w:numId="15">
    <w:abstractNumId w:val="17"/>
  </w:num>
  <w:num w:numId="16">
    <w:abstractNumId w:val="10"/>
  </w:num>
  <w:num w:numId="17">
    <w:abstractNumId w:val="1"/>
  </w:num>
  <w:num w:numId="18">
    <w:abstractNumId w:val="13"/>
  </w:num>
  <w:num w:numId="19">
    <w:abstractNumId w:val="25"/>
  </w:num>
  <w:num w:numId="20">
    <w:abstractNumId w:val="18"/>
  </w:num>
  <w:num w:numId="21">
    <w:abstractNumId w:val="33"/>
  </w:num>
  <w:num w:numId="22">
    <w:abstractNumId w:val="36"/>
  </w:num>
  <w:num w:numId="23">
    <w:abstractNumId w:val="27"/>
  </w:num>
  <w:num w:numId="24">
    <w:abstractNumId w:val="37"/>
  </w:num>
  <w:num w:numId="25">
    <w:abstractNumId w:val="11"/>
  </w:num>
  <w:num w:numId="26">
    <w:abstractNumId w:val="38"/>
  </w:num>
  <w:num w:numId="27">
    <w:abstractNumId w:val="9"/>
  </w:num>
  <w:num w:numId="28">
    <w:abstractNumId w:val="34"/>
  </w:num>
  <w:num w:numId="29">
    <w:abstractNumId w:val="29"/>
  </w:num>
  <w:num w:numId="30">
    <w:abstractNumId w:val="22"/>
  </w:num>
  <w:num w:numId="31">
    <w:abstractNumId w:val="0"/>
  </w:num>
  <w:num w:numId="32">
    <w:abstractNumId w:val="35"/>
  </w:num>
  <w:num w:numId="33">
    <w:abstractNumId w:val="5"/>
  </w:num>
  <w:num w:numId="34">
    <w:abstractNumId w:val="19"/>
  </w:num>
  <w:num w:numId="35">
    <w:abstractNumId w:val="7"/>
  </w:num>
  <w:num w:numId="36">
    <w:abstractNumId w:val="6"/>
  </w:num>
  <w:num w:numId="37">
    <w:abstractNumId w:val="32"/>
  </w:num>
  <w:num w:numId="38">
    <w:abstractNumId w:val="8"/>
  </w:num>
  <w:num w:numId="39">
    <w:abstractNumId w:val="23"/>
  </w:num>
  <w:num w:numId="40">
    <w:abstractNumId w:val="12"/>
  </w:num>
  <w:num w:numId="41">
    <w:abstractNumId w:val="30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eff7ff,#fbfd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8E"/>
    <w:rsid w:val="000065F6"/>
    <w:rsid w:val="00007F0B"/>
    <w:rsid w:val="00011021"/>
    <w:rsid w:val="0001226C"/>
    <w:rsid w:val="0001282D"/>
    <w:rsid w:val="000153FC"/>
    <w:rsid w:val="00015E82"/>
    <w:rsid w:val="000211C1"/>
    <w:rsid w:val="00022764"/>
    <w:rsid w:val="00022B9F"/>
    <w:rsid w:val="00022D3B"/>
    <w:rsid w:val="0002334B"/>
    <w:rsid w:val="00023807"/>
    <w:rsid w:val="0002482E"/>
    <w:rsid w:val="00027A79"/>
    <w:rsid w:val="000317E3"/>
    <w:rsid w:val="0003266A"/>
    <w:rsid w:val="0003366F"/>
    <w:rsid w:val="00042202"/>
    <w:rsid w:val="000433CA"/>
    <w:rsid w:val="00044D7F"/>
    <w:rsid w:val="00046C05"/>
    <w:rsid w:val="00050324"/>
    <w:rsid w:val="00050A42"/>
    <w:rsid w:val="00052C98"/>
    <w:rsid w:val="00053E14"/>
    <w:rsid w:val="0005653F"/>
    <w:rsid w:val="00062D19"/>
    <w:rsid w:val="00063C76"/>
    <w:rsid w:val="00067046"/>
    <w:rsid w:val="0006720B"/>
    <w:rsid w:val="0007081F"/>
    <w:rsid w:val="000747A0"/>
    <w:rsid w:val="0007650E"/>
    <w:rsid w:val="00080743"/>
    <w:rsid w:val="00082817"/>
    <w:rsid w:val="00082C64"/>
    <w:rsid w:val="0008679D"/>
    <w:rsid w:val="00092E70"/>
    <w:rsid w:val="00092EB6"/>
    <w:rsid w:val="00094414"/>
    <w:rsid w:val="00096D68"/>
    <w:rsid w:val="000A0150"/>
    <w:rsid w:val="000A01E3"/>
    <w:rsid w:val="000A1A91"/>
    <w:rsid w:val="000A248D"/>
    <w:rsid w:val="000A5D0E"/>
    <w:rsid w:val="000A66C0"/>
    <w:rsid w:val="000A75AD"/>
    <w:rsid w:val="000A7FA5"/>
    <w:rsid w:val="000B0D15"/>
    <w:rsid w:val="000B1809"/>
    <w:rsid w:val="000B3C8D"/>
    <w:rsid w:val="000B4071"/>
    <w:rsid w:val="000B56CF"/>
    <w:rsid w:val="000C173A"/>
    <w:rsid w:val="000C2536"/>
    <w:rsid w:val="000D0017"/>
    <w:rsid w:val="000D790E"/>
    <w:rsid w:val="000E240C"/>
    <w:rsid w:val="000E2B74"/>
    <w:rsid w:val="000E5CF8"/>
    <w:rsid w:val="000E63C9"/>
    <w:rsid w:val="000F0850"/>
    <w:rsid w:val="000F1E9E"/>
    <w:rsid w:val="00100228"/>
    <w:rsid w:val="00111A98"/>
    <w:rsid w:val="0011226A"/>
    <w:rsid w:val="00112C40"/>
    <w:rsid w:val="0011333F"/>
    <w:rsid w:val="001139CC"/>
    <w:rsid w:val="00115B20"/>
    <w:rsid w:val="00121138"/>
    <w:rsid w:val="00122144"/>
    <w:rsid w:val="00122A05"/>
    <w:rsid w:val="00123FBB"/>
    <w:rsid w:val="001309B8"/>
    <w:rsid w:val="00130E9D"/>
    <w:rsid w:val="00133000"/>
    <w:rsid w:val="00133D56"/>
    <w:rsid w:val="00137A7B"/>
    <w:rsid w:val="00140B62"/>
    <w:rsid w:val="0014205F"/>
    <w:rsid w:val="001447EA"/>
    <w:rsid w:val="001506FB"/>
    <w:rsid w:val="00150A6D"/>
    <w:rsid w:val="00151D85"/>
    <w:rsid w:val="00152FA0"/>
    <w:rsid w:val="00154186"/>
    <w:rsid w:val="00157AD9"/>
    <w:rsid w:val="00160883"/>
    <w:rsid w:val="00164E8E"/>
    <w:rsid w:val="00174471"/>
    <w:rsid w:val="00177F20"/>
    <w:rsid w:val="00183396"/>
    <w:rsid w:val="00185B35"/>
    <w:rsid w:val="00186518"/>
    <w:rsid w:val="00186B0A"/>
    <w:rsid w:val="001934F9"/>
    <w:rsid w:val="001978B0"/>
    <w:rsid w:val="001A0081"/>
    <w:rsid w:val="001A0602"/>
    <w:rsid w:val="001A18DD"/>
    <w:rsid w:val="001A33C5"/>
    <w:rsid w:val="001A702A"/>
    <w:rsid w:val="001A72E0"/>
    <w:rsid w:val="001B1BAA"/>
    <w:rsid w:val="001B327B"/>
    <w:rsid w:val="001B38E3"/>
    <w:rsid w:val="001B4E73"/>
    <w:rsid w:val="001B5CED"/>
    <w:rsid w:val="001B705D"/>
    <w:rsid w:val="001D0091"/>
    <w:rsid w:val="001D45FD"/>
    <w:rsid w:val="001D4C7F"/>
    <w:rsid w:val="001D6BAC"/>
    <w:rsid w:val="001D7132"/>
    <w:rsid w:val="001E41ED"/>
    <w:rsid w:val="001E479A"/>
    <w:rsid w:val="001E5F26"/>
    <w:rsid w:val="001F030B"/>
    <w:rsid w:val="001F1C9F"/>
    <w:rsid w:val="001F1F7D"/>
    <w:rsid w:val="001F2147"/>
    <w:rsid w:val="001F2BC8"/>
    <w:rsid w:val="001F3C77"/>
    <w:rsid w:val="001F4EA7"/>
    <w:rsid w:val="001F5F6B"/>
    <w:rsid w:val="001F7A36"/>
    <w:rsid w:val="0020257A"/>
    <w:rsid w:val="00202D1C"/>
    <w:rsid w:val="00207299"/>
    <w:rsid w:val="0021562A"/>
    <w:rsid w:val="00217612"/>
    <w:rsid w:val="00220186"/>
    <w:rsid w:val="00224057"/>
    <w:rsid w:val="00224617"/>
    <w:rsid w:val="00224DBE"/>
    <w:rsid w:val="00230549"/>
    <w:rsid w:val="0023084B"/>
    <w:rsid w:val="00230D08"/>
    <w:rsid w:val="00231B96"/>
    <w:rsid w:val="00232D54"/>
    <w:rsid w:val="00234CA9"/>
    <w:rsid w:val="00237CDF"/>
    <w:rsid w:val="00242928"/>
    <w:rsid w:val="00242BE2"/>
    <w:rsid w:val="00243EBC"/>
    <w:rsid w:val="0024574E"/>
    <w:rsid w:val="00246A35"/>
    <w:rsid w:val="00247CFB"/>
    <w:rsid w:val="002552C9"/>
    <w:rsid w:val="00256F25"/>
    <w:rsid w:val="0026059D"/>
    <w:rsid w:val="00261085"/>
    <w:rsid w:val="002621C3"/>
    <w:rsid w:val="00270613"/>
    <w:rsid w:val="002709C8"/>
    <w:rsid w:val="0027232F"/>
    <w:rsid w:val="002803C9"/>
    <w:rsid w:val="0028166D"/>
    <w:rsid w:val="002820E9"/>
    <w:rsid w:val="00284348"/>
    <w:rsid w:val="002867A7"/>
    <w:rsid w:val="00287849"/>
    <w:rsid w:val="0029124A"/>
    <w:rsid w:val="00292AFC"/>
    <w:rsid w:val="0029478F"/>
    <w:rsid w:val="00297AF8"/>
    <w:rsid w:val="002A0C9B"/>
    <w:rsid w:val="002A0E63"/>
    <w:rsid w:val="002A1580"/>
    <w:rsid w:val="002A160E"/>
    <w:rsid w:val="002A20CE"/>
    <w:rsid w:val="002A3CF4"/>
    <w:rsid w:val="002A4D68"/>
    <w:rsid w:val="002B5391"/>
    <w:rsid w:val="002B7485"/>
    <w:rsid w:val="002C01AA"/>
    <w:rsid w:val="002C2944"/>
    <w:rsid w:val="002D047D"/>
    <w:rsid w:val="002D2FF8"/>
    <w:rsid w:val="002D4714"/>
    <w:rsid w:val="002E0066"/>
    <w:rsid w:val="002E2057"/>
    <w:rsid w:val="002E45B3"/>
    <w:rsid w:val="002E492D"/>
    <w:rsid w:val="002E64D0"/>
    <w:rsid w:val="002E6B32"/>
    <w:rsid w:val="002E7470"/>
    <w:rsid w:val="002F3845"/>
    <w:rsid w:val="002F51F5"/>
    <w:rsid w:val="002F5EF5"/>
    <w:rsid w:val="00301B0B"/>
    <w:rsid w:val="0030300C"/>
    <w:rsid w:val="00304027"/>
    <w:rsid w:val="00305712"/>
    <w:rsid w:val="00305A97"/>
    <w:rsid w:val="00306987"/>
    <w:rsid w:val="00307796"/>
    <w:rsid w:val="003110E4"/>
    <w:rsid w:val="0031199B"/>
    <w:rsid w:val="00312137"/>
    <w:rsid w:val="00314C1E"/>
    <w:rsid w:val="00316C1D"/>
    <w:rsid w:val="00322DB2"/>
    <w:rsid w:val="00324A4F"/>
    <w:rsid w:val="00330359"/>
    <w:rsid w:val="003317DC"/>
    <w:rsid w:val="00334060"/>
    <w:rsid w:val="00334B9F"/>
    <w:rsid w:val="003352A9"/>
    <w:rsid w:val="0033609D"/>
    <w:rsid w:val="00336EDB"/>
    <w:rsid w:val="0033762F"/>
    <w:rsid w:val="003409BB"/>
    <w:rsid w:val="00340C9A"/>
    <w:rsid w:val="0034342B"/>
    <w:rsid w:val="00345115"/>
    <w:rsid w:val="003459FA"/>
    <w:rsid w:val="00345A5D"/>
    <w:rsid w:val="0035166E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297A"/>
    <w:rsid w:val="00384EA3"/>
    <w:rsid w:val="00390F30"/>
    <w:rsid w:val="003915B4"/>
    <w:rsid w:val="00392E1F"/>
    <w:rsid w:val="00394BB1"/>
    <w:rsid w:val="003A0027"/>
    <w:rsid w:val="003A0488"/>
    <w:rsid w:val="003A1DDC"/>
    <w:rsid w:val="003A37EF"/>
    <w:rsid w:val="003A39A1"/>
    <w:rsid w:val="003A428B"/>
    <w:rsid w:val="003A4E9C"/>
    <w:rsid w:val="003A4F81"/>
    <w:rsid w:val="003A50BA"/>
    <w:rsid w:val="003A53A2"/>
    <w:rsid w:val="003A609C"/>
    <w:rsid w:val="003B0FE6"/>
    <w:rsid w:val="003B15CA"/>
    <w:rsid w:val="003B267C"/>
    <w:rsid w:val="003B4E53"/>
    <w:rsid w:val="003B64C0"/>
    <w:rsid w:val="003C1798"/>
    <w:rsid w:val="003C18B1"/>
    <w:rsid w:val="003C1E9A"/>
    <w:rsid w:val="003C2191"/>
    <w:rsid w:val="003C221A"/>
    <w:rsid w:val="003C32A6"/>
    <w:rsid w:val="003C545B"/>
    <w:rsid w:val="003C6218"/>
    <w:rsid w:val="003D11A7"/>
    <w:rsid w:val="003D3863"/>
    <w:rsid w:val="003D5819"/>
    <w:rsid w:val="003E2344"/>
    <w:rsid w:val="003E540E"/>
    <w:rsid w:val="003E554D"/>
    <w:rsid w:val="003F0858"/>
    <w:rsid w:val="003F26EF"/>
    <w:rsid w:val="003F4299"/>
    <w:rsid w:val="003F59A6"/>
    <w:rsid w:val="00402062"/>
    <w:rsid w:val="004020FB"/>
    <w:rsid w:val="004110DE"/>
    <w:rsid w:val="004115E0"/>
    <w:rsid w:val="0041768A"/>
    <w:rsid w:val="00421892"/>
    <w:rsid w:val="004218BC"/>
    <w:rsid w:val="004231D9"/>
    <w:rsid w:val="004246C0"/>
    <w:rsid w:val="00431E36"/>
    <w:rsid w:val="004330D6"/>
    <w:rsid w:val="0043787B"/>
    <w:rsid w:val="0044085A"/>
    <w:rsid w:val="00445BCF"/>
    <w:rsid w:val="00445C27"/>
    <w:rsid w:val="0044629F"/>
    <w:rsid w:val="00447BED"/>
    <w:rsid w:val="004536CA"/>
    <w:rsid w:val="00455650"/>
    <w:rsid w:val="0046074F"/>
    <w:rsid w:val="00461D67"/>
    <w:rsid w:val="00462B8C"/>
    <w:rsid w:val="0046765A"/>
    <w:rsid w:val="00472FE3"/>
    <w:rsid w:val="00473267"/>
    <w:rsid w:val="0047726C"/>
    <w:rsid w:val="004800D7"/>
    <w:rsid w:val="0048110D"/>
    <w:rsid w:val="00483E78"/>
    <w:rsid w:val="00484FB7"/>
    <w:rsid w:val="0049106D"/>
    <w:rsid w:val="004934E7"/>
    <w:rsid w:val="00493F82"/>
    <w:rsid w:val="00497337"/>
    <w:rsid w:val="004A0D62"/>
    <w:rsid w:val="004A218C"/>
    <w:rsid w:val="004A325F"/>
    <w:rsid w:val="004A370F"/>
    <w:rsid w:val="004A3E41"/>
    <w:rsid w:val="004A493B"/>
    <w:rsid w:val="004A50EF"/>
    <w:rsid w:val="004A6A7E"/>
    <w:rsid w:val="004A6E0E"/>
    <w:rsid w:val="004A779D"/>
    <w:rsid w:val="004B1052"/>
    <w:rsid w:val="004B21A5"/>
    <w:rsid w:val="004B3CF9"/>
    <w:rsid w:val="004B4452"/>
    <w:rsid w:val="004B57EE"/>
    <w:rsid w:val="004B5B56"/>
    <w:rsid w:val="004B65C5"/>
    <w:rsid w:val="004C0CDC"/>
    <w:rsid w:val="004C1071"/>
    <w:rsid w:val="004C1348"/>
    <w:rsid w:val="004C168C"/>
    <w:rsid w:val="004C1849"/>
    <w:rsid w:val="004C51CA"/>
    <w:rsid w:val="004D2193"/>
    <w:rsid w:val="004D2608"/>
    <w:rsid w:val="004D3662"/>
    <w:rsid w:val="004E32EC"/>
    <w:rsid w:val="004E5FEE"/>
    <w:rsid w:val="004E7297"/>
    <w:rsid w:val="004E78D5"/>
    <w:rsid w:val="004F1B5F"/>
    <w:rsid w:val="004F24F5"/>
    <w:rsid w:val="004F3473"/>
    <w:rsid w:val="004F50A1"/>
    <w:rsid w:val="004F54F4"/>
    <w:rsid w:val="004F68AB"/>
    <w:rsid w:val="00500AEC"/>
    <w:rsid w:val="005011E3"/>
    <w:rsid w:val="00501922"/>
    <w:rsid w:val="00501ECA"/>
    <w:rsid w:val="005026DC"/>
    <w:rsid w:val="00503028"/>
    <w:rsid w:val="005037F0"/>
    <w:rsid w:val="00504738"/>
    <w:rsid w:val="00505142"/>
    <w:rsid w:val="00506060"/>
    <w:rsid w:val="00514241"/>
    <w:rsid w:val="00515C30"/>
    <w:rsid w:val="00516A86"/>
    <w:rsid w:val="0052121A"/>
    <w:rsid w:val="005212F0"/>
    <w:rsid w:val="00524353"/>
    <w:rsid w:val="005270B0"/>
    <w:rsid w:val="005275F6"/>
    <w:rsid w:val="00531B35"/>
    <w:rsid w:val="005339CC"/>
    <w:rsid w:val="0053400F"/>
    <w:rsid w:val="005356A2"/>
    <w:rsid w:val="00535DB5"/>
    <w:rsid w:val="005427F5"/>
    <w:rsid w:val="005451A2"/>
    <w:rsid w:val="005477CC"/>
    <w:rsid w:val="005516D4"/>
    <w:rsid w:val="00554287"/>
    <w:rsid w:val="0055547D"/>
    <w:rsid w:val="00555C7E"/>
    <w:rsid w:val="00556441"/>
    <w:rsid w:val="0056073B"/>
    <w:rsid w:val="00564BDC"/>
    <w:rsid w:val="0056535D"/>
    <w:rsid w:val="005654DC"/>
    <w:rsid w:val="00566898"/>
    <w:rsid w:val="00566B41"/>
    <w:rsid w:val="00567959"/>
    <w:rsid w:val="005705BA"/>
    <w:rsid w:val="00570A79"/>
    <w:rsid w:val="00571CBA"/>
    <w:rsid w:val="00572102"/>
    <w:rsid w:val="005745B7"/>
    <w:rsid w:val="00575A1B"/>
    <w:rsid w:val="0057729A"/>
    <w:rsid w:val="00585B5E"/>
    <w:rsid w:val="00587308"/>
    <w:rsid w:val="00587358"/>
    <w:rsid w:val="005876E7"/>
    <w:rsid w:val="00590131"/>
    <w:rsid w:val="00593283"/>
    <w:rsid w:val="0059492F"/>
    <w:rsid w:val="00594DA8"/>
    <w:rsid w:val="00595125"/>
    <w:rsid w:val="00595181"/>
    <w:rsid w:val="00595A18"/>
    <w:rsid w:val="005969E9"/>
    <w:rsid w:val="005970EA"/>
    <w:rsid w:val="005A7E7F"/>
    <w:rsid w:val="005B000A"/>
    <w:rsid w:val="005B097C"/>
    <w:rsid w:val="005B2FB5"/>
    <w:rsid w:val="005B4229"/>
    <w:rsid w:val="005B53BC"/>
    <w:rsid w:val="005C0B91"/>
    <w:rsid w:val="005C1C67"/>
    <w:rsid w:val="005C3B74"/>
    <w:rsid w:val="005C3D46"/>
    <w:rsid w:val="005C61AA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164C"/>
    <w:rsid w:val="00605474"/>
    <w:rsid w:val="00606CEF"/>
    <w:rsid w:val="00611495"/>
    <w:rsid w:val="0061193B"/>
    <w:rsid w:val="00614CCC"/>
    <w:rsid w:val="00614CED"/>
    <w:rsid w:val="0061615B"/>
    <w:rsid w:val="00622568"/>
    <w:rsid w:val="0063270F"/>
    <w:rsid w:val="0063712F"/>
    <w:rsid w:val="00643C07"/>
    <w:rsid w:val="00650696"/>
    <w:rsid w:val="0065077F"/>
    <w:rsid w:val="00652416"/>
    <w:rsid w:val="006536B7"/>
    <w:rsid w:val="00654CDF"/>
    <w:rsid w:val="006559C7"/>
    <w:rsid w:val="0065652C"/>
    <w:rsid w:val="00656C4D"/>
    <w:rsid w:val="0065788F"/>
    <w:rsid w:val="00660DD8"/>
    <w:rsid w:val="00661235"/>
    <w:rsid w:val="00661424"/>
    <w:rsid w:val="006631B3"/>
    <w:rsid w:val="006661E7"/>
    <w:rsid w:val="00672D12"/>
    <w:rsid w:val="00673F32"/>
    <w:rsid w:val="00675993"/>
    <w:rsid w:val="006770C6"/>
    <w:rsid w:val="006812BF"/>
    <w:rsid w:val="006829CB"/>
    <w:rsid w:val="006840D4"/>
    <w:rsid w:val="00693DC4"/>
    <w:rsid w:val="00694D3B"/>
    <w:rsid w:val="0069529C"/>
    <w:rsid w:val="00696213"/>
    <w:rsid w:val="006A35D8"/>
    <w:rsid w:val="006A5A1D"/>
    <w:rsid w:val="006B30DE"/>
    <w:rsid w:val="006B4B12"/>
    <w:rsid w:val="006B4CF4"/>
    <w:rsid w:val="006B5AAC"/>
    <w:rsid w:val="006B6861"/>
    <w:rsid w:val="006D02D1"/>
    <w:rsid w:val="006D19A9"/>
    <w:rsid w:val="006D2B61"/>
    <w:rsid w:val="006D3181"/>
    <w:rsid w:val="006D7F91"/>
    <w:rsid w:val="006E4F09"/>
    <w:rsid w:val="006E5716"/>
    <w:rsid w:val="006F1542"/>
    <w:rsid w:val="006F1D7C"/>
    <w:rsid w:val="006F41AC"/>
    <w:rsid w:val="00701E3F"/>
    <w:rsid w:val="00703814"/>
    <w:rsid w:val="007048D6"/>
    <w:rsid w:val="00704F0E"/>
    <w:rsid w:val="00707CDD"/>
    <w:rsid w:val="007108BE"/>
    <w:rsid w:val="007110F3"/>
    <w:rsid w:val="00713810"/>
    <w:rsid w:val="00715925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6E"/>
    <w:rsid w:val="00730978"/>
    <w:rsid w:val="007309A6"/>
    <w:rsid w:val="00730E3A"/>
    <w:rsid w:val="00732748"/>
    <w:rsid w:val="00732DBB"/>
    <w:rsid w:val="00732F45"/>
    <w:rsid w:val="00733742"/>
    <w:rsid w:val="00733858"/>
    <w:rsid w:val="00734844"/>
    <w:rsid w:val="00736AAF"/>
    <w:rsid w:val="00740689"/>
    <w:rsid w:val="00740D0B"/>
    <w:rsid w:val="00742DA6"/>
    <w:rsid w:val="007437BE"/>
    <w:rsid w:val="00743CA0"/>
    <w:rsid w:val="00746B65"/>
    <w:rsid w:val="007474A2"/>
    <w:rsid w:val="0075005C"/>
    <w:rsid w:val="00750071"/>
    <w:rsid w:val="0075701A"/>
    <w:rsid w:val="007570F7"/>
    <w:rsid w:val="007579A9"/>
    <w:rsid w:val="00761389"/>
    <w:rsid w:val="00765B2A"/>
    <w:rsid w:val="0076709D"/>
    <w:rsid w:val="00767766"/>
    <w:rsid w:val="007713E5"/>
    <w:rsid w:val="00771DCC"/>
    <w:rsid w:val="0077208D"/>
    <w:rsid w:val="0077368E"/>
    <w:rsid w:val="007740B7"/>
    <w:rsid w:val="00775748"/>
    <w:rsid w:val="0077694F"/>
    <w:rsid w:val="0077733E"/>
    <w:rsid w:val="0078008E"/>
    <w:rsid w:val="00781B55"/>
    <w:rsid w:val="007837E5"/>
    <w:rsid w:val="00783A34"/>
    <w:rsid w:val="00784964"/>
    <w:rsid w:val="00784B9B"/>
    <w:rsid w:val="00784D82"/>
    <w:rsid w:val="00785CEA"/>
    <w:rsid w:val="007879A9"/>
    <w:rsid w:val="00791E18"/>
    <w:rsid w:val="00791E5E"/>
    <w:rsid w:val="007A100B"/>
    <w:rsid w:val="007A270A"/>
    <w:rsid w:val="007A5BBB"/>
    <w:rsid w:val="007A5EE0"/>
    <w:rsid w:val="007A61EE"/>
    <w:rsid w:val="007A70B7"/>
    <w:rsid w:val="007A7219"/>
    <w:rsid w:val="007B19CE"/>
    <w:rsid w:val="007B1B28"/>
    <w:rsid w:val="007B2271"/>
    <w:rsid w:val="007B31EB"/>
    <w:rsid w:val="007B415C"/>
    <w:rsid w:val="007B63D0"/>
    <w:rsid w:val="007B67B8"/>
    <w:rsid w:val="007B6CEA"/>
    <w:rsid w:val="007B73BC"/>
    <w:rsid w:val="007C013A"/>
    <w:rsid w:val="007C1D47"/>
    <w:rsid w:val="007C346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E1977"/>
    <w:rsid w:val="007E3BF0"/>
    <w:rsid w:val="007F350E"/>
    <w:rsid w:val="007F3D64"/>
    <w:rsid w:val="007F46F0"/>
    <w:rsid w:val="007F479B"/>
    <w:rsid w:val="00800313"/>
    <w:rsid w:val="00803A63"/>
    <w:rsid w:val="0080585F"/>
    <w:rsid w:val="008134E6"/>
    <w:rsid w:val="00814E3D"/>
    <w:rsid w:val="008219FA"/>
    <w:rsid w:val="00822BA0"/>
    <w:rsid w:val="00823462"/>
    <w:rsid w:val="008236D9"/>
    <w:rsid w:val="00823CE3"/>
    <w:rsid w:val="008244DB"/>
    <w:rsid w:val="00830DC4"/>
    <w:rsid w:val="00832129"/>
    <w:rsid w:val="008322B0"/>
    <w:rsid w:val="00834505"/>
    <w:rsid w:val="00835BBE"/>
    <w:rsid w:val="008365A4"/>
    <w:rsid w:val="008444B7"/>
    <w:rsid w:val="00851EDB"/>
    <w:rsid w:val="00853754"/>
    <w:rsid w:val="0085711A"/>
    <w:rsid w:val="008572F2"/>
    <w:rsid w:val="00860237"/>
    <w:rsid w:val="008604AD"/>
    <w:rsid w:val="00860D6B"/>
    <w:rsid w:val="00862FE4"/>
    <w:rsid w:val="0086389A"/>
    <w:rsid w:val="00865389"/>
    <w:rsid w:val="00866217"/>
    <w:rsid w:val="00867726"/>
    <w:rsid w:val="00874177"/>
    <w:rsid w:val="0087605E"/>
    <w:rsid w:val="0087632C"/>
    <w:rsid w:val="0087649B"/>
    <w:rsid w:val="00876FEC"/>
    <w:rsid w:val="00884B17"/>
    <w:rsid w:val="0089400B"/>
    <w:rsid w:val="008941AE"/>
    <w:rsid w:val="008A1395"/>
    <w:rsid w:val="008A3195"/>
    <w:rsid w:val="008A3AF3"/>
    <w:rsid w:val="008B197A"/>
    <w:rsid w:val="008B1FEE"/>
    <w:rsid w:val="008B294A"/>
    <w:rsid w:val="008B76C8"/>
    <w:rsid w:val="008C5047"/>
    <w:rsid w:val="008C70F9"/>
    <w:rsid w:val="008C7529"/>
    <w:rsid w:val="008C7C9F"/>
    <w:rsid w:val="008D0B01"/>
    <w:rsid w:val="008D15E0"/>
    <w:rsid w:val="008D1A2D"/>
    <w:rsid w:val="008D337B"/>
    <w:rsid w:val="008D4E6D"/>
    <w:rsid w:val="008D6B07"/>
    <w:rsid w:val="008E062D"/>
    <w:rsid w:val="008E13B8"/>
    <w:rsid w:val="008E1720"/>
    <w:rsid w:val="008E1952"/>
    <w:rsid w:val="008E6F27"/>
    <w:rsid w:val="008F2BC4"/>
    <w:rsid w:val="008F4E72"/>
    <w:rsid w:val="008F68E5"/>
    <w:rsid w:val="008F7AD2"/>
    <w:rsid w:val="00902F56"/>
    <w:rsid w:val="00903C32"/>
    <w:rsid w:val="0090446E"/>
    <w:rsid w:val="0090551D"/>
    <w:rsid w:val="00905B39"/>
    <w:rsid w:val="00906293"/>
    <w:rsid w:val="009066B4"/>
    <w:rsid w:val="009073FC"/>
    <w:rsid w:val="00914360"/>
    <w:rsid w:val="0091562F"/>
    <w:rsid w:val="00916B16"/>
    <w:rsid w:val="009173B9"/>
    <w:rsid w:val="00917546"/>
    <w:rsid w:val="00923937"/>
    <w:rsid w:val="009303FF"/>
    <w:rsid w:val="0093335D"/>
    <w:rsid w:val="009353FD"/>
    <w:rsid w:val="0093613E"/>
    <w:rsid w:val="00936C17"/>
    <w:rsid w:val="00937D5E"/>
    <w:rsid w:val="00941411"/>
    <w:rsid w:val="0094259D"/>
    <w:rsid w:val="00943026"/>
    <w:rsid w:val="00945E57"/>
    <w:rsid w:val="00947BDC"/>
    <w:rsid w:val="009513D8"/>
    <w:rsid w:val="00951EBF"/>
    <w:rsid w:val="0095625D"/>
    <w:rsid w:val="00962EE8"/>
    <w:rsid w:val="00966B81"/>
    <w:rsid w:val="009734D3"/>
    <w:rsid w:val="009735ED"/>
    <w:rsid w:val="00975CF7"/>
    <w:rsid w:val="009768AB"/>
    <w:rsid w:val="00976E74"/>
    <w:rsid w:val="00977D5E"/>
    <w:rsid w:val="00977F79"/>
    <w:rsid w:val="00986224"/>
    <w:rsid w:val="00986255"/>
    <w:rsid w:val="009922CE"/>
    <w:rsid w:val="00992AB6"/>
    <w:rsid w:val="00992CB8"/>
    <w:rsid w:val="0099752F"/>
    <w:rsid w:val="009A0CD7"/>
    <w:rsid w:val="009A5AED"/>
    <w:rsid w:val="009A74A3"/>
    <w:rsid w:val="009B0EED"/>
    <w:rsid w:val="009B19F3"/>
    <w:rsid w:val="009B40C7"/>
    <w:rsid w:val="009B5851"/>
    <w:rsid w:val="009B7AFF"/>
    <w:rsid w:val="009C00B5"/>
    <w:rsid w:val="009C74B3"/>
    <w:rsid w:val="009C7720"/>
    <w:rsid w:val="009D6DCE"/>
    <w:rsid w:val="009D6FC6"/>
    <w:rsid w:val="009E3909"/>
    <w:rsid w:val="009E7689"/>
    <w:rsid w:val="009F025C"/>
    <w:rsid w:val="009F05D6"/>
    <w:rsid w:val="009F3F0D"/>
    <w:rsid w:val="009F433C"/>
    <w:rsid w:val="009F7C37"/>
    <w:rsid w:val="00A01BB1"/>
    <w:rsid w:val="00A048AA"/>
    <w:rsid w:val="00A05388"/>
    <w:rsid w:val="00A067E8"/>
    <w:rsid w:val="00A128A0"/>
    <w:rsid w:val="00A14AF8"/>
    <w:rsid w:val="00A15423"/>
    <w:rsid w:val="00A159BD"/>
    <w:rsid w:val="00A16FBC"/>
    <w:rsid w:val="00A23087"/>
    <w:rsid w:val="00A23AFA"/>
    <w:rsid w:val="00A2582F"/>
    <w:rsid w:val="00A2779C"/>
    <w:rsid w:val="00A31B3E"/>
    <w:rsid w:val="00A3276D"/>
    <w:rsid w:val="00A343CA"/>
    <w:rsid w:val="00A40A32"/>
    <w:rsid w:val="00A41597"/>
    <w:rsid w:val="00A430D3"/>
    <w:rsid w:val="00A43569"/>
    <w:rsid w:val="00A43694"/>
    <w:rsid w:val="00A436D7"/>
    <w:rsid w:val="00A442A1"/>
    <w:rsid w:val="00A44B78"/>
    <w:rsid w:val="00A457E7"/>
    <w:rsid w:val="00A50087"/>
    <w:rsid w:val="00A532F3"/>
    <w:rsid w:val="00A56D11"/>
    <w:rsid w:val="00A62347"/>
    <w:rsid w:val="00A632F2"/>
    <w:rsid w:val="00A64664"/>
    <w:rsid w:val="00A65947"/>
    <w:rsid w:val="00A701A5"/>
    <w:rsid w:val="00A731D9"/>
    <w:rsid w:val="00A7362D"/>
    <w:rsid w:val="00A768E2"/>
    <w:rsid w:val="00A8489E"/>
    <w:rsid w:val="00A900B3"/>
    <w:rsid w:val="00A90B80"/>
    <w:rsid w:val="00A962B7"/>
    <w:rsid w:val="00AA38B4"/>
    <w:rsid w:val="00AB02A7"/>
    <w:rsid w:val="00AB04BB"/>
    <w:rsid w:val="00AB1A0B"/>
    <w:rsid w:val="00AB4261"/>
    <w:rsid w:val="00AB4F60"/>
    <w:rsid w:val="00AC2444"/>
    <w:rsid w:val="00AC29F3"/>
    <w:rsid w:val="00AC4B32"/>
    <w:rsid w:val="00AD2963"/>
    <w:rsid w:val="00AD6D8C"/>
    <w:rsid w:val="00AD6F41"/>
    <w:rsid w:val="00AE3C0C"/>
    <w:rsid w:val="00AE6B47"/>
    <w:rsid w:val="00AE7755"/>
    <w:rsid w:val="00AF19DA"/>
    <w:rsid w:val="00AF480F"/>
    <w:rsid w:val="00AF538E"/>
    <w:rsid w:val="00B00E00"/>
    <w:rsid w:val="00B01C79"/>
    <w:rsid w:val="00B0250F"/>
    <w:rsid w:val="00B02D7B"/>
    <w:rsid w:val="00B06BD7"/>
    <w:rsid w:val="00B10A4A"/>
    <w:rsid w:val="00B14FA0"/>
    <w:rsid w:val="00B15494"/>
    <w:rsid w:val="00B171A9"/>
    <w:rsid w:val="00B217D5"/>
    <w:rsid w:val="00B22766"/>
    <w:rsid w:val="00B231E5"/>
    <w:rsid w:val="00B2347A"/>
    <w:rsid w:val="00B2578B"/>
    <w:rsid w:val="00B31FD3"/>
    <w:rsid w:val="00B36004"/>
    <w:rsid w:val="00B366BC"/>
    <w:rsid w:val="00B36CE4"/>
    <w:rsid w:val="00B37726"/>
    <w:rsid w:val="00B424F9"/>
    <w:rsid w:val="00B4619A"/>
    <w:rsid w:val="00B50DCF"/>
    <w:rsid w:val="00B526DF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69EB"/>
    <w:rsid w:val="00B80B54"/>
    <w:rsid w:val="00B811C7"/>
    <w:rsid w:val="00B85799"/>
    <w:rsid w:val="00B9033F"/>
    <w:rsid w:val="00B917DA"/>
    <w:rsid w:val="00B925C3"/>
    <w:rsid w:val="00BA035F"/>
    <w:rsid w:val="00BA058D"/>
    <w:rsid w:val="00BA1366"/>
    <w:rsid w:val="00BA3FD5"/>
    <w:rsid w:val="00BA7A94"/>
    <w:rsid w:val="00BB0211"/>
    <w:rsid w:val="00BB2BC2"/>
    <w:rsid w:val="00BC03EB"/>
    <w:rsid w:val="00BC57DA"/>
    <w:rsid w:val="00BD16DE"/>
    <w:rsid w:val="00BD2179"/>
    <w:rsid w:val="00BD3D6D"/>
    <w:rsid w:val="00BD43A2"/>
    <w:rsid w:val="00BD4A94"/>
    <w:rsid w:val="00BD4F4D"/>
    <w:rsid w:val="00BD644E"/>
    <w:rsid w:val="00BE203A"/>
    <w:rsid w:val="00BE3508"/>
    <w:rsid w:val="00BE51D0"/>
    <w:rsid w:val="00BE7E22"/>
    <w:rsid w:val="00BF4A9F"/>
    <w:rsid w:val="00BF4B93"/>
    <w:rsid w:val="00C02B87"/>
    <w:rsid w:val="00C054EE"/>
    <w:rsid w:val="00C0690E"/>
    <w:rsid w:val="00C07181"/>
    <w:rsid w:val="00C07912"/>
    <w:rsid w:val="00C10933"/>
    <w:rsid w:val="00C153DC"/>
    <w:rsid w:val="00C20257"/>
    <w:rsid w:val="00C20BA7"/>
    <w:rsid w:val="00C2291C"/>
    <w:rsid w:val="00C22F3A"/>
    <w:rsid w:val="00C23151"/>
    <w:rsid w:val="00C23450"/>
    <w:rsid w:val="00C2560A"/>
    <w:rsid w:val="00C25DC2"/>
    <w:rsid w:val="00C26247"/>
    <w:rsid w:val="00C32B19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53EA7"/>
    <w:rsid w:val="00C60798"/>
    <w:rsid w:val="00C6115A"/>
    <w:rsid w:val="00C662BF"/>
    <w:rsid w:val="00C66FEF"/>
    <w:rsid w:val="00C70B29"/>
    <w:rsid w:val="00C86A4A"/>
    <w:rsid w:val="00C87318"/>
    <w:rsid w:val="00C940D7"/>
    <w:rsid w:val="00C947AB"/>
    <w:rsid w:val="00C94C52"/>
    <w:rsid w:val="00CA0F04"/>
    <w:rsid w:val="00CA1896"/>
    <w:rsid w:val="00CA1D72"/>
    <w:rsid w:val="00CA320D"/>
    <w:rsid w:val="00CA3AE3"/>
    <w:rsid w:val="00CA66A3"/>
    <w:rsid w:val="00CA74F5"/>
    <w:rsid w:val="00CB404B"/>
    <w:rsid w:val="00CB5B28"/>
    <w:rsid w:val="00CB6D4C"/>
    <w:rsid w:val="00CC1AE0"/>
    <w:rsid w:val="00CC2857"/>
    <w:rsid w:val="00CC4D15"/>
    <w:rsid w:val="00CC6851"/>
    <w:rsid w:val="00CD1007"/>
    <w:rsid w:val="00CD1704"/>
    <w:rsid w:val="00CD2487"/>
    <w:rsid w:val="00CD316B"/>
    <w:rsid w:val="00CD5A59"/>
    <w:rsid w:val="00CD6A4E"/>
    <w:rsid w:val="00CE310D"/>
    <w:rsid w:val="00CE5510"/>
    <w:rsid w:val="00CE6A90"/>
    <w:rsid w:val="00CE72CB"/>
    <w:rsid w:val="00CE730E"/>
    <w:rsid w:val="00CE7614"/>
    <w:rsid w:val="00CF1A70"/>
    <w:rsid w:val="00CF377B"/>
    <w:rsid w:val="00CF4206"/>
    <w:rsid w:val="00CF5371"/>
    <w:rsid w:val="00CF694A"/>
    <w:rsid w:val="00CF7730"/>
    <w:rsid w:val="00D00144"/>
    <w:rsid w:val="00D005AC"/>
    <w:rsid w:val="00D01FDD"/>
    <w:rsid w:val="00D0323A"/>
    <w:rsid w:val="00D0559F"/>
    <w:rsid w:val="00D064B5"/>
    <w:rsid w:val="00D077E9"/>
    <w:rsid w:val="00D141D5"/>
    <w:rsid w:val="00D16873"/>
    <w:rsid w:val="00D22D94"/>
    <w:rsid w:val="00D3275E"/>
    <w:rsid w:val="00D3469E"/>
    <w:rsid w:val="00D347F2"/>
    <w:rsid w:val="00D35587"/>
    <w:rsid w:val="00D36326"/>
    <w:rsid w:val="00D369FD"/>
    <w:rsid w:val="00D41411"/>
    <w:rsid w:val="00D41E4D"/>
    <w:rsid w:val="00D41F05"/>
    <w:rsid w:val="00D42A49"/>
    <w:rsid w:val="00D42CB7"/>
    <w:rsid w:val="00D447D3"/>
    <w:rsid w:val="00D474ED"/>
    <w:rsid w:val="00D52F5F"/>
    <w:rsid w:val="00D5413D"/>
    <w:rsid w:val="00D56A15"/>
    <w:rsid w:val="00D570A9"/>
    <w:rsid w:val="00D57E8B"/>
    <w:rsid w:val="00D605CF"/>
    <w:rsid w:val="00D63F8A"/>
    <w:rsid w:val="00D66DFA"/>
    <w:rsid w:val="00D70D02"/>
    <w:rsid w:val="00D71F70"/>
    <w:rsid w:val="00D72B3D"/>
    <w:rsid w:val="00D73968"/>
    <w:rsid w:val="00D751F3"/>
    <w:rsid w:val="00D75BD0"/>
    <w:rsid w:val="00D770C7"/>
    <w:rsid w:val="00D77145"/>
    <w:rsid w:val="00D81BB3"/>
    <w:rsid w:val="00D81FEB"/>
    <w:rsid w:val="00D83F36"/>
    <w:rsid w:val="00D84CCE"/>
    <w:rsid w:val="00D85605"/>
    <w:rsid w:val="00D85EE5"/>
    <w:rsid w:val="00D86945"/>
    <w:rsid w:val="00D871A8"/>
    <w:rsid w:val="00D87B39"/>
    <w:rsid w:val="00D90290"/>
    <w:rsid w:val="00D90F9F"/>
    <w:rsid w:val="00DA11ED"/>
    <w:rsid w:val="00DA2C01"/>
    <w:rsid w:val="00DA3382"/>
    <w:rsid w:val="00DB2410"/>
    <w:rsid w:val="00DB67E7"/>
    <w:rsid w:val="00DB6A04"/>
    <w:rsid w:val="00DB6BFC"/>
    <w:rsid w:val="00DB7C12"/>
    <w:rsid w:val="00DB7E3F"/>
    <w:rsid w:val="00DC0FB9"/>
    <w:rsid w:val="00DC2822"/>
    <w:rsid w:val="00DC3FA8"/>
    <w:rsid w:val="00DC6662"/>
    <w:rsid w:val="00DC706A"/>
    <w:rsid w:val="00DD0802"/>
    <w:rsid w:val="00DD152F"/>
    <w:rsid w:val="00DD375A"/>
    <w:rsid w:val="00DD3942"/>
    <w:rsid w:val="00DD3DE6"/>
    <w:rsid w:val="00DD4CD9"/>
    <w:rsid w:val="00DE213F"/>
    <w:rsid w:val="00DE3B7D"/>
    <w:rsid w:val="00DE4D80"/>
    <w:rsid w:val="00DF027C"/>
    <w:rsid w:val="00DF15FF"/>
    <w:rsid w:val="00E00A32"/>
    <w:rsid w:val="00E01E9A"/>
    <w:rsid w:val="00E03915"/>
    <w:rsid w:val="00E07717"/>
    <w:rsid w:val="00E1067A"/>
    <w:rsid w:val="00E16475"/>
    <w:rsid w:val="00E17E23"/>
    <w:rsid w:val="00E21482"/>
    <w:rsid w:val="00E221B6"/>
    <w:rsid w:val="00E22ACD"/>
    <w:rsid w:val="00E24B2C"/>
    <w:rsid w:val="00E25F46"/>
    <w:rsid w:val="00E271B4"/>
    <w:rsid w:val="00E30260"/>
    <w:rsid w:val="00E317D6"/>
    <w:rsid w:val="00E31CA0"/>
    <w:rsid w:val="00E31FC4"/>
    <w:rsid w:val="00E4754B"/>
    <w:rsid w:val="00E47D5D"/>
    <w:rsid w:val="00E51018"/>
    <w:rsid w:val="00E51574"/>
    <w:rsid w:val="00E543AD"/>
    <w:rsid w:val="00E54A6A"/>
    <w:rsid w:val="00E55CC7"/>
    <w:rsid w:val="00E57976"/>
    <w:rsid w:val="00E57AAD"/>
    <w:rsid w:val="00E603E0"/>
    <w:rsid w:val="00E620B0"/>
    <w:rsid w:val="00E6799E"/>
    <w:rsid w:val="00E71DAF"/>
    <w:rsid w:val="00E72B19"/>
    <w:rsid w:val="00E74C20"/>
    <w:rsid w:val="00E75F46"/>
    <w:rsid w:val="00E767A8"/>
    <w:rsid w:val="00E80217"/>
    <w:rsid w:val="00E81B40"/>
    <w:rsid w:val="00E86482"/>
    <w:rsid w:val="00E9074D"/>
    <w:rsid w:val="00E9452B"/>
    <w:rsid w:val="00EA2A48"/>
    <w:rsid w:val="00EA5071"/>
    <w:rsid w:val="00EA6947"/>
    <w:rsid w:val="00EA6995"/>
    <w:rsid w:val="00EA79FF"/>
    <w:rsid w:val="00EB5422"/>
    <w:rsid w:val="00EB6A5B"/>
    <w:rsid w:val="00EB7152"/>
    <w:rsid w:val="00EC1900"/>
    <w:rsid w:val="00EC2060"/>
    <w:rsid w:val="00EC3D05"/>
    <w:rsid w:val="00ED33ED"/>
    <w:rsid w:val="00ED5899"/>
    <w:rsid w:val="00EE1625"/>
    <w:rsid w:val="00EE17AF"/>
    <w:rsid w:val="00EE7036"/>
    <w:rsid w:val="00EF555B"/>
    <w:rsid w:val="00EF7EE0"/>
    <w:rsid w:val="00F027BB"/>
    <w:rsid w:val="00F11362"/>
    <w:rsid w:val="00F11DCF"/>
    <w:rsid w:val="00F1530F"/>
    <w:rsid w:val="00F161D0"/>
    <w:rsid w:val="00F162EA"/>
    <w:rsid w:val="00F1684A"/>
    <w:rsid w:val="00F16EF0"/>
    <w:rsid w:val="00F20AE0"/>
    <w:rsid w:val="00F20E32"/>
    <w:rsid w:val="00F21C46"/>
    <w:rsid w:val="00F26177"/>
    <w:rsid w:val="00F268D3"/>
    <w:rsid w:val="00F26F5A"/>
    <w:rsid w:val="00F30AFC"/>
    <w:rsid w:val="00F315C6"/>
    <w:rsid w:val="00F362C6"/>
    <w:rsid w:val="00F37DE6"/>
    <w:rsid w:val="00F4154D"/>
    <w:rsid w:val="00F449D5"/>
    <w:rsid w:val="00F46F0E"/>
    <w:rsid w:val="00F47E32"/>
    <w:rsid w:val="00F51E42"/>
    <w:rsid w:val="00F52D27"/>
    <w:rsid w:val="00F53295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87B02"/>
    <w:rsid w:val="00F9313F"/>
    <w:rsid w:val="00FA08D8"/>
    <w:rsid w:val="00FA1972"/>
    <w:rsid w:val="00FB1E4F"/>
    <w:rsid w:val="00FC00CF"/>
    <w:rsid w:val="00FC30FA"/>
    <w:rsid w:val="00FC5F3D"/>
    <w:rsid w:val="00FD07A8"/>
    <w:rsid w:val="00FD1B85"/>
    <w:rsid w:val="00FD388A"/>
    <w:rsid w:val="00FD38DC"/>
    <w:rsid w:val="00FD5799"/>
    <w:rsid w:val="00FD583F"/>
    <w:rsid w:val="00FD6151"/>
    <w:rsid w:val="00FD63AF"/>
    <w:rsid w:val="00FD7488"/>
    <w:rsid w:val="00FD7ACB"/>
    <w:rsid w:val="00FE04FD"/>
    <w:rsid w:val="00FE0631"/>
    <w:rsid w:val="00FE0E80"/>
    <w:rsid w:val="00FE57D1"/>
    <w:rsid w:val="00FE5957"/>
    <w:rsid w:val="00FE74FF"/>
    <w:rsid w:val="00FF08ED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eff7ff,#fbfd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  <w:style w:type="paragraph" w:customStyle="1" w:styleId="TEXTO">
    <w:name w:val="TEXTO"/>
    <w:basedOn w:val="Normal"/>
    <w:qFormat/>
    <w:rsid w:val="00B526DF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  <w:style w:type="paragraph" w:customStyle="1" w:styleId="T1">
    <w:name w:val="T1"/>
    <w:basedOn w:val="Normal"/>
    <w:qFormat/>
    <w:rsid w:val="009A0CD7"/>
    <w:pPr>
      <w:shd w:val="clear" w:color="auto" w:fill="024F75" w:themeFill="accent1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414</TotalTime>
  <Pages>14</Pages>
  <Words>478</Words>
  <Characters>2635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186</cp:revision>
  <cp:lastPrinted>2022-01-24T19:55:00Z</cp:lastPrinted>
  <dcterms:created xsi:type="dcterms:W3CDTF">2023-03-14T11:59:00Z</dcterms:created>
  <dcterms:modified xsi:type="dcterms:W3CDTF">2023-04-13T07:46:00Z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