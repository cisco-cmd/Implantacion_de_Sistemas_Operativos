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DFF"/>
  <w:body>
    <w:p w14:paraId="4A2E57AD" w14:textId="33FC2121" w:rsidR="00D077E9" w:rsidRDefault="0091562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596611C9" wp14:editId="06AC4589">
            <wp:simplePos x="0" y="0"/>
            <wp:positionH relativeFrom="page">
              <wp:posOffset>-8734036</wp:posOffset>
            </wp:positionH>
            <wp:positionV relativeFrom="paragraph">
              <wp:posOffset>-1139228</wp:posOffset>
            </wp:positionV>
            <wp:extent cx="21424426" cy="12050973"/>
            <wp:effectExtent l="0" t="0" r="6985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426" cy="120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68F1D5D6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0A55F8A" w:rsidR="00D077E9" w:rsidRDefault="000E1A2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0D08BCE1">
                      <wp:simplePos x="0" y="0"/>
                      <wp:positionH relativeFrom="page">
                        <wp:posOffset>114300</wp:posOffset>
                      </wp:positionH>
                      <wp:positionV relativeFrom="paragraph">
                        <wp:posOffset>-227152</wp:posOffset>
                      </wp:positionV>
                      <wp:extent cx="3314700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385CF911" w:rsidR="00D077E9" w:rsidRPr="000E1A27" w:rsidRDefault="00614CCC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WINDOWS SERVER</w:t>
                                  </w:r>
                                  <w:r w:rsidR="00905B39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: </w:t>
                                  </w:r>
                                  <w:r w:rsidR="002C1DF5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RECURSOS COMPARTIDOS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9pt;margin-top:-17.9pt;width:261pt;height:130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" filled="f" stroked="f" strokeweight=".5pt">
                      <v:textbox>
                        <w:txbxContent>
                          <w:p w14:paraId="6E4B0DF9" w14:textId="385CF911" w:rsidR="00D077E9" w:rsidRPr="000E1A27" w:rsidRDefault="00614CCC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</w:pPr>
                            <w:r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WINDOWS SERVER</w:t>
                            </w:r>
                            <w:r w:rsidR="00905B39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: </w:t>
                            </w:r>
                            <w:r w:rsidR="002C1DF5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RECURSOS COMPARTIDOS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30AFC"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49890423" wp14:editId="4CC6072C">
                  <wp:simplePos x="0" y="0"/>
                  <wp:positionH relativeFrom="column">
                    <wp:posOffset>496267</wp:posOffset>
                  </wp:positionH>
                  <wp:positionV relativeFrom="paragraph">
                    <wp:posOffset>2119630</wp:posOffset>
                  </wp:positionV>
                  <wp:extent cx="2647666" cy="2647666"/>
                  <wp:effectExtent l="0" t="0" r="635" b="63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666" cy="264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4C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08BF02D" wp14:editId="5FE5448E">
                      <wp:simplePos x="0" y="0"/>
                      <wp:positionH relativeFrom="column">
                        <wp:posOffset>220971</wp:posOffset>
                      </wp:positionH>
                      <wp:positionV relativeFrom="paragraph">
                        <wp:posOffset>1270635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C6A19D" id="Rectángulo: esquinas redondeadas 18" o:spid="_x0000_s1026" style="position:absolute;margin-left:17.4pt;margin-top:100.05pt;width:201.7pt;height:3.6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" fillcolor="#2e6ff2" strokecolor="#2e6ff2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4BCFEC9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33400" t="571500" r="537845" b="5905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CDE4F3">
                                      <a:alpha val="80000"/>
                                    </a:srgbClr>
                                  </a:gs>
                                  <a:gs pos="31000">
                                    <a:srgbClr val="CDE4F3">
                                      <a:alpha val="80000"/>
                                    </a:srgbClr>
                                  </a:gs>
                                  <a:gs pos="80000">
                                    <a:srgbClr val="CDE4F3">
                                      <a:alpha val="98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chemeClr val="tx1">
                                    <a:alpha val="60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235869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" fillcolor="#cde4f3" stroked="f" strokeweight="2pt">
                      <v:fill opacity="64225f" color2="#cde4f3" o:opacity2="52428f" focus="10%" type="gradient"/>
                      <v:shadow on="t" type="perspective" color="#0f0d29 [3213]" opacity="39321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F30AFC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F30AFC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F30AFC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F30AFC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5AA59B6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3286AD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" fillcolor="#2e6ff2" strokecolor="#2e6ff2" strokeweight="2pt"/>
                  </w:pict>
                </mc:Fallback>
              </mc:AlternateContent>
            </w:r>
          </w:p>
        </w:tc>
      </w:tr>
    </w:tbl>
    <w:p w14:paraId="760AF6EB" w14:textId="04DF3C7A" w:rsidR="00E221B6" w:rsidRPr="00716827" w:rsidRDefault="0099752F" w:rsidP="00716827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54FAB9D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266700" t="304800" r="266700" b="2324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0B6D6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" fillcolor="#061f57 [2415]" stroked="f" strokeweight="2pt">
                <v:fill opacity="22873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A3FDD91" w14:textId="77777777" w:rsidR="006235DD" w:rsidRDefault="006235DD" w:rsidP="00CD30E2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6235DD">
        <w:rPr>
          <w:rFonts w:ascii="Poppins" w:eastAsia="Calibri" w:hAnsi="Poppins" w:cs="Poppins"/>
          <w:b/>
          <w:bCs/>
          <w:color w:val="2053E4"/>
        </w:rPr>
        <w:lastRenderedPageBreak/>
        <w:t>Requisitos para poder compartir información</w:t>
      </w:r>
    </w:p>
    <w:p w14:paraId="2D0B9E57" w14:textId="77777777" w:rsidR="004B0C7C" w:rsidRDefault="004B0C7C" w:rsidP="004B0C7C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51806AFA" w14:textId="77777777" w:rsidR="004B0C7C" w:rsidRPr="004B0C7C" w:rsidRDefault="004B0C7C" w:rsidP="004B0C7C">
      <w:pPr>
        <w:pStyle w:val="TEXTO"/>
        <w:ind w:left="360"/>
        <w:rPr>
          <w:rFonts w:ascii="Leelawadee" w:eastAsia="Calibri" w:hAnsi="Leelawadee" w:cs="Leelawadee"/>
          <w:color w:val="002060"/>
        </w:rPr>
      </w:pPr>
      <w:r w:rsidRPr="004B0C7C">
        <w:rPr>
          <w:rFonts w:ascii="Leelawadee" w:eastAsia="Calibri" w:hAnsi="Leelawadee" w:cs="Leelawadee" w:hint="cs"/>
          <w:color w:val="002060"/>
        </w:rPr>
        <w:t>•</w:t>
      </w:r>
      <w:r w:rsidRPr="004B0C7C">
        <w:rPr>
          <w:rFonts w:ascii="Leelawadee" w:eastAsia="Calibri" w:hAnsi="Leelawadee" w:cs="Leelawadee" w:hint="cs"/>
          <w:color w:val="002060"/>
        </w:rPr>
        <w:tab/>
        <w:t>La cuenta de usuario debe ser miembro del grupo Administradores</w:t>
      </w:r>
    </w:p>
    <w:p w14:paraId="4694D97A" w14:textId="77777777" w:rsidR="004B0C7C" w:rsidRPr="004B0C7C" w:rsidRDefault="004B0C7C" w:rsidP="004B0C7C">
      <w:pPr>
        <w:pStyle w:val="TEXTO"/>
        <w:ind w:left="360"/>
        <w:rPr>
          <w:rFonts w:ascii="Leelawadee" w:eastAsia="Calibri" w:hAnsi="Leelawadee" w:cs="Leelawadee"/>
          <w:color w:val="002060"/>
        </w:rPr>
      </w:pPr>
      <w:r w:rsidRPr="004B0C7C">
        <w:rPr>
          <w:rFonts w:ascii="Leelawadee" w:eastAsia="Calibri" w:hAnsi="Leelawadee" w:cs="Leelawadee" w:hint="cs"/>
          <w:color w:val="002060"/>
        </w:rPr>
        <w:t>•</w:t>
      </w:r>
      <w:r w:rsidRPr="004B0C7C">
        <w:rPr>
          <w:rFonts w:ascii="Leelawadee" w:eastAsia="Calibri" w:hAnsi="Leelawadee" w:cs="Leelawadee" w:hint="cs"/>
          <w:color w:val="002060"/>
        </w:rPr>
        <w:tab/>
      </w:r>
      <w:proofErr w:type="spellStart"/>
      <w:r w:rsidRPr="004B0C7C">
        <w:rPr>
          <w:rFonts w:ascii="Leelawadee" w:eastAsia="Calibri" w:hAnsi="Leelawadee" w:cs="Leelawadee" w:hint="cs"/>
          <w:color w:val="002060"/>
        </w:rPr>
        <w:t>Ip</w:t>
      </w:r>
      <w:proofErr w:type="spellEnd"/>
      <w:r w:rsidRPr="004B0C7C">
        <w:rPr>
          <w:rFonts w:ascii="Leelawadee" w:eastAsia="Calibri" w:hAnsi="Leelawadee" w:cs="Leelawadee" w:hint="cs"/>
          <w:color w:val="002060"/>
        </w:rPr>
        <w:t xml:space="preserve"> en la misma red</w:t>
      </w:r>
    </w:p>
    <w:p w14:paraId="33CF0340" w14:textId="5768034C" w:rsidR="004B0C7C" w:rsidRDefault="004B0C7C" w:rsidP="004B0C7C">
      <w:pPr>
        <w:pStyle w:val="TEXTO"/>
        <w:ind w:left="360"/>
        <w:rPr>
          <w:rFonts w:ascii="Leelawadee" w:eastAsia="Calibri" w:hAnsi="Leelawadee" w:cs="Leelawadee"/>
          <w:color w:val="002060"/>
        </w:rPr>
      </w:pPr>
      <w:r w:rsidRPr="004B0C7C">
        <w:rPr>
          <w:rFonts w:ascii="Leelawadee" w:eastAsia="Calibri" w:hAnsi="Leelawadee" w:cs="Leelawadee" w:hint="cs"/>
          <w:color w:val="002060"/>
        </w:rPr>
        <w:t>•</w:t>
      </w:r>
      <w:r w:rsidRPr="004B0C7C">
        <w:rPr>
          <w:rFonts w:ascii="Leelawadee" w:eastAsia="Calibri" w:hAnsi="Leelawadee" w:cs="Leelawadee" w:hint="cs"/>
          <w:color w:val="002060"/>
        </w:rPr>
        <w:tab/>
        <w:t>Pertenencia al mismo grupo de trabajo</w:t>
      </w:r>
    </w:p>
    <w:p w14:paraId="1C1F6D11" w14:textId="77777777" w:rsidR="004B0C7C" w:rsidRPr="004B0C7C" w:rsidRDefault="004B0C7C" w:rsidP="004B0C7C">
      <w:pPr>
        <w:pStyle w:val="TEXTO"/>
        <w:rPr>
          <w:rFonts w:ascii="Leelawadee" w:eastAsia="Calibri" w:hAnsi="Leelawadee" w:cs="Leelawadee"/>
          <w:color w:val="002060"/>
        </w:rPr>
      </w:pPr>
    </w:p>
    <w:p w14:paraId="6F23DB90" w14:textId="77777777" w:rsidR="006235DD" w:rsidRPr="006235DD" w:rsidRDefault="006235DD" w:rsidP="00CD30E2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6235DD">
        <w:rPr>
          <w:rFonts w:ascii="Poppins" w:eastAsia="Calibri" w:hAnsi="Poppins" w:cs="Poppins"/>
          <w:b/>
          <w:bCs/>
          <w:color w:val="2053E4"/>
        </w:rPr>
        <w:t>Protocolo SMB1.0/CIFS:</w:t>
      </w:r>
    </w:p>
    <w:p w14:paraId="07202DDD" w14:textId="06D28C3C" w:rsidR="005B167F" w:rsidRDefault="006235DD" w:rsidP="00CD30E2">
      <w:pPr>
        <w:pStyle w:val="TEXTO"/>
        <w:numPr>
          <w:ilvl w:val="0"/>
          <w:numId w:val="2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¿Para qué sirve?</w:t>
      </w:r>
    </w:p>
    <w:p w14:paraId="2C6F80B3" w14:textId="77777777" w:rsidR="005B167F" w:rsidRPr="005B167F" w:rsidRDefault="005B167F" w:rsidP="005B167F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18FB7813" w14:textId="788C19AD" w:rsidR="005B167F" w:rsidRDefault="005B167F" w:rsidP="005B167F">
      <w:pPr>
        <w:pStyle w:val="TEXTO"/>
        <w:ind w:left="1080"/>
        <w:rPr>
          <w:rFonts w:ascii="Leelawadee" w:eastAsia="Calibri" w:hAnsi="Leelawadee" w:cs="Leelawadee"/>
        </w:rPr>
      </w:pPr>
      <w:r w:rsidRPr="005B167F">
        <w:rPr>
          <w:rFonts w:ascii="Leelawadee" w:eastAsia="Calibri" w:hAnsi="Leelawadee" w:cs="Leelawadee" w:hint="cs"/>
        </w:rPr>
        <w:t xml:space="preserve">SMB (Server </w:t>
      </w:r>
      <w:proofErr w:type="spellStart"/>
      <w:r w:rsidRPr="005B167F">
        <w:rPr>
          <w:rFonts w:ascii="Leelawadee" w:eastAsia="Calibri" w:hAnsi="Leelawadee" w:cs="Leelawadee" w:hint="cs"/>
        </w:rPr>
        <w:t>Message</w:t>
      </w:r>
      <w:proofErr w:type="spellEnd"/>
      <w:r w:rsidRPr="005B167F">
        <w:rPr>
          <w:rFonts w:ascii="Leelawadee" w:eastAsia="Calibri" w:hAnsi="Leelawadee" w:cs="Leelawadee" w:hint="cs"/>
        </w:rPr>
        <w:t xml:space="preserve"> Block) es un protocolo de red utilizado para compartir archivos, impresoras y otros recursos en una red de computadoras. CIFS (</w:t>
      </w:r>
      <w:proofErr w:type="spellStart"/>
      <w:r w:rsidRPr="005B167F">
        <w:rPr>
          <w:rFonts w:ascii="Leelawadee" w:eastAsia="Calibri" w:hAnsi="Leelawadee" w:cs="Leelawadee" w:hint="cs"/>
        </w:rPr>
        <w:t>Common</w:t>
      </w:r>
      <w:proofErr w:type="spellEnd"/>
      <w:r w:rsidRPr="005B167F">
        <w:rPr>
          <w:rFonts w:ascii="Leelawadee" w:eastAsia="Calibri" w:hAnsi="Leelawadee" w:cs="Leelawadee" w:hint="cs"/>
        </w:rPr>
        <w:t xml:space="preserve"> Internet File </w:t>
      </w:r>
      <w:proofErr w:type="spellStart"/>
      <w:r w:rsidRPr="005B167F">
        <w:rPr>
          <w:rFonts w:ascii="Leelawadee" w:eastAsia="Calibri" w:hAnsi="Leelawadee" w:cs="Leelawadee" w:hint="cs"/>
        </w:rPr>
        <w:t>System</w:t>
      </w:r>
      <w:proofErr w:type="spellEnd"/>
      <w:r w:rsidRPr="005B167F">
        <w:rPr>
          <w:rFonts w:ascii="Leelawadee" w:eastAsia="Calibri" w:hAnsi="Leelawadee" w:cs="Leelawadee" w:hint="cs"/>
        </w:rPr>
        <w:t>) es una versión extendida del protocolo SMB que incluye soporte para la navegación en la red y para la autenticación de usuarios.</w:t>
      </w:r>
    </w:p>
    <w:p w14:paraId="6BF2FC34" w14:textId="77777777" w:rsidR="005B167F" w:rsidRPr="005B167F" w:rsidRDefault="005B167F" w:rsidP="005B167F">
      <w:pPr>
        <w:pStyle w:val="TEXTO"/>
        <w:rPr>
          <w:rFonts w:ascii="Leelawadee" w:eastAsia="Calibri" w:hAnsi="Leelawadee" w:cs="Leelawadee"/>
        </w:rPr>
      </w:pPr>
    </w:p>
    <w:p w14:paraId="39DD2C5C" w14:textId="77777777" w:rsidR="006235DD" w:rsidRDefault="006235DD" w:rsidP="00CD30E2">
      <w:pPr>
        <w:pStyle w:val="TEXTO"/>
        <w:numPr>
          <w:ilvl w:val="0"/>
          <w:numId w:val="2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Verifica si está habilitado mediante entorno gráfico</w:t>
      </w:r>
    </w:p>
    <w:p w14:paraId="0D8A9C19" w14:textId="288B755D" w:rsidR="005B167F" w:rsidRPr="00771BAE" w:rsidRDefault="00317939" w:rsidP="005B167F">
      <w:pPr>
        <w:pStyle w:val="TEXTO"/>
        <w:ind w:left="1080"/>
        <w:rPr>
          <w:rFonts w:ascii="Poppins" w:eastAsia="Calibri" w:hAnsi="Poppins" w:cs="Poppins"/>
          <w:color w:val="002060"/>
        </w:rPr>
      </w:pPr>
      <w:r>
        <w:rPr>
          <w:rFonts w:ascii="Poppins" w:eastAsia="Calibri" w:hAnsi="Poppins" w:cs="Poppins"/>
          <w:noProof/>
          <w:color w:val="002060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00F4991B" wp14:editId="055C3BB7">
                <wp:simplePos x="0" y="0"/>
                <wp:positionH relativeFrom="column">
                  <wp:posOffset>2280514</wp:posOffset>
                </wp:positionH>
                <wp:positionV relativeFrom="paragraph">
                  <wp:posOffset>2058899</wp:posOffset>
                </wp:positionV>
                <wp:extent cx="1360627" cy="124358"/>
                <wp:effectExtent l="0" t="0" r="1143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627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35BEF" id="Rectángulo 23" o:spid="_x0000_s1026" style="position:absolute;margin-left:179.55pt;margin-top:162.1pt;width:107.15pt;height:9.8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" filled="f" strokecolor="red" strokeweight="2pt"/>
            </w:pict>
          </mc:Fallback>
        </mc:AlternateContent>
      </w:r>
      <w:r w:rsidR="00A31863" w:rsidRPr="00A31863">
        <w:rPr>
          <w:noProof/>
        </w:rPr>
        <w:t xml:space="preserve"> </w:t>
      </w:r>
      <w:r w:rsidR="00A31863" w:rsidRPr="00A31863">
        <w:rPr>
          <w:rFonts w:ascii="Poppins" w:eastAsia="Calibri" w:hAnsi="Poppins" w:cs="Poppins"/>
          <w:noProof/>
          <w:color w:val="002060"/>
        </w:rPr>
        <w:drawing>
          <wp:inline distT="0" distB="0" distL="0" distR="0" wp14:anchorId="1DEA896E" wp14:editId="0CCFFCA8">
            <wp:extent cx="3435670" cy="2143354"/>
            <wp:effectExtent l="152400" t="152400" r="35560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705" cy="2148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B89E7" w14:textId="77777777" w:rsidR="006235DD" w:rsidRDefault="006235DD" w:rsidP="00CD30E2">
      <w:pPr>
        <w:pStyle w:val="TEXTO"/>
        <w:numPr>
          <w:ilvl w:val="0"/>
          <w:numId w:val="2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¿Debe estar habilitado? ¿Por qué?</w:t>
      </w:r>
    </w:p>
    <w:p w14:paraId="45F971CE" w14:textId="77777777" w:rsidR="00AE35FB" w:rsidRPr="00720E78" w:rsidRDefault="00AE35FB" w:rsidP="00AE35FB">
      <w:pPr>
        <w:pStyle w:val="TEXTO"/>
        <w:ind w:left="1080"/>
        <w:rPr>
          <w:rFonts w:ascii="Poppins" w:eastAsia="Calibri" w:hAnsi="Poppins" w:cs="Poppins"/>
          <w:color w:val="002060"/>
          <w:sz w:val="16"/>
          <w:szCs w:val="16"/>
        </w:rPr>
      </w:pPr>
    </w:p>
    <w:p w14:paraId="179D99EB" w14:textId="520CEEF2" w:rsidR="00AE35FB" w:rsidRPr="00720E78" w:rsidRDefault="00720E78" w:rsidP="00AE35FB">
      <w:pPr>
        <w:pStyle w:val="TEXTO"/>
        <w:ind w:left="1080"/>
        <w:rPr>
          <w:rFonts w:ascii="Leelawadee" w:eastAsia="Calibri" w:hAnsi="Leelawadee" w:cs="Leelawadee"/>
        </w:rPr>
      </w:pPr>
      <w:r w:rsidRPr="00720E78">
        <w:rPr>
          <w:rFonts w:ascii="Leelawadee" w:eastAsia="Calibri" w:hAnsi="Leelawadee" w:cs="Leelawadee" w:hint="cs"/>
        </w:rPr>
        <w:t>No, porque SMB 1.0 tiene graves vulnerabilidades y fallos de seguridad que pueden poner en peligro la seguridad de nuestro ordenador. También por norma general Windows utiliza SMB 2.0 o 3.0.</w:t>
      </w:r>
    </w:p>
    <w:p w14:paraId="24C9D095" w14:textId="77777777" w:rsidR="00AE35FB" w:rsidRPr="00771BAE" w:rsidRDefault="00AE35FB" w:rsidP="00AE35FB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70E663DE" w14:textId="77777777" w:rsidR="006235DD" w:rsidRPr="00771BAE" w:rsidRDefault="006235DD" w:rsidP="00CD30E2">
      <w:pPr>
        <w:pStyle w:val="TEXTO"/>
        <w:numPr>
          <w:ilvl w:val="0"/>
          <w:numId w:val="2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lastRenderedPageBreak/>
        <w:t xml:space="preserve">Deshabilítalo mediante </w:t>
      </w:r>
      <w:proofErr w:type="spellStart"/>
      <w:r w:rsidRPr="00771BAE">
        <w:rPr>
          <w:rFonts w:ascii="Poppins" w:eastAsia="Calibri" w:hAnsi="Poppins" w:cs="Poppins"/>
          <w:color w:val="002060"/>
        </w:rPr>
        <w:t>cmdlet</w:t>
      </w:r>
      <w:proofErr w:type="spellEnd"/>
    </w:p>
    <w:p w14:paraId="5F0BF4F0" w14:textId="664099A2" w:rsidR="001A382E" w:rsidRPr="00771BAE" w:rsidRDefault="00920116" w:rsidP="00BD7836">
      <w:pPr>
        <w:pStyle w:val="TEXTO"/>
        <w:ind w:left="1080"/>
        <w:rPr>
          <w:rFonts w:ascii="Poppins" w:eastAsia="Calibri" w:hAnsi="Poppins" w:cs="Poppins"/>
          <w:color w:val="002060"/>
        </w:rPr>
      </w:pPr>
      <w:r w:rsidRPr="00920116">
        <w:rPr>
          <w:rFonts w:ascii="Poppins" w:eastAsia="Calibri" w:hAnsi="Poppins" w:cs="Poppins"/>
          <w:noProof/>
          <w:color w:val="002060"/>
        </w:rPr>
        <w:drawing>
          <wp:inline distT="0" distB="0" distL="0" distR="0" wp14:anchorId="2D6898F0" wp14:editId="5D81824C">
            <wp:extent cx="3648584" cy="1171739"/>
            <wp:effectExtent l="152400" t="152400" r="352425" b="3714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71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A382E" w:rsidRPr="001A382E">
        <w:rPr>
          <w:rFonts w:ascii="Poppins" w:eastAsia="Calibri" w:hAnsi="Poppins" w:cs="Poppins"/>
          <w:noProof/>
          <w:color w:val="002060"/>
        </w:rPr>
        <w:drawing>
          <wp:inline distT="0" distB="0" distL="0" distR="0" wp14:anchorId="3F67E8CD" wp14:editId="745006E0">
            <wp:extent cx="5163363" cy="491430"/>
            <wp:effectExtent l="152400" t="152400" r="361315" b="36639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013" cy="49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A4610" w14:textId="77777777" w:rsidR="006235DD" w:rsidRPr="00771BAE" w:rsidRDefault="006235DD" w:rsidP="00CD30E2">
      <w:pPr>
        <w:pStyle w:val="TEXTO"/>
        <w:numPr>
          <w:ilvl w:val="0"/>
          <w:numId w:val="2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 xml:space="preserve">Verifica que está deshabilitado mediante </w:t>
      </w:r>
      <w:proofErr w:type="spellStart"/>
      <w:r w:rsidRPr="00771BAE">
        <w:rPr>
          <w:rFonts w:ascii="Poppins" w:eastAsia="Calibri" w:hAnsi="Poppins" w:cs="Poppins"/>
          <w:color w:val="002060"/>
        </w:rPr>
        <w:t>cmdlet</w:t>
      </w:r>
      <w:proofErr w:type="spellEnd"/>
    </w:p>
    <w:p w14:paraId="2AD876A4" w14:textId="6D842D65" w:rsidR="000B78C1" w:rsidRPr="00771BAE" w:rsidRDefault="000B78C1" w:rsidP="00EF0566">
      <w:pPr>
        <w:pStyle w:val="TEXTO"/>
        <w:ind w:left="1080"/>
        <w:rPr>
          <w:rFonts w:ascii="Poppins" w:eastAsia="Calibri" w:hAnsi="Poppins" w:cs="Poppins"/>
          <w:color w:val="002060"/>
        </w:rPr>
      </w:pPr>
      <w:r w:rsidRPr="000B78C1">
        <w:rPr>
          <w:rFonts w:ascii="Poppins" w:eastAsia="Calibri" w:hAnsi="Poppins" w:cs="Poppins"/>
          <w:noProof/>
          <w:color w:val="002060"/>
        </w:rPr>
        <w:drawing>
          <wp:inline distT="0" distB="0" distL="0" distR="0" wp14:anchorId="02CE7DFF" wp14:editId="352CDE53">
            <wp:extent cx="5192624" cy="1506968"/>
            <wp:effectExtent l="152400" t="152400" r="370205" b="3600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96" cy="1514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7D7CB" w14:textId="77777777" w:rsidR="006235DD" w:rsidRDefault="006235DD" w:rsidP="00CD30E2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6235DD">
        <w:rPr>
          <w:rFonts w:ascii="Poppins" w:eastAsia="Calibri" w:hAnsi="Poppins" w:cs="Poppins"/>
          <w:b/>
          <w:bCs/>
          <w:color w:val="2053E4"/>
        </w:rPr>
        <w:t>Verifica que tienes activado el uso compartido de carpetas</w:t>
      </w:r>
    </w:p>
    <w:p w14:paraId="1FB1EB71" w14:textId="1B684147" w:rsidR="006E0334" w:rsidRPr="006235DD" w:rsidRDefault="00B140FB" w:rsidP="006E0334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99D0F9F" wp14:editId="480B0F00">
                <wp:simplePos x="0" y="0"/>
                <wp:positionH relativeFrom="column">
                  <wp:posOffset>1007669</wp:posOffset>
                </wp:positionH>
                <wp:positionV relativeFrom="paragraph">
                  <wp:posOffset>1818970</wp:posOffset>
                </wp:positionV>
                <wp:extent cx="2999232" cy="614477"/>
                <wp:effectExtent l="0" t="0" r="10795" b="1460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2" cy="614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4BFF6" id="Rectángulo 56" o:spid="_x0000_s1026" style="position:absolute;margin-left:79.35pt;margin-top:143.25pt;width:236.15pt;height:48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" filled="f" strokecolor="red" strokeweight="2pt"/>
            </w:pict>
          </mc:Fallback>
        </mc:AlternateContent>
      </w:r>
      <w:r w:rsidR="006E0334" w:rsidRPr="006E0334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2592EDF" wp14:editId="0E081910">
            <wp:extent cx="3677187" cy="2320138"/>
            <wp:effectExtent l="152400" t="152400" r="361950" b="36639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622" cy="2327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E4157" w14:textId="77777777" w:rsidR="006235DD" w:rsidRPr="006235DD" w:rsidRDefault="006235DD" w:rsidP="00CD30E2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6235DD">
        <w:rPr>
          <w:rFonts w:ascii="Poppins" w:eastAsia="Calibri" w:hAnsi="Poppins" w:cs="Poppins"/>
          <w:b/>
          <w:bCs/>
          <w:color w:val="2053E4"/>
        </w:rPr>
        <w:lastRenderedPageBreak/>
        <w:t>Permisos:</w:t>
      </w:r>
    </w:p>
    <w:p w14:paraId="2E544A65" w14:textId="3F0AC78F" w:rsidR="00A61DB1" w:rsidRPr="00FF6AA3" w:rsidRDefault="006235DD" w:rsidP="00FF6AA3">
      <w:pPr>
        <w:pStyle w:val="TEXTO"/>
        <w:numPr>
          <w:ilvl w:val="0"/>
          <w:numId w:val="3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Tipos (nombre) y permisos que nos deja configurar y con que valores</w:t>
      </w:r>
    </w:p>
    <w:p w14:paraId="6E04A43D" w14:textId="77777777" w:rsidR="006235DD" w:rsidRPr="00A61DB1" w:rsidRDefault="006235DD" w:rsidP="00CD30E2">
      <w:pPr>
        <w:pStyle w:val="TEXTO"/>
        <w:numPr>
          <w:ilvl w:val="0"/>
          <w:numId w:val="10"/>
        </w:numPr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>Permisos NTFS</w:t>
      </w:r>
    </w:p>
    <w:p w14:paraId="431DA9FA" w14:textId="77777777" w:rsidR="006235DD" w:rsidRPr="00A61DB1" w:rsidRDefault="006235DD" w:rsidP="00CD30E2">
      <w:pPr>
        <w:pStyle w:val="TEXTO"/>
        <w:numPr>
          <w:ilvl w:val="0"/>
          <w:numId w:val="10"/>
        </w:numPr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>Permisos de compartición</w:t>
      </w:r>
    </w:p>
    <w:p w14:paraId="2C634336" w14:textId="6AB1BBD3" w:rsidR="00A61DB1" w:rsidRPr="00A61DB1" w:rsidRDefault="00A61DB1" w:rsidP="00A61DB1">
      <w:pPr>
        <w:pStyle w:val="TEXTO"/>
        <w:ind w:left="1800"/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 xml:space="preserve">Permiten: </w:t>
      </w:r>
    </w:p>
    <w:p w14:paraId="0E56A889" w14:textId="6F4B32E0" w:rsidR="00A61DB1" w:rsidRPr="00A61DB1" w:rsidRDefault="00A61DB1" w:rsidP="00CD30E2">
      <w:pPr>
        <w:pStyle w:val="TEXTO"/>
        <w:numPr>
          <w:ilvl w:val="4"/>
          <w:numId w:val="1"/>
        </w:numPr>
        <w:ind w:left="2781"/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>Control total: para leer, cambiar, crear y ejecutar bien sean programas o carpetas.</w:t>
      </w:r>
    </w:p>
    <w:p w14:paraId="2D8C3E14" w14:textId="2E4BBFE8" w:rsidR="00A61DB1" w:rsidRPr="00A61DB1" w:rsidRDefault="00A61DB1" w:rsidP="00CD30E2">
      <w:pPr>
        <w:pStyle w:val="TEXTO"/>
        <w:numPr>
          <w:ilvl w:val="4"/>
          <w:numId w:val="1"/>
        </w:numPr>
        <w:ind w:left="2781"/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>Lectura y ejecución: para ver el contenido y ejecutar programas de una carpeta.</w:t>
      </w:r>
    </w:p>
    <w:p w14:paraId="7836427B" w14:textId="2B0DE4F3" w:rsidR="00A61DB1" w:rsidRPr="00A61DB1" w:rsidRDefault="00A61DB1" w:rsidP="00CD30E2">
      <w:pPr>
        <w:pStyle w:val="TEXTO"/>
        <w:numPr>
          <w:ilvl w:val="4"/>
          <w:numId w:val="1"/>
        </w:numPr>
        <w:ind w:left="2781"/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>Modificar: para poder cambiar los ficheros y las carpetas, pero sin crear y eliminar ficheros ni carpetas nuevas.</w:t>
      </w:r>
    </w:p>
    <w:p w14:paraId="54A151E2" w14:textId="4F15048F" w:rsidR="00A61DB1" w:rsidRPr="00A61DB1" w:rsidRDefault="00A61DB1" w:rsidP="00CD30E2">
      <w:pPr>
        <w:pStyle w:val="TEXTO"/>
        <w:numPr>
          <w:ilvl w:val="4"/>
          <w:numId w:val="1"/>
        </w:numPr>
        <w:ind w:left="2781"/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>Lectura: para poder ver y abrir el contenido.</w:t>
      </w:r>
    </w:p>
    <w:p w14:paraId="183041BD" w14:textId="3C53E3D4" w:rsidR="00A61DB1" w:rsidRDefault="00A61DB1" w:rsidP="00CD30E2">
      <w:pPr>
        <w:pStyle w:val="TEXTO"/>
        <w:numPr>
          <w:ilvl w:val="4"/>
          <w:numId w:val="1"/>
        </w:numPr>
        <w:ind w:left="2781"/>
        <w:rPr>
          <w:rFonts w:ascii="Leelawadee" w:eastAsia="Calibri" w:hAnsi="Leelawadee" w:cs="Leelawadee"/>
        </w:rPr>
      </w:pPr>
      <w:r w:rsidRPr="00A61DB1">
        <w:rPr>
          <w:rFonts w:ascii="Leelawadee" w:eastAsia="Calibri" w:hAnsi="Leelawadee" w:cs="Leelawadee" w:hint="cs"/>
        </w:rPr>
        <w:t>Escritura: para poder crear y cambiar los ficheros y carpetas existentes.</w:t>
      </w:r>
    </w:p>
    <w:p w14:paraId="42513AF2" w14:textId="77777777" w:rsidR="00A61DB1" w:rsidRPr="00A61DB1" w:rsidRDefault="00A61DB1" w:rsidP="00A61DB1">
      <w:pPr>
        <w:pStyle w:val="TEXTO"/>
        <w:ind w:left="2781"/>
        <w:rPr>
          <w:rFonts w:ascii="Leelawadee" w:eastAsia="Calibri" w:hAnsi="Leelawadee" w:cs="Leelawadee"/>
        </w:rPr>
      </w:pPr>
    </w:p>
    <w:p w14:paraId="640EB25C" w14:textId="77777777" w:rsidR="006235DD" w:rsidRDefault="006235DD" w:rsidP="00CD30E2">
      <w:pPr>
        <w:pStyle w:val="TEXTO"/>
        <w:numPr>
          <w:ilvl w:val="0"/>
          <w:numId w:val="3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Formas de acceso</w:t>
      </w:r>
    </w:p>
    <w:p w14:paraId="45F6C29C" w14:textId="77777777" w:rsidR="00460768" w:rsidRPr="00460768" w:rsidRDefault="00460768" w:rsidP="00460768">
      <w:pPr>
        <w:pStyle w:val="TEXTO"/>
        <w:ind w:left="1080"/>
        <w:rPr>
          <w:rFonts w:ascii="Poppins" w:eastAsia="Calibri" w:hAnsi="Poppins" w:cs="Poppins"/>
          <w:color w:val="002060"/>
          <w:sz w:val="14"/>
          <w:szCs w:val="14"/>
        </w:rPr>
      </w:pPr>
    </w:p>
    <w:p w14:paraId="169FC883" w14:textId="1C965B60" w:rsidR="00A61DB1" w:rsidRPr="00460768" w:rsidRDefault="00460768" w:rsidP="00CD30E2">
      <w:pPr>
        <w:pStyle w:val="TEXTO"/>
        <w:numPr>
          <w:ilvl w:val="0"/>
          <w:numId w:val="11"/>
        </w:numPr>
        <w:rPr>
          <w:rFonts w:ascii="Leelawadee" w:eastAsia="Calibri" w:hAnsi="Leelawadee" w:cs="Leelawadee"/>
        </w:rPr>
      </w:pPr>
      <w:r w:rsidRPr="00460768">
        <w:rPr>
          <w:rFonts w:ascii="Leelawadee" w:eastAsia="Calibri" w:hAnsi="Leelawadee" w:cs="Leelawadee" w:hint="cs"/>
        </w:rPr>
        <w:t>Local.</w:t>
      </w:r>
    </w:p>
    <w:p w14:paraId="3106AC96" w14:textId="485F30B8" w:rsidR="00460768" w:rsidRDefault="00460768" w:rsidP="00CD30E2">
      <w:pPr>
        <w:pStyle w:val="TEXTO"/>
        <w:numPr>
          <w:ilvl w:val="0"/>
          <w:numId w:val="11"/>
        </w:numPr>
        <w:rPr>
          <w:rFonts w:ascii="Leelawadee" w:eastAsia="Calibri" w:hAnsi="Leelawadee" w:cs="Leelawadee"/>
        </w:rPr>
      </w:pPr>
      <w:r w:rsidRPr="00460768">
        <w:rPr>
          <w:rFonts w:ascii="Leelawadee" w:eastAsia="Calibri" w:hAnsi="Leelawadee" w:cs="Leelawadee" w:hint="cs"/>
        </w:rPr>
        <w:t>A través de la red.</w:t>
      </w:r>
    </w:p>
    <w:p w14:paraId="31201FCC" w14:textId="77777777" w:rsidR="00460768" w:rsidRPr="00460768" w:rsidRDefault="00460768" w:rsidP="00460768">
      <w:pPr>
        <w:pStyle w:val="TEXTO"/>
        <w:rPr>
          <w:rFonts w:ascii="Leelawadee" w:eastAsia="Calibri" w:hAnsi="Leelawadee" w:cs="Leelawadee"/>
          <w:sz w:val="16"/>
          <w:szCs w:val="16"/>
        </w:rPr>
      </w:pPr>
    </w:p>
    <w:p w14:paraId="5C2414DC" w14:textId="5EB6A0FF" w:rsidR="002929B1" w:rsidRDefault="006235DD" w:rsidP="00CD30E2">
      <w:pPr>
        <w:pStyle w:val="TEXTO"/>
        <w:numPr>
          <w:ilvl w:val="0"/>
          <w:numId w:val="3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Tipo de partición que requiere</w:t>
      </w:r>
    </w:p>
    <w:p w14:paraId="26EDB7B0" w14:textId="77777777" w:rsidR="00460768" w:rsidRPr="00460768" w:rsidRDefault="00460768" w:rsidP="00460768">
      <w:pPr>
        <w:pStyle w:val="TEXTO"/>
        <w:rPr>
          <w:rFonts w:ascii="Poppins" w:eastAsia="Calibri" w:hAnsi="Poppins" w:cs="Poppins"/>
          <w:color w:val="002060"/>
        </w:rPr>
      </w:pPr>
    </w:p>
    <w:p w14:paraId="3DB82304" w14:textId="4F3C2DF8" w:rsidR="002929B1" w:rsidRDefault="002929B1" w:rsidP="002929B1">
      <w:pPr>
        <w:pStyle w:val="TEXTO"/>
        <w:ind w:left="1080"/>
        <w:rPr>
          <w:rFonts w:ascii="Leelawadee" w:eastAsia="Calibri" w:hAnsi="Leelawadee" w:cs="Leelawadee"/>
        </w:rPr>
      </w:pPr>
      <w:r w:rsidRPr="00460768">
        <w:rPr>
          <w:rFonts w:ascii="Leelawadee" w:eastAsia="Calibri" w:hAnsi="Leelawadee" w:cs="Leelawadee" w:hint="cs"/>
        </w:rPr>
        <w:t>Partición NTFS</w:t>
      </w:r>
      <w:r w:rsidR="00460768">
        <w:rPr>
          <w:rFonts w:ascii="Leelawadee" w:eastAsia="Calibri" w:hAnsi="Leelawadee" w:cs="Leelawadee"/>
        </w:rPr>
        <w:t>.</w:t>
      </w:r>
    </w:p>
    <w:p w14:paraId="22149FDB" w14:textId="77777777" w:rsidR="00460768" w:rsidRPr="00460768" w:rsidRDefault="00460768" w:rsidP="002929B1">
      <w:pPr>
        <w:pStyle w:val="TEXTO"/>
        <w:ind w:left="1080"/>
        <w:rPr>
          <w:rFonts w:ascii="Leelawadee" w:eastAsia="Calibri" w:hAnsi="Leelawadee" w:cs="Leelawadee"/>
        </w:rPr>
      </w:pPr>
    </w:p>
    <w:p w14:paraId="5D9006FA" w14:textId="77777777" w:rsidR="006235DD" w:rsidRDefault="006235DD" w:rsidP="00CD30E2">
      <w:pPr>
        <w:pStyle w:val="TEXTO"/>
        <w:numPr>
          <w:ilvl w:val="0"/>
          <w:numId w:val="3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 xml:space="preserve">Prioridad </w:t>
      </w:r>
    </w:p>
    <w:p w14:paraId="428246A3" w14:textId="77777777" w:rsidR="007C1115" w:rsidRDefault="007C1115" w:rsidP="007C1115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6DDAFB80" w14:textId="0372050F" w:rsidR="00C21C53" w:rsidRDefault="00C21C53" w:rsidP="00C21C53">
      <w:pPr>
        <w:pStyle w:val="TEXTO"/>
        <w:ind w:left="108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 xml:space="preserve">Los permisos locales más restrictivos prevalecerán sobre los </w:t>
      </w:r>
      <w:r w:rsidR="007C1115">
        <w:rPr>
          <w:rFonts w:ascii="Leelawadee" w:eastAsia="Calibri" w:hAnsi="Leelawadee" w:cs="Leelawadee"/>
        </w:rPr>
        <w:t>permisos NTFS.</w:t>
      </w:r>
    </w:p>
    <w:p w14:paraId="6AEE5564" w14:textId="77777777" w:rsidR="00C21C53" w:rsidRDefault="00C21C53" w:rsidP="00C21C53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1D128EAE" w14:textId="77777777" w:rsidR="007C1115" w:rsidRDefault="007C1115" w:rsidP="00C21C53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79341071" w14:textId="77777777" w:rsidR="00FF6AA3" w:rsidRDefault="00FF6AA3" w:rsidP="00C21C53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31FD1E21" w14:textId="77777777" w:rsidR="007C1115" w:rsidRPr="00771BAE" w:rsidRDefault="007C1115" w:rsidP="00C21C53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7968986E" w14:textId="77777777" w:rsidR="006235DD" w:rsidRDefault="006235DD" w:rsidP="00CD30E2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6235DD">
        <w:rPr>
          <w:rFonts w:ascii="Poppins" w:eastAsia="Calibri" w:hAnsi="Poppins" w:cs="Poppins"/>
          <w:b/>
          <w:bCs/>
          <w:color w:val="2053E4"/>
        </w:rPr>
        <w:lastRenderedPageBreak/>
        <w:t>Define y explica con un ejemplo los siguientes conceptos:</w:t>
      </w:r>
    </w:p>
    <w:p w14:paraId="187978DF" w14:textId="77777777" w:rsidR="0045136B" w:rsidRPr="006235DD" w:rsidRDefault="0045136B" w:rsidP="0045136B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CACBE94" w14:textId="47F3D294" w:rsidR="006235DD" w:rsidRPr="003A77DA" w:rsidRDefault="006235DD" w:rsidP="00CD30E2">
      <w:pPr>
        <w:pStyle w:val="TEXTO"/>
        <w:numPr>
          <w:ilvl w:val="0"/>
          <w:numId w:val="4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Propiedad</w:t>
      </w:r>
      <w:r w:rsidR="003A77DA">
        <w:rPr>
          <w:rFonts w:ascii="Poppins" w:eastAsia="Calibri" w:hAnsi="Poppins" w:cs="Poppins"/>
          <w:color w:val="002060"/>
        </w:rPr>
        <w:t xml:space="preserve">: </w:t>
      </w:r>
      <w:r w:rsidR="003A77DA" w:rsidRPr="003A77DA">
        <w:rPr>
          <w:rFonts w:ascii="Leelawadee" w:hAnsi="Leelawadee" w:cs="Leelawadee" w:hint="cs"/>
        </w:rPr>
        <w:t>Cada carpeta y archivo en particiones NTFS tienen un propietario, el cual puede ser un grupo o un usuario</w:t>
      </w:r>
    </w:p>
    <w:p w14:paraId="76AFC5C8" w14:textId="77777777" w:rsidR="003A77DA" w:rsidRPr="00771BAE" w:rsidRDefault="003A77DA" w:rsidP="003A77DA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4A180F1A" w14:textId="5F71C405" w:rsidR="006235DD" w:rsidRPr="006F235E" w:rsidRDefault="006235DD" w:rsidP="00CD30E2">
      <w:pPr>
        <w:pStyle w:val="TEXTO"/>
        <w:numPr>
          <w:ilvl w:val="0"/>
          <w:numId w:val="4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Herencia</w:t>
      </w:r>
      <w:r w:rsidR="006F235E">
        <w:rPr>
          <w:rFonts w:ascii="Poppins" w:eastAsia="Calibri" w:hAnsi="Poppins" w:cs="Poppins"/>
          <w:color w:val="002060"/>
        </w:rPr>
        <w:t xml:space="preserve">: </w:t>
      </w:r>
      <w:r w:rsidR="006F235E" w:rsidRPr="006F235E">
        <w:rPr>
          <w:rFonts w:ascii="Leelawadee" w:eastAsia="Calibri" w:hAnsi="Leelawadee" w:cs="Leelawadee" w:hint="cs"/>
        </w:rPr>
        <w:t>Cuando se crea un elemento cuenta con ciertos permisos por defecto y cada vez que se crea un elemento este hereda los permisos de la carpeta dentro de la cual lo has creado.</w:t>
      </w:r>
    </w:p>
    <w:p w14:paraId="1E0EE64C" w14:textId="77777777" w:rsidR="006F235E" w:rsidRPr="00771BAE" w:rsidRDefault="006F235E" w:rsidP="006F235E">
      <w:pPr>
        <w:pStyle w:val="TEXTO"/>
        <w:rPr>
          <w:rFonts w:ascii="Poppins" w:eastAsia="Calibri" w:hAnsi="Poppins" w:cs="Poppins"/>
          <w:color w:val="002060"/>
        </w:rPr>
      </w:pPr>
    </w:p>
    <w:p w14:paraId="18084266" w14:textId="4250A6DF" w:rsidR="006235DD" w:rsidRPr="0078546E" w:rsidRDefault="006235DD" w:rsidP="00CD30E2">
      <w:pPr>
        <w:pStyle w:val="TEXTO"/>
        <w:numPr>
          <w:ilvl w:val="0"/>
          <w:numId w:val="4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Publicación de un recurso</w:t>
      </w:r>
      <w:r w:rsidR="0078546E">
        <w:rPr>
          <w:rFonts w:ascii="Poppins" w:eastAsia="Calibri" w:hAnsi="Poppins" w:cs="Poppins"/>
          <w:color w:val="002060"/>
        </w:rPr>
        <w:t xml:space="preserve">: </w:t>
      </w:r>
      <w:r w:rsidR="0078546E" w:rsidRPr="0078546E">
        <w:rPr>
          <w:rFonts w:ascii="Leelawadee" w:hAnsi="Leelawadee" w:cs="Leelawadee" w:hint="cs"/>
          <w:color w:val="4A4A4A"/>
        </w:rPr>
        <w:t xml:space="preserve">es inscribir un recurso compartido en el catálogo global del Active </w:t>
      </w:r>
      <w:proofErr w:type="spellStart"/>
      <w:r w:rsidR="0078546E" w:rsidRPr="0078546E">
        <w:rPr>
          <w:rFonts w:ascii="Leelawadee" w:hAnsi="Leelawadee" w:cs="Leelawadee" w:hint="cs"/>
          <w:color w:val="4A4A4A"/>
        </w:rPr>
        <w:t>Directory</w:t>
      </w:r>
      <w:proofErr w:type="spellEnd"/>
      <w:r w:rsidR="0078546E" w:rsidRPr="0078546E">
        <w:rPr>
          <w:rFonts w:ascii="Leelawadee" w:hAnsi="Leelawadee" w:cs="Leelawadee" w:hint="cs"/>
          <w:color w:val="4A4A4A"/>
        </w:rPr>
        <w:t xml:space="preserve"> (</w:t>
      </w:r>
      <w:r w:rsidR="0078546E" w:rsidRPr="0078546E">
        <w:rPr>
          <w:rStyle w:val="AcrnimoHTML"/>
          <w:rFonts w:ascii="Leelawadee" w:hAnsi="Leelawadee" w:cs="Leelawadee" w:hint="cs"/>
          <w:color w:val="4A4A4A"/>
        </w:rPr>
        <w:t>AD</w:t>
      </w:r>
      <w:r w:rsidR="0078546E" w:rsidRPr="0078546E">
        <w:rPr>
          <w:rFonts w:ascii="Leelawadee" w:hAnsi="Leelawadee" w:cs="Leelawadee" w:hint="cs"/>
          <w:color w:val="4A4A4A"/>
        </w:rPr>
        <w:t>).</w:t>
      </w:r>
    </w:p>
    <w:p w14:paraId="104A50CC" w14:textId="77777777" w:rsidR="0078546E" w:rsidRPr="00771BAE" w:rsidRDefault="0078546E" w:rsidP="0078546E">
      <w:pPr>
        <w:pStyle w:val="TEXTO"/>
        <w:rPr>
          <w:rFonts w:ascii="Poppins" w:eastAsia="Calibri" w:hAnsi="Poppins" w:cs="Poppins"/>
          <w:color w:val="002060"/>
        </w:rPr>
      </w:pPr>
    </w:p>
    <w:p w14:paraId="0FE7F064" w14:textId="07CFB91C" w:rsidR="006235DD" w:rsidRPr="00771BAE" w:rsidRDefault="006235DD" w:rsidP="00CD30E2">
      <w:pPr>
        <w:pStyle w:val="TEXTO"/>
        <w:numPr>
          <w:ilvl w:val="0"/>
          <w:numId w:val="4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Permisos efectivos</w:t>
      </w:r>
      <w:r w:rsidR="0045136B">
        <w:rPr>
          <w:rFonts w:ascii="Poppins" w:eastAsia="Calibri" w:hAnsi="Poppins" w:cs="Poppins"/>
          <w:color w:val="002060"/>
        </w:rPr>
        <w:t xml:space="preserve">: </w:t>
      </w:r>
      <w:r w:rsidR="0045136B" w:rsidRPr="0045136B">
        <w:rPr>
          <w:rFonts w:ascii="Leelawadee" w:hAnsi="Leelawadee" w:cs="Leelawadee" w:hint="cs"/>
          <w:color w:val="4A4A4A"/>
        </w:rPr>
        <w:t>permite solamente consultar los permisos o privilegios que tiene sobre un recurso dependiendo de los grupos a los que pertenece.</w:t>
      </w:r>
    </w:p>
    <w:p w14:paraId="6D638722" w14:textId="77777777" w:rsidR="00C95347" w:rsidRPr="006235DD" w:rsidRDefault="00C95347" w:rsidP="00C95347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4FFDDBAF" w14:textId="77777777" w:rsidR="006235DD" w:rsidRPr="006235DD" w:rsidRDefault="006235DD" w:rsidP="00CD30E2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6235DD">
        <w:rPr>
          <w:rFonts w:ascii="Poppins" w:eastAsia="Calibri" w:hAnsi="Poppins" w:cs="Poppins"/>
          <w:b/>
          <w:bCs/>
          <w:color w:val="2053E4"/>
        </w:rPr>
        <w:t>Indica las dos formas que permite Windows compartir con un ejemplo indicando:</w:t>
      </w:r>
    </w:p>
    <w:p w14:paraId="58E19A9F" w14:textId="77777777" w:rsidR="006235DD" w:rsidRPr="00771BAE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Método de compartición</w:t>
      </w:r>
    </w:p>
    <w:p w14:paraId="61F59BA1" w14:textId="77777777" w:rsidR="006235DD" w:rsidRPr="009873D6" w:rsidRDefault="006235DD" w:rsidP="00CD30E2">
      <w:pPr>
        <w:pStyle w:val="TEXTO"/>
        <w:numPr>
          <w:ilvl w:val="0"/>
          <w:numId w:val="12"/>
        </w:numPr>
        <w:rPr>
          <w:rFonts w:ascii="Leelawadee" w:eastAsia="Calibri" w:hAnsi="Leelawadee" w:cs="Leelawadee"/>
        </w:rPr>
      </w:pPr>
      <w:r w:rsidRPr="009873D6">
        <w:rPr>
          <w:rFonts w:ascii="Leelawadee" w:eastAsia="Calibri" w:hAnsi="Leelawadee" w:cs="Leelawadee" w:hint="cs"/>
        </w:rPr>
        <w:t>Carpeta de acceso publico</w:t>
      </w:r>
    </w:p>
    <w:p w14:paraId="77261103" w14:textId="4E350D39" w:rsidR="009873D6" w:rsidRPr="00C63A1A" w:rsidRDefault="006235DD" w:rsidP="00CD30E2">
      <w:pPr>
        <w:pStyle w:val="TEXTO"/>
        <w:numPr>
          <w:ilvl w:val="0"/>
          <w:numId w:val="12"/>
        </w:numPr>
        <w:rPr>
          <w:rFonts w:ascii="Leelawadee" w:eastAsia="Calibri" w:hAnsi="Leelawadee" w:cs="Leelawadee"/>
        </w:rPr>
      </w:pPr>
      <w:r w:rsidRPr="009873D6">
        <w:rPr>
          <w:rFonts w:ascii="Leelawadee" w:eastAsia="Calibri" w:hAnsi="Leelawadee" w:cs="Leelawadee" w:hint="cs"/>
        </w:rPr>
        <w:t>En la compartición estándar</w:t>
      </w:r>
    </w:p>
    <w:p w14:paraId="39CB0EDD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Nombre del recurso compartido y si te deja elegir el nombre</w:t>
      </w:r>
    </w:p>
    <w:p w14:paraId="64DF8B71" w14:textId="020F5968" w:rsidR="00C63A1A" w:rsidRPr="00CD30E2" w:rsidRDefault="00CD15D6" w:rsidP="00C63A1A">
      <w:pPr>
        <w:pStyle w:val="TEXTO"/>
        <w:ind w:left="1080"/>
        <w:rPr>
          <w:rFonts w:ascii="Leelawadee" w:eastAsia="Calibri" w:hAnsi="Leelawadee" w:cs="Leelawadee"/>
        </w:rPr>
      </w:pPr>
      <w:r w:rsidRPr="00CD30E2">
        <w:rPr>
          <w:rFonts w:ascii="Leelawadee" w:eastAsia="Calibri" w:hAnsi="Leelawadee" w:cs="Leelawadee" w:hint="cs"/>
        </w:rPr>
        <w:t>Si.</w:t>
      </w:r>
    </w:p>
    <w:p w14:paraId="3E05FADE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Ruta del recurso compartido</w:t>
      </w:r>
    </w:p>
    <w:p w14:paraId="579249D9" w14:textId="2999C598" w:rsidR="005338B9" w:rsidRPr="00CD30E2" w:rsidRDefault="005338B9" w:rsidP="005338B9">
      <w:pPr>
        <w:pStyle w:val="TEXTO"/>
        <w:ind w:left="1080"/>
        <w:rPr>
          <w:rFonts w:ascii="Leelawadee" w:eastAsia="Calibri" w:hAnsi="Leelawadee" w:cs="Leelawadee"/>
          <w:color w:val="00B0F0"/>
        </w:rPr>
      </w:pPr>
      <w:r w:rsidRPr="00CD30E2">
        <w:rPr>
          <w:rFonts w:ascii="Leelawadee" w:hAnsi="Leelawadee" w:cs="Leelawadee" w:hint="cs"/>
          <w:color w:val="00B0F0"/>
        </w:rPr>
        <w:t>C:\</w:t>
      </w:r>
      <w:hyperlink r:id="rId16" w:history="1">
        <w:r w:rsidRPr="00CD30E2">
          <w:rPr>
            <w:rStyle w:val="Hipervnculo"/>
            <w:rFonts w:ascii="Leelawadee" w:hAnsi="Leelawadee" w:cs="Leelawadee" w:hint="cs"/>
            <w:color w:val="00B0F0"/>
            <w:shd w:val="clear" w:color="auto" w:fill="FFFFFF"/>
          </w:rPr>
          <w:t>usuarios\usuario\</w:t>
        </w:r>
      </w:hyperlink>
      <w:r w:rsidRPr="00CD30E2">
        <w:rPr>
          <w:rStyle w:val="Hipervnculo"/>
          <w:rFonts w:ascii="Leelawadee" w:hAnsi="Leelawadee" w:cs="Leelawadee" w:hint="cs"/>
          <w:color w:val="00B0F0"/>
          <w:shd w:val="clear" w:color="auto" w:fill="FFFFFF"/>
        </w:rPr>
        <w:t>compartido</w:t>
      </w:r>
    </w:p>
    <w:p w14:paraId="0675F48A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Ruta de Acceso</w:t>
      </w:r>
    </w:p>
    <w:p w14:paraId="072632E6" w14:textId="35F6DB58" w:rsidR="005338B9" w:rsidRPr="00CD30E2" w:rsidRDefault="00E87D73" w:rsidP="005338B9">
      <w:pPr>
        <w:pStyle w:val="TEXTO"/>
        <w:ind w:left="1080"/>
        <w:rPr>
          <w:rStyle w:val="Hipervnculo"/>
          <w:rFonts w:ascii="Leelawadee" w:hAnsi="Leelawadee" w:cs="Leelawadee"/>
          <w:color w:val="00B0F0"/>
          <w:shd w:val="clear" w:color="auto" w:fill="FFFFFF"/>
        </w:rPr>
      </w:pPr>
      <w:hyperlink r:id="rId17" w:history="1">
        <w:r w:rsidR="00CD30E2" w:rsidRPr="00CD30E2">
          <w:rPr>
            <w:rStyle w:val="Hipervnculo"/>
            <w:rFonts w:ascii="Leelawadee" w:hAnsi="Leelawadee" w:cs="Leelawadee"/>
            <w:color w:val="00B0F0"/>
            <w:shd w:val="clear" w:color="auto" w:fill="FFFFFF"/>
          </w:rPr>
          <w:t>\\nombreequipo\usuario\compartido</w:t>
        </w:r>
      </w:hyperlink>
    </w:p>
    <w:p w14:paraId="74010BA4" w14:textId="77777777" w:rsidR="00CD30E2" w:rsidRDefault="00CD30E2" w:rsidP="005338B9">
      <w:pPr>
        <w:pStyle w:val="TEXTO"/>
        <w:ind w:left="1080"/>
        <w:rPr>
          <w:rStyle w:val="Hipervnculo"/>
          <w:rFonts w:ascii="Leelawadee" w:hAnsi="Leelawadee" w:cs="Leelawadee"/>
          <w:color w:val="00B0F0"/>
          <w:shd w:val="clear" w:color="auto" w:fill="FFFFFF"/>
        </w:rPr>
      </w:pPr>
    </w:p>
    <w:p w14:paraId="129C41EB" w14:textId="77777777" w:rsidR="00CD30E2" w:rsidRDefault="00CD30E2" w:rsidP="005338B9">
      <w:pPr>
        <w:pStyle w:val="TEXTO"/>
        <w:ind w:left="1080"/>
        <w:rPr>
          <w:rStyle w:val="Hipervnculo"/>
          <w:rFonts w:ascii="Leelawadee" w:hAnsi="Leelawadee" w:cs="Leelawadee"/>
          <w:color w:val="00B0F0"/>
          <w:shd w:val="clear" w:color="auto" w:fill="FFFFFF"/>
        </w:rPr>
      </w:pPr>
    </w:p>
    <w:p w14:paraId="0F62287E" w14:textId="77777777" w:rsidR="00CD30E2" w:rsidRPr="00CD30E2" w:rsidRDefault="00CD30E2" w:rsidP="005338B9">
      <w:pPr>
        <w:pStyle w:val="TEXTO"/>
        <w:ind w:left="1080"/>
        <w:rPr>
          <w:rFonts w:ascii="Leelawadee" w:eastAsia="Calibri" w:hAnsi="Leelawadee" w:cs="Leelawadee"/>
          <w:color w:val="00B0F0"/>
        </w:rPr>
      </w:pPr>
    </w:p>
    <w:p w14:paraId="7632F618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lastRenderedPageBreak/>
        <w:t xml:space="preserve">Usuarios a los que se le aplica y si te deja elegir los usuarios </w:t>
      </w:r>
    </w:p>
    <w:p w14:paraId="0C8E5C10" w14:textId="77777777" w:rsidR="00E53D1A" w:rsidRPr="00E53D1A" w:rsidRDefault="00E53D1A" w:rsidP="00E53D1A">
      <w:pPr>
        <w:pStyle w:val="TEXTO"/>
        <w:ind w:left="1080"/>
        <w:rPr>
          <w:rFonts w:ascii="Poppins" w:eastAsia="Calibri" w:hAnsi="Poppins" w:cs="Poppins"/>
          <w:color w:val="002060"/>
          <w:sz w:val="14"/>
          <w:szCs w:val="14"/>
        </w:rPr>
      </w:pPr>
    </w:p>
    <w:p w14:paraId="7B2D791A" w14:textId="0C54D901" w:rsidR="00C72954" w:rsidRDefault="00B00737" w:rsidP="00C72954">
      <w:pPr>
        <w:pStyle w:val="TEXTO"/>
        <w:ind w:left="108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Al compartir un recurso este se les aplican permisos a los usuarios de su carpeta madre, es decir, por defecto hace uso de la herencia. Esta siempre se puede desactivar y escoger los usuarios que quieras que tengan permisos.</w:t>
      </w:r>
    </w:p>
    <w:p w14:paraId="6BA1D684" w14:textId="77777777" w:rsidR="00C72954" w:rsidRPr="00B00737" w:rsidRDefault="00C72954" w:rsidP="00C72954">
      <w:pPr>
        <w:pStyle w:val="TEXTO"/>
        <w:ind w:left="1080"/>
        <w:rPr>
          <w:rFonts w:ascii="Poppins" w:eastAsia="Calibri" w:hAnsi="Poppins" w:cs="Poppins"/>
          <w:color w:val="002060"/>
          <w:sz w:val="14"/>
          <w:szCs w:val="14"/>
        </w:rPr>
      </w:pPr>
    </w:p>
    <w:p w14:paraId="1C17FE1E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¿Qué método te deja compartir en equipos remotos?</w:t>
      </w:r>
    </w:p>
    <w:p w14:paraId="65F9D7E0" w14:textId="77777777" w:rsidR="009638BD" w:rsidRPr="00E53D1A" w:rsidRDefault="009638BD" w:rsidP="009638BD">
      <w:pPr>
        <w:pStyle w:val="TEXTO"/>
        <w:ind w:left="1080"/>
        <w:rPr>
          <w:rFonts w:ascii="Poppins" w:eastAsia="Calibri" w:hAnsi="Poppins" w:cs="Poppins"/>
          <w:color w:val="002060"/>
          <w:sz w:val="10"/>
          <w:szCs w:val="10"/>
        </w:rPr>
      </w:pPr>
    </w:p>
    <w:p w14:paraId="4E2B8CF8" w14:textId="2788C9BC" w:rsidR="009638BD" w:rsidRDefault="00E53D1A" w:rsidP="009638BD">
      <w:pPr>
        <w:pStyle w:val="TEXTO"/>
        <w:ind w:left="1080"/>
        <w:rPr>
          <w:rFonts w:ascii="Poppins" w:eastAsia="Calibri" w:hAnsi="Poppins" w:cs="Poppins"/>
          <w:color w:val="002060"/>
        </w:rPr>
      </w:pPr>
      <w:r>
        <w:rPr>
          <w:rFonts w:ascii="Leelawadee" w:eastAsia="Calibri" w:hAnsi="Leelawadee" w:cs="Leelawadee"/>
        </w:rPr>
        <w:t>C</w:t>
      </w:r>
      <w:r w:rsidRPr="00E53D1A">
        <w:rPr>
          <w:rFonts w:ascii="Leelawadee" w:eastAsia="Calibri" w:hAnsi="Leelawadee" w:cs="Leelawadee"/>
        </w:rPr>
        <w:t>ompartir carpetas mediante administración de equipo</w:t>
      </w:r>
    </w:p>
    <w:p w14:paraId="641B3CD4" w14:textId="77777777" w:rsidR="009638BD" w:rsidRPr="00E53D1A" w:rsidRDefault="009638BD" w:rsidP="009638BD">
      <w:pPr>
        <w:pStyle w:val="TEXTO"/>
        <w:ind w:left="1080"/>
        <w:rPr>
          <w:rFonts w:ascii="Poppins" w:eastAsia="Calibri" w:hAnsi="Poppins" w:cs="Poppins"/>
          <w:color w:val="002060"/>
          <w:sz w:val="14"/>
          <w:szCs w:val="14"/>
        </w:rPr>
      </w:pPr>
    </w:p>
    <w:p w14:paraId="5F7C8110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Crea el ejemplo con los dos métodos en Windows añadiéndole contenido y verificando el acceso al contenido con un usuario que tenga permisos y con otro que no, en el caso que se pueda indicar los usuarios que pueden acceder. Si es necesario crea dos usuarios para implementar el ejemplo.</w:t>
      </w:r>
    </w:p>
    <w:p w14:paraId="440DC15C" w14:textId="77777777" w:rsidR="00C03476" w:rsidRPr="00C03476" w:rsidRDefault="00C03476" w:rsidP="00C03476">
      <w:pPr>
        <w:pStyle w:val="TEXTO"/>
        <w:ind w:left="1080"/>
        <w:rPr>
          <w:rFonts w:ascii="Leelawadee" w:eastAsia="Calibri" w:hAnsi="Leelawadee" w:cs="Leelawadee"/>
          <w:sz w:val="14"/>
          <w:szCs w:val="14"/>
        </w:rPr>
      </w:pPr>
    </w:p>
    <w:p w14:paraId="1DACE579" w14:textId="58C2CBB5" w:rsidR="00C03476" w:rsidRPr="00A53C59" w:rsidRDefault="00C03476" w:rsidP="00C03476">
      <w:pPr>
        <w:pStyle w:val="TEXTO"/>
        <w:ind w:left="1080"/>
        <w:rPr>
          <w:rFonts w:ascii="Poppins" w:eastAsia="Calibri" w:hAnsi="Poppins" w:cs="Poppins"/>
          <w:b/>
          <w:bCs/>
          <w:color w:val="002060"/>
          <w:sz w:val="28"/>
          <w:szCs w:val="28"/>
        </w:rPr>
      </w:pPr>
      <w:r w:rsidRPr="00A53C59">
        <w:rPr>
          <w:rFonts w:ascii="Leelawadee" w:eastAsia="Calibri" w:hAnsi="Leelawadee" w:cs="Leelawadee"/>
          <w:b/>
          <w:bCs/>
          <w:sz w:val="28"/>
          <w:szCs w:val="28"/>
        </w:rPr>
        <w:t>Carpeta de acceso público:</w:t>
      </w:r>
    </w:p>
    <w:p w14:paraId="4285740D" w14:textId="48069A92" w:rsidR="00C03476" w:rsidRPr="00C03476" w:rsidRDefault="00C03476" w:rsidP="00C03476">
      <w:pPr>
        <w:pStyle w:val="TEXTO"/>
        <w:ind w:left="1080"/>
        <w:rPr>
          <w:rFonts w:ascii="Poppins" w:eastAsia="Calibri" w:hAnsi="Poppins" w:cs="Poppins"/>
          <w:color w:val="002060"/>
          <w:sz w:val="16"/>
          <w:szCs w:val="16"/>
        </w:rPr>
      </w:pPr>
      <w:r w:rsidRPr="00986D5E">
        <w:rPr>
          <w:rFonts w:ascii="Poppins" w:eastAsia="Calibri" w:hAnsi="Poppins" w:cs="Poppins"/>
          <w:color w:val="002060"/>
        </w:rPr>
        <w:drawing>
          <wp:anchor distT="0" distB="0" distL="114300" distR="114300" simplePos="0" relativeHeight="251784704" behindDoc="0" locked="0" layoutInCell="1" allowOverlap="1" wp14:anchorId="6293D036" wp14:editId="221CEE20">
            <wp:simplePos x="0" y="0"/>
            <wp:positionH relativeFrom="column">
              <wp:posOffset>806395</wp:posOffset>
            </wp:positionH>
            <wp:positionV relativeFrom="paragraph">
              <wp:posOffset>162505</wp:posOffset>
            </wp:positionV>
            <wp:extent cx="2805485" cy="1574897"/>
            <wp:effectExtent l="152400" t="152400" r="356870" b="36830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85" cy="1574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C4E05D" w14:textId="3173F18E" w:rsidR="00986D5E" w:rsidRDefault="00986D5E" w:rsidP="00986D5E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4EEBD8F0" w14:textId="181CD0D0" w:rsidR="00AD574D" w:rsidRDefault="00AD574D" w:rsidP="00986D5E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08014DD8" w14:textId="38C9E1DA" w:rsidR="00C03476" w:rsidRPr="00C03476" w:rsidRDefault="00C03476" w:rsidP="00C03476">
      <w:pPr>
        <w:rPr>
          <w:lang w:eastAsia="zh-CN"/>
        </w:rPr>
      </w:pPr>
    </w:p>
    <w:p w14:paraId="5FB21807" w14:textId="27B42E09" w:rsidR="00C03476" w:rsidRDefault="00C03476" w:rsidP="00C03476">
      <w:pPr>
        <w:rPr>
          <w:rFonts w:ascii="Poppins" w:eastAsia="Calibri" w:hAnsi="Poppins" w:cs="Poppins"/>
          <w:b w:val="0"/>
          <w:color w:val="002060"/>
          <w:sz w:val="24"/>
          <w:szCs w:val="24"/>
          <w:lang w:eastAsia="zh-CN"/>
        </w:rPr>
      </w:pPr>
    </w:p>
    <w:p w14:paraId="3CCC40D7" w14:textId="3532D21E" w:rsidR="00C03476" w:rsidRDefault="00C03476" w:rsidP="00C03476">
      <w:pPr>
        <w:rPr>
          <w:rFonts w:ascii="Poppins" w:eastAsia="Calibri" w:hAnsi="Poppins" w:cs="Poppins"/>
          <w:b w:val="0"/>
          <w:color w:val="002060"/>
          <w:sz w:val="24"/>
          <w:szCs w:val="24"/>
          <w:lang w:eastAsia="zh-CN"/>
        </w:rPr>
      </w:pPr>
    </w:p>
    <w:p w14:paraId="6F495C6D" w14:textId="1E8756B7" w:rsidR="00C03476" w:rsidRDefault="00C03476" w:rsidP="00C03476">
      <w:pPr>
        <w:rPr>
          <w:rFonts w:ascii="Poppins" w:eastAsia="Calibri" w:hAnsi="Poppins" w:cs="Poppins"/>
          <w:b w:val="0"/>
          <w:color w:val="002060"/>
          <w:sz w:val="24"/>
          <w:szCs w:val="24"/>
          <w:lang w:eastAsia="zh-CN"/>
        </w:rPr>
      </w:pPr>
    </w:p>
    <w:p w14:paraId="3C2BB8B1" w14:textId="33EA28DC" w:rsidR="00C03476" w:rsidRDefault="00C03476" w:rsidP="00C03476">
      <w:pPr>
        <w:rPr>
          <w:rFonts w:ascii="Poppins" w:eastAsia="Calibri" w:hAnsi="Poppins" w:cs="Poppins"/>
          <w:b w:val="0"/>
          <w:color w:val="002060"/>
          <w:sz w:val="24"/>
          <w:szCs w:val="24"/>
          <w:lang w:eastAsia="zh-CN"/>
        </w:rPr>
      </w:pPr>
      <w:r w:rsidRPr="00AD574D">
        <w:rPr>
          <w:rFonts w:ascii="Poppins" w:eastAsia="Calibri" w:hAnsi="Poppins" w:cs="Poppins"/>
          <w:color w:val="002060"/>
        </w:rPr>
        <w:drawing>
          <wp:anchor distT="0" distB="0" distL="114300" distR="114300" simplePos="0" relativeHeight="251785728" behindDoc="0" locked="0" layoutInCell="1" allowOverlap="1" wp14:anchorId="21BF5072" wp14:editId="05E39EF6">
            <wp:simplePos x="0" y="0"/>
            <wp:positionH relativeFrom="column">
              <wp:posOffset>781961</wp:posOffset>
            </wp:positionH>
            <wp:positionV relativeFrom="paragraph">
              <wp:posOffset>229014</wp:posOffset>
            </wp:positionV>
            <wp:extent cx="3723640" cy="1593215"/>
            <wp:effectExtent l="152400" t="152400" r="353060" b="3689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59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2DF865" w14:textId="77777777" w:rsidR="00C03476" w:rsidRDefault="00C03476" w:rsidP="00C03476">
      <w:pPr>
        <w:rPr>
          <w:rFonts w:ascii="Poppins" w:eastAsia="Calibri" w:hAnsi="Poppins" w:cs="Poppins"/>
          <w:b w:val="0"/>
          <w:color w:val="002060"/>
          <w:sz w:val="24"/>
          <w:szCs w:val="24"/>
          <w:lang w:eastAsia="zh-CN"/>
        </w:rPr>
      </w:pPr>
    </w:p>
    <w:p w14:paraId="72F3BFBD" w14:textId="77777777" w:rsidR="00C03476" w:rsidRDefault="00C03476" w:rsidP="00C03476">
      <w:pPr>
        <w:rPr>
          <w:rFonts w:ascii="Poppins" w:eastAsia="Calibri" w:hAnsi="Poppins" w:cs="Poppins"/>
          <w:b w:val="0"/>
          <w:color w:val="002060"/>
          <w:sz w:val="24"/>
          <w:szCs w:val="24"/>
          <w:lang w:eastAsia="zh-CN"/>
        </w:rPr>
      </w:pPr>
    </w:p>
    <w:p w14:paraId="4F98E0CA" w14:textId="77777777" w:rsidR="00C03476" w:rsidRDefault="00C03476" w:rsidP="00C03476">
      <w:pPr>
        <w:rPr>
          <w:rFonts w:ascii="Poppins" w:eastAsia="Calibri" w:hAnsi="Poppins" w:cs="Poppins"/>
          <w:b w:val="0"/>
          <w:color w:val="002060"/>
          <w:sz w:val="24"/>
          <w:szCs w:val="24"/>
          <w:lang w:eastAsia="zh-CN"/>
        </w:rPr>
      </w:pPr>
    </w:p>
    <w:p w14:paraId="58FA1DAC" w14:textId="77777777" w:rsidR="00C03476" w:rsidRDefault="00C03476" w:rsidP="00C03476">
      <w:pPr>
        <w:pStyle w:val="TEXTO"/>
        <w:ind w:firstLine="720"/>
        <w:rPr>
          <w:rFonts w:ascii="Leelawadee" w:eastAsia="Calibri" w:hAnsi="Leelawadee" w:cs="Leelawadee"/>
        </w:rPr>
      </w:pPr>
    </w:p>
    <w:p w14:paraId="59C8110A" w14:textId="77777777" w:rsidR="00C03476" w:rsidRDefault="00C03476" w:rsidP="00C03476">
      <w:pPr>
        <w:pStyle w:val="TEXTO"/>
        <w:ind w:firstLine="720"/>
        <w:rPr>
          <w:rFonts w:ascii="Leelawadee" w:eastAsia="Calibri" w:hAnsi="Leelawadee" w:cs="Leelawadee"/>
        </w:rPr>
      </w:pPr>
    </w:p>
    <w:p w14:paraId="74E82233" w14:textId="77777777" w:rsidR="00C03476" w:rsidRDefault="00C03476" w:rsidP="00C03476">
      <w:pPr>
        <w:pStyle w:val="TEXTO"/>
        <w:ind w:firstLine="720"/>
        <w:rPr>
          <w:rFonts w:ascii="Leelawadee" w:eastAsia="Calibri" w:hAnsi="Leelawadee" w:cs="Leelawadee"/>
        </w:rPr>
      </w:pPr>
    </w:p>
    <w:p w14:paraId="0AB6652F" w14:textId="77777777" w:rsidR="00C03476" w:rsidRDefault="00C03476" w:rsidP="00C03476">
      <w:pPr>
        <w:pStyle w:val="TEXTO"/>
        <w:ind w:firstLine="720"/>
        <w:rPr>
          <w:rFonts w:ascii="Leelawadee" w:eastAsia="Calibri" w:hAnsi="Leelawadee" w:cs="Leelawadee"/>
        </w:rPr>
      </w:pPr>
    </w:p>
    <w:p w14:paraId="4E958B62" w14:textId="77777777" w:rsidR="00C03476" w:rsidRDefault="00C03476" w:rsidP="00C03476">
      <w:pPr>
        <w:pStyle w:val="TEXTO"/>
        <w:ind w:firstLine="720"/>
        <w:rPr>
          <w:rFonts w:ascii="Leelawadee" w:eastAsia="Calibri" w:hAnsi="Leelawadee" w:cs="Leelawadee"/>
        </w:rPr>
      </w:pPr>
    </w:p>
    <w:p w14:paraId="702C5A5C" w14:textId="77777777" w:rsidR="00C03476" w:rsidRDefault="00C03476" w:rsidP="00A53C59">
      <w:pPr>
        <w:pStyle w:val="TEXTO"/>
        <w:rPr>
          <w:rFonts w:ascii="Leelawadee" w:eastAsia="Calibri" w:hAnsi="Leelawadee" w:cs="Leelawadee"/>
        </w:rPr>
      </w:pPr>
    </w:p>
    <w:p w14:paraId="1CE79438" w14:textId="4F119274" w:rsidR="00C03476" w:rsidRPr="00A53C59" w:rsidRDefault="00C03476" w:rsidP="00C03476">
      <w:pPr>
        <w:pStyle w:val="TEXTO"/>
        <w:ind w:firstLine="720"/>
        <w:rPr>
          <w:rFonts w:ascii="Poppins" w:eastAsia="Calibri" w:hAnsi="Poppins" w:cs="Poppins"/>
          <w:b/>
          <w:bCs/>
          <w:color w:val="002060"/>
          <w:sz w:val="28"/>
          <w:szCs w:val="28"/>
        </w:rPr>
      </w:pPr>
      <w:r w:rsidRPr="00A53C59">
        <w:rPr>
          <w:rFonts w:ascii="Leelawadee" w:eastAsia="Calibri" w:hAnsi="Leelawadee" w:cs="Leelawadee"/>
          <w:b/>
          <w:bCs/>
          <w:sz w:val="28"/>
          <w:szCs w:val="28"/>
        </w:rPr>
        <w:lastRenderedPageBreak/>
        <w:t>Compartición estándar</w:t>
      </w:r>
      <w:r w:rsidRPr="00A53C59">
        <w:rPr>
          <w:rFonts w:ascii="Leelawadee" w:eastAsia="Calibri" w:hAnsi="Leelawadee" w:cs="Leelawadee"/>
          <w:b/>
          <w:bCs/>
          <w:sz w:val="28"/>
          <w:szCs w:val="28"/>
        </w:rPr>
        <w:t>:</w:t>
      </w:r>
    </w:p>
    <w:p w14:paraId="0A50F3CE" w14:textId="7B2DDF90" w:rsidR="00C03476" w:rsidRPr="00C03476" w:rsidRDefault="00C03476" w:rsidP="00C03476">
      <w:pPr>
        <w:tabs>
          <w:tab w:val="left" w:pos="2279"/>
        </w:tabs>
        <w:rPr>
          <w:lang w:eastAsia="zh-CN"/>
        </w:rPr>
      </w:pPr>
    </w:p>
    <w:p w14:paraId="25B2EDE3" w14:textId="22145A04" w:rsidR="00B8093C" w:rsidRDefault="00B8093C" w:rsidP="00B8093C">
      <w:pPr>
        <w:pStyle w:val="TEXTO"/>
        <w:ind w:left="1080"/>
        <w:rPr>
          <w:rFonts w:ascii="Poppins" w:eastAsia="Calibri" w:hAnsi="Poppins" w:cs="Poppins"/>
          <w:color w:val="002060"/>
        </w:rPr>
      </w:pPr>
      <w:r w:rsidRPr="00B8093C">
        <w:rPr>
          <w:rFonts w:ascii="Poppins" w:eastAsia="Calibri" w:hAnsi="Poppins" w:cs="Poppins"/>
          <w:color w:val="002060"/>
        </w:rPr>
        <w:drawing>
          <wp:inline distT="0" distB="0" distL="0" distR="0" wp14:anchorId="01CE2286" wp14:editId="485FB852">
            <wp:extent cx="2813900" cy="1574359"/>
            <wp:effectExtent l="152400" t="152400" r="367665" b="3689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1048" cy="1578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9F7FD" w14:textId="44F48046" w:rsidR="001214E5" w:rsidRDefault="001214E5" w:rsidP="00B8093C">
      <w:pPr>
        <w:pStyle w:val="TEXTO"/>
        <w:ind w:left="1080"/>
        <w:rPr>
          <w:rFonts w:ascii="Poppins" w:eastAsia="Calibri" w:hAnsi="Poppins" w:cs="Poppins"/>
          <w:color w:val="002060"/>
        </w:rPr>
      </w:pPr>
      <w:r w:rsidRPr="001214E5">
        <w:rPr>
          <w:rFonts w:ascii="Poppins" w:eastAsia="Calibri" w:hAnsi="Poppins" w:cs="Poppins"/>
          <w:color w:val="002060"/>
        </w:rPr>
        <w:drawing>
          <wp:inline distT="0" distB="0" distL="0" distR="0" wp14:anchorId="72E9E548" wp14:editId="7569964B">
            <wp:extent cx="2727297" cy="1259271"/>
            <wp:effectExtent l="152400" t="152400" r="35941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179" cy="1261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3B4FB" w14:textId="5AE33209" w:rsidR="00E113B0" w:rsidRDefault="00E113B0" w:rsidP="00B8093C">
      <w:pPr>
        <w:pStyle w:val="TEXTO"/>
        <w:ind w:left="1080"/>
        <w:rPr>
          <w:rFonts w:ascii="Poppins" w:eastAsia="Calibri" w:hAnsi="Poppins" w:cs="Poppins"/>
          <w:color w:val="002060"/>
        </w:rPr>
      </w:pPr>
      <w:r w:rsidRPr="00E113B0">
        <w:rPr>
          <w:rFonts w:ascii="Poppins" w:eastAsia="Calibri" w:hAnsi="Poppins" w:cs="Poppins"/>
          <w:color w:val="002060"/>
        </w:rPr>
        <w:drawing>
          <wp:inline distT="0" distB="0" distL="0" distR="0" wp14:anchorId="7A291151" wp14:editId="196B3EDB">
            <wp:extent cx="3896139" cy="1749429"/>
            <wp:effectExtent l="152400" t="152400" r="371475" b="3651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626" cy="1752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A55FD" w14:textId="77777777" w:rsidR="00A53C59" w:rsidRDefault="00A53C59" w:rsidP="00A53C59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12AC31D2" w14:textId="77777777" w:rsidR="00A53C59" w:rsidRDefault="00A53C59" w:rsidP="00A53C59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627597AC" w14:textId="77777777" w:rsidR="00A53C59" w:rsidRDefault="00A53C59" w:rsidP="00A53C59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7FBAC243" w14:textId="77777777" w:rsidR="00A53C59" w:rsidRDefault="00A53C59" w:rsidP="00A53C59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48AA454B" w14:textId="77777777" w:rsidR="00A53C59" w:rsidRDefault="00A53C59" w:rsidP="00A53C59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46703D8C" w14:textId="3D57F4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lastRenderedPageBreak/>
        <w:t>Accede la herramienta recursos compartidos para ver los recursos compartidos</w:t>
      </w:r>
    </w:p>
    <w:p w14:paraId="52EFC515" w14:textId="42ED997F" w:rsidR="00C20259" w:rsidRPr="00771BAE" w:rsidRDefault="00C20259" w:rsidP="00C20259">
      <w:pPr>
        <w:pStyle w:val="TEXTO"/>
        <w:ind w:left="1080"/>
        <w:rPr>
          <w:rFonts w:ascii="Poppins" w:eastAsia="Calibri" w:hAnsi="Poppins" w:cs="Poppins"/>
          <w:color w:val="002060"/>
        </w:rPr>
      </w:pPr>
      <w:r w:rsidRPr="00C20259">
        <w:rPr>
          <w:rFonts w:ascii="Poppins" w:eastAsia="Calibri" w:hAnsi="Poppins" w:cs="Poppins"/>
          <w:noProof/>
          <w:color w:val="002060"/>
        </w:rPr>
        <w:drawing>
          <wp:inline distT="0" distB="0" distL="0" distR="0" wp14:anchorId="30267A0D" wp14:editId="70CD44FC">
            <wp:extent cx="4989951" cy="1804220"/>
            <wp:effectExtent l="152400" t="152400" r="363220" b="3676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2660" cy="1812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5EB90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 xml:space="preserve">Crea un usuario nuevo que no tenga permisos sobre el recurso compartido. Modifica las propiedades del recurso compartido para que no le aparezca el recurso compartido. </w:t>
      </w:r>
      <w:proofErr w:type="spellStart"/>
      <w:r w:rsidRPr="00771BAE">
        <w:rPr>
          <w:rFonts w:ascii="Poppins" w:eastAsia="Calibri" w:hAnsi="Poppins" w:cs="Poppins"/>
          <w:color w:val="002060"/>
        </w:rPr>
        <w:t>Verificalo</w:t>
      </w:r>
      <w:proofErr w:type="spellEnd"/>
      <w:r w:rsidRPr="00771BAE">
        <w:rPr>
          <w:rFonts w:ascii="Poppins" w:eastAsia="Calibri" w:hAnsi="Poppins" w:cs="Poppins"/>
          <w:color w:val="002060"/>
        </w:rPr>
        <w:t xml:space="preserve"> </w:t>
      </w:r>
    </w:p>
    <w:p w14:paraId="7ED6BA1B" w14:textId="35CFB9D2" w:rsidR="00671DDC" w:rsidRPr="00771BAE" w:rsidRDefault="00671DDC" w:rsidP="00671DDC">
      <w:pPr>
        <w:pStyle w:val="TEXTO"/>
        <w:ind w:left="1080"/>
        <w:rPr>
          <w:rFonts w:ascii="Poppins" w:eastAsia="Calibri" w:hAnsi="Poppins" w:cs="Poppins"/>
          <w:color w:val="002060"/>
        </w:rPr>
      </w:pPr>
      <w:r w:rsidRPr="00671DDC">
        <w:rPr>
          <w:rFonts w:ascii="Poppins" w:eastAsia="Calibri" w:hAnsi="Poppins" w:cs="Poppins"/>
          <w:color w:val="002060"/>
        </w:rPr>
        <w:drawing>
          <wp:inline distT="0" distB="0" distL="0" distR="0" wp14:anchorId="7D186AA7" wp14:editId="4B9F1262">
            <wp:extent cx="4069743" cy="1803722"/>
            <wp:effectExtent l="152400" t="152400" r="368935" b="3683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349" cy="1809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6ACA1" w14:textId="2AF38607" w:rsidR="00D20E02" w:rsidRDefault="006235DD" w:rsidP="00D20E0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¿Cómo podemos ver los recursos ocultos?</w:t>
      </w:r>
    </w:p>
    <w:p w14:paraId="4A80D241" w14:textId="77777777" w:rsidR="00671DDC" w:rsidRPr="00671DDC" w:rsidRDefault="00671DDC" w:rsidP="00671DDC">
      <w:pPr>
        <w:pStyle w:val="TEXTO"/>
        <w:ind w:left="1080"/>
        <w:rPr>
          <w:rFonts w:ascii="Poppins" w:eastAsia="Calibri" w:hAnsi="Poppins" w:cs="Poppins"/>
          <w:color w:val="002060"/>
          <w:sz w:val="12"/>
          <w:szCs w:val="12"/>
        </w:rPr>
      </w:pPr>
    </w:p>
    <w:p w14:paraId="78F15700" w14:textId="0AE9B121" w:rsidR="00D20E02" w:rsidRDefault="00D20E02" w:rsidP="00B012B3">
      <w:pPr>
        <w:pStyle w:val="TEXTO"/>
        <w:ind w:left="108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Hay dos opciones, los recursos ocultos se identifican por tener el símbolo $ de</w:t>
      </w:r>
      <w:r w:rsidR="009F1431">
        <w:rPr>
          <w:rFonts w:ascii="Leelawadee" w:eastAsia="Calibri" w:hAnsi="Leelawadee" w:cs="Leelawadee"/>
        </w:rPr>
        <w:t xml:space="preserve">lante del nombre, o quitamos el $ o para acceder el nombre escribimos directamente la ruta del recurso, por ejemplo: </w:t>
      </w:r>
      <w:r w:rsidR="00B012B3" w:rsidRPr="00B012B3">
        <w:rPr>
          <w:rFonts w:ascii="Leelawadee" w:eastAsia="Calibri" w:hAnsi="Leelawadee" w:cs="Leelawadee"/>
        </w:rPr>
        <w:t>“\\SERVER\</w:t>
      </w:r>
      <w:r w:rsidR="00B012B3">
        <w:rPr>
          <w:rFonts w:ascii="Leelawadee" w:eastAsia="Calibri" w:hAnsi="Leelawadee" w:cs="Leelawadee"/>
        </w:rPr>
        <w:t>publico</w:t>
      </w:r>
      <w:r w:rsidR="00B012B3" w:rsidRPr="00B012B3">
        <w:rPr>
          <w:rFonts w:ascii="Leelawadee" w:eastAsia="Calibri" w:hAnsi="Leelawadee" w:cs="Leelawadee"/>
        </w:rPr>
        <w:t>$”.</w:t>
      </w:r>
    </w:p>
    <w:p w14:paraId="15D1E678" w14:textId="77777777" w:rsidR="00671DDC" w:rsidRPr="00671DDC" w:rsidRDefault="00671DDC" w:rsidP="00671DDC">
      <w:pPr>
        <w:pStyle w:val="TEXTO"/>
        <w:rPr>
          <w:rFonts w:ascii="Poppins" w:eastAsia="Calibri" w:hAnsi="Poppins" w:cs="Poppins"/>
          <w:color w:val="002060"/>
          <w:sz w:val="10"/>
          <w:szCs w:val="10"/>
        </w:rPr>
      </w:pPr>
    </w:p>
    <w:p w14:paraId="6642CBE0" w14:textId="77777777" w:rsidR="006235DD" w:rsidRDefault="006235DD" w:rsidP="00CD30E2">
      <w:pPr>
        <w:pStyle w:val="TEXTO"/>
        <w:numPr>
          <w:ilvl w:val="0"/>
          <w:numId w:val="5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Pon algún ejemplo de recurso compartido administrativo</w:t>
      </w:r>
    </w:p>
    <w:p w14:paraId="21D2F167" w14:textId="6123C6D0" w:rsidR="00183B1F" w:rsidRDefault="00BC0B8F" w:rsidP="00BC0B8F">
      <w:pPr>
        <w:pStyle w:val="TEXTO"/>
        <w:ind w:left="1080"/>
        <w:rPr>
          <w:rFonts w:ascii="Poppins" w:eastAsia="Calibri" w:hAnsi="Poppins" w:cs="Poppins"/>
          <w:color w:val="002060"/>
        </w:rPr>
      </w:pPr>
      <w:r>
        <w:rPr>
          <w:rFonts w:ascii="Leelawadee" w:eastAsia="Calibri" w:hAnsi="Leelawadee" w:cs="Leelawadee"/>
        </w:rPr>
        <w:t>ADMIN$, IPC$, USER, etc.</w:t>
      </w:r>
    </w:p>
    <w:p w14:paraId="6FE23120" w14:textId="77777777" w:rsidR="00BC0B8F" w:rsidRPr="00BC0B8F" w:rsidRDefault="00BC0B8F" w:rsidP="00BC0B8F">
      <w:pPr>
        <w:pStyle w:val="TEXTO"/>
        <w:ind w:left="1080"/>
        <w:rPr>
          <w:rFonts w:ascii="Poppins" w:eastAsia="Calibri" w:hAnsi="Poppins" w:cs="Poppins"/>
          <w:color w:val="002060"/>
        </w:rPr>
      </w:pPr>
    </w:p>
    <w:p w14:paraId="639F31FE" w14:textId="342AD1F4" w:rsidR="00771BAE" w:rsidRDefault="00771BAE" w:rsidP="00CD30E2">
      <w:pPr>
        <w:pStyle w:val="TEXTO"/>
        <w:numPr>
          <w:ilvl w:val="0"/>
          <w:numId w:val="8"/>
        </w:numPr>
        <w:rPr>
          <w:rFonts w:ascii="Poppins" w:eastAsia="Calibri" w:hAnsi="Poppins" w:cs="Poppins"/>
          <w:b/>
          <w:bCs/>
          <w:color w:val="2053E4"/>
        </w:rPr>
      </w:pPr>
      <w:r w:rsidRPr="00771BAE">
        <w:rPr>
          <w:rFonts w:ascii="Poppins" w:eastAsia="Calibri" w:hAnsi="Poppins" w:cs="Poppins"/>
          <w:b/>
          <w:bCs/>
          <w:color w:val="2053E4"/>
        </w:rPr>
        <w:lastRenderedPageBreak/>
        <w:t>Crear la carpeta compartida que actúe como contenedora para todas las carpetas de todos los usuarios.</w:t>
      </w:r>
    </w:p>
    <w:p w14:paraId="69C55A79" w14:textId="77777777" w:rsidR="005158C5" w:rsidRPr="00671DDC" w:rsidRDefault="005158C5" w:rsidP="005158C5">
      <w:pPr>
        <w:pStyle w:val="TEXTO"/>
        <w:ind w:left="360"/>
        <w:rPr>
          <w:rFonts w:ascii="Poppins" w:eastAsia="Calibri" w:hAnsi="Poppins" w:cs="Poppins"/>
          <w:b/>
          <w:bCs/>
          <w:color w:val="2053E4"/>
          <w:sz w:val="14"/>
          <w:szCs w:val="14"/>
        </w:rPr>
      </w:pPr>
    </w:p>
    <w:p w14:paraId="6D4DC2F3" w14:textId="6EC0341E" w:rsidR="00771BAE" w:rsidRPr="00771BAE" w:rsidRDefault="00771BAE" w:rsidP="00CD30E2">
      <w:pPr>
        <w:pStyle w:val="TEXTO"/>
        <w:numPr>
          <w:ilvl w:val="0"/>
          <w:numId w:val="6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Nombre del contenedor: Almacenamiento</w:t>
      </w:r>
    </w:p>
    <w:p w14:paraId="5B3CD0C6" w14:textId="26DADB08" w:rsidR="00771BAE" w:rsidRDefault="00771BAE" w:rsidP="00CD30E2">
      <w:pPr>
        <w:pStyle w:val="TEXTO"/>
        <w:numPr>
          <w:ilvl w:val="0"/>
          <w:numId w:val="6"/>
        </w:numPr>
        <w:rPr>
          <w:rFonts w:ascii="Poppins" w:eastAsia="Calibri" w:hAnsi="Poppins" w:cs="Poppins"/>
          <w:color w:val="002060"/>
        </w:rPr>
      </w:pPr>
      <w:r w:rsidRPr="00771BAE">
        <w:rPr>
          <w:rFonts w:ascii="Poppins" w:eastAsia="Calibri" w:hAnsi="Poppins" w:cs="Poppins"/>
          <w:color w:val="002060"/>
        </w:rPr>
        <w:t>Ruta: C:</w:t>
      </w:r>
    </w:p>
    <w:p w14:paraId="58BA1B8B" w14:textId="77777777" w:rsidR="0087011A" w:rsidRPr="0087011A" w:rsidRDefault="0087011A" w:rsidP="0087011A">
      <w:pPr>
        <w:pStyle w:val="TEXTO"/>
        <w:ind w:left="2160"/>
        <w:rPr>
          <w:rFonts w:ascii="Poppins" w:eastAsia="Calibri" w:hAnsi="Poppins" w:cs="Poppins"/>
          <w:color w:val="002060"/>
          <w:sz w:val="18"/>
          <w:szCs w:val="18"/>
        </w:rPr>
      </w:pPr>
    </w:p>
    <w:p w14:paraId="1D0CAA2D" w14:textId="59B6A546" w:rsidR="0087011A" w:rsidRDefault="0087011A" w:rsidP="0087011A">
      <w:pPr>
        <w:pStyle w:val="TEXTO"/>
        <w:ind w:left="108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Dentro de la Administración de equipos, en el apartado de recursos compartidos creamos la carpeta Almacenamiento:</w:t>
      </w:r>
    </w:p>
    <w:p w14:paraId="2ABC837A" w14:textId="77777777" w:rsidR="0087011A" w:rsidRDefault="0087011A" w:rsidP="0087011A">
      <w:pPr>
        <w:pStyle w:val="TEXTO"/>
        <w:ind w:left="2160"/>
        <w:rPr>
          <w:rFonts w:ascii="Poppins" w:eastAsia="Calibri" w:hAnsi="Poppins" w:cs="Poppins"/>
          <w:color w:val="002060"/>
        </w:rPr>
      </w:pPr>
    </w:p>
    <w:p w14:paraId="51BD01A3" w14:textId="50600A4D" w:rsidR="00671DDC" w:rsidRDefault="00C20259" w:rsidP="00671DDC">
      <w:pPr>
        <w:pStyle w:val="TEXTO"/>
        <w:ind w:left="2160"/>
        <w:rPr>
          <w:rFonts w:ascii="Poppins" w:eastAsia="Calibri" w:hAnsi="Poppins" w:cs="Poppins"/>
          <w:color w:val="002060"/>
        </w:rPr>
      </w:pPr>
      <w:r w:rsidRPr="00C20259">
        <w:rPr>
          <w:rFonts w:ascii="Poppins" w:eastAsia="Calibri" w:hAnsi="Poppins" w:cs="Poppins"/>
          <w:noProof/>
          <w:color w:val="002060"/>
        </w:rPr>
        <w:drawing>
          <wp:inline distT="0" distB="0" distL="0" distR="0" wp14:anchorId="02A9D04C" wp14:editId="69AB5CB4">
            <wp:extent cx="3370028" cy="1942399"/>
            <wp:effectExtent l="152400" t="152400" r="363855" b="3632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450" cy="1948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800A4" w14:textId="3ADC8174" w:rsidR="00C20259" w:rsidRDefault="001D2EA8" w:rsidP="00C20259">
      <w:pPr>
        <w:pStyle w:val="TEXTO"/>
        <w:ind w:left="2160"/>
        <w:rPr>
          <w:rFonts w:ascii="Poppins" w:eastAsia="Calibri" w:hAnsi="Poppins" w:cs="Poppins"/>
          <w:color w:val="002060"/>
        </w:rPr>
      </w:pPr>
      <w:r w:rsidRPr="001D2EA8">
        <w:rPr>
          <w:rFonts w:ascii="Poppins" w:eastAsia="Calibri" w:hAnsi="Poppins" w:cs="Poppins"/>
          <w:noProof/>
          <w:color w:val="002060"/>
        </w:rPr>
        <w:drawing>
          <wp:inline distT="0" distB="0" distL="0" distR="0" wp14:anchorId="385F123D" wp14:editId="6C8C16CE">
            <wp:extent cx="3401833" cy="1857925"/>
            <wp:effectExtent l="152400" t="152400" r="370205" b="3714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300" cy="1864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F6287" w14:textId="77777777" w:rsidR="00671DDC" w:rsidRDefault="00671DDC" w:rsidP="00C20259">
      <w:pPr>
        <w:pStyle w:val="TEXTO"/>
        <w:ind w:left="2160"/>
        <w:rPr>
          <w:rFonts w:ascii="Poppins" w:eastAsia="Calibri" w:hAnsi="Poppins" w:cs="Poppins"/>
          <w:color w:val="002060"/>
        </w:rPr>
      </w:pPr>
    </w:p>
    <w:p w14:paraId="4D41BD32" w14:textId="77777777" w:rsidR="00671DDC" w:rsidRDefault="00671DDC" w:rsidP="00C20259">
      <w:pPr>
        <w:pStyle w:val="TEXTO"/>
        <w:ind w:left="2160"/>
        <w:rPr>
          <w:rFonts w:ascii="Poppins" w:eastAsia="Calibri" w:hAnsi="Poppins" w:cs="Poppins"/>
          <w:color w:val="002060"/>
        </w:rPr>
      </w:pPr>
    </w:p>
    <w:p w14:paraId="2E226CF2" w14:textId="77777777" w:rsidR="00671DDC" w:rsidRDefault="00671DDC" w:rsidP="00C20259">
      <w:pPr>
        <w:pStyle w:val="TEXTO"/>
        <w:ind w:left="2160"/>
        <w:rPr>
          <w:rFonts w:ascii="Poppins" w:eastAsia="Calibri" w:hAnsi="Poppins" w:cs="Poppins"/>
          <w:color w:val="002060"/>
        </w:rPr>
      </w:pPr>
    </w:p>
    <w:p w14:paraId="1FEE01F3" w14:textId="77777777" w:rsidR="00671DDC" w:rsidRPr="00771BAE" w:rsidRDefault="00671DDC" w:rsidP="0087011A">
      <w:pPr>
        <w:pStyle w:val="TEXTO"/>
        <w:rPr>
          <w:rFonts w:ascii="Poppins" w:eastAsia="Calibri" w:hAnsi="Poppins" w:cs="Poppins"/>
          <w:color w:val="002060"/>
        </w:rPr>
      </w:pPr>
    </w:p>
    <w:p w14:paraId="3EE808DC" w14:textId="5623CA0B" w:rsidR="00183B1F" w:rsidRDefault="00771BAE" w:rsidP="00CD30E2">
      <w:pPr>
        <w:pStyle w:val="TEXTO"/>
        <w:numPr>
          <w:ilvl w:val="0"/>
          <w:numId w:val="8"/>
        </w:numPr>
        <w:rPr>
          <w:rFonts w:ascii="Poppins" w:eastAsia="Calibri" w:hAnsi="Poppins" w:cs="Poppins"/>
          <w:b/>
          <w:bCs/>
          <w:color w:val="2053E4"/>
        </w:rPr>
      </w:pPr>
      <w:r w:rsidRPr="00771BAE">
        <w:rPr>
          <w:rFonts w:ascii="Poppins" w:eastAsia="Calibri" w:hAnsi="Poppins" w:cs="Poppins"/>
          <w:b/>
          <w:bCs/>
          <w:color w:val="2053E4"/>
        </w:rPr>
        <w:lastRenderedPageBreak/>
        <w:t>Establecer permisos para compartir. En las propiedades de la carpeta Almacenamiento.</w:t>
      </w:r>
    </w:p>
    <w:p w14:paraId="5D5E9A22" w14:textId="77777777" w:rsidR="0087011A" w:rsidRPr="00300C6A" w:rsidRDefault="0087011A" w:rsidP="0087011A">
      <w:pPr>
        <w:pStyle w:val="TEXTO"/>
        <w:ind w:left="360"/>
        <w:rPr>
          <w:rFonts w:ascii="Poppins" w:eastAsia="Calibri" w:hAnsi="Poppins" w:cs="Poppins"/>
          <w:b/>
          <w:bCs/>
          <w:color w:val="2053E4"/>
          <w:sz w:val="14"/>
          <w:szCs w:val="14"/>
        </w:rPr>
      </w:pPr>
    </w:p>
    <w:p w14:paraId="2008A4E7" w14:textId="6B95E1D2" w:rsidR="0087011A" w:rsidRDefault="00EA7C66" w:rsidP="0087011A">
      <w:pPr>
        <w:pStyle w:val="TEXTO"/>
        <w:ind w:left="36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 xml:space="preserve">Hacemos </w:t>
      </w:r>
      <w:proofErr w:type="spellStart"/>
      <w:r>
        <w:rPr>
          <w:rFonts w:ascii="Leelawadee" w:eastAsia="Calibri" w:hAnsi="Leelawadee" w:cs="Leelawadee"/>
        </w:rPr>
        <w:t>click</w:t>
      </w:r>
      <w:proofErr w:type="spellEnd"/>
      <w:r>
        <w:rPr>
          <w:rFonts w:ascii="Leelawadee" w:eastAsia="Calibri" w:hAnsi="Leelawadee" w:cs="Leelawadee"/>
        </w:rPr>
        <w:t xml:space="preserve"> derecho sobre el recurso y le damos a propiedades</w:t>
      </w:r>
      <w:r w:rsidR="00300C6A">
        <w:rPr>
          <w:rFonts w:ascii="Leelawadee" w:eastAsia="Calibri" w:hAnsi="Leelawadee" w:cs="Leelawadee"/>
        </w:rPr>
        <w:t>, en el apartado de compartir, le daremos a compartir y escogeremos el grupo todos, que recoge a todos los usuarios, le asignaremos los permisos que queramos:</w:t>
      </w:r>
    </w:p>
    <w:p w14:paraId="521A78C5" w14:textId="4154CAF8" w:rsidR="001D2EA8" w:rsidRDefault="00671DDC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1D2EA8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786752" behindDoc="0" locked="0" layoutInCell="1" allowOverlap="1" wp14:anchorId="57FDA892" wp14:editId="08BE3681">
            <wp:simplePos x="0" y="0"/>
            <wp:positionH relativeFrom="column">
              <wp:posOffset>280863</wp:posOffset>
            </wp:positionH>
            <wp:positionV relativeFrom="paragraph">
              <wp:posOffset>241327</wp:posOffset>
            </wp:positionV>
            <wp:extent cx="2773680" cy="2424589"/>
            <wp:effectExtent l="152400" t="152400" r="369570" b="3568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424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E72EDE" w14:textId="50549940" w:rsidR="001D2EA8" w:rsidRDefault="00671DDC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1D2EA8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787776" behindDoc="0" locked="0" layoutInCell="1" allowOverlap="1" wp14:anchorId="297BF5CA" wp14:editId="793585CB">
            <wp:simplePos x="0" y="0"/>
            <wp:positionH relativeFrom="column">
              <wp:posOffset>3303104</wp:posOffset>
            </wp:positionH>
            <wp:positionV relativeFrom="paragraph">
              <wp:posOffset>177332</wp:posOffset>
            </wp:positionV>
            <wp:extent cx="2924755" cy="1569754"/>
            <wp:effectExtent l="152400" t="152400" r="371475" b="35433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452" cy="1574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F6B5A" w14:textId="23DB1389" w:rsidR="001D2EA8" w:rsidRDefault="001D2EA8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2B1F93F5" w14:textId="12C4F7A2" w:rsidR="001D2EA8" w:rsidRDefault="001D2EA8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5FA68457" w14:textId="618176E3" w:rsidR="001D2EA8" w:rsidRDefault="0087011A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632E46A2" wp14:editId="1D976558">
                <wp:simplePos x="0" y="0"/>
                <wp:positionH relativeFrom="column">
                  <wp:posOffset>542678</wp:posOffset>
                </wp:positionH>
                <wp:positionV relativeFrom="paragraph">
                  <wp:posOffset>29900</wp:posOffset>
                </wp:positionV>
                <wp:extent cx="564294" cy="301763"/>
                <wp:effectExtent l="0" t="0" r="26670" b="222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294" cy="301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F3F41" id="Rectángulo 22" o:spid="_x0000_s1026" style="position:absolute;margin-left:42.75pt;margin-top:2.35pt;width:44.45pt;height:23.7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" filled="f" strokecolor="red" strokeweight="2pt"/>
            </w:pict>
          </mc:Fallback>
        </mc:AlternateContent>
      </w:r>
    </w:p>
    <w:p w14:paraId="4A06A70F" w14:textId="3B43FD2D" w:rsidR="001D2EA8" w:rsidRDefault="0087011A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5F24ABDC" wp14:editId="539166C7">
                <wp:simplePos x="0" y="0"/>
                <wp:positionH relativeFrom="column">
                  <wp:posOffset>3413097</wp:posOffset>
                </wp:positionH>
                <wp:positionV relativeFrom="paragraph">
                  <wp:posOffset>164078</wp:posOffset>
                </wp:positionV>
                <wp:extent cx="2512613" cy="103367"/>
                <wp:effectExtent l="0" t="0" r="21590" b="114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613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AC0CC" id="Rectángulo 20" o:spid="_x0000_s1026" style="position:absolute;margin-left:268.75pt;margin-top:12.9pt;width:197.85pt;height:8.1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" filled="f" strokecolor="red" strokeweight="2pt"/>
            </w:pict>
          </mc:Fallback>
        </mc:AlternateContent>
      </w:r>
    </w:p>
    <w:p w14:paraId="19158DF3" w14:textId="38031636" w:rsidR="001D2EA8" w:rsidRDefault="001D2EA8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153CD150" w14:textId="338259B0" w:rsidR="001D2EA8" w:rsidRDefault="001D2EA8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0B0209FA" w14:textId="2BAED35F" w:rsidR="00300C6A" w:rsidRDefault="00300C6A" w:rsidP="00300C6A">
      <w:pPr>
        <w:pStyle w:val="TEXTO"/>
        <w:ind w:left="360"/>
        <w:rPr>
          <w:rFonts w:ascii="Leelawadee" w:eastAsia="Calibri" w:hAnsi="Leelawadee" w:cs="Leelawadee"/>
        </w:rPr>
      </w:pPr>
    </w:p>
    <w:p w14:paraId="41D61E2B" w14:textId="764D320B" w:rsidR="00300C6A" w:rsidRDefault="000E03E9" w:rsidP="00300C6A">
      <w:pPr>
        <w:pStyle w:val="TEXTO"/>
        <w:ind w:left="36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Como estamos en C:/, sería conveniente deshabilitar la herencia para poder elegir los usuarios que queramos que tengan permisos y no los que escoja la carpeta raíz.</w:t>
      </w:r>
    </w:p>
    <w:p w14:paraId="7FC38D2B" w14:textId="26892685" w:rsidR="00671DDC" w:rsidRDefault="00A96C63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A96C63">
        <w:rPr>
          <w:rFonts w:ascii="Poppins" w:eastAsia="Calibri" w:hAnsi="Poppins" w:cs="Poppins"/>
          <w:b/>
          <w:bCs/>
          <w:color w:val="2053E4"/>
        </w:rPr>
        <w:drawing>
          <wp:anchor distT="0" distB="0" distL="114300" distR="114300" simplePos="0" relativeHeight="251798016" behindDoc="0" locked="0" layoutInCell="1" allowOverlap="1" wp14:anchorId="1E2916F2" wp14:editId="300A0BE5">
            <wp:simplePos x="0" y="0"/>
            <wp:positionH relativeFrom="column">
              <wp:posOffset>344529</wp:posOffset>
            </wp:positionH>
            <wp:positionV relativeFrom="paragraph">
              <wp:posOffset>206071</wp:posOffset>
            </wp:positionV>
            <wp:extent cx="2439725" cy="2829544"/>
            <wp:effectExtent l="152400" t="152400" r="360680" b="37147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725" cy="2829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DECF8" w14:textId="3F644F6D" w:rsidR="00671DDC" w:rsidRDefault="00300C6A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1D2EA8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789824" behindDoc="0" locked="0" layoutInCell="1" allowOverlap="1" wp14:anchorId="27EFFA93" wp14:editId="4EEACD2D">
            <wp:simplePos x="0" y="0"/>
            <wp:positionH relativeFrom="margin">
              <wp:posOffset>3557242</wp:posOffset>
            </wp:positionH>
            <wp:positionV relativeFrom="paragraph">
              <wp:posOffset>104747</wp:posOffset>
            </wp:positionV>
            <wp:extent cx="2622605" cy="2646339"/>
            <wp:effectExtent l="152400" t="152400" r="368300" b="36385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05" cy="2646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0FC20" w14:textId="2D72C646" w:rsidR="00671DDC" w:rsidRDefault="00671DDC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2B6DDFC9" w14:textId="60807F56" w:rsidR="00671DDC" w:rsidRDefault="00671DDC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70C36CA3" w14:textId="5D70F269" w:rsidR="00671DDC" w:rsidRDefault="00671DDC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67FB779E" w14:textId="589ECBA3" w:rsidR="00671DDC" w:rsidRDefault="00671DDC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61B87C00" w14:textId="024CD5EF" w:rsidR="00671DDC" w:rsidRDefault="00671DDC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4B72B83F" w14:textId="48032DE0" w:rsidR="00671DDC" w:rsidRDefault="00A96C63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7AC16EA2" wp14:editId="52749BB5">
                <wp:simplePos x="0" y="0"/>
                <wp:positionH relativeFrom="column">
                  <wp:posOffset>1791030</wp:posOffset>
                </wp:positionH>
                <wp:positionV relativeFrom="paragraph">
                  <wp:posOffset>301735</wp:posOffset>
                </wp:positionV>
                <wp:extent cx="914179" cy="301763"/>
                <wp:effectExtent l="0" t="0" r="19685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179" cy="301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DECEF" id="Rectángulo 25" o:spid="_x0000_s1026" style="position:absolute;margin-left:141.05pt;margin-top:23.75pt;width:1in;height:23.7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" filled="f" strokecolor="red" strokeweight="2pt"/>
            </w:pict>
          </mc:Fallback>
        </mc:AlternateContent>
      </w:r>
    </w:p>
    <w:p w14:paraId="79EE36CE" w14:textId="58B7E3BA" w:rsidR="00671DDC" w:rsidRDefault="00A96C63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5E77E38D" wp14:editId="67ACA8F3">
                <wp:simplePos x="0" y="0"/>
                <wp:positionH relativeFrom="column">
                  <wp:posOffset>3587418</wp:posOffset>
                </wp:positionH>
                <wp:positionV relativeFrom="paragraph">
                  <wp:posOffset>113140</wp:posOffset>
                </wp:positionV>
                <wp:extent cx="1009816" cy="301763"/>
                <wp:effectExtent l="0" t="0" r="19050" b="2222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301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646E4" id="Rectángulo 28" o:spid="_x0000_s1026" style="position:absolute;margin-left:282.45pt;margin-top:8.9pt;width:79.5pt;height:23.7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" filled="f" strokecolor="red" strokeweight="2pt"/>
            </w:pict>
          </mc:Fallback>
        </mc:AlternateContent>
      </w:r>
    </w:p>
    <w:p w14:paraId="6FA2B848" w14:textId="77777777" w:rsidR="0087011A" w:rsidRDefault="0087011A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1BE4F00" w14:textId="3E23019D" w:rsidR="0012019E" w:rsidRDefault="0012019E" w:rsidP="00A96C63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5E2F659C" w14:textId="58CACA83" w:rsidR="00C025AC" w:rsidRDefault="0012019E" w:rsidP="00CD30E2">
      <w:pPr>
        <w:pStyle w:val="TEXTO"/>
        <w:numPr>
          <w:ilvl w:val="0"/>
          <w:numId w:val="8"/>
        </w:numPr>
        <w:rPr>
          <w:rFonts w:ascii="Poppins" w:eastAsia="Calibri" w:hAnsi="Poppins" w:cs="Poppins"/>
          <w:b/>
          <w:bCs/>
          <w:color w:val="2053E4"/>
        </w:rPr>
      </w:pPr>
      <w:r w:rsidRPr="0012019E">
        <w:rPr>
          <w:rFonts w:ascii="Poppins" w:eastAsia="Calibri" w:hAnsi="Poppins" w:cs="Poppins"/>
          <w:b/>
          <w:bCs/>
          <w:color w:val="2053E4"/>
        </w:rPr>
        <w:lastRenderedPageBreak/>
        <w:t>Configurar la carpeta compartida en la cuenta de cada usuario para que la utilicen como lugar de almacenamiento en red</w:t>
      </w:r>
      <w:r w:rsidR="0087011A">
        <w:rPr>
          <w:rFonts w:ascii="Poppins" w:eastAsia="Calibri" w:hAnsi="Poppins" w:cs="Poppins"/>
          <w:b/>
          <w:bCs/>
          <w:color w:val="2053E4"/>
        </w:rPr>
        <w:t>.</w:t>
      </w:r>
    </w:p>
    <w:p w14:paraId="4E517022" w14:textId="492CFF98" w:rsidR="00A96C63" w:rsidRDefault="005943EB" w:rsidP="00A96C6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51353C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800064" behindDoc="0" locked="0" layoutInCell="1" allowOverlap="1" wp14:anchorId="3B02DE04" wp14:editId="31658753">
            <wp:simplePos x="0" y="0"/>
            <wp:positionH relativeFrom="margin">
              <wp:posOffset>3711382</wp:posOffset>
            </wp:positionH>
            <wp:positionV relativeFrom="paragraph">
              <wp:posOffset>161925</wp:posOffset>
            </wp:positionV>
            <wp:extent cx="2552995" cy="2058063"/>
            <wp:effectExtent l="152400" t="152400" r="361950" b="36131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95" cy="2058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DC906" w14:textId="393F36FB" w:rsidR="00A96C63" w:rsidRDefault="00A96C63" w:rsidP="00A96C63">
      <w:pPr>
        <w:pStyle w:val="TEXTO"/>
        <w:ind w:left="36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 xml:space="preserve">Para que en los usuarios que tengamos en Active </w:t>
      </w:r>
      <w:proofErr w:type="spellStart"/>
      <w:r>
        <w:rPr>
          <w:rFonts w:ascii="Leelawadee" w:eastAsia="Calibri" w:hAnsi="Leelawadee" w:cs="Leelawadee"/>
        </w:rPr>
        <w:t>Directory</w:t>
      </w:r>
      <w:proofErr w:type="spellEnd"/>
      <w:r>
        <w:rPr>
          <w:rFonts w:ascii="Leelawadee" w:eastAsia="Calibri" w:hAnsi="Leelawadee" w:cs="Leelawadee"/>
        </w:rPr>
        <w:t xml:space="preserve"> </w:t>
      </w:r>
      <w:r w:rsidR="005943EB">
        <w:rPr>
          <w:rFonts w:ascii="Leelawadee" w:eastAsia="Calibri" w:hAnsi="Leelawadee" w:cs="Leelawadee"/>
        </w:rPr>
        <w:t xml:space="preserve">tenga la carpeta compartida como unidad por defecto, debemos de irnos a Usuarios y Grupos de Active </w:t>
      </w:r>
      <w:proofErr w:type="spellStart"/>
      <w:r w:rsidR="005943EB">
        <w:rPr>
          <w:rFonts w:ascii="Leelawadee" w:eastAsia="Calibri" w:hAnsi="Leelawadee" w:cs="Leelawadee"/>
        </w:rPr>
        <w:t>Directory</w:t>
      </w:r>
      <w:proofErr w:type="spellEnd"/>
      <w:r w:rsidR="005943EB">
        <w:rPr>
          <w:rFonts w:ascii="Leelawadee" w:eastAsia="Calibri" w:hAnsi="Leelawadee" w:cs="Leelawadee"/>
        </w:rPr>
        <w:t xml:space="preserve"> y seleccionar todos los usuarios:</w:t>
      </w:r>
    </w:p>
    <w:p w14:paraId="42B4BEA9" w14:textId="589DA139" w:rsidR="00A96C63" w:rsidRDefault="00A96C63" w:rsidP="00A96C6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71E1067" w14:textId="5F8E8FF1" w:rsidR="0051353C" w:rsidRDefault="0051353C" w:rsidP="0051353C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43D8B44D" w14:textId="1FD8905C" w:rsidR="005154ED" w:rsidRDefault="005154ED" w:rsidP="005154E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267E8D6A" w14:textId="10A09C91" w:rsidR="004C50D2" w:rsidRDefault="004C50D2" w:rsidP="005943EB">
      <w:pPr>
        <w:pStyle w:val="TEXTO"/>
        <w:ind w:left="360"/>
        <w:rPr>
          <w:rFonts w:ascii="Leelawadee" w:eastAsia="Calibri" w:hAnsi="Leelawadee" w:cs="Leelawadee"/>
        </w:rPr>
      </w:pPr>
    </w:p>
    <w:p w14:paraId="10BD61F8" w14:textId="01D8821F" w:rsidR="004C50D2" w:rsidRDefault="004C50D2" w:rsidP="005943EB">
      <w:pPr>
        <w:pStyle w:val="TEXTO"/>
        <w:ind w:left="360"/>
        <w:rPr>
          <w:rFonts w:ascii="Leelawadee" w:eastAsia="Calibri" w:hAnsi="Leelawadee" w:cs="Leelawadee"/>
        </w:rPr>
      </w:pPr>
      <w:r w:rsidRPr="0051353C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801088" behindDoc="0" locked="0" layoutInCell="1" allowOverlap="1" wp14:anchorId="6C25961C" wp14:editId="34D2A7A0">
            <wp:simplePos x="0" y="0"/>
            <wp:positionH relativeFrom="column">
              <wp:posOffset>3683000</wp:posOffset>
            </wp:positionH>
            <wp:positionV relativeFrom="paragraph">
              <wp:posOffset>86995</wp:posOffset>
            </wp:positionV>
            <wp:extent cx="2564130" cy="1965325"/>
            <wp:effectExtent l="152400" t="152400" r="369570" b="35877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196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E553A" w14:textId="52F34EEA" w:rsidR="005943EB" w:rsidRDefault="004C50D2" w:rsidP="005943EB">
      <w:pPr>
        <w:pStyle w:val="TEXTO"/>
        <w:ind w:left="36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5B27390E" wp14:editId="204D3635">
                <wp:simplePos x="0" y="0"/>
                <wp:positionH relativeFrom="column">
                  <wp:posOffset>3890176</wp:posOffset>
                </wp:positionH>
                <wp:positionV relativeFrom="paragraph">
                  <wp:posOffset>1109317</wp:posOffset>
                </wp:positionV>
                <wp:extent cx="2250219" cy="588397"/>
                <wp:effectExtent l="0" t="0" r="17145" b="2159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588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41393" id="Rectángulo 31" o:spid="_x0000_s1026" style="position:absolute;margin-left:306.3pt;margin-top:87.35pt;width:177.2pt;height:46.3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" filled="f" strokecolor="red" strokeweight="2pt"/>
            </w:pict>
          </mc:Fallback>
        </mc:AlternateContent>
      </w:r>
      <w:r w:rsidR="005943EB">
        <w:rPr>
          <w:rFonts w:ascii="Leelawadee" w:eastAsia="Calibri" w:hAnsi="Leelawadee" w:cs="Leelawadee"/>
        </w:rPr>
        <w:t xml:space="preserve">Una vez seleccionados, </w:t>
      </w:r>
      <w:proofErr w:type="spellStart"/>
      <w:r w:rsidR="00044295">
        <w:rPr>
          <w:rFonts w:ascii="Leelawadee" w:eastAsia="Calibri" w:hAnsi="Leelawadee" w:cs="Leelawadee"/>
        </w:rPr>
        <w:t>click</w:t>
      </w:r>
      <w:proofErr w:type="spellEnd"/>
      <w:r w:rsidR="00044295">
        <w:rPr>
          <w:rFonts w:ascii="Leelawadee" w:eastAsia="Calibri" w:hAnsi="Leelawadee" w:cs="Leelawadee"/>
        </w:rPr>
        <w:t xml:space="preserve"> derecho y propiedades, nos iremos al apartado de perfil y activaremos la cajita de Carpeta particular. Ahí </w:t>
      </w:r>
      <w:r>
        <w:rPr>
          <w:rFonts w:ascii="Leelawadee" w:eastAsia="Calibri" w:hAnsi="Leelawadee" w:cs="Leelawadee"/>
        </w:rPr>
        <w:t>seleccionaremos conectar, elegimos la letra de la unidad y pondremos donde se encuentra el recurso compartido:</w:t>
      </w:r>
    </w:p>
    <w:p w14:paraId="2836217E" w14:textId="6CF08483" w:rsidR="005943EB" w:rsidRDefault="005943EB" w:rsidP="005154E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3018D427" w14:textId="618D3935" w:rsidR="005943EB" w:rsidRDefault="005943EB" w:rsidP="005154E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26F585BE" w14:textId="3D1A6F6D" w:rsidR="00C20259" w:rsidRDefault="00C20259" w:rsidP="005154E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115EE3FD" w14:textId="005D2938" w:rsidR="00C20259" w:rsidRDefault="00C20259" w:rsidP="0051353C">
      <w:pPr>
        <w:rPr>
          <w:rFonts w:ascii="Poppins" w:eastAsia="Calibri" w:hAnsi="Poppins" w:cs="Poppins"/>
          <w:bCs/>
          <w:color w:val="2053E4"/>
        </w:rPr>
      </w:pPr>
    </w:p>
    <w:p w14:paraId="2A91C531" w14:textId="77777777" w:rsidR="004C50D2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51A06B35" w14:textId="77777777" w:rsidR="004C50D2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26F2CE09" w14:textId="77777777" w:rsidR="004C50D2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0E9481C0" w14:textId="77777777" w:rsidR="004C50D2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77686FED" w14:textId="77777777" w:rsidR="004C50D2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5B64F52B" w14:textId="77777777" w:rsidR="004C50D2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63BBA44C" w14:textId="77777777" w:rsidR="004C50D2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1ECBB7DD" w14:textId="77777777" w:rsidR="004C50D2" w:rsidRPr="0051353C" w:rsidRDefault="004C50D2" w:rsidP="0051353C">
      <w:pPr>
        <w:rPr>
          <w:rFonts w:ascii="Poppins" w:eastAsia="Calibri" w:hAnsi="Poppins" w:cs="Poppins"/>
          <w:bCs/>
          <w:color w:val="2053E4"/>
        </w:rPr>
      </w:pPr>
    </w:p>
    <w:p w14:paraId="110307B0" w14:textId="77777777" w:rsidR="00C20259" w:rsidRDefault="00C20259" w:rsidP="005154E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4F5C4F67" w14:textId="2CAD9DD6" w:rsidR="005154ED" w:rsidRDefault="005154ED" w:rsidP="00155A29">
      <w:pPr>
        <w:pStyle w:val="TEXTO"/>
        <w:numPr>
          <w:ilvl w:val="0"/>
          <w:numId w:val="8"/>
        </w:numPr>
        <w:rPr>
          <w:rFonts w:ascii="Poppins" w:eastAsia="Calibri" w:hAnsi="Poppins" w:cs="Poppins"/>
          <w:b/>
          <w:bCs/>
          <w:color w:val="2053E4"/>
        </w:rPr>
      </w:pPr>
      <w:r w:rsidRPr="005154ED">
        <w:rPr>
          <w:rFonts w:ascii="Poppins" w:eastAsia="Calibri" w:hAnsi="Poppins" w:cs="Poppins"/>
          <w:b/>
          <w:bCs/>
          <w:color w:val="2053E4"/>
        </w:rPr>
        <w:lastRenderedPageBreak/>
        <w:t>Una vez en el equipo cliente, comenzaremos por abrir el explorador.</w:t>
      </w:r>
    </w:p>
    <w:p w14:paraId="0A0BF535" w14:textId="0EA2E5C8" w:rsidR="005655A5" w:rsidRDefault="001D2EA8" w:rsidP="004C50D2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1D2EA8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7160F572" wp14:editId="2C8C1AF5">
            <wp:extent cx="4262479" cy="1853252"/>
            <wp:effectExtent l="152400" t="152400" r="367030" b="3568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2164" cy="1857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FE63A" w14:textId="235C8F57" w:rsidR="005655A5" w:rsidRDefault="005154ED" w:rsidP="00EE574B">
      <w:pPr>
        <w:pStyle w:val="TEXTO"/>
        <w:numPr>
          <w:ilvl w:val="3"/>
          <w:numId w:val="8"/>
        </w:numPr>
        <w:rPr>
          <w:rFonts w:ascii="Poppins" w:eastAsia="Calibri" w:hAnsi="Poppins" w:cs="Poppins"/>
          <w:b/>
          <w:bCs/>
          <w:color w:val="2053E4"/>
        </w:rPr>
      </w:pPr>
      <w:r w:rsidRPr="005154ED">
        <w:rPr>
          <w:rFonts w:ascii="Poppins" w:eastAsia="Calibri" w:hAnsi="Poppins" w:cs="Poppins"/>
          <w:b/>
          <w:bCs/>
          <w:color w:val="2053E4"/>
        </w:rPr>
        <w:t>Verificamos que aparezca la unidad de red</w:t>
      </w:r>
    </w:p>
    <w:p w14:paraId="30F3D3E6" w14:textId="1514E97C" w:rsidR="00EE574B" w:rsidRDefault="00EE574B" w:rsidP="00EE574B">
      <w:pPr>
        <w:pStyle w:val="TEXTO"/>
        <w:ind w:left="425"/>
        <w:rPr>
          <w:rFonts w:ascii="Poppins" w:eastAsia="Calibri" w:hAnsi="Poppins" w:cs="Poppins"/>
          <w:b/>
          <w:bCs/>
          <w:color w:val="2053E4"/>
        </w:rPr>
      </w:pPr>
    </w:p>
    <w:p w14:paraId="5E4E0619" w14:textId="500EE76E" w:rsidR="00EE574B" w:rsidRPr="00EE574B" w:rsidRDefault="004C50D2" w:rsidP="00EE574B">
      <w:pPr>
        <w:pStyle w:val="TEXTO"/>
        <w:ind w:left="425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6D1454B" wp14:editId="25C03605">
                <wp:simplePos x="0" y="0"/>
                <wp:positionH relativeFrom="column">
                  <wp:posOffset>1385515</wp:posOffset>
                </wp:positionH>
                <wp:positionV relativeFrom="paragraph">
                  <wp:posOffset>2653168</wp:posOffset>
                </wp:positionV>
                <wp:extent cx="1789043" cy="540219"/>
                <wp:effectExtent l="0" t="0" r="20955" b="127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3" cy="540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55C71" id="Rectángulo 49" o:spid="_x0000_s1026" style="position:absolute;margin-left:109.1pt;margin-top:208.9pt;width:140.85pt;height:42.55pt;z-index:25180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" filled="f" strokecolor="red" strokeweight="2pt"/>
            </w:pict>
          </mc:Fallback>
        </mc:AlternateContent>
      </w:r>
      <w:r w:rsidR="00EE574B" w:rsidRPr="00EE574B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1E73EB66" wp14:editId="2117836B">
            <wp:extent cx="2957222" cy="3141698"/>
            <wp:effectExtent l="152400" t="152400" r="357505" b="3638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0628" cy="3155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70422" w14:textId="77777777" w:rsidR="00155A29" w:rsidRDefault="00155A29" w:rsidP="00155A2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473954DD" w14:textId="77777777" w:rsidR="004C50D2" w:rsidRDefault="004C50D2" w:rsidP="00155A2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03C2B8EE" w14:textId="77777777" w:rsidR="004C50D2" w:rsidRDefault="004C50D2" w:rsidP="00155A2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25A75CBE" w14:textId="77777777" w:rsidR="004C50D2" w:rsidRDefault="004C50D2" w:rsidP="00155A2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102548F3" w14:textId="5C248033" w:rsidR="005154ED" w:rsidRDefault="005154ED" w:rsidP="00155A29">
      <w:pPr>
        <w:pStyle w:val="TEXTO"/>
        <w:numPr>
          <w:ilvl w:val="3"/>
          <w:numId w:val="8"/>
        </w:numPr>
        <w:rPr>
          <w:rFonts w:ascii="Poppins" w:eastAsia="Calibri" w:hAnsi="Poppins" w:cs="Poppins"/>
          <w:b/>
          <w:bCs/>
          <w:color w:val="2053E4"/>
        </w:rPr>
      </w:pPr>
      <w:r w:rsidRPr="005154ED">
        <w:rPr>
          <w:rFonts w:ascii="Poppins" w:eastAsia="Calibri" w:hAnsi="Poppins" w:cs="Poppins"/>
          <w:b/>
          <w:bCs/>
          <w:color w:val="2053E4"/>
        </w:rPr>
        <w:lastRenderedPageBreak/>
        <w:t>Para ver su contenido, hacemos doble clic sobre ella…… Aunque en</w:t>
      </w:r>
      <w:r>
        <w:rPr>
          <w:rFonts w:ascii="Poppins" w:eastAsia="Calibri" w:hAnsi="Poppins" w:cs="Poppins"/>
          <w:b/>
          <w:bCs/>
          <w:color w:val="2053E4"/>
        </w:rPr>
        <w:t xml:space="preserve"> </w:t>
      </w:r>
      <w:r w:rsidRPr="005154ED">
        <w:rPr>
          <w:rFonts w:ascii="Poppins" w:eastAsia="Calibri" w:hAnsi="Poppins" w:cs="Poppins"/>
          <w:b/>
          <w:bCs/>
          <w:color w:val="2053E4"/>
        </w:rPr>
        <w:t>estos momentos aún se encuentra vacía.</w:t>
      </w:r>
    </w:p>
    <w:p w14:paraId="647C7E4E" w14:textId="7B758A5D" w:rsidR="001D2EA8" w:rsidRPr="005154ED" w:rsidRDefault="004C50D2" w:rsidP="004C50D2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521AF262" wp14:editId="06F0F4B7">
                <wp:simplePos x="0" y="0"/>
                <wp:positionH relativeFrom="column">
                  <wp:posOffset>2172694</wp:posOffset>
                </wp:positionH>
                <wp:positionV relativeFrom="paragraph">
                  <wp:posOffset>1496916</wp:posOffset>
                </wp:positionV>
                <wp:extent cx="3196425" cy="636104"/>
                <wp:effectExtent l="0" t="0" r="4445" b="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425" cy="6361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591EE" id="Rectángulo 50" o:spid="_x0000_s1026" style="position:absolute;margin-left:171.1pt;margin-top:117.85pt;width:251.7pt;height:50.1pt;z-index:25180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" stroked="f" strokeweight="2pt"/>
            </w:pict>
          </mc:Fallback>
        </mc:AlternateContent>
      </w:r>
      <w:r w:rsidR="00EE574B" w:rsidRPr="00EE574B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57942AFF" wp14:editId="2BD7F699">
            <wp:extent cx="4982270" cy="2133898"/>
            <wp:effectExtent l="152400" t="152400" r="351790" b="3619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33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C57D1" w14:textId="551940ED" w:rsidR="005154ED" w:rsidRDefault="005154ED" w:rsidP="00155A29">
      <w:pPr>
        <w:pStyle w:val="TEXTO"/>
        <w:numPr>
          <w:ilvl w:val="3"/>
          <w:numId w:val="8"/>
        </w:numPr>
        <w:rPr>
          <w:rFonts w:ascii="Poppins" w:eastAsia="Calibri" w:hAnsi="Poppins" w:cs="Poppins"/>
          <w:b/>
          <w:bCs/>
          <w:color w:val="2053E4"/>
        </w:rPr>
      </w:pPr>
      <w:r w:rsidRPr="005154ED">
        <w:rPr>
          <w:rFonts w:ascii="Poppins" w:eastAsia="Calibri" w:hAnsi="Poppins" w:cs="Poppins"/>
          <w:b/>
          <w:bCs/>
          <w:color w:val="2053E4"/>
        </w:rPr>
        <w:t>A modo de ejemplo, creamos una carpeta…… Y un archivo de prueba.</w:t>
      </w:r>
    </w:p>
    <w:p w14:paraId="44DCA3DB" w14:textId="164F9FE8" w:rsidR="001D2EA8" w:rsidRDefault="001D2EA8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1D2EA8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385865A9" wp14:editId="4E9ADE8D">
            <wp:extent cx="4960288" cy="1318426"/>
            <wp:effectExtent l="152400" t="152400" r="354965" b="3581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6102" cy="132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638E3" w14:textId="3C0BC05B" w:rsidR="001D2EA8" w:rsidRPr="005154ED" w:rsidRDefault="00EE574B" w:rsidP="001D2EA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EE574B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29DF2C57" wp14:editId="1314502E">
            <wp:extent cx="4982270" cy="2133898"/>
            <wp:effectExtent l="152400" t="152400" r="351790" b="3619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33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77211" w14:textId="07FBA3ED" w:rsidR="005655A5" w:rsidRDefault="005655A5" w:rsidP="00EE574B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37EA1BEA" w14:textId="77777777" w:rsidR="00EE574B" w:rsidRDefault="00EE574B" w:rsidP="00EE574B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610AC8DE" w14:textId="1848040B" w:rsidR="005154ED" w:rsidRDefault="00A566AB" w:rsidP="00CD30E2">
      <w:pPr>
        <w:pStyle w:val="TEXTO"/>
        <w:numPr>
          <w:ilvl w:val="3"/>
          <w:numId w:val="7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A566AB">
        <w:rPr>
          <w:rFonts w:ascii="Poppins" w:eastAsia="Calibri" w:hAnsi="Poppins" w:cs="Poppins"/>
          <w:b/>
          <w:bCs/>
          <w:color w:val="2053E4"/>
        </w:rPr>
        <w:lastRenderedPageBreak/>
        <w:t xml:space="preserve">Configurar una impresora virtual con </w:t>
      </w:r>
      <w:proofErr w:type="spellStart"/>
      <w:r w:rsidRPr="00A566AB">
        <w:rPr>
          <w:rFonts w:ascii="Poppins" w:eastAsia="Calibri" w:hAnsi="Poppins" w:cs="Poppins"/>
          <w:b/>
          <w:bCs/>
          <w:color w:val="2053E4"/>
        </w:rPr>
        <w:t>clawPDF</w:t>
      </w:r>
      <w:proofErr w:type="spellEnd"/>
      <w:r w:rsidRPr="00A566AB">
        <w:rPr>
          <w:rFonts w:ascii="Poppins" w:eastAsia="Calibri" w:hAnsi="Poppins" w:cs="Poppins"/>
          <w:b/>
          <w:bCs/>
          <w:color w:val="2053E4"/>
        </w:rPr>
        <w:t xml:space="preserve"> (herramienta </w:t>
      </w:r>
      <w:proofErr w:type="spellStart"/>
      <w:r w:rsidRPr="00A566AB">
        <w:rPr>
          <w:rFonts w:ascii="Poppins" w:eastAsia="Calibri" w:hAnsi="Poppins" w:cs="Poppins"/>
          <w:b/>
          <w:bCs/>
          <w:color w:val="2053E4"/>
        </w:rPr>
        <w:t>openSource</w:t>
      </w:r>
      <w:proofErr w:type="spellEnd"/>
      <w:r w:rsidRPr="00A566AB">
        <w:rPr>
          <w:rFonts w:ascii="Poppins" w:eastAsia="Calibri" w:hAnsi="Poppins" w:cs="Poppins"/>
          <w:b/>
          <w:bCs/>
          <w:color w:val="2053E4"/>
        </w:rPr>
        <w:t xml:space="preserve"> basada en </w:t>
      </w:r>
      <w:proofErr w:type="spellStart"/>
      <w:r w:rsidRPr="00A566AB">
        <w:rPr>
          <w:rFonts w:ascii="Poppins" w:eastAsia="Calibri" w:hAnsi="Poppins" w:cs="Poppins"/>
          <w:b/>
          <w:bCs/>
          <w:color w:val="2053E4"/>
        </w:rPr>
        <w:t>PDFCreator</w:t>
      </w:r>
      <w:proofErr w:type="spellEnd"/>
      <w:r w:rsidRPr="00A566AB">
        <w:rPr>
          <w:rFonts w:ascii="Poppins" w:eastAsia="Calibri" w:hAnsi="Poppins" w:cs="Poppins"/>
          <w:b/>
          <w:bCs/>
          <w:color w:val="2053E4"/>
        </w:rPr>
        <w:t>)</w:t>
      </w:r>
    </w:p>
    <w:p w14:paraId="0C6F6CBA" w14:textId="38F04BAB" w:rsidR="00585773" w:rsidRDefault="00171B36" w:rsidP="00171B36">
      <w:pPr>
        <w:pStyle w:val="TEXTO"/>
        <w:tabs>
          <w:tab w:val="left" w:pos="588"/>
        </w:tabs>
        <w:ind w:left="-131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color w:val="2053E4"/>
        </w:rPr>
        <w:tab/>
      </w:r>
      <w:r w:rsidRPr="00171B36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7593B429" wp14:editId="4F5F6B08">
            <wp:extent cx="4081881" cy="1844454"/>
            <wp:effectExtent l="152400" t="152400" r="356870" b="3657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519" cy="1851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1C38E" w14:textId="408BAB03" w:rsidR="00393AD9" w:rsidRDefault="00393AD9" w:rsidP="00CD30E2">
      <w:pPr>
        <w:pStyle w:val="TEXTO"/>
        <w:numPr>
          <w:ilvl w:val="3"/>
          <w:numId w:val="7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393AD9">
        <w:rPr>
          <w:rFonts w:ascii="Poppins" w:eastAsia="Calibri" w:hAnsi="Poppins" w:cs="Poppins"/>
          <w:b/>
          <w:bCs/>
          <w:color w:val="2053E4"/>
        </w:rPr>
        <w:t>Creamos un grupo llamado G-</w:t>
      </w:r>
      <w:proofErr w:type="spellStart"/>
      <w:r w:rsidRPr="00393AD9">
        <w:rPr>
          <w:rFonts w:ascii="Poppins" w:eastAsia="Calibri" w:hAnsi="Poppins" w:cs="Poppins"/>
          <w:b/>
          <w:bCs/>
          <w:color w:val="2053E4"/>
        </w:rPr>
        <w:t>impresoraVirtual</w:t>
      </w:r>
      <w:proofErr w:type="spellEnd"/>
      <w:r w:rsidRPr="00393AD9">
        <w:rPr>
          <w:rFonts w:ascii="Poppins" w:eastAsia="Calibri" w:hAnsi="Poppins" w:cs="Poppins"/>
          <w:b/>
          <w:bCs/>
          <w:color w:val="2053E4"/>
        </w:rPr>
        <w:t>, global y seguridad, con los miembros de usuarios o grupos que estén autorizados para usar la impresora.</w:t>
      </w:r>
    </w:p>
    <w:p w14:paraId="3660E7D8" w14:textId="77777777" w:rsidR="00585773" w:rsidRDefault="00585773" w:rsidP="003D47C3">
      <w:pPr>
        <w:pStyle w:val="Prrafodelista"/>
        <w:ind w:left="0"/>
        <w:rPr>
          <w:rFonts w:ascii="Poppins" w:eastAsia="Calibri" w:hAnsi="Poppins" w:cs="Poppins"/>
          <w:b/>
          <w:bCs/>
          <w:color w:val="2053E4"/>
        </w:rPr>
      </w:pPr>
    </w:p>
    <w:p w14:paraId="7A1B57F5" w14:textId="77777777" w:rsidR="001A27B6" w:rsidRPr="001A27B6" w:rsidRDefault="001A27B6" w:rsidP="00CD30E2">
      <w:pPr>
        <w:pStyle w:val="Prrafodelista"/>
        <w:numPr>
          <w:ilvl w:val="1"/>
          <w:numId w:val="9"/>
        </w:numPr>
        <w:suppressAutoHyphens w:val="0"/>
        <w:spacing w:line="360" w:lineRule="auto"/>
        <w:jc w:val="both"/>
        <w:rPr>
          <w:rFonts w:ascii="Leelawadee" w:hAnsi="Leelawadee" w:cs="Leelawadee"/>
          <w:color w:val="002060"/>
          <w:lang w:eastAsia="es-ES"/>
        </w:rPr>
      </w:pPr>
      <w:bookmarkStart w:id="0" w:name="_Hlk134082956"/>
      <w:r w:rsidRPr="001A27B6">
        <w:rPr>
          <w:rFonts w:ascii="Leelawadee" w:hAnsi="Leelawadee" w:cs="Leelawadee" w:hint="cs"/>
          <w:color w:val="002060"/>
          <w:lang w:eastAsia="es-ES"/>
        </w:rPr>
        <w:t>Añade un usuario de algún grupo</w:t>
      </w:r>
    </w:p>
    <w:p w14:paraId="060A4DDD" w14:textId="77777777" w:rsidR="001A27B6" w:rsidRPr="001A27B6" w:rsidRDefault="001A27B6" w:rsidP="00CD30E2">
      <w:pPr>
        <w:pStyle w:val="Prrafodelista"/>
        <w:numPr>
          <w:ilvl w:val="1"/>
          <w:numId w:val="9"/>
        </w:numPr>
        <w:suppressAutoHyphens w:val="0"/>
        <w:spacing w:line="360" w:lineRule="auto"/>
        <w:jc w:val="both"/>
        <w:rPr>
          <w:rFonts w:ascii="Leelawadee" w:hAnsi="Leelawadee" w:cs="Leelawadee"/>
          <w:color w:val="002060"/>
          <w:lang w:eastAsia="es-ES"/>
        </w:rPr>
      </w:pPr>
      <w:r w:rsidRPr="001A27B6">
        <w:rPr>
          <w:rFonts w:ascii="Leelawadee" w:hAnsi="Leelawadee" w:cs="Leelawadee" w:hint="cs"/>
          <w:color w:val="002060"/>
          <w:lang w:eastAsia="es-ES"/>
        </w:rPr>
        <w:t>Añade un grupo</w:t>
      </w:r>
    </w:p>
    <w:bookmarkEnd w:id="0"/>
    <w:p w14:paraId="63597646" w14:textId="0A6B6541" w:rsidR="001A27B6" w:rsidRDefault="001A27B6" w:rsidP="003D47C3">
      <w:pPr>
        <w:pStyle w:val="Prrafodelista"/>
        <w:ind w:left="0"/>
        <w:rPr>
          <w:rFonts w:ascii="Poppins" w:eastAsia="Calibri" w:hAnsi="Poppins" w:cs="Poppins"/>
          <w:b/>
          <w:bCs/>
          <w:color w:val="2053E4"/>
        </w:rPr>
      </w:pPr>
    </w:p>
    <w:p w14:paraId="55183798" w14:textId="5AB97DB2" w:rsidR="003C2AFE" w:rsidRDefault="003C2AFE" w:rsidP="003D47C3">
      <w:pPr>
        <w:pStyle w:val="Prrafodelista"/>
        <w:ind w:left="0"/>
        <w:rPr>
          <w:rFonts w:ascii="Poppins" w:eastAsia="Calibri" w:hAnsi="Poppins" w:cs="Poppins"/>
          <w:b/>
          <w:bCs/>
          <w:color w:val="2053E4"/>
        </w:rPr>
      </w:pPr>
      <w:r w:rsidRPr="003C2AFE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805184" behindDoc="0" locked="0" layoutInCell="1" allowOverlap="1" wp14:anchorId="32322142" wp14:editId="54C3BBF2">
            <wp:simplePos x="0" y="0"/>
            <wp:positionH relativeFrom="column">
              <wp:posOffset>662940</wp:posOffset>
            </wp:positionH>
            <wp:positionV relativeFrom="paragraph">
              <wp:posOffset>114935</wp:posOffset>
            </wp:positionV>
            <wp:extent cx="2272665" cy="1986280"/>
            <wp:effectExtent l="152400" t="152400" r="356235" b="35687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986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739CFD" w14:textId="1917F93F" w:rsidR="003C2AFE" w:rsidRDefault="004C50D2" w:rsidP="003D47C3">
      <w:pPr>
        <w:pStyle w:val="Prrafodelista"/>
        <w:ind w:left="0"/>
        <w:rPr>
          <w:rFonts w:ascii="Poppins" w:eastAsia="Calibri" w:hAnsi="Poppins" w:cs="Poppins"/>
          <w:b/>
          <w:bCs/>
          <w:color w:val="2053E4"/>
        </w:rPr>
      </w:pPr>
      <w:r w:rsidRPr="003C2AFE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806208" behindDoc="0" locked="0" layoutInCell="1" allowOverlap="1" wp14:anchorId="7124F2D1" wp14:editId="7D113B51">
            <wp:simplePos x="0" y="0"/>
            <wp:positionH relativeFrom="column">
              <wp:posOffset>3207689</wp:posOffset>
            </wp:positionH>
            <wp:positionV relativeFrom="paragraph">
              <wp:posOffset>196463</wp:posOffset>
            </wp:positionV>
            <wp:extent cx="3044024" cy="1323191"/>
            <wp:effectExtent l="152400" t="152400" r="366395" b="35369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781" cy="1326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771AE" w14:textId="77777777" w:rsidR="00585773" w:rsidRDefault="00585773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68C25918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0925B325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36385760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103A0677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0B916DBF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646B47C5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4AC76C5B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667AE441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1DD261AC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49E401EB" w14:textId="77777777" w:rsidR="004C50D2" w:rsidRDefault="004C50D2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7319D19F" w14:textId="347A5AE9" w:rsidR="00393AD9" w:rsidRDefault="00E01017" w:rsidP="00CD30E2">
      <w:pPr>
        <w:pStyle w:val="TEXTO"/>
        <w:numPr>
          <w:ilvl w:val="3"/>
          <w:numId w:val="7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E01017">
        <w:rPr>
          <w:rFonts w:ascii="Poppins" w:eastAsia="Calibri" w:hAnsi="Poppins" w:cs="Poppins"/>
          <w:b/>
          <w:bCs/>
          <w:color w:val="2053E4"/>
        </w:rPr>
        <w:lastRenderedPageBreak/>
        <w:t>Instalamos el rol de administrador de impresión</w:t>
      </w:r>
    </w:p>
    <w:p w14:paraId="54FE7C41" w14:textId="40F0F80C" w:rsidR="003C2AFE" w:rsidRDefault="004C50D2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3C2AFE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807232" behindDoc="0" locked="0" layoutInCell="1" allowOverlap="1" wp14:anchorId="6CECEB5F" wp14:editId="3B6E5386">
            <wp:simplePos x="0" y="0"/>
            <wp:positionH relativeFrom="page">
              <wp:posOffset>4063917</wp:posOffset>
            </wp:positionH>
            <wp:positionV relativeFrom="paragraph">
              <wp:posOffset>799493</wp:posOffset>
            </wp:positionV>
            <wp:extent cx="2662361" cy="1013235"/>
            <wp:effectExtent l="152400" t="152400" r="367030" b="3587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361" cy="1013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FE" w:rsidRPr="003C2AFE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25B9DE36" wp14:editId="7018FF00">
            <wp:extent cx="2805485" cy="2154938"/>
            <wp:effectExtent l="152400" t="152400" r="356870" b="3600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4354" cy="216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DBE405" w14:textId="128716A5" w:rsidR="003C2AFE" w:rsidRDefault="003C2AFE" w:rsidP="004C50D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058B77B2" w14:textId="02725339" w:rsidR="00810BC3" w:rsidRDefault="00810BC3" w:rsidP="00CD30E2">
      <w:pPr>
        <w:pStyle w:val="TEXTO"/>
        <w:numPr>
          <w:ilvl w:val="3"/>
          <w:numId w:val="7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810BC3">
        <w:rPr>
          <w:rFonts w:ascii="Poppins" w:eastAsia="Calibri" w:hAnsi="Poppins" w:cs="Poppins"/>
          <w:b/>
          <w:bCs/>
          <w:color w:val="2053E4"/>
        </w:rPr>
        <w:t>Compartimos la impresora solo con los miembros de ese grupo</w:t>
      </w:r>
    </w:p>
    <w:p w14:paraId="76EF64A8" w14:textId="3713DD35" w:rsidR="003C2AFE" w:rsidRDefault="003C2AFE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3C2AFE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5AB15B1" wp14:editId="2FDC3F23">
            <wp:extent cx="3084921" cy="2503336"/>
            <wp:effectExtent l="152400" t="152400" r="363220" b="35433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1507" cy="250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1A143F" w14:textId="1FF60D08" w:rsidR="003C2AFE" w:rsidRDefault="003C2AFE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D5EB509" w14:textId="7553FEE5" w:rsidR="003C2AFE" w:rsidRDefault="003C2AFE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2669539" w14:textId="24777344" w:rsidR="003C2AFE" w:rsidRDefault="003C2AFE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158DBD17" w14:textId="77777777" w:rsidR="003C2AFE" w:rsidRDefault="003C2AFE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4D5C8349" w14:textId="77777777" w:rsidR="004C50D2" w:rsidRDefault="004C50D2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202BB150" w14:textId="42D663F6" w:rsidR="00882498" w:rsidRDefault="00882498" w:rsidP="00CD30E2">
      <w:pPr>
        <w:pStyle w:val="TEXTO"/>
        <w:numPr>
          <w:ilvl w:val="3"/>
          <w:numId w:val="7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882498">
        <w:rPr>
          <w:rFonts w:ascii="Poppins" w:eastAsia="Calibri" w:hAnsi="Poppins" w:cs="Poppins"/>
          <w:b/>
          <w:bCs/>
          <w:color w:val="2053E4"/>
        </w:rPr>
        <w:lastRenderedPageBreak/>
        <w:t>Configuramos el equipo cliente para que los usuarios que accedan desde él dispongan permisos que puedan utilizar la impresora</w:t>
      </w:r>
    </w:p>
    <w:p w14:paraId="35C5A272" w14:textId="2ADC6017" w:rsidR="003C2AFE" w:rsidRDefault="003C2AFE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3C2AFE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424E75EA" wp14:editId="721C1B2C">
            <wp:extent cx="3020170" cy="1789408"/>
            <wp:effectExtent l="152400" t="152400" r="351790" b="3638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089" cy="179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oppins" w:eastAsia="Calibri" w:hAnsi="Poppins" w:cs="Poppins"/>
          <w:b/>
          <w:bCs/>
          <w:color w:val="2053E4"/>
        </w:rPr>
        <w:tab/>
      </w:r>
    </w:p>
    <w:p w14:paraId="635F0EAC" w14:textId="26981387" w:rsidR="003C2AFE" w:rsidRDefault="003C2AFE" w:rsidP="003C2AFE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3C2AFE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3331E5DB" wp14:editId="2ADCF5D0">
            <wp:extent cx="4667415" cy="1921877"/>
            <wp:effectExtent l="152400" t="152400" r="361950" b="3644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6410" cy="192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C2AFE" w:rsidSect="00CC4D15">
      <w:headerReference w:type="default" r:id="rId45"/>
      <w:footerReference w:type="default" r:id="rId46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8179A" w14:textId="77777777" w:rsidR="00E87D73" w:rsidRDefault="00E87D73">
      <w:r>
        <w:separator/>
      </w:r>
    </w:p>
    <w:p w14:paraId="710E1C46" w14:textId="77777777" w:rsidR="00E87D73" w:rsidRDefault="00E87D73"/>
  </w:endnote>
  <w:endnote w:type="continuationSeparator" w:id="0">
    <w:p w14:paraId="015D64A4" w14:textId="77777777" w:rsidR="00E87D73" w:rsidRDefault="00E87D73">
      <w:r>
        <w:continuationSeparator/>
      </w:r>
    </w:p>
    <w:p w14:paraId="76EA9714" w14:textId="77777777" w:rsidR="00E87D73" w:rsidRDefault="00E87D73"/>
  </w:endnote>
  <w:endnote w:type="continuationNotice" w:id="1">
    <w:p w14:paraId="095FC047" w14:textId="77777777" w:rsidR="00E87D73" w:rsidRDefault="00E87D7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10 Pitch">
    <w:altName w:val="Courier New"/>
    <w:charset w:val="00"/>
    <w:family w:val="auto"/>
    <w:pitch w:val="fixed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B689EB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1A498E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9CAAF3A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" fillcolor="#2e6ff2" strokecolor="#2e6ff2" strokeweight="2pt">
                    <v:shadow on="t" color="#1a498e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40A32" w:rsidRDefault="00394BB1">
                          <w:pPr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</w:pPr>
                          <w:r w:rsidRPr="00A40A32"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40A32" w:rsidRDefault="00394BB1">
                    <w:pPr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</w:pPr>
                    <w:r w:rsidRPr="00A40A32"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E133B" w14:textId="77777777" w:rsidR="00E87D73" w:rsidRDefault="00E87D73">
      <w:r>
        <w:separator/>
      </w:r>
    </w:p>
    <w:p w14:paraId="3F5474C2" w14:textId="77777777" w:rsidR="00E87D73" w:rsidRDefault="00E87D73"/>
  </w:footnote>
  <w:footnote w:type="continuationSeparator" w:id="0">
    <w:p w14:paraId="4F85B9A9" w14:textId="77777777" w:rsidR="00E87D73" w:rsidRDefault="00E87D73">
      <w:r>
        <w:continuationSeparator/>
      </w:r>
    </w:p>
    <w:p w14:paraId="583064DB" w14:textId="77777777" w:rsidR="00E87D73" w:rsidRDefault="00E87D73"/>
  </w:footnote>
  <w:footnote w:type="continuationNotice" w:id="1">
    <w:p w14:paraId="56BC7428" w14:textId="77777777" w:rsidR="00E87D73" w:rsidRDefault="00E87D7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40A32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E6FF2"/>
              <w:sz w:val="20"/>
              <w:szCs w:val="16"/>
            </w:rPr>
          </w:pPr>
        </w:p>
        <w:p w14:paraId="0D5FFBA4" w14:textId="66B30660" w:rsidR="00370673" w:rsidRPr="00A40A32" w:rsidRDefault="00A16FBC" w:rsidP="00370673">
          <w:pPr>
            <w:spacing w:before="60"/>
            <w:rPr>
              <w:rFonts w:ascii="Poppins" w:hAnsi="Poppins" w:cs="Poppins"/>
              <w:color w:val="2E6FF2"/>
              <w:sz w:val="20"/>
              <w:szCs w:val="16"/>
            </w:rPr>
          </w:pPr>
          <w:r w:rsidRPr="00A40A32">
            <w:rPr>
              <w:noProof/>
              <w:color w:val="2E6FF2"/>
            </w:rPr>
            <mc:AlternateContent>
              <mc:Choice Requires="wps">
                <w:drawing>
                  <wp:anchor distT="0" distB="0" distL="114300" distR="114300" simplePos="0" relativeHeight="251699712" behindDoc="0" locked="0" layoutInCell="1" allowOverlap="1" wp14:anchorId="0315AF82" wp14:editId="20244323">
                    <wp:simplePos x="0" y="0"/>
                    <wp:positionH relativeFrom="column">
                      <wp:posOffset>-18415</wp:posOffset>
                    </wp:positionH>
                    <wp:positionV relativeFrom="paragraph">
                      <wp:posOffset>334645</wp:posOffset>
                    </wp:positionV>
                    <wp:extent cx="6306207" cy="14400"/>
                    <wp:effectExtent l="57150" t="19050" r="56515" b="119380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14400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1A498E">
                                  <a:alpha val="24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0FA66E2" id="Rectángulo: esquinas redondeadas 204" o:spid="_x0000_s1026" style="position:absolute;margin-left:-1.45pt;margin-top:26.35pt;width:496.55pt;height:1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" fillcolor="#2e6ff2" strokecolor="#2e6ff2" strokeweight="2pt">
                    <v:shadow on="t" color="#1a498e" opacity="15728f" origin=",-.5" offset="0,3pt"/>
                  </v:roundrect>
                </w:pict>
              </mc:Fallback>
            </mc:AlternateContent>
          </w:r>
          <w:r w:rsidR="002C1DF5">
            <w:rPr>
              <w:rFonts w:ascii="Poppins" w:hAnsi="Poppins" w:cs="Poppins"/>
              <w:color w:val="2E6FF2"/>
              <w:sz w:val="20"/>
              <w:szCs w:val="16"/>
            </w:rPr>
            <w:t xml:space="preserve">RECURSOS COMPARTIDOS                                                                                                     </w:t>
          </w:r>
          <w:r w:rsidR="00AF480F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</w:t>
          </w:r>
          <w:r w:rsidR="00B10A4A" w:rsidRPr="00A40A32">
            <w:rPr>
              <w:rFonts w:ascii="Poppins" w:hAnsi="Poppins" w:cs="Poppins"/>
              <w:color w:val="2E6FF2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82C"/>
    <w:multiLevelType w:val="hybridMultilevel"/>
    <w:tmpl w:val="B3A8DD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590" w:hanging="360"/>
      </w:pPr>
    </w:lvl>
    <w:lvl w:ilvl="2" w:tplc="0C0A001B">
      <w:start w:val="1"/>
      <w:numFmt w:val="lowerRoman"/>
      <w:lvlText w:val="%3."/>
      <w:lvlJc w:val="right"/>
      <w:pPr>
        <w:ind w:left="1310" w:hanging="180"/>
      </w:pPr>
    </w:lvl>
    <w:lvl w:ilvl="3" w:tplc="0C0A000F">
      <w:start w:val="1"/>
      <w:numFmt w:val="decimal"/>
      <w:lvlText w:val="%4."/>
      <w:lvlJc w:val="left"/>
      <w:pPr>
        <w:ind w:left="360" w:hanging="360"/>
      </w:pPr>
    </w:lvl>
    <w:lvl w:ilvl="4" w:tplc="0C0A001B">
      <w:start w:val="1"/>
      <w:numFmt w:val="lowerRoman"/>
      <w:lvlText w:val="%5."/>
      <w:lvlJc w:val="right"/>
      <w:pPr>
        <w:ind w:left="2061" w:hanging="360"/>
      </w:pPr>
    </w:lvl>
    <w:lvl w:ilvl="5" w:tplc="0C0A001B">
      <w:start w:val="1"/>
      <w:numFmt w:val="lowerRoman"/>
      <w:lvlText w:val="%6."/>
      <w:lvlJc w:val="right"/>
      <w:pPr>
        <w:ind w:left="3470" w:hanging="180"/>
      </w:pPr>
    </w:lvl>
    <w:lvl w:ilvl="6" w:tplc="B6F2F958">
      <w:start w:val="7"/>
      <w:numFmt w:val="bullet"/>
      <w:lvlText w:val="•"/>
      <w:lvlJc w:val="left"/>
      <w:pPr>
        <w:ind w:left="4550" w:hanging="720"/>
      </w:pPr>
      <w:rPr>
        <w:rFonts w:ascii="Poppins" w:eastAsia="Calibri" w:hAnsi="Poppins" w:cs="Poppins" w:hint="default"/>
      </w:rPr>
    </w:lvl>
    <w:lvl w:ilvl="7" w:tplc="0C0A0019" w:tentative="1">
      <w:start w:val="1"/>
      <w:numFmt w:val="lowerLetter"/>
      <w:lvlText w:val="%8."/>
      <w:lvlJc w:val="left"/>
      <w:pPr>
        <w:ind w:left="4910" w:hanging="360"/>
      </w:pPr>
    </w:lvl>
    <w:lvl w:ilvl="8" w:tplc="0C0A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1" w15:restartNumberingAfterBreak="0">
    <w:nsid w:val="20121258"/>
    <w:multiLevelType w:val="hybridMultilevel"/>
    <w:tmpl w:val="DA7EA0C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425" w:hanging="360"/>
      </w:p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2022122"/>
    <w:multiLevelType w:val="hybridMultilevel"/>
    <w:tmpl w:val="B6BCBD2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F1599F"/>
    <w:multiLevelType w:val="hybridMultilevel"/>
    <w:tmpl w:val="D0866080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1145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F047CE"/>
    <w:multiLevelType w:val="hybridMultilevel"/>
    <w:tmpl w:val="C50E4C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05666"/>
    <w:multiLevelType w:val="hybridMultilevel"/>
    <w:tmpl w:val="B1882686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E8534FA"/>
    <w:multiLevelType w:val="hybridMultilevel"/>
    <w:tmpl w:val="F7CCF01C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1145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CB183C"/>
    <w:multiLevelType w:val="hybridMultilevel"/>
    <w:tmpl w:val="B204BD5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1145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261598"/>
    <w:multiLevelType w:val="hybridMultilevel"/>
    <w:tmpl w:val="5A56145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1145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9B3124"/>
    <w:multiLevelType w:val="hybridMultilevel"/>
    <w:tmpl w:val="64A807DC"/>
    <w:lvl w:ilvl="0" w:tplc="05887874">
      <w:start w:val="2"/>
      <w:numFmt w:val="bullet"/>
      <w:lvlText w:val="•"/>
      <w:lvlJc w:val="left"/>
      <w:pPr>
        <w:ind w:left="2160" w:hanging="720"/>
      </w:pPr>
      <w:rPr>
        <w:rFonts w:ascii="Poppins" w:eastAsia="Calibri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AD94683"/>
    <w:multiLevelType w:val="hybridMultilevel"/>
    <w:tmpl w:val="77E86F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504C5E"/>
    <w:multiLevelType w:val="hybridMultilevel"/>
    <w:tmpl w:val="06FC586E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3"/>
  </w:num>
  <w:num w:numId="5">
    <w:abstractNumId w:val="6"/>
  </w:num>
  <w:num w:numId="6">
    <w:abstractNumId w:val="9"/>
  </w:num>
  <w:num w:numId="7">
    <w:abstractNumId w:val="4"/>
  </w:num>
  <w:num w:numId="8">
    <w:abstractNumId w:val="1"/>
  </w:num>
  <w:num w:numId="9">
    <w:abstractNumId w:val="10"/>
  </w:num>
  <w:num w:numId="10">
    <w:abstractNumId w:val="11"/>
  </w:num>
  <w:num w:numId="11">
    <w:abstractNumId w:val="5"/>
  </w:num>
  <w:num w:numId="1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eff7ff,#fbfd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15E82"/>
    <w:rsid w:val="000211C1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37241"/>
    <w:rsid w:val="00042202"/>
    <w:rsid w:val="000433CA"/>
    <w:rsid w:val="00044295"/>
    <w:rsid w:val="00044D7F"/>
    <w:rsid w:val="00046C05"/>
    <w:rsid w:val="00050324"/>
    <w:rsid w:val="00050A42"/>
    <w:rsid w:val="0005208F"/>
    <w:rsid w:val="00052C98"/>
    <w:rsid w:val="00053E14"/>
    <w:rsid w:val="0005653F"/>
    <w:rsid w:val="00062D19"/>
    <w:rsid w:val="00063C76"/>
    <w:rsid w:val="00067046"/>
    <w:rsid w:val="0006720B"/>
    <w:rsid w:val="0007081F"/>
    <w:rsid w:val="0007134E"/>
    <w:rsid w:val="000747A0"/>
    <w:rsid w:val="0007650E"/>
    <w:rsid w:val="00080743"/>
    <w:rsid w:val="00082471"/>
    <w:rsid w:val="00082817"/>
    <w:rsid w:val="00082C64"/>
    <w:rsid w:val="0008679D"/>
    <w:rsid w:val="00090C7E"/>
    <w:rsid w:val="00092E70"/>
    <w:rsid w:val="00092EB6"/>
    <w:rsid w:val="00094414"/>
    <w:rsid w:val="00096D68"/>
    <w:rsid w:val="00097D29"/>
    <w:rsid w:val="000A0150"/>
    <w:rsid w:val="000A01E3"/>
    <w:rsid w:val="000A1A91"/>
    <w:rsid w:val="000A1C01"/>
    <w:rsid w:val="000A248D"/>
    <w:rsid w:val="000A5D0E"/>
    <w:rsid w:val="000A66C0"/>
    <w:rsid w:val="000A75AD"/>
    <w:rsid w:val="000A7FA5"/>
    <w:rsid w:val="000B0D15"/>
    <w:rsid w:val="000B16B6"/>
    <w:rsid w:val="000B1809"/>
    <w:rsid w:val="000B3C8D"/>
    <w:rsid w:val="000B4071"/>
    <w:rsid w:val="000B56CF"/>
    <w:rsid w:val="000B78C1"/>
    <w:rsid w:val="000C173A"/>
    <w:rsid w:val="000C2536"/>
    <w:rsid w:val="000D0017"/>
    <w:rsid w:val="000D33D6"/>
    <w:rsid w:val="000D790E"/>
    <w:rsid w:val="000E03E9"/>
    <w:rsid w:val="000E1A27"/>
    <w:rsid w:val="000E240C"/>
    <w:rsid w:val="000E2B74"/>
    <w:rsid w:val="000E377C"/>
    <w:rsid w:val="000E5CF8"/>
    <w:rsid w:val="000E63C9"/>
    <w:rsid w:val="000F0850"/>
    <w:rsid w:val="000F1E9E"/>
    <w:rsid w:val="00100228"/>
    <w:rsid w:val="00100D21"/>
    <w:rsid w:val="00111A98"/>
    <w:rsid w:val="0011226A"/>
    <w:rsid w:val="00112C40"/>
    <w:rsid w:val="0011333F"/>
    <w:rsid w:val="001139CC"/>
    <w:rsid w:val="00115B20"/>
    <w:rsid w:val="0012019E"/>
    <w:rsid w:val="00121138"/>
    <w:rsid w:val="001214E5"/>
    <w:rsid w:val="00122144"/>
    <w:rsid w:val="001226FF"/>
    <w:rsid w:val="00122A05"/>
    <w:rsid w:val="00123FBB"/>
    <w:rsid w:val="001309B8"/>
    <w:rsid w:val="00130E9D"/>
    <w:rsid w:val="00133000"/>
    <w:rsid w:val="00133D56"/>
    <w:rsid w:val="00135C57"/>
    <w:rsid w:val="00137A7B"/>
    <w:rsid w:val="00140B62"/>
    <w:rsid w:val="0014205F"/>
    <w:rsid w:val="001447EA"/>
    <w:rsid w:val="001506FB"/>
    <w:rsid w:val="00150A6D"/>
    <w:rsid w:val="00151D85"/>
    <w:rsid w:val="00152FA0"/>
    <w:rsid w:val="00154186"/>
    <w:rsid w:val="00155A29"/>
    <w:rsid w:val="00157AD9"/>
    <w:rsid w:val="00160883"/>
    <w:rsid w:val="00164E8E"/>
    <w:rsid w:val="00171B36"/>
    <w:rsid w:val="00174471"/>
    <w:rsid w:val="00177F20"/>
    <w:rsid w:val="00183396"/>
    <w:rsid w:val="00183B1F"/>
    <w:rsid w:val="00185B35"/>
    <w:rsid w:val="00186518"/>
    <w:rsid w:val="00186B0A"/>
    <w:rsid w:val="001934F9"/>
    <w:rsid w:val="001978B0"/>
    <w:rsid w:val="001A0081"/>
    <w:rsid w:val="001A0602"/>
    <w:rsid w:val="001A18DD"/>
    <w:rsid w:val="001A27B6"/>
    <w:rsid w:val="001A33C5"/>
    <w:rsid w:val="001A382E"/>
    <w:rsid w:val="001A702A"/>
    <w:rsid w:val="001A72E0"/>
    <w:rsid w:val="001B1BAA"/>
    <w:rsid w:val="001B327B"/>
    <w:rsid w:val="001B38E3"/>
    <w:rsid w:val="001B4E73"/>
    <w:rsid w:val="001B5CB3"/>
    <w:rsid w:val="001B5CED"/>
    <w:rsid w:val="001B705D"/>
    <w:rsid w:val="001C042F"/>
    <w:rsid w:val="001C0AFD"/>
    <w:rsid w:val="001C12A4"/>
    <w:rsid w:val="001D0091"/>
    <w:rsid w:val="001D2EA8"/>
    <w:rsid w:val="001D42C6"/>
    <w:rsid w:val="001D45FD"/>
    <w:rsid w:val="001D4C7F"/>
    <w:rsid w:val="001D6BAC"/>
    <w:rsid w:val="001D7132"/>
    <w:rsid w:val="001E41ED"/>
    <w:rsid w:val="001E479A"/>
    <w:rsid w:val="001E5F26"/>
    <w:rsid w:val="001F030B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2D1C"/>
    <w:rsid w:val="0020376C"/>
    <w:rsid w:val="00204878"/>
    <w:rsid w:val="00207299"/>
    <w:rsid w:val="0021562A"/>
    <w:rsid w:val="00217612"/>
    <w:rsid w:val="00220186"/>
    <w:rsid w:val="00224057"/>
    <w:rsid w:val="00224617"/>
    <w:rsid w:val="00224DBE"/>
    <w:rsid w:val="00230549"/>
    <w:rsid w:val="0023084B"/>
    <w:rsid w:val="00230D08"/>
    <w:rsid w:val="00231B96"/>
    <w:rsid w:val="00231FEE"/>
    <w:rsid w:val="00232D54"/>
    <w:rsid w:val="00234CA9"/>
    <w:rsid w:val="00237CDF"/>
    <w:rsid w:val="00242928"/>
    <w:rsid w:val="00242BE2"/>
    <w:rsid w:val="00243EBC"/>
    <w:rsid w:val="0024574E"/>
    <w:rsid w:val="00246A35"/>
    <w:rsid w:val="00247CFB"/>
    <w:rsid w:val="002541DA"/>
    <w:rsid w:val="002552C9"/>
    <w:rsid w:val="002560F8"/>
    <w:rsid w:val="00256F25"/>
    <w:rsid w:val="0026059D"/>
    <w:rsid w:val="00261085"/>
    <w:rsid w:val="002621C3"/>
    <w:rsid w:val="00270613"/>
    <w:rsid w:val="002709C8"/>
    <w:rsid w:val="0027232F"/>
    <w:rsid w:val="002803C9"/>
    <w:rsid w:val="00280633"/>
    <w:rsid w:val="0028166D"/>
    <w:rsid w:val="002820E9"/>
    <w:rsid w:val="00284348"/>
    <w:rsid w:val="002867A7"/>
    <w:rsid w:val="00287849"/>
    <w:rsid w:val="0029124A"/>
    <w:rsid w:val="002929B1"/>
    <w:rsid w:val="00292AFC"/>
    <w:rsid w:val="0029478F"/>
    <w:rsid w:val="00296D72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7485"/>
    <w:rsid w:val="002C01AA"/>
    <w:rsid w:val="002C1DF5"/>
    <w:rsid w:val="002C2944"/>
    <w:rsid w:val="002D01F2"/>
    <w:rsid w:val="002D047D"/>
    <w:rsid w:val="002D2FF8"/>
    <w:rsid w:val="002D4714"/>
    <w:rsid w:val="002E0066"/>
    <w:rsid w:val="002E2057"/>
    <w:rsid w:val="002E220E"/>
    <w:rsid w:val="002E45B3"/>
    <w:rsid w:val="002E492D"/>
    <w:rsid w:val="002E4EB7"/>
    <w:rsid w:val="002E64D0"/>
    <w:rsid w:val="002E6B32"/>
    <w:rsid w:val="002E7470"/>
    <w:rsid w:val="002F3845"/>
    <w:rsid w:val="002F51F5"/>
    <w:rsid w:val="002F5EF5"/>
    <w:rsid w:val="00300C6A"/>
    <w:rsid w:val="00301B0B"/>
    <w:rsid w:val="0030300C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484"/>
    <w:rsid w:val="00316C1D"/>
    <w:rsid w:val="00317939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378F6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4B39"/>
    <w:rsid w:val="00375F1C"/>
    <w:rsid w:val="00376744"/>
    <w:rsid w:val="003809F6"/>
    <w:rsid w:val="0038110E"/>
    <w:rsid w:val="0038297A"/>
    <w:rsid w:val="00384EA3"/>
    <w:rsid w:val="00390F30"/>
    <w:rsid w:val="003915B4"/>
    <w:rsid w:val="00392E1F"/>
    <w:rsid w:val="00393AD9"/>
    <w:rsid w:val="00394BB1"/>
    <w:rsid w:val="003A0027"/>
    <w:rsid w:val="003A0488"/>
    <w:rsid w:val="003A1DDC"/>
    <w:rsid w:val="003A37EF"/>
    <w:rsid w:val="003A39A1"/>
    <w:rsid w:val="003A428B"/>
    <w:rsid w:val="003A4E9C"/>
    <w:rsid w:val="003A4F81"/>
    <w:rsid w:val="003A50BA"/>
    <w:rsid w:val="003A53A2"/>
    <w:rsid w:val="003A609C"/>
    <w:rsid w:val="003A77DA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2AFE"/>
    <w:rsid w:val="003C32A6"/>
    <w:rsid w:val="003C545B"/>
    <w:rsid w:val="003C6218"/>
    <w:rsid w:val="003D11A7"/>
    <w:rsid w:val="003D3863"/>
    <w:rsid w:val="003D47C3"/>
    <w:rsid w:val="003D5819"/>
    <w:rsid w:val="003D5D5D"/>
    <w:rsid w:val="003E2344"/>
    <w:rsid w:val="003E4416"/>
    <w:rsid w:val="003E540E"/>
    <w:rsid w:val="003E554D"/>
    <w:rsid w:val="003F0858"/>
    <w:rsid w:val="003F26EF"/>
    <w:rsid w:val="003F4299"/>
    <w:rsid w:val="003F59A6"/>
    <w:rsid w:val="00402062"/>
    <w:rsid w:val="004020FB"/>
    <w:rsid w:val="00402269"/>
    <w:rsid w:val="004110DE"/>
    <w:rsid w:val="004115E0"/>
    <w:rsid w:val="0041768A"/>
    <w:rsid w:val="00421892"/>
    <w:rsid w:val="004218BC"/>
    <w:rsid w:val="004231D9"/>
    <w:rsid w:val="004246C0"/>
    <w:rsid w:val="00431E36"/>
    <w:rsid w:val="004330D6"/>
    <w:rsid w:val="0043787B"/>
    <w:rsid w:val="0044085A"/>
    <w:rsid w:val="00445BCF"/>
    <w:rsid w:val="00445C27"/>
    <w:rsid w:val="0044629F"/>
    <w:rsid w:val="00447BED"/>
    <w:rsid w:val="0045136B"/>
    <w:rsid w:val="004536CA"/>
    <w:rsid w:val="00455650"/>
    <w:rsid w:val="00455DD9"/>
    <w:rsid w:val="00456406"/>
    <w:rsid w:val="0046074F"/>
    <w:rsid w:val="00460768"/>
    <w:rsid w:val="00461D67"/>
    <w:rsid w:val="00462B8C"/>
    <w:rsid w:val="0046765A"/>
    <w:rsid w:val="00472FE3"/>
    <w:rsid w:val="00473267"/>
    <w:rsid w:val="00473E0E"/>
    <w:rsid w:val="0047726C"/>
    <w:rsid w:val="004800D7"/>
    <w:rsid w:val="0048110D"/>
    <w:rsid w:val="00483E78"/>
    <w:rsid w:val="00484FB7"/>
    <w:rsid w:val="004865B6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4C2D"/>
    <w:rsid w:val="004A50EF"/>
    <w:rsid w:val="004A6A7E"/>
    <w:rsid w:val="004A6E0E"/>
    <w:rsid w:val="004A779D"/>
    <w:rsid w:val="004B0C7C"/>
    <w:rsid w:val="004B1052"/>
    <w:rsid w:val="004B21A5"/>
    <w:rsid w:val="004B3CF9"/>
    <w:rsid w:val="004B4452"/>
    <w:rsid w:val="004B57EE"/>
    <w:rsid w:val="004B5B56"/>
    <w:rsid w:val="004B65C5"/>
    <w:rsid w:val="004C0CDC"/>
    <w:rsid w:val="004C1071"/>
    <w:rsid w:val="004C1348"/>
    <w:rsid w:val="004C168C"/>
    <w:rsid w:val="004C1849"/>
    <w:rsid w:val="004C50D2"/>
    <w:rsid w:val="004C51CA"/>
    <w:rsid w:val="004D2193"/>
    <w:rsid w:val="004D2608"/>
    <w:rsid w:val="004D3662"/>
    <w:rsid w:val="004E2780"/>
    <w:rsid w:val="004E32EC"/>
    <w:rsid w:val="004E5FEE"/>
    <w:rsid w:val="004E7297"/>
    <w:rsid w:val="004E78D5"/>
    <w:rsid w:val="004F1B5F"/>
    <w:rsid w:val="004F24F5"/>
    <w:rsid w:val="004F3473"/>
    <w:rsid w:val="004F50A1"/>
    <w:rsid w:val="004F54F4"/>
    <w:rsid w:val="004F68AB"/>
    <w:rsid w:val="00500AEC"/>
    <w:rsid w:val="005011E3"/>
    <w:rsid w:val="00501922"/>
    <w:rsid w:val="00501ECA"/>
    <w:rsid w:val="005026DC"/>
    <w:rsid w:val="00503028"/>
    <w:rsid w:val="005037F0"/>
    <w:rsid w:val="00504738"/>
    <w:rsid w:val="00505142"/>
    <w:rsid w:val="00506060"/>
    <w:rsid w:val="0051353C"/>
    <w:rsid w:val="00514241"/>
    <w:rsid w:val="005154ED"/>
    <w:rsid w:val="005158C5"/>
    <w:rsid w:val="00515C30"/>
    <w:rsid w:val="00516A86"/>
    <w:rsid w:val="0052121A"/>
    <w:rsid w:val="005212F0"/>
    <w:rsid w:val="00524353"/>
    <w:rsid w:val="005270B0"/>
    <w:rsid w:val="005275F6"/>
    <w:rsid w:val="00531B35"/>
    <w:rsid w:val="005338B9"/>
    <w:rsid w:val="005339CC"/>
    <w:rsid w:val="0053400F"/>
    <w:rsid w:val="005356A2"/>
    <w:rsid w:val="00535DB5"/>
    <w:rsid w:val="005427F5"/>
    <w:rsid w:val="005451A2"/>
    <w:rsid w:val="005477CC"/>
    <w:rsid w:val="005516D4"/>
    <w:rsid w:val="00554287"/>
    <w:rsid w:val="0055547D"/>
    <w:rsid w:val="00555C7E"/>
    <w:rsid w:val="00556441"/>
    <w:rsid w:val="0056073B"/>
    <w:rsid w:val="0056309F"/>
    <w:rsid w:val="00564BDC"/>
    <w:rsid w:val="0056535D"/>
    <w:rsid w:val="005654DC"/>
    <w:rsid w:val="005655A5"/>
    <w:rsid w:val="00566898"/>
    <w:rsid w:val="00566B41"/>
    <w:rsid w:val="00567959"/>
    <w:rsid w:val="005705BA"/>
    <w:rsid w:val="00570A79"/>
    <w:rsid w:val="00571CBA"/>
    <w:rsid w:val="00572102"/>
    <w:rsid w:val="00572513"/>
    <w:rsid w:val="005745B7"/>
    <w:rsid w:val="00575A1B"/>
    <w:rsid w:val="0057729A"/>
    <w:rsid w:val="00584C75"/>
    <w:rsid w:val="00585773"/>
    <w:rsid w:val="00585B5E"/>
    <w:rsid w:val="00587308"/>
    <w:rsid w:val="00587358"/>
    <w:rsid w:val="005876E7"/>
    <w:rsid w:val="00590131"/>
    <w:rsid w:val="00593283"/>
    <w:rsid w:val="005943EB"/>
    <w:rsid w:val="0059492F"/>
    <w:rsid w:val="00594DA8"/>
    <w:rsid w:val="00595125"/>
    <w:rsid w:val="00595181"/>
    <w:rsid w:val="00595A18"/>
    <w:rsid w:val="005969E9"/>
    <w:rsid w:val="005970EA"/>
    <w:rsid w:val="005A1806"/>
    <w:rsid w:val="005A2CA3"/>
    <w:rsid w:val="005A4298"/>
    <w:rsid w:val="005A7E7F"/>
    <w:rsid w:val="005B000A"/>
    <w:rsid w:val="005B097C"/>
    <w:rsid w:val="005B167F"/>
    <w:rsid w:val="005B1FDA"/>
    <w:rsid w:val="005B2FB5"/>
    <w:rsid w:val="005B4229"/>
    <w:rsid w:val="005B53BC"/>
    <w:rsid w:val="005C0B91"/>
    <w:rsid w:val="005C1372"/>
    <w:rsid w:val="005C1C67"/>
    <w:rsid w:val="005C3B74"/>
    <w:rsid w:val="005C3D46"/>
    <w:rsid w:val="005C61AA"/>
    <w:rsid w:val="005D157B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495"/>
    <w:rsid w:val="0061193B"/>
    <w:rsid w:val="00614413"/>
    <w:rsid w:val="00614CCC"/>
    <w:rsid w:val="00614CED"/>
    <w:rsid w:val="0061615B"/>
    <w:rsid w:val="00622568"/>
    <w:rsid w:val="006235DD"/>
    <w:rsid w:val="0063270F"/>
    <w:rsid w:val="0063712F"/>
    <w:rsid w:val="0064142E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5788F"/>
    <w:rsid w:val="00660DD8"/>
    <w:rsid w:val="00661235"/>
    <w:rsid w:val="00661424"/>
    <w:rsid w:val="006631B3"/>
    <w:rsid w:val="006661E7"/>
    <w:rsid w:val="00671DDC"/>
    <w:rsid w:val="00672D12"/>
    <w:rsid w:val="00673F32"/>
    <w:rsid w:val="00675993"/>
    <w:rsid w:val="006770C6"/>
    <w:rsid w:val="006812BF"/>
    <w:rsid w:val="00681F0F"/>
    <w:rsid w:val="006829CB"/>
    <w:rsid w:val="006840D4"/>
    <w:rsid w:val="00693DC4"/>
    <w:rsid w:val="00694D3B"/>
    <w:rsid w:val="0069529C"/>
    <w:rsid w:val="00696213"/>
    <w:rsid w:val="006A35D8"/>
    <w:rsid w:val="006A5A1D"/>
    <w:rsid w:val="006B30DE"/>
    <w:rsid w:val="006B4B12"/>
    <w:rsid w:val="006B4CF4"/>
    <w:rsid w:val="006B5AAC"/>
    <w:rsid w:val="006B6861"/>
    <w:rsid w:val="006D02D1"/>
    <w:rsid w:val="006D19A9"/>
    <w:rsid w:val="006D2B61"/>
    <w:rsid w:val="006D3181"/>
    <w:rsid w:val="006D7F91"/>
    <w:rsid w:val="006E0334"/>
    <w:rsid w:val="006E4F09"/>
    <w:rsid w:val="006E5716"/>
    <w:rsid w:val="006F1542"/>
    <w:rsid w:val="006F1D7C"/>
    <w:rsid w:val="006F235E"/>
    <w:rsid w:val="006F41AC"/>
    <w:rsid w:val="00701E3F"/>
    <w:rsid w:val="00703814"/>
    <w:rsid w:val="007048D6"/>
    <w:rsid w:val="00704D60"/>
    <w:rsid w:val="00704F0E"/>
    <w:rsid w:val="00707CDD"/>
    <w:rsid w:val="007108BE"/>
    <w:rsid w:val="007110F3"/>
    <w:rsid w:val="00713810"/>
    <w:rsid w:val="00715925"/>
    <w:rsid w:val="00716827"/>
    <w:rsid w:val="0072034D"/>
    <w:rsid w:val="00720E78"/>
    <w:rsid w:val="00723737"/>
    <w:rsid w:val="00723F64"/>
    <w:rsid w:val="00724DC6"/>
    <w:rsid w:val="00725004"/>
    <w:rsid w:val="0072688F"/>
    <w:rsid w:val="00726C48"/>
    <w:rsid w:val="007302B3"/>
    <w:rsid w:val="00730733"/>
    <w:rsid w:val="0073096E"/>
    <w:rsid w:val="00730978"/>
    <w:rsid w:val="007309A6"/>
    <w:rsid w:val="00730E3A"/>
    <w:rsid w:val="007311C6"/>
    <w:rsid w:val="00732748"/>
    <w:rsid w:val="00732DBB"/>
    <w:rsid w:val="00732F45"/>
    <w:rsid w:val="00733742"/>
    <w:rsid w:val="00733858"/>
    <w:rsid w:val="00734844"/>
    <w:rsid w:val="00736AAF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058A"/>
    <w:rsid w:val="0075701A"/>
    <w:rsid w:val="007570F7"/>
    <w:rsid w:val="007579A9"/>
    <w:rsid w:val="00761389"/>
    <w:rsid w:val="00765B2A"/>
    <w:rsid w:val="0076709D"/>
    <w:rsid w:val="00767766"/>
    <w:rsid w:val="007713E5"/>
    <w:rsid w:val="00771BAE"/>
    <w:rsid w:val="00771DCC"/>
    <w:rsid w:val="0077208D"/>
    <w:rsid w:val="0077368E"/>
    <w:rsid w:val="007740B7"/>
    <w:rsid w:val="00775748"/>
    <w:rsid w:val="0077694F"/>
    <w:rsid w:val="0077733E"/>
    <w:rsid w:val="0078008E"/>
    <w:rsid w:val="00781B55"/>
    <w:rsid w:val="007837E5"/>
    <w:rsid w:val="00783A34"/>
    <w:rsid w:val="00784964"/>
    <w:rsid w:val="00784B9B"/>
    <w:rsid w:val="00784D82"/>
    <w:rsid w:val="0078546E"/>
    <w:rsid w:val="00785CEA"/>
    <w:rsid w:val="007879A9"/>
    <w:rsid w:val="00791E18"/>
    <w:rsid w:val="00791E5E"/>
    <w:rsid w:val="00794E54"/>
    <w:rsid w:val="007A100B"/>
    <w:rsid w:val="007A1973"/>
    <w:rsid w:val="007A270A"/>
    <w:rsid w:val="007A5BBB"/>
    <w:rsid w:val="007A5EE0"/>
    <w:rsid w:val="007A61EE"/>
    <w:rsid w:val="007A70B7"/>
    <w:rsid w:val="007A7219"/>
    <w:rsid w:val="007B09E3"/>
    <w:rsid w:val="007B19CE"/>
    <w:rsid w:val="007B1B28"/>
    <w:rsid w:val="007B2271"/>
    <w:rsid w:val="007B31EB"/>
    <w:rsid w:val="007B415C"/>
    <w:rsid w:val="007B63D0"/>
    <w:rsid w:val="007B67B8"/>
    <w:rsid w:val="007B6CEA"/>
    <w:rsid w:val="007B73BC"/>
    <w:rsid w:val="007C013A"/>
    <w:rsid w:val="007C1115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1977"/>
    <w:rsid w:val="007E3BF0"/>
    <w:rsid w:val="007F350E"/>
    <w:rsid w:val="007F3D64"/>
    <w:rsid w:val="007F46F0"/>
    <w:rsid w:val="007F479B"/>
    <w:rsid w:val="00800313"/>
    <w:rsid w:val="00803A63"/>
    <w:rsid w:val="0080585F"/>
    <w:rsid w:val="00810BC3"/>
    <w:rsid w:val="008127B1"/>
    <w:rsid w:val="008134E6"/>
    <w:rsid w:val="00814E3D"/>
    <w:rsid w:val="008219FA"/>
    <w:rsid w:val="00822BA0"/>
    <w:rsid w:val="00823462"/>
    <w:rsid w:val="008236D9"/>
    <w:rsid w:val="00823CE3"/>
    <w:rsid w:val="008244DB"/>
    <w:rsid w:val="00825BE4"/>
    <w:rsid w:val="00830DC4"/>
    <w:rsid w:val="00832129"/>
    <w:rsid w:val="008322B0"/>
    <w:rsid w:val="00834505"/>
    <w:rsid w:val="00835BBE"/>
    <w:rsid w:val="008363E3"/>
    <w:rsid w:val="008365A4"/>
    <w:rsid w:val="00841603"/>
    <w:rsid w:val="008444B7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4D8C"/>
    <w:rsid w:val="00865389"/>
    <w:rsid w:val="00866217"/>
    <w:rsid w:val="00867726"/>
    <w:rsid w:val="0087011A"/>
    <w:rsid w:val="00874177"/>
    <w:rsid w:val="0087605E"/>
    <w:rsid w:val="0087632C"/>
    <w:rsid w:val="0087649B"/>
    <w:rsid w:val="00876FEC"/>
    <w:rsid w:val="00882498"/>
    <w:rsid w:val="00884B17"/>
    <w:rsid w:val="0089400B"/>
    <w:rsid w:val="008941AE"/>
    <w:rsid w:val="00896E46"/>
    <w:rsid w:val="008A1395"/>
    <w:rsid w:val="008A3195"/>
    <w:rsid w:val="008A3AF3"/>
    <w:rsid w:val="008B197A"/>
    <w:rsid w:val="008B1FEE"/>
    <w:rsid w:val="008B294A"/>
    <w:rsid w:val="008B76C8"/>
    <w:rsid w:val="008C5047"/>
    <w:rsid w:val="008C70F9"/>
    <w:rsid w:val="008C7529"/>
    <w:rsid w:val="008C7C9F"/>
    <w:rsid w:val="008D0B01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E6F27"/>
    <w:rsid w:val="008F278E"/>
    <w:rsid w:val="008F2BC4"/>
    <w:rsid w:val="008F3034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14360"/>
    <w:rsid w:val="0091562F"/>
    <w:rsid w:val="00916B16"/>
    <w:rsid w:val="009173B9"/>
    <w:rsid w:val="00917546"/>
    <w:rsid w:val="00920116"/>
    <w:rsid w:val="00922455"/>
    <w:rsid w:val="00923937"/>
    <w:rsid w:val="009303FF"/>
    <w:rsid w:val="0093335D"/>
    <w:rsid w:val="009353FD"/>
    <w:rsid w:val="0093613E"/>
    <w:rsid w:val="00936C17"/>
    <w:rsid w:val="00937D5E"/>
    <w:rsid w:val="00941411"/>
    <w:rsid w:val="0094259D"/>
    <w:rsid w:val="00943026"/>
    <w:rsid w:val="009434FC"/>
    <w:rsid w:val="00945E57"/>
    <w:rsid w:val="00947BDC"/>
    <w:rsid w:val="009513D8"/>
    <w:rsid w:val="00951EBF"/>
    <w:rsid w:val="0095625D"/>
    <w:rsid w:val="00962DFE"/>
    <w:rsid w:val="00962EE8"/>
    <w:rsid w:val="009638BD"/>
    <w:rsid w:val="00966B81"/>
    <w:rsid w:val="009734D3"/>
    <w:rsid w:val="009735ED"/>
    <w:rsid w:val="00975CF7"/>
    <w:rsid w:val="009768AB"/>
    <w:rsid w:val="00976E74"/>
    <w:rsid w:val="00977D5E"/>
    <w:rsid w:val="00977F79"/>
    <w:rsid w:val="00986224"/>
    <w:rsid w:val="00986255"/>
    <w:rsid w:val="00986D5E"/>
    <w:rsid w:val="009873D6"/>
    <w:rsid w:val="009922CE"/>
    <w:rsid w:val="00992AB6"/>
    <w:rsid w:val="00992CB8"/>
    <w:rsid w:val="0099752F"/>
    <w:rsid w:val="009A0CD7"/>
    <w:rsid w:val="009A245E"/>
    <w:rsid w:val="009A5AED"/>
    <w:rsid w:val="009A74A3"/>
    <w:rsid w:val="009B0EED"/>
    <w:rsid w:val="009B19F3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1431"/>
    <w:rsid w:val="009F3F0D"/>
    <w:rsid w:val="009F433C"/>
    <w:rsid w:val="009F64C9"/>
    <w:rsid w:val="009F69E1"/>
    <w:rsid w:val="009F7C37"/>
    <w:rsid w:val="00A01BB1"/>
    <w:rsid w:val="00A048AA"/>
    <w:rsid w:val="00A05388"/>
    <w:rsid w:val="00A067E8"/>
    <w:rsid w:val="00A128A0"/>
    <w:rsid w:val="00A14AF8"/>
    <w:rsid w:val="00A15423"/>
    <w:rsid w:val="00A159BD"/>
    <w:rsid w:val="00A15ED6"/>
    <w:rsid w:val="00A16FBC"/>
    <w:rsid w:val="00A2171D"/>
    <w:rsid w:val="00A23087"/>
    <w:rsid w:val="00A23AFA"/>
    <w:rsid w:val="00A2582F"/>
    <w:rsid w:val="00A2779C"/>
    <w:rsid w:val="00A31863"/>
    <w:rsid w:val="00A31B3E"/>
    <w:rsid w:val="00A3276D"/>
    <w:rsid w:val="00A343CA"/>
    <w:rsid w:val="00A40519"/>
    <w:rsid w:val="00A40A32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32F3"/>
    <w:rsid w:val="00A53C59"/>
    <w:rsid w:val="00A55E9A"/>
    <w:rsid w:val="00A566AB"/>
    <w:rsid w:val="00A56D11"/>
    <w:rsid w:val="00A61DB1"/>
    <w:rsid w:val="00A62347"/>
    <w:rsid w:val="00A632F2"/>
    <w:rsid w:val="00A64664"/>
    <w:rsid w:val="00A65947"/>
    <w:rsid w:val="00A701A5"/>
    <w:rsid w:val="00A731D9"/>
    <w:rsid w:val="00A7362D"/>
    <w:rsid w:val="00A768E2"/>
    <w:rsid w:val="00A815DB"/>
    <w:rsid w:val="00A81F2E"/>
    <w:rsid w:val="00A8489E"/>
    <w:rsid w:val="00A85762"/>
    <w:rsid w:val="00A900B3"/>
    <w:rsid w:val="00A90B80"/>
    <w:rsid w:val="00A92022"/>
    <w:rsid w:val="00A962B7"/>
    <w:rsid w:val="00A96C63"/>
    <w:rsid w:val="00AA38B4"/>
    <w:rsid w:val="00AB02A7"/>
    <w:rsid w:val="00AB04BB"/>
    <w:rsid w:val="00AB1A0B"/>
    <w:rsid w:val="00AB4261"/>
    <w:rsid w:val="00AB4F60"/>
    <w:rsid w:val="00AB5848"/>
    <w:rsid w:val="00AC2444"/>
    <w:rsid w:val="00AC29F3"/>
    <w:rsid w:val="00AC4B32"/>
    <w:rsid w:val="00AD2963"/>
    <w:rsid w:val="00AD574D"/>
    <w:rsid w:val="00AD6D8C"/>
    <w:rsid w:val="00AD6F41"/>
    <w:rsid w:val="00AE35FB"/>
    <w:rsid w:val="00AE3C0C"/>
    <w:rsid w:val="00AE6B47"/>
    <w:rsid w:val="00AE7755"/>
    <w:rsid w:val="00AF19DA"/>
    <w:rsid w:val="00AF480F"/>
    <w:rsid w:val="00AF538E"/>
    <w:rsid w:val="00B00737"/>
    <w:rsid w:val="00B00E00"/>
    <w:rsid w:val="00B012B3"/>
    <w:rsid w:val="00B01C79"/>
    <w:rsid w:val="00B0250F"/>
    <w:rsid w:val="00B02D7B"/>
    <w:rsid w:val="00B06BD7"/>
    <w:rsid w:val="00B10A4A"/>
    <w:rsid w:val="00B140FB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0DCF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2B1A"/>
    <w:rsid w:val="00B769EB"/>
    <w:rsid w:val="00B8093C"/>
    <w:rsid w:val="00B80B54"/>
    <w:rsid w:val="00B811C7"/>
    <w:rsid w:val="00B84FF6"/>
    <w:rsid w:val="00B85799"/>
    <w:rsid w:val="00B9033F"/>
    <w:rsid w:val="00B917DA"/>
    <w:rsid w:val="00B925C3"/>
    <w:rsid w:val="00BA035F"/>
    <w:rsid w:val="00BA058D"/>
    <w:rsid w:val="00BA1366"/>
    <w:rsid w:val="00BA3FD5"/>
    <w:rsid w:val="00BA7A94"/>
    <w:rsid w:val="00BB0211"/>
    <w:rsid w:val="00BB2BC2"/>
    <w:rsid w:val="00BC03EB"/>
    <w:rsid w:val="00BC0B8F"/>
    <w:rsid w:val="00BC4CB5"/>
    <w:rsid w:val="00BC57DA"/>
    <w:rsid w:val="00BD16DE"/>
    <w:rsid w:val="00BD2179"/>
    <w:rsid w:val="00BD3D6D"/>
    <w:rsid w:val="00BD43A2"/>
    <w:rsid w:val="00BD4A94"/>
    <w:rsid w:val="00BD4F4D"/>
    <w:rsid w:val="00BD644E"/>
    <w:rsid w:val="00BD7836"/>
    <w:rsid w:val="00BD7BCB"/>
    <w:rsid w:val="00BE203A"/>
    <w:rsid w:val="00BE3508"/>
    <w:rsid w:val="00BE51D0"/>
    <w:rsid w:val="00BE7E22"/>
    <w:rsid w:val="00BF4A9F"/>
    <w:rsid w:val="00BF4B93"/>
    <w:rsid w:val="00C025AC"/>
    <w:rsid w:val="00C02B87"/>
    <w:rsid w:val="00C03476"/>
    <w:rsid w:val="00C054EE"/>
    <w:rsid w:val="00C0690E"/>
    <w:rsid w:val="00C07181"/>
    <w:rsid w:val="00C07912"/>
    <w:rsid w:val="00C10933"/>
    <w:rsid w:val="00C153DC"/>
    <w:rsid w:val="00C20257"/>
    <w:rsid w:val="00C20259"/>
    <w:rsid w:val="00C20BA7"/>
    <w:rsid w:val="00C21C53"/>
    <w:rsid w:val="00C2291C"/>
    <w:rsid w:val="00C22F3A"/>
    <w:rsid w:val="00C23151"/>
    <w:rsid w:val="00C23450"/>
    <w:rsid w:val="00C2560A"/>
    <w:rsid w:val="00C25DC2"/>
    <w:rsid w:val="00C26247"/>
    <w:rsid w:val="00C32B19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EA7"/>
    <w:rsid w:val="00C60798"/>
    <w:rsid w:val="00C6115A"/>
    <w:rsid w:val="00C63A1A"/>
    <w:rsid w:val="00C662BF"/>
    <w:rsid w:val="00C66FEF"/>
    <w:rsid w:val="00C70B29"/>
    <w:rsid w:val="00C72954"/>
    <w:rsid w:val="00C86A4A"/>
    <w:rsid w:val="00C87318"/>
    <w:rsid w:val="00C940D7"/>
    <w:rsid w:val="00C947AB"/>
    <w:rsid w:val="00C94C52"/>
    <w:rsid w:val="00C95347"/>
    <w:rsid w:val="00CA0F04"/>
    <w:rsid w:val="00CA1896"/>
    <w:rsid w:val="00CA1D72"/>
    <w:rsid w:val="00CA3170"/>
    <w:rsid w:val="00CA320D"/>
    <w:rsid w:val="00CA3AE3"/>
    <w:rsid w:val="00CA66A3"/>
    <w:rsid w:val="00CA74F5"/>
    <w:rsid w:val="00CB404B"/>
    <w:rsid w:val="00CB5B28"/>
    <w:rsid w:val="00CB6D4C"/>
    <w:rsid w:val="00CC1AE0"/>
    <w:rsid w:val="00CC2857"/>
    <w:rsid w:val="00CC4D15"/>
    <w:rsid w:val="00CC5436"/>
    <w:rsid w:val="00CC6851"/>
    <w:rsid w:val="00CD1007"/>
    <w:rsid w:val="00CD15D6"/>
    <w:rsid w:val="00CD1704"/>
    <w:rsid w:val="00CD2487"/>
    <w:rsid w:val="00CD30E2"/>
    <w:rsid w:val="00CD316B"/>
    <w:rsid w:val="00CD5A59"/>
    <w:rsid w:val="00CD6A4E"/>
    <w:rsid w:val="00CE310D"/>
    <w:rsid w:val="00CE5510"/>
    <w:rsid w:val="00CE6A90"/>
    <w:rsid w:val="00CE72CB"/>
    <w:rsid w:val="00CE730E"/>
    <w:rsid w:val="00CE7614"/>
    <w:rsid w:val="00CF1A70"/>
    <w:rsid w:val="00CF2723"/>
    <w:rsid w:val="00CF377B"/>
    <w:rsid w:val="00CF4206"/>
    <w:rsid w:val="00CF5371"/>
    <w:rsid w:val="00CF694A"/>
    <w:rsid w:val="00CF7730"/>
    <w:rsid w:val="00D00144"/>
    <w:rsid w:val="00D005AC"/>
    <w:rsid w:val="00D01FDD"/>
    <w:rsid w:val="00D03152"/>
    <w:rsid w:val="00D0323A"/>
    <w:rsid w:val="00D0559F"/>
    <w:rsid w:val="00D064B5"/>
    <w:rsid w:val="00D077E9"/>
    <w:rsid w:val="00D141D5"/>
    <w:rsid w:val="00D16873"/>
    <w:rsid w:val="00D20E02"/>
    <w:rsid w:val="00D22D94"/>
    <w:rsid w:val="00D3275E"/>
    <w:rsid w:val="00D3469E"/>
    <w:rsid w:val="00D347F2"/>
    <w:rsid w:val="00D35587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70C7"/>
    <w:rsid w:val="00D77145"/>
    <w:rsid w:val="00D81B6F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914F7"/>
    <w:rsid w:val="00DA11ED"/>
    <w:rsid w:val="00DA2C01"/>
    <w:rsid w:val="00DA3382"/>
    <w:rsid w:val="00DB2410"/>
    <w:rsid w:val="00DB67E7"/>
    <w:rsid w:val="00DB6A04"/>
    <w:rsid w:val="00DB6BFC"/>
    <w:rsid w:val="00DB7C12"/>
    <w:rsid w:val="00DB7E3F"/>
    <w:rsid w:val="00DC0FB9"/>
    <w:rsid w:val="00DC2822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954"/>
    <w:rsid w:val="00E00A32"/>
    <w:rsid w:val="00E01017"/>
    <w:rsid w:val="00E01E9A"/>
    <w:rsid w:val="00E03915"/>
    <w:rsid w:val="00E07717"/>
    <w:rsid w:val="00E1067A"/>
    <w:rsid w:val="00E113B0"/>
    <w:rsid w:val="00E16475"/>
    <w:rsid w:val="00E17E23"/>
    <w:rsid w:val="00E21482"/>
    <w:rsid w:val="00E221B6"/>
    <w:rsid w:val="00E22ACD"/>
    <w:rsid w:val="00E24B2C"/>
    <w:rsid w:val="00E25F46"/>
    <w:rsid w:val="00E26C6B"/>
    <w:rsid w:val="00E271B4"/>
    <w:rsid w:val="00E30260"/>
    <w:rsid w:val="00E317D6"/>
    <w:rsid w:val="00E31CA0"/>
    <w:rsid w:val="00E31FC4"/>
    <w:rsid w:val="00E4754B"/>
    <w:rsid w:val="00E47D5D"/>
    <w:rsid w:val="00E51018"/>
    <w:rsid w:val="00E51574"/>
    <w:rsid w:val="00E53D1A"/>
    <w:rsid w:val="00E543AD"/>
    <w:rsid w:val="00E54A6A"/>
    <w:rsid w:val="00E55CC7"/>
    <w:rsid w:val="00E57976"/>
    <w:rsid w:val="00E57AAD"/>
    <w:rsid w:val="00E603E0"/>
    <w:rsid w:val="00E620B0"/>
    <w:rsid w:val="00E6799E"/>
    <w:rsid w:val="00E71DAF"/>
    <w:rsid w:val="00E72B19"/>
    <w:rsid w:val="00E7332B"/>
    <w:rsid w:val="00E74C20"/>
    <w:rsid w:val="00E75F46"/>
    <w:rsid w:val="00E767A8"/>
    <w:rsid w:val="00E774F2"/>
    <w:rsid w:val="00E80217"/>
    <w:rsid w:val="00E81B40"/>
    <w:rsid w:val="00E86482"/>
    <w:rsid w:val="00E87D73"/>
    <w:rsid w:val="00E9074D"/>
    <w:rsid w:val="00E9452B"/>
    <w:rsid w:val="00EA2A48"/>
    <w:rsid w:val="00EA5071"/>
    <w:rsid w:val="00EA6947"/>
    <w:rsid w:val="00EA6995"/>
    <w:rsid w:val="00EA79FF"/>
    <w:rsid w:val="00EA7AC9"/>
    <w:rsid w:val="00EA7C66"/>
    <w:rsid w:val="00EB5422"/>
    <w:rsid w:val="00EB6A5B"/>
    <w:rsid w:val="00EB7152"/>
    <w:rsid w:val="00EC1900"/>
    <w:rsid w:val="00EC2060"/>
    <w:rsid w:val="00EC3D05"/>
    <w:rsid w:val="00ED33ED"/>
    <w:rsid w:val="00ED5899"/>
    <w:rsid w:val="00EE1057"/>
    <w:rsid w:val="00EE1625"/>
    <w:rsid w:val="00EE17AF"/>
    <w:rsid w:val="00EE4126"/>
    <w:rsid w:val="00EE574B"/>
    <w:rsid w:val="00EE7036"/>
    <w:rsid w:val="00EF0566"/>
    <w:rsid w:val="00EF555B"/>
    <w:rsid w:val="00EF7EE0"/>
    <w:rsid w:val="00F027BB"/>
    <w:rsid w:val="00F056CA"/>
    <w:rsid w:val="00F068B1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0AFC"/>
    <w:rsid w:val="00F31293"/>
    <w:rsid w:val="00F315C6"/>
    <w:rsid w:val="00F3468C"/>
    <w:rsid w:val="00F362C6"/>
    <w:rsid w:val="00F37DE6"/>
    <w:rsid w:val="00F4154D"/>
    <w:rsid w:val="00F449D5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313F"/>
    <w:rsid w:val="00FA08D8"/>
    <w:rsid w:val="00FA1972"/>
    <w:rsid w:val="00FB1E4F"/>
    <w:rsid w:val="00FB489D"/>
    <w:rsid w:val="00FC00CF"/>
    <w:rsid w:val="00FC30FA"/>
    <w:rsid w:val="00FC5F3D"/>
    <w:rsid w:val="00FD07A8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  <w:rsid w:val="00FF2C75"/>
    <w:rsid w:val="00FF6AA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eff7ff,#fbfd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character" w:styleId="AcrnimoHTML">
    <w:name w:val="HTML Acronym"/>
    <w:basedOn w:val="Fuentedeprrafopredeter"/>
    <w:uiPriority w:val="99"/>
    <w:semiHidden/>
    <w:unhideWhenUsed/>
    <w:rsid w:val="00785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\\nombreequipo\psanchez\fotos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file:///\\nombreequipo\usuario\compartido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44</TotalTime>
  <Pages>16</Pages>
  <Words>976</Words>
  <Characters>5371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33</cp:revision>
  <cp:lastPrinted>2022-01-24T19:55:00Z</cp:lastPrinted>
  <dcterms:created xsi:type="dcterms:W3CDTF">2023-05-10T07:59:00Z</dcterms:created>
  <dcterms:modified xsi:type="dcterms:W3CDTF">2023-05-10T15:49:00Z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