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8F1D5D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0A55F8A" w:rsidR="00D077E9" w:rsidRDefault="000E1A2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0D08BCE1">
                      <wp:simplePos x="0" y="0"/>
                      <wp:positionH relativeFrom="page">
                        <wp:posOffset>114300</wp:posOffset>
                      </wp:positionH>
                      <wp:positionV relativeFrom="paragraph">
                        <wp:posOffset>-227152</wp:posOffset>
                      </wp:positionV>
                      <wp:extent cx="3314700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5AC7C753" w:rsidR="00D077E9" w:rsidRPr="000E1A27" w:rsidRDefault="00614CCC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EB19CA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 PS</w:t>
                                  </w:r>
                                  <w:r w:rsidR="00905B39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0E1A27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ADMINISTRACIÓN DE USUARIOS Y GRUPOS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9pt;margin-top:-17.9pt;width:261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" filled="f" stroked="f" strokeweight=".5pt">
                      <v:textbox>
                        <w:txbxContent>
                          <w:p w14:paraId="6E4B0DF9" w14:textId="5AC7C753" w:rsidR="00D077E9" w:rsidRPr="000E1A27" w:rsidRDefault="00614CCC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EB19CA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 PS</w:t>
                            </w:r>
                            <w:r w:rsidR="00905B39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0E1A27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ADMINISTRACIÓN DE USUARIOS Y GRUPOS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E699A4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8B9C9A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A4921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760AF6EB" w14:textId="04DF3C7A" w:rsidR="00E221B6" w:rsidRPr="00716827" w:rsidRDefault="0099752F" w:rsidP="0071682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9205F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E42FECE" w14:textId="73A1E0E3" w:rsidR="0009660B" w:rsidRDefault="0009660B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lastRenderedPageBreak/>
        <w:t xml:space="preserve">Verificar si disponemos del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modulo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Active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Directory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. (verifica los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modulos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disponibles)</w:t>
      </w:r>
    </w:p>
    <w:p w14:paraId="12702757" w14:textId="347C9A04" w:rsidR="00754E6A" w:rsidRPr="0009660B" w:rsidRDefault="00092B5A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092B5A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B2D551C" wp14:editId="19AD3C21">
            <wp:extent cx="4353763" cy="1115290"/>
            <wp:effectExtent l="152400" t="152400" r="351790" b="3708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519" cy="1118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5F084" w14:textId="4BAC9BB2" w:rsidR="0009660B" w:rsidRDefault="0009660B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t>Si no estuviera instalado, ¿cómo puedo instalarlo?</w:t>
      </w:r>
    </w:p>
    <w:p w14:paraId="37DDDD4C" w14:textId="77777777" w:rsidR="00754E6A" w:rsidRDefault="00754E6A" w:rsidP="00754E6A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534E64BA" w14:textId="47717470" w:rsidR="00161891" w:rsidRPr="00161891" w:rsidRDefault="00161891" w:rsidP="00161891">
      <w:pPr>
        <w:pStyle w:val="Prrafodelista"/>
        <w:spacing w:line="360" w:lineRule="auto"/>
        <w:jc w:val="both"/>
        <w:rPr>
          <w:rFonts w:ascii="Leelawadee" w:eastAsia="Calibri" w:hAnsi="Leelawadee" w:cs="Leelawadee"/>
          <w:color w:val="002060"/>
        </w:rPr>
      </w:pPr>
      <w:r w:rsidRPr="00161891">
        <w:rPr>
          <w:rFonts w:ascii="Leelawadee" w:eastAsia="Calibri" w:hAnsi="Leelawadee" w:cs="Leelawadee" w:hint="cs"/>
          <w:color w:val="002060"/>
        </w:rPr>
        <w:t xml:space="preserve">Con el comando </w:t>
      </w:r>
      <w:proofErr w:type="spellStart"/>
      <w:r w:rsidRPr="00161891">
        <w:rPr>
          <w:rFonts w:ascii="Leelawadee" w:eastAsia="Calibri" w:hAnsi="Leelawadee" w:cs="Leelawadee" w:hint="cs"/>
          <w:color w:val="002060"/>
        </w:rPr>
        <w:t>install-WindowsFeature</w:t>
      </w:r>
      <w:proofErr w:type="spellEnd"/>
      <w:r w:rsidRPr="00161891">
        <w:rPr>
          <w:rFonts w:ascii="Leelawadee" w:eastAsia="Calibri" w:hAnsi="Leelawadee" w:cs="Leelawadee" w:hint="cs"/>
          <w:color w:val="002060"/>
        </w:rPr>
        <w:t xml:space="preserve"> -name AD-</w:t>
      </w:r>
      <w:proofErr w:type="spellStart"/>
      <w:r w:rsidRPr="00161891">
        <w:rPr>
          <w:rFonts w:ascii="Leelawadee" w:eastAsia="Calibri" w:hAnsi="Leelawadee" w:cs="Leelawadee" w:hint="cs"/>
          <w:color w:val="002060"/>
        </w:rPr>
        <w:t>Domain</w:t>
      </w:r>
      <w:proofErr w:type="spellEnd"/>
      <w:r w:rsidRPr="00161891">
        <w:rPr>
          <w:rFonts w:ascii="Leelawadee" w:eastAsia="Calibri" w:hAnsi="Leelawadee" w:cs="Leelawadee" w:hint="cs"/>
          <w:color w:val="002060"/>
        </w:rPr>
        <w:t>-</w:t>
      </w:r>
      <w:proofErr w:type="spellStart"/>
      <w:r w:rsidRPr="00161891">
        <w:rPr>
          <w:rFonts w:ascii="Leelawadee" w:eastAsia="Calibri" w:hAnsi="Leelawadee" w:cs="Leelawadee" w:hint="cs"/>
          <w:color w:val="002060"/>
        </w:rPr>
        <w:t>Services</w:t>
      </w:r>
      <w:proofErr w:type="spellEnd"/>
      <w:r w:rsidRPr="00161891">
        <w:rPr>
          <w:rFonts w:ascii="Leelawadee" w:eastAsia="Calibri" w:hAnsi="Leelawadee" w:cs="Leelawadee" w:hint="cs"/>
          <w:color w:val="002060"/>
        </w:rPr>
        <w:t xml:space="preserve"> -</w:t>
      </w:r>
      <w:proofErr w:type="spellStart"/>
      <w:r w:rsidRPr="00161891">
        <w:rPr>
          <w:rFonts w:ascii="Leelawadee" w:eastAsia="Calibri" w:hAnsi="Leelawadee" w:cs="Leelawadee" w:hint="cs"/>
          <w:color w:val="002060"/>
        </w:rPr>
        <w:t>IncludeManagementTools</w:t>
      </w:r>
      <w:proofErr w:type="spellEnd"/>
    </w:p>
    <w:p w14:paraId="179F0C6E" w14:textId="77777777" w:rsidR="00754E6A" w:rsidRPr="0009660B" w:rsidRDefault="00754E6A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167B70CA" w14:textId="6713E052" w:rsidR="00754E6A" w:rsidRPr="00160373" w:rsidRDefault="0009660B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t xml:space="preserve">Mostrar una lista completa de los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cmdlets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de Active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Directory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disponibles mediante el comando</w:t>
      </w:r>
    </w:p>
    <w:p w14:paraId="73D9B8FC" w14:textId="7F800820" w:rsidR="00161891" w:rsidRDefault="004D47A0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54338A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DC4A178" wp14:editId="65E1DF86">
            <wp:extent cx="4240640" cy="2336282"/>
            <wp:effectExtent l="152400" t="152400" r="369570" b="3689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174" cy="2344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9894B" w14:textId="77777777" w:rsidR="00161891" w:rsidRDefault="00161891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7834B692" w14:textId="77777777" w:rsidR="00137FBE" w:rsidRDefault="00137FBE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1F9729F" w14:textId="77777777" w:rsidR="00137FBE" w:rsidRDefault="00137FBE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43C0770" w14:textId="77777777" w:rsidR="00137FBE" w:rsidRDefault="00137FBE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3D684E34" w14:textId="6CAC840B" w:rsidR="00137FBE" w:rsidRPr="0009660B" w:rsidRDefault="00137FBE" w:rsidP="0016037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4BE3BFFD" w14:textId="497A053D" w:rsidR="00754E6A" w:rsidRPr="00160373" w:rsidRDefault="0009660B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lastRenderedPageBreak/>
        <w:t>Obtener ayuda sobre el comando crear usuarios</w:t>
      </w:r>
    </w:p>
    <w:p w14:paraId="46BE87B3" w14:textId="6238313B" w:rsidR="00754E6A" w:rsidRPr="0009660B" w:rsidRDefault="00044A45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044A45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0C59221" wp14:editId="5C1F99EB">
            <wp:extent cx="4068470" cy="1832465"/>
            <wp:effectExtent l="152400" t="152400" r="370205" b="3587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371" cy="1835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226A8" w14:textId="40BD7889" w:rsidR="0009660B" w:rsidRDefault="0009660B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t xml:space="preserve">Mostrar los ejemplos de uso del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cmdlet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para crear usuarios.</w:t>
      </w:r>
    </w:p>
    <w:p w14:paraId="43CA3E1B" w14:textId="08E56AF3" w:rsidR="00754E6A" w:rsidRPr="0009660B" w:rsidRDefault="00420E00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420E00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4449616" wp14:editId="1AF7FE28">
            <wp:extent cx="5112157" cy="1691485"/>
            <wp:effectExtent l="152400" t="152400" r="355600" b="3663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130" cy="1697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1D446" w14:textId="4F11E8B8" w:rsidR="0009660B" w:rsidRDefault="0009660B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t xml:space="preserve">Mostrar los </w:t>
      </w:r>
      <w:proofErr w:type="spellStart"/>
      <w:r w:rsidRPr="0009660B">
        <w:rPr>
          <w:rFonts w:ascii="Poppins" w:eastAsia="Calibri" w:hAnsi="Poppins" w:cs="Poppins"/>
          <w:b/>
          <w:bCs/>
          <w:color w:val="2053E4"/>
        </w:rPr>
        <w:t>cmdlets</w:t>
      </w:r>
      <w:proofErr w:type="spellEnd"/>
      <w:r w:rsidRPr="0009660B">
        <w:rPr>
          <w:rFonts w:ascii="Poppins" w:eastAsia="Calibri" w:hAnsi="Poppins" w:cs="Poppins"/>
          <w:b/>
          <w:bCs/>
          <w:color w:val="2053E4"/>
        </w:rPr>
        <w:t xml:space="preserve"> disponible para la administración de grupos</w:t>
      </w:r>
    </w:p>
    <w:p w14:paraId="7D19AEAF" w14:textId="77777777" w:rsidR="00754E6A" w:rsidRDefault="00754E6A" w:rsidP="00754E6A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2930C568" w14:textId="6AB41A23" w:rsidR="00754E6A" w:rsidRDefault="007E403B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7E403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1A5BA6CE" wp14:editId="43ACD527">
            <wp:extent cx="5150053" cy="1716684"/>
            <wp:effectExtent l="152400" t="152400" r="35560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559" cy="1719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0A5F7" w14:textId="77777777" w:rsidR="00737833" w:rsidRDefault="00737833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5C18BDD7" w14:textId="77777777" w:rsidR="00160373" w:rsidRPr="0009660B" w:rsidRDefault="00160373" w:rsidP="00754E6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4CF8862C" w14:textId="4980457C" w:rsidR="00754E6A" w:rsidRPr="00160373" w:rsidRDefault="0009660B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09660B">
        <w:rPr>
          <w:rFonts w:ascii="Poppins" w:eastAsia="Calibri" w:hAnsi="Poppins" w:cs="Poppins"/>
          <w:b/>
          <w:bCs/>
          <w:color w:val="2053E4"/>
        </w:rPr>
        <w:lastRenderedPageBreak/>
        <w:t>Crea:</w:t>
      </w:r>
    </w:p>
    <w:p w14:paraId="36812E89" w14:textId="77777777" w:rsidR="003A32CD" w:rsidRDefault="003A32CD" w:rsidP="00F555CD">
      <w:pPr>
        <w:pStyle w:val="Prrafodelista"/>
        <w:numPr>
          <w:ilvl w:val="0"/>
          <w:numId w:val="2"/>
        </w:numPr>
        <w:tabs>
          <w:tab w:val="left" w:pos="1110"/>
        </w:tabs>
        <w:spacing w:line="360" w:lineRule="auto"/>
        <w:ind w:left="1080"/>
        <w:jc w:val="both"/>
        <w:rPr>
          <w:rFonts w:ascii="Poppins" w:hAnsi="Poppins" w:cs="Poppins"/>
        </w:rPr>
      </w:pPr>
      <w:r w:rsidRPr="003A32CD">
        <w:rPr>
          <w:rFonts w:ascii="Poppins" w:hAnsi="Poppins" w:cs="Poppins"/>
        </w:rPr>
        <w:t xml:space="preserve">cuenta de usuario llamado </w:t>
      </w:r>
      <w:proofErr w:type="spellStart"/>
      <w:r w:rsidRPr="003A32CD">
        <w:rPr>
          <w:rFonts w:ascii="Poppins" w:hAnsi="Poppins" w:cs="Poppins"/>
        </w:rPr>
        <w:t>user</w:t>
      </w:r>
      <w:proofErr w:type="spellEnd"/>
    </w:p>
    <w:p w14:paraId="68E73BB7" w14:textId="675E2019" w:rsidR="000469DF" w:rsidRPr="003A32CD" w:rsidRDefault="000469DF" w:rsidP="000469DF">
      <w:pPr>
        <w:pStyle w:val="Prrafodelista"/>
        <w:tabs>
          <w:tab w:val="left" w:pos="1110"/>
        </w:tabs>
        <w:spacing w:line="360" w:lineRule="auto"/>
        <w:ind w:left="1080"/>
        <w:jc w:val="both"/>
        <w:rPr>
          <w:rFonts w:ascii="Poppins" w:hAnsi="Poppins" w:cs="Poppins"/>
        </w:rPr>
      </w:pPr>
      <w:r w:rsidRPr="000469DF">
        <w:rPr>
          <w:rFonts w:ascii="Poppins" w:hAnsi="Poppins" w:cs="Poppins"/>
          <w:noProof/>
        </w:rPr>
        <w:drawing>
          <wp:inline distT="0" distB="0" distL="0" distR="0" wp14:anchorId="210255B2" wp14:editId="2E01AA01">
            <wp:extent cx="4990186" cy="237723"/>
            <wp:effectExtent l="152400" t="152400" r="344170" b="3530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436" cy="242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31570" w14:textId="77777777" w:rsidR="003A32CD" w:rsidRPr="003A32CD" w:rsidRDefault="003A32CD" w:rsidP="00F555CD">
      <w:pPr>
        <w:pStyle w:val="Prrafodelista"/>
        <w:numPr>
          <w:ilvl w:val="0"/>
          <w:numId w:val="2"/>
        </w:numPr>
        <w:tabs>
          <w:tab w:val="left" w:pos="1110"/>
        </w:tabs>
        <w:spacing w:line="360" w:lineRule="auto"/>
        <w:ind w:left="1080"/>
        <w:jc w:val="both"/>
        <w:rPr>
          <w:rFonts w:ascii="Poppins" w:hAnsi="Poppins" w:cs="Poppins"/>
        </w:rPr>
      </w:pPr>
      <w:r w:rsidRPr="003A32CD">
        <w:rPr>
          <w:rFonts w:ascii="Poppins" w:hAnsi="Poppins" w:cs="Poppins"/>
        </w:rPr>
        <w:t>unidad organizativa</w:t>
      </w:r>
    </w:p>
    <w:p w14:paraId="66BA3118" w14:textId="77777777" w:rsidR="003A32CD" w:rsidRDefault="003A32CD" w:rsidP="00F555CD">
      <w:pPr>
        <w:pStyle w:val="Prrafodelista"/>
        <w:numPr>
          <w:ilvl w:val="1"/>
          <w:numId w:val="3"/>
        </w:numPr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3A32CD">
        <w:rPr>
          <w:rFonts w:ascii="Poppins" w:hAnsi="Poppins" w:cs="Poppins"/>
        </w:rPr>
        <w:t>usuarios</w:t>
      </w:r>
    </w:p>
    <w:p w14:paraId="72237E82" w14:textId="7DAB58A6" w:rsidR="00AA2ECB" w:rsidRPr="003A32CD" w:rsidRDefault="00AA2ECB" w:rsidP="00AA2ECB">
      <w:pPr>
        <w:pStyle w:val="Prrafodelista"/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AA2ECB">
        <w:rPr>
          <w:rFonts w:ascii="Poppins" w:hAnsi="Poppins" w:cs="Poppins"/>
          <w:noProof/>
        </w:rPr>
        <w:drawing>
          <wp:inline distT="0" distB="0" distL="0" distR="0" wp14:anchorId="3174C135" wp14:editId="3E2AE5B9">
            <wp:extent cx="4543958" cy="240603"/>
            <wp:effectExtent l="152400" t="152400" r="333375" b="3695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198" cy="244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FA4388" w14:textId="77777777" w:rsidR="003A32CD" w:rsidRDefault="003A32CD" w:rsidP="00F555CD">
      <w:pPr>
        <w:pStyle w:val="Prrafodelista"/>
        <w:numPr>
          <w:ilvl w:val="1"/>
          <w:numId w:val="3"/>
        </w:numPr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3A32CD">
        <w:rPr>
          <w:rFonts w:ascii="Poppins" w:hAnsi="Poppins" w:cs="Poppins"/>
        </w:rPr>
        <w:t>grupos</w:t>
      </w:r>
    </w:p>
    <w:p w14:paraId="49D9958F" w14:textId="0BF5A499" w:rsidR="00021E7C" w:rsidRPr="003A32CD" w:rsidRDefault="00021E7C" w:rsidP="00021E7C">
      <w:pPr>
        <w:pStyle w:val="Prrafodelista"/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021E7C">
        <w:rPr>
          <w:rFonts w:ascii="Poppins" w:hAnsi="Poppins" w:cs="Poppins"/>
          <w:noProof/>
        </w:rPr>
        <w:drawing>
          <wp:inline distT="0" distB="0" distL="0" distR="0" wp14:anchorId="69B82818" wp14:editId="1EE7783C">
            <wp:extent cx="4507382" cy="217646"/>
            <wp:effectExtent l="152400" t="152400" r="331470" b="3543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197" cy="222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D7BC5" w14:textId="77777777" w:rsidR="003A32CD" w:rsidRPr="003A32CD" w:rsidRDefault="003A32CD" w:rsidP="00F555CD">
      <w:pPr>
        <w:pStyle w:val="Prrafodelista"/>
        <w:numPr>
          <w:ilvl w:val="0"/>
          <w:numId w:val="2"/>
        </w:numPr>
        <w:tabs>
          <w:tab w:val="left" w:pos="1110"/>
        </w:tabs>
        <w:spacing w:line="360" w:lineRule="auto"/>
        <w:ind w:left="1080"/>
        <w:jc w:val="both"/>
        <w:rPr>
          <w:rFonts w:ascii="Poppins" w:hAnsi="Poppins" w:cs="Poppins"/>
        </w:rPr>
      </w:pPr>
      <w:r w:rsidRPr="003A32CD">
        <w:rPr>
          <w:rFonts w:ascii="Poppins" w:hAnsi="Poppins" w:cs="Poppins"/>
        </w:rPr>
        <w:t>crea grupos:</w:t>
      </w:r>
    </w:p>
    <w:p w14:paraId="2D81F35C" w14:textId="77777777" w:rsidR="003A32CD" w:rsidRDefault="003A32CD" w:rsidP="00F555CD">
      <w:pPr>
        <w:pStyle w:val="Prrafodelista"/>
        <w:numPr>
          <w:ilvl w:val="1"/>
          <w:numId w:val="4"/>
        </w:numPr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proofErr w:type="spellStart"/>
      <w:r w:rsidRPr="003A32CD">
        <w:rPr>
          <w:rFonts w:ascii="Poppins" w:hAnsi="Poppins" w:cs="Poppins"/>
        </w:rPr>
        <w:t>users</w:t>
      </w:r>
      <w:proofErr w:type="spellEnd"/>
    </w:p>
    <w:p w14:paraId="1852466F" w14:textId="75E627E5" w:rsidR="00A90389" w:rsidRPr="003A32CD" w:rsidRDefault="00A90389" w:rsidP="00A90389">
      <w:pPr>
        <w:pStyle w:val="Prrafodelista"/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A90389">
        <w:rPr>
          <w:rFonts w:ascii="Poppins" w:hAnsi="Poppins" w:cs="Poppins"/>
          <w:noProof/>
        </w:rPr>
        <w:drawing>
          <wp:inline distT="0" distB="0" distL="0" distR="0" wp14:anchorId="19956B9D" wp14:editId="5CF7F88C">
            <wp:extent cx="5121135" cy="165873"/>
            <wp:effectExtent l="133350" t="152400" r="346710" b="3676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335" cy="175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1CC23" w14:textId="77777777" w:rsidR="003A32CD" w:rsidRDefault="003A32CD" w:rsidP="00F555CD">
      <w:pPr>
        <w:pStyle w:val="Prrafodelista"/>
        <w:numPr>
          <w:ilvl w:val="1"/>
          <w:numId w:val="4"/>
        </w:numPr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proofErr w:type="spellStart"/>
      <w:r w:rsidRPr="003A32CD">
        <w:rPr>
          <w:rFonts w:ascii="Poppins" w:hAnsi="Poppins" w:cs="Poppins"/>
        </w:rPr>
        <w:t>groups</w:t>
      </w:r>
      <w:proofErr w:type="spellEnd"/>
    </w:p>
    <w:p w14:paraId="0D471EE5" w14:textId="5D4B837D" w:rsidR="00C171B9" w:rsidRDefault="00C171B9" w:rsidP="00C171B9">
      <w:pPr>
        <w:pStyle w:val="Prrafodelista"/>
        <w:tabs>
          <w:tab w:val="left" w:pos="1110"/>
        </w:tabs>
        <w:spacing w:line="360" w:lineRule="auto"/>
        <w:ind w:left="1800"/>
        <w:jc w:val="both"/>
        <w:rPr>
          <w:rFonts w:ascii="Poppins" w:hAnsi="Poppins" w:cs="Poppins"/>
        </w:rPr>
      </w:pPr>
      <w:r w:rsidRPr="00C171B9">
        <w:rPr>
          <w:rFonts w:ascii="Poppins" w:hAnsi="Poppins" w:cs="Poppins"/>
          <w:noProof/>
        </w:rPr>
        <w:drawing>
          <wp:inline distT="0" distB="0" distL="0" distR="0" wp14:anchorId="35003970" wp14:editId="6B3C0323">
            <wp:extent cx="5148224" cy="157515"/>
            <wp:effectExtent l="133350" t="152400" r="338455" b="3568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920" cy="165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E76FC" w14:textId="77777777" w:rsidR="00754E6A" w:rsidRDefault="00754E6A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5F4C38E1" w14:textId="77777777" w:rsidR="00160373" w:rsidRDefault="00160373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45871BA5" w14:textId="77777777" w:rsidR="00160373" w:rsidRDefault="00160373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04D4B948" w14:textId="77777777" w:rsidR="00160373" w:rsidRDefault="00160373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5014A8A8" w14:textId="77777777" w:rsidR="00160373" w:rsidRDefault="00160373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180DB110" w14:textId="77777777" w:rsidR="00160373" w:rsidRPr="00C171B9" w:rsidRDefault="00160373" w:rsidP="00C171B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747AE69D" w14:textId="3CC5AB2B" w:rsidR="00754E6A" w:rsidRPr="00160373" w:rsidRDefault="00065872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754E6A">
        <w:rPr>
          <w:rFonts w:ascii="Poppins" w:eastAsia="Calibri" w:hAnsi="Poppins" w:cs="Poppins"/>
          <w:b/>
          <w:bCs/>
          <w:color w:val="2053E4"/>
        </w:rPr>
        <w:lastRenderedPageBreak/>
        <w:t>Crea un usuario</w:t>
      </w:r>
    </w:p>
    <w:p w14:paraId="07FEC616" w14:textId="77777777" w:rsidR="00B76207" w:rsidRP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r w:rsidRPr="00B76207">
        <w:rPr>
          <w:rFonts w:ascii="Poppins" w:hAnsi="Poppins" w:cs="Poppins"/>
        </w:rPr>
        <w:t>Nombre: user1</w:t>
      </w:r>
    </w:p>
    <w:p w14:paraId="5401EBF8" w14:textId="77777777" w:rsidR="00B76207" w:rsidRP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r w:rsidRPr="00B76207">
        <w:rPr>
          <w:rFonts w:ascii="Poppins" w:hAnsi="Poppins" w:cs="Poppins"/>
        </w:rPr>
        <w:t>Apellido: apellido1</w:t>
      </w:r>
    </w:p>
    <w:p w14:paraId="68C668DA" w14:textId="77777777" w:rsidR="00B76207" w:rsidRP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r w:rsidRPr="00B76207">
        <w:rPr>
          <w:rFonts w:ascii="Poppins" w:hAnsi="Poppins" w:cs="Poppins"/>
        </w:rPr>
        <w:t xml:space="preserve">Ruta dentro del directorio activo: </w:t>
      </w:r>
      <w:proofErr w:type="spellStart"/>
      <w:r w:rsidRPr="00B76207">
        <w:rPr>
          <w:rFonts w:ascii="Poppins" w:hAnsi="Poppins" w:cs="Poppins"/>
        </w:rPr>
        <w:t>ou</w:t>
      </w:r>
      <w:proofErr w:type="spellEnd"/>
      <w:r w:rsidRPr="00B76207">
        <w:rPr>
          <w:rFonts w:ascii="Poppins" w:hAnsi="Poppins" w:cs="Poppins"/>
        </w:rPr>
        <w:t xml:space="preserve">= usuarios, </w:t>
      </w:r>
      <w:proofErr w:type="spellStart"/>
      <w:r w:rsidRPr="00B76207">
        <w:rPr>
          <w:rFonts w:ascii="Poppins" w:hAnsi="Poppins" w:cs="Poppins"/>
        </w:rPr>
        <w:t>groupo</w:t>
      </w:r>
      <w:proofErr w:type="spellEnd"/>
      <w:r w:rsidRPr="00B76207">
        <w:rPr>
          <w:rFonts w:ascii="Poppins" w:hAnsi="Poppins" w:cs="Poppins"/>
        </w:rPr>
        <w:t>=</w:t>
      </w:r>
      <w:proofErr w:type="spellStart"/>
      <w:r w:rsidRPr="00B76207">
        <w:rPr>
          <w:rFonts w:ascii="Poppins" w:hAnsi="Poppins" w:cs="Poppins"/>
        </w:rPr>
        <w:t>users</w:t>
      </w:r>
      <w:proofErr w:type="spellEnd"/>
    </w:p>
    <w:p w14:paraId="1EB15248" w14:textId="67065AC6" w:rsidR="00B76207" w:rsidRP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r w:rsidRPr="00B76207">
        <w:rPr>
          <w:rFonts w:ascii="Poppins" w:hAnsi="Poppins" w:cs="Poppins"/>
        </w:rPr>
        <w:t>Contraseña: user1user1</w:t>
      </w:r>
    </w:p>
    <w:p w14:paraId="13AE5AE4" w14:textId="4E584A41" w:rsidR="00B76207" w:rsidRP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proofErr w:type="spellStart"/>
      <w:r w:rsidRPr="00B76207">
        <w:rPr>
          <w:rFonts w:ascii="Poppins" w:hAnsi="Poppins" w:cs="Poppins"/>
        </w:rPr>
        <w:t>activalo</w:t>
      </w:r>
      <w:proofErr w:type="spellEnd"/>
    </w:p>
    <w:p w14:paraId="22E1A24A" w14:textId="62C9B73A" w:rsidR="00B76207" w:rsidRDefault="00B76207" w:rsidP="00F555CD">
      <w:pPr>
        <w:pStyle w:val="Prrafodelista"/>
        <w:numPr>
          <w:ilvl w:val="0"/>
          <w:numId w:val="1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  <w:r w:rsidRPr="00B76207">
        <w:rPr>
          <w:rFonts w:ascii="Poppins" w:hAnsi="Poppins" w:cs="Poppins"/>
        </w:rPr>
        <w:t>El usuario debe cambiar la contraseña</w:t>
      </w:r>
    </w:p>
    <w:p w14:paraId="2543BE0D" w14:textId="6F87132B" w:rsidR="00AA2ED9" w:rsidRDefault="00160373" w:rsidP="00AA2ED9">
      <w:pPr>
        <w:pStyle w:val="Prrafodelista"/>
        <w:tabs>
          <w:tab w:val="left" w:pos="1110"/>
        </w:tabs>
        <w:spacing w:line="360" w:lineRule="auto"/>
        <w:ind w:left="1080"/>
        <w:jc w:val="both"/>
        <w:rPr>
          <w:rFonts w:ascii="Poppins" w:hAnsi="Poppins" w:cs="Poppins"/>
        </w:rPr>
      </w:pPr>
      <w:r w:rsidRPr="00AA2ED9">
        <w:rPr>
          <w:rFonts w:ascii="Poppins" w:hAnsi="Poppins" w:cs="Poppins"/>
          <w:noProof/>
        </w:rPr>
        <w:drawing>
          <wp:anchor distT="0" distB="0" distL="114300" distR="114300" simplePos="0" relativeHeight="251782656" behindDoc="0" locked="0" layoutInCell="1" allowOverlap="1" wp14:anchorId="6822435E" wp14:editId="1BF8349B">
            <wp:simplePos x="0" y="0"/>
            <wp:positionH relativeFrom="margin">
              <wp:align>right</wp:align>
            </wp:positionH>
            <wp:positionV relativeFrom="paragraph">
              <wp:posOffset>114706</wp:posOffset>
            </wp:positionV>
            <wp:extent cx="5385206" cy="277487"/>
            <wp:effectExtent l="152400" t="152400" r="330200" b="37084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06" cy="277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D96F1" w14:textId="4D2C37DF" w:rsidR="00D253FC" w:rsidRPr="00AA2ED9" w:rsidRDefault="00D253FC" w:rsidP="00AA2ED9">
      <w:pPr>
        <w:tabs>
          <w:tab w:val="left" w:pos="1110"/>
        </w:tabs>
        <w:spacing w:line="360" w:lineRule="auto"/>
        <w:jc w:val="both"/>
        <w:rPr>
          <w:rFonts w:ascii="Poppins" w:hAnsi="Poppins" w:cs="Poppins"/>
        </w:rPr>
      </w:pPr>
    </w:p>
    <w:p w14:paraId="11EAE100" w14:textId="5719C126" w:rsidR="00754E6A" w:rsidRPr="00754E6A" w:rsidRDefault="00754E6A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754E6A">
        <w:rPr>
          <w:rFonts w:ascii="Poppins" w:hAnsi="Poppins" w:cs="Poppins"/>
          <w:b/>
          <w:bCs/>
          <w:color w:val="2053E4"/>
        </w:rPr>
        <w:t xml:space="preserve">Muestra los usuarios del dominio y expórtalo a un archivo </w:t>
      </w:r>
      <w:proofErr w:type="spellStart"/>
      <w:r w:rsidRPr="00754E6A">
        <w:rPr>
          <w:rFonts w:ascii="Poppins" w:hAnsi="Poppins" w:cs="Poppins"/>
          <w:b/>
          <w:bCs/>
          <w:color w:val="2053E4"/>
        </w:rPr>
        <w:t>csv</w:t>
      </w:r>
      <w:proofErr w:type="spellEnd"/>
      <w:r w:rsidRPr="00754E6A">
        <w:rPr>
          <w:rFonts w:ascii="Poppins" w:hAnsi="Poppins" w:cs="Poppins"/>
          <w:b/>
          <w:bCs/>
          <w:color w:val="2053E4"/>
        </w:rPr>
        <w:t xml:space="preserve"> llamado usuarios.csv</w:t>
      </w:r>
    </w:p>
    <w:p w14:paraId="2CB2815E" w14:textId="1F83CB69" w:rsidR="00754E6A" w:rsidRDefault="00AB6897" w:rsidP="00754E6A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  <w:r w:rsidRPr="00AB6897">
        <w:rPr>
          <w:rFonts w:ascii="Poppins" w:hAnsi="Poppins" w:cs="Poppins"/>
          <w:b/>
          <w:bCs/>
          <w:noProof/>
          <w:color w:val="2053E4"/>
        </w:rPr>
        <w:drawing>
          <wp:inline distT="0" distB="0" distL="0" distR="0" wp14:anchorId="1E1F4720" wp14:editId="37133D6B">
            <wp:extent cx="5177155" cy="143437"/>
            <wp:effectExtent l="133350" t="152400" r="328295" b="3714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220" cy="153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5E7C7B" w14:textId="0692834B" w:rsidR="00A718C8" w:rsidRPr="00754E6A" w:rsidRDefault="00A718C8" w:rsidP="00754E6A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  <w:r w:rsidRPr="00A718C8">
        <w:rPr>
          <w:rFonts w:ascii="Poppins" w:hAnsi="Poppins" w:cs="Poppins"/>
          <w:b/>
          <w:bCs/>
          <w:noProof/>
          <w:color w:val="2053E4"/>
        </w:rPr>
        <w:drawing>
          <wp:inline distT="0" distB="0" distL="0" distR="0" wp14:anchorId="3DC39835" wp14:editId="7C76CC7E">
            <wp:extent cx="5158435" cy="1414277"/>
            <wp:effectExtent l="152400" t="152400" r="366395" b="3575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981" cy="1422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39B9" w14:textId="37C6C874" w:rsidR="00754E6A" w:rsidRPr="00754E6A" w:rsidRDefault="00754E6A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754E6A">
        <w:rPr>
          <w:rFonts w:ascii="Poppins" w:hAnsi="Poppins" w:cs="Poppins"/>
          <w:b/>
          <w:bCs/>
          <w:color w:val="2053E4"/>
        </w:rPr>
        <w:t>Muestra las propiedades del usuario user1</w:t>
      </w:r>
    </w:p>
    <w:p w14:paraId="2CFC6CCE" w14:textId="7FB8A861" w:rsidR="00754E6A" w:rsidRPr="00754E6A" w:rsidRDefault="00F92E89" w:rsidP="00754E6A">
      <w:pPr>
        <w:pStyle w:val="Prrafodelista"/>
        <w:rPr>
          <w:rFonts w:ascii="Poppins" w:hAnsi="Poppins" w:cs="Poppins"/>
          <w:b/>
          <w:bCs/>
          <w:color w:val="2053E4"/>
        </w:rPr>
      </w:pPr>
      <w:r w:rsidRPr="00F92E89">
        <w:rPr>
          <w:rFonts w:ascii="Poppins" w:hAnsi="Poppins" w:cs="Poppins"/>
          <w:b/>
          <w:bCs/>
          <w:noProof/>
          <w:color w:val="2053E4"/>
        </w:rPr>
        <w:drawing>
          <wp:inline distT="0" distB="0" distL="0" distR="0" wp14:anchorId="6A20800E" wp14:editId="6D65E89B">
            <wp:extent cx="3274023" cy="1383792"/>
            <wp:effectExtent l="152400" t="152400" r="365125" b="3689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919" cy="1385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0E5A6" w14:textId="77777777" w:rsidR="00754E6A" w:rsidRPr="00754E6A" w:rsidRDefault="00754E6A" w:rsidP="00754E6A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34D633E4" w14:textId="5A5E5EBB" w:rsidR="00754E6A" w:rsidRPr="00754E6A" w:rsidRDefault="00754E6A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754E6A">
        <w:rPr>
          <w:rFonts w:ascii="Poppins" w:hAnsi="Poppins" w:cs="Poppins"/>
          <w:b/>
          <w:bCs/>
          <w:color w:val="2053E4"/>
        </w:rPr>
        <w:lastRenderedPageBreak/>
        <w:t>Busca las unidades organizativas con el nombre usuarios</w:t>
      </w:r>
    </w:p>
    <w:p w14:paraId="11329B55" w14:textId="3DDFB6BB" w:rsidR="007F2AA1" w:rsidRPr="00160373" w:rsidRDefault="007F2AA1" w:rsidP="00160373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  <w:r w:rsidRPr="007F2AA1">
        <w:rPr>
          <w:rFonts w:ascii="Poppins" w:hAnsi="Poppins" w:cs="Poppins"/>
          <w:b/>
          <w:bCs/>
          <w:noProof/>
          <w:color w:val="2053E4"/>
        </w:rPr>
        <w:drawing>
          <wp:inline distT="0" distB="0" distL="0" distR="0" wp14:anchorId="20DC3D3F" wp14:editId="122CE616">
            <wp:extent cx="4858512" cy="1687780"/>
            <wp:effectExtent l="152400" t="152400" r="361315" b="370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6918" cy="16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62BD3" w14:textId="54CA54D6" w:rsidR="00D253FC" w:rsidRDefault="00754E6A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754E6A">
        <w:rPr>
          <w:rFonts w:ascii="Poppins" w:hAnsi="Poppins" w:cs="Poppins"/>
          <w:b/>
          <w:bCs/>
          <w:color w:val="2053E4"/>
        </w:rPr>
        <w:t>Comprueba a que grupos pertenece user1</w:t>
      </w:r>
    </w:p>
    <w:p w14:paraId="11D2CA89" w14:textId="77777777" w:rsidR="00E75773" w:rsidRDefault="00E75773" w:rsidP="00E75773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06FDEBF2" w14:textId="63586C29" w:rsidR="00364882" w:rsidRPr="00160373" w:rsidRDefault="00E75773" w:rsidP="00160373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  <w:r w:rsidRPr="00E75773">
        <w:rPr>
          <w:rFonts w:ascii="Poppins" w:hAnsi="Poppins" w:cs="Poppins"/>
          <w:b/>
          <w:bCs/>
          <w:noProof/>
          <w:color w:val="2053E4"/>
        </w:rPr>
        <w:drawing>
          <wp:inline distT="0" distB="0" distL="0" distR="0" wp14:anchorId="2D0E122B" wp14:editId="32BD387E">
            <wp:extent cx="4753638" cy="1686160"/>
            <wp:effectExtent l="152400" t="152400" r="370840" b="3714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8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F1F31" w14:textId="0121C35C" w:rsidR="00364882" w:rsidRDefault="00364882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364882">
        <w:rPr>
          <w:rFonts w:ascii="Poppins" w:hAnsi="Poppins" w:cs="Poppins"/>
          <w:b/>
          <w:bCs/>
          <w:color w:val="2053E4"/>
        </w:rPr>
        <w:t>Muestra los usuarios habilitados</w:t>
      </w:r>
    </w:p>
    <w:p w14:paraId="5E89CFCF" w14:textId="0750430B" w:rsidR="00364882" w:rsidRPr="00364882" w:rsidRDefault="00160373" w:rsidP="00364882">
      <w:pPr>
        <w:pStyle w:val="Prrafodelista"/>
        <w:rPr>
          <w:rFonts w:ascii="Poppins" w:hAnsi="Poppins" w:cs="Poppins"/>
          <w:b/>
          <w:bCs/>
          <w:color w:val="2053E4"/>
        </w:rPr>
      </w:pPr>
      <w:r w:rsidRPr="005C0930">
        <w:rPr>
          <w:rFonts w:ascii="Poppins" w:hAnsi="Poppins" w:cs="Poppins"/>
          <w:b/>
          <w:bCs/>
          <w:noProof/>
          <w:color w:val="2053E4"/>
        </w:rPr>
        <w:drawing>
          <wp:anchor distT="0" distB="0" distL="114300" distR="114300" simplePos="0" relativeHeight="251783680" behindDoc="0" locked="0" layoutInCell="1" allowOverlap="1" wp14:anchorId="19C858E7" wp14:editId="566ACE21">
            <wp:simplePos x="0" y="0"/>
            <wp:positionH relativeFrom="column">
              <wp:posOffset>640131</wp:posOffset>
            </wp:positionH>
            <wp:positionV relativeFrom="paragraph">
              <wp:posOffset>57607</wp:posOffset>
            </wp:positionV>
            <wp:extent cx="3110179" cy="2977574"/>
            <wp:effectExtent l="152400" t="152400" r="357505" b="35623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79" cy="2977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B10A8" w14:textId="77777777" w:rsidR="00160373" w:rsidRDefault="00160373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77D0FBEC" w14:textId="77777777" w:rsidR="00160373" w:rsidRDefault="00160373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491D3A25" w14:textId="77777777" w:rsidR="00160373" w:rsidRDefault="00160373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6C4F84EC" w14:textId="77777777" w:rsidR="00160373" w:rsidRDefault="00160373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1142D2F4" w14:textId="15E5C647" w:rsidR="00364882" w:rsidRDefault="00364882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4708B06F" w14:textId="77777777" w:rsidR="006652CE" w:rsidRDefault="006652CE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54919D53" w14:textId="77777777" w:rsidR="006652CE" w:rsidRDefault="006652CE" w:rsidP="00364882">
      <w:pPr>
        <w:pStyle w:val="Prrafodelista"/>
        <w:tabs>
          <w:tab w:val="left" w:pos="1110"/>
        </w:tabs>
        <w:spacing w:line="360" w:lineRule="auto"/>
        <w:ind w:left="720"/>
        <w:jc w:val="both"/>
        <w:rPr>
          <w:rFonts w:ascii="Poppins" w:hAnsi="Poppins" w:cs="Poppins"/>
          <w:b/>
          <w:bCs/>
          <w:color w:val="2053E4"/>
        </w:rPr>
      </w:pPr>
    </w:p>
    <w:p w14:paraId="7EACCCCE" w14:textId="77777777" w:rsidR="006652CE" w:rsidRPr="005C0930" w:rsidRDefault="006652CE" w:rsidP="005C0930">
      <w:pPr>
        <w:tabs>
          <w:tab w:val="left" w:pos="1110"/>
        </w:tabs>
        <w:spacing w:line="360" w:lineRule="auto"/>
        <w:jc w:val="both"/>
        <w:rPr>
          <w:rFonts w:ascii="Poppins" w:hAnsi="Poppins" w:cs="Poppins"/>
          <w:bCs/>
          <w:color w:val="2053E4"/>
        </w:rPr>
      </w:pPr>
    </w:p>
    <w:p w14:paraId="7F053CE4" w14:textId="2E8986E3" w:rsidR="00364882" w:rsidRDefault="00364882" w:rsidP="00F555CD">
      <w:pPr>
        <w:pStyle w:val="Prrafodelista"/>
        <w:numPr>
          <w:ilvl w:val="0"/>
          <w:numId w:val="5"/>
        </w:numPr>
        <w:tabs>
          <w:tab w:val="left" w:pos="1110"/>
        </w:tabs>
        <w:spacing w:line="360" w:lineRule="auto"/>
        <w:jc w:val="both"/>
        <w:rPr>
          <w:rFonts w:ascii="Poppins" w:hAnsi="Poppins" w:cs="Poppins"/>
          <w:b/>
          <w:bCs/>
          <w:color w:val="2053E4"/>
        </w:rPr>
      </w:pPr>
      <w:r w:rsidRPr="00364882">
        <w:rPr>
          <w:rFonts w:ascii="Poppins" w:hAnsi="Poppins" w:cs="Poppins"/>
          <w:b/>
          <w:bCs/>
          <w:color w:val="2053E4"/>
        </w:rPr>
        <w:lastRenderedPageBreak/>
        <w:t>Modificar la cuenta de usuario</w:t>
      </w:r>
    </w:p>
    <w:p w14:paraId="1C1190A2" w14:textId="77777777" w:rsidR="00536A81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t>Nombre nuevo: usuario1</w:t>
      </w:r>
    </w:p>
    <w:p w14:paraId="463A06E0" w14:textId="459A9D55" w:rsidR="006652CE" w:rsidRPr="006652CE" w:rsidRDefault="00536A81" w:rsidP="00536A81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536A81">
        <w:rPr>
          <w:rFonts w:ascii="Poppins" w:hAnsi="Poppins" w:cs="Poppins"/>
          <w:noProof/>
        </w:rPr>
        <w:drawing>
          <wp:inline distT="0" distB="0" distL="0" distR="0" wp14:anchorId="397951F4" wp14:editId="7F67A10E">
            <wp:extent cx="5237734" cy="105966"/>
            <wp:effectExtent l="133350" t="152400" r="306070" b="3708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905" cy="11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6ABF2" w14:textId="77777777" w:rsidR="006652CE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t>No caduca</w:t>
      </w:r>
    </w:p>
    <w:p w14:paraId="36AA1E89" w14:textId="7761C931" w:rsidR="00FA7055" w:rsidRPr="006652CE" w:rsidRDefault="00FA7055" w:rsidP="00FA7055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FA7055">
        <w:rPr>
          <w:rFonts w:ascii="Poppins" w:hAnsi="Poppins" w:cs="Poppins"/>
          <w:noProof/>
        </w:rPr>
        <w:drawing>
          <wp:inline distT="0" distB="0" distL="0" distR="0" wp14:anchorId="7D705EB9" wp14:editId="2478BA8F">
            <wp:extent cx="5264193" cy="136511"/>
            <wp:effectExtent l="133350" t="152400" r="298450" b="3594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573" cy="151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F4452" w14:textId="77777777" w:rsidR="006652CE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t>El usuario ha perdido la contraseña. Asígnale otra y obliga a que la cambie cuando inicie sesión.</w:t>
      </w:r>
    </w:p>
    <w:p w14:paraId="520897E6" w14:textId="3254723D" w:rsidR="00045023" w:rsidRPr="006652CE" w:rsidRDefault="00045023" w:rsidP="00045023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045023">
        <w:rPr>
          <w:rFonts w:ascii="Poppins" w:hAnsi="Poppins" w:cs="Poppins"/>
          <w:noProof/>
        </w:rPr>
        <w:drawing>
          <wp:inline distT="0" distB="0" distL="0" distR="0" wp14:anchorId="6CAF5989" wp14:editId="0ADAEE1B">
            <wp:extent cx="5264150" cy="115419"/>
            <wp:effectExtent l="133350" t="152400" r="298450" b="3613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48" cy="130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A73AA" w14:textId="60489A17" w:rsidR="009B20CC" w:rsidRDefault="009B20CC" w:rsidP="009B20CC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9B20CC">
        <w:rPr>
          <w:rFonts w:ascii="Poppins" w:hAnsi="Poppins" w:cs="Poppins"/>
          <w:noProof/>
        </w:rPr>
        <w:drawing>
          <wp:inline distT="0" distB="0" distL="0" distR="0" wp14:anchorId="5C4C5738" wp14:editId="46D37E14">
            <wp:extent cx="5264150" cy="114056"/>
            <wp:effectExtent l="133350" t="152400" r="298450" b="3625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639" cy="119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CDCB9" w14:textId="72161E04" w:rsidR="006652CE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t>Establecer horas de inicio de sesión de 8-15h</w:t>
      </w:r>
    </w:p>
    <w:p w14:paraId="3A01E1E7" w14:textId="251C2758" w:rsidR="00081484" w:rsidRPr="007C1A97" w:rsidRDefault="006F71C8" w:rsidP="007C1A97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F4F7F02" wp14:editId="1D598518">
            <wp:extent cx="5202327" cy="391963"/>
            <wp:effectExtent l="152400" t="152400" r="360680" b="3702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648" cy="397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ED7D9" w14:textId="77777777" w:rsidR="006652CE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t>Suponer que un usuario está ausente durante un determinado periodo de tiempo. Deshabilita su cuenta.</w:t>
      </w:r>
    </w:p>
    <w:p w14:paraId="5D8714AD" w14:textId="02A45002" w:rsidR="00D24D39" w:rsidRPr="006652CE" w:rsidRDefault="00D24D39" w:rsidP="00D24D39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D24D39">
        <w:rPr>
          <w:rFonts w:ascii="Poppins" w:hAnsi="Poppins" w:cs="Poppins"/>
        </w:rPr>
        <w:drawing>
          <wp:inline distT="0" distB="0" distL="0" distR="0" wp14:anchorId="749E03D6" wp14:editId="48DC3EC5">
            <wp:extent cx="4753638" cy="666843"/>
            <wp:effectExtent l="152400" t="152400" r="370840" b="3619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13EF9" w14:textId="77777777" w:rsidR="00160373" w:rsidRDefault="00160373" w:rsidP="00160373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</w:p>
    <w:p w14:paraId="6C730621" w14:textId="77777777" w:rsidR="00160373" w:rsidRDefault="00160373" w:rsidP="00160373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</w:p>
    <w:p w14:paraId="221579A9" w14:textId="77777777" w:rsidR="00160373" w:rsidRDefault="00160373" w:rsidP="00160373">
      <w:pPr>
        <w:pStyle w:val="Prrafodelista"/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</w:p>
    <w:p w14:paraId="46DB8788" w14:textId="0E53AC2F" w:rsidR="006652CE" w:rsidRPr="006652CE" w:rsidRDefault="006652CE" w:rsidP="00F555CD">
      <w:pPr>
        <w:pStyle w:val="Prrafodelista"/>
        <w:numPr>
          <w:ilvl w:val="1"/>
          <w:numId w:val="1"/>
        </w:numPr>
        <w:tabs>
          <w:tab w:val="left" w:pos="1110"/>
        </w:tabs>
        <w:spacing w:line="360" w:lineRule="auto"/>
        <w:ind w:left="1440"/>
        <w:jc w:val="both"/>
        <w:rPr>
          <w:rFonts w:ascii="Poppins" w:hAnsi="Poppins" w:cs="Poppins"/>
        </w:rPr>
      </w:pPr>
      <w:r w:rsidRPr="006652CE">
        <w:rPr>
          <w:rFonts w:ascii="Poppins" w:hAnsi="Poppins" w:cs="Poppins"/>
        </w:rPr>
        <w:lastRenderedPageBreak/>
        <w:t xml:space="preserve">Elimina la cuenta </w:t>
      </w:r>
      <w:proofErr w:type="spellStart"/>
      <w:r w:rsidRPr="006652CE">
        <w:rPr>
          <w:rFonts w:ascii="Poppins" w:hAnsi="Poppins" w:cs="Poppins"/>
        </w:rPr>
        <w:t>user</w:t>
      </w:r>
      <w:proofErr w:type="spellEnd"/>
    </w:p>
    <w:p w14:paraId="00F5CB50" w14:textId="04A4A8CA" w:rsidR="0063531D" w:rsidRPr="00160373" w:rsidRDefault="004B0843" w:rsidP="00160373">
      <w:pPr>
        <w:pStyle w:val="Prrafodelista"/>
        <w:ind w:left="1080"/>
        <w:jc w:val="both"/>
        <w:rPr>
          <w:rFonts w:ascii="Poppins" w:hAnsi="Poppins" w:cs="Poppins"/>
        </w:rPr>
      </w:pPr>
      <w:r w:rsidRPr="004B0843">
        <w:rPr>
          <w:rFonts w:ascii="Poppins" w:hAnsi="Poppins" w:cs="Poppins"/>
        </w:rPr>
        <w:drawing>
          <wp:inline distT="0" distB="0" distL="0" distR="0" wp14:anchorId="2F0F2FFE" wp14:editId="4F00D659">
            <wp:extent cx="5354777" cy="751398"/>
            <wp:effectExtent l="152400" t="152400" r="360680" b="35369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9627" cy="756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52482" w14:textId="0462E225" w:rsidR="00F34FA3" w:rsidRPr="00160373" w:rsidRDefault="00F555CD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 xml:space="preserve">Crea una cuenta de equipo llamada cliente. Asígnale el usuario usuario1, tiene que estar habilitada, e </w:t>
      </w:r>
      <w:proofErr w:type="gramStart"/>
      <w:r w:rsidRPr="00F555CD">
        <w:rPr>
          <w:rFonts w:ascii="Poppins" w:eastAsia="Calibri" w:hAnsi="Poppins" w:cs="Poppins"/>
          <w:b/>
          <w:bCs/>
          <w:color w:val="2053E4"/>
        </w:rPr>
        <w:t>indica  la</w:t>
      </w:r>
      <w:proofErr w:type="gramEnd"/>
      <w:r w:rsidRPr="00F555CD">
        <w:rPr>
          <w:rFonts w:ascii="Poppins" w:eastAsia="Calibri" w:hAnsi="Poppins" w:cs="Poppins"/>
          <w:b/>
          <w:bCs/>
          <w:color w:val="2053E4"/>
        </w:rPr>
        <w:t xml:space="preserve"> ruta</w:t>
      </w:r>
    </w:p>
    <w:p w14:paraId="3F5CC424" w14:textId="34E77FDC" w:rsidR="00F34FA3" w:rsidRPr="00F555CD" w:rsidRDefault="00EF7847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EF7847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53DEFA05" wp14:editId="308169A8">
            <wp:extent cx="4589633" cy="1261988"/>
            <wp:effectExtent l="152400" t="152400" r="363855" b="3575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6448" cy="127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E3B83" w14:textId="62847375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Indica como Deshabilitar la cuenta de Equipo.</w:t>
      </w:r>
    </w:p>
    <w:p w14:paraId="39E6B397" w14:textId="5FFBC8FB" w:rsidR="00F555CD" w:rsidRPr="00F555CD" w:rsidRDefault="001F6189" w:rsidP="00160373">
      <w:pPr>
        <w:pStyle w:val="Prrafodelista"/>
        <w:rPr>
          <w:rFonts w:ascii="Poppins" w:eastAsia="Calibri" w:hAnsi="Poppins" w:cs="Poppins"/>
          <w:b/>
          <w:bCs/>
          <w:color w:val="2053E4"/>
        </w:rPr>
      </w:pPr>
      <w:r w:rsidRPr="001F618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8E54655" wp14:editId="0DBF6DBE">
            <wp:extent cx="4577398" cy="1103976"/>
            <wp:effectExtent l="152400" t="152400" r="356870" b="3632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0209" cy="1114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DE2C9" w14:textId="3290F6E9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Obtén información de la cuenta de equipo cliente</w:t>
      </w:r>
    </w:p>
    <w:p w14:paraId="13294D8E" w14:textId="17B69AFD" w:rsidR="00F555CD" w:rsidRPr="00F555CD" w:rsidRDefault="00470DDC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470DDC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6EDBF9A" wp14:editId="2B0FDB97">
            <wp:extent cx="4468419" cy="1179228"/>
            <wp:effectExtent l="152400" t="152400" r="370840" b="3638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903" cy="118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48FC4" w14:textId="77777777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2438D88" w14:textId="77777777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0521CD3" w14:textId="20030FDF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lastRenderedPageBreak/>
        <w:t>Consulta los equipos que existen en el dominio</w:t>
      </w:r>
    </w:p>
    <w:p w14:paraId="5437B548" w14:textId="3375F2A8" w:rsidR="00F555CD" w:rsidRPr="00F555CD" w:rsidRDefault="004500E3" w:rsidP="00160373">
      <w:pPr>
        <w:pStyle w:val="Prrafodelista"/>
        <w:rPr>
          <w:rFonts w:ascii="Poppins" w:eastAsia="Calibri" w:hAnsi="Poppins" w:cs="Poppins"/>
          <w:b/>
          <w:bCs/>
          <w:color w:val="2053E4"/>
        </w:rPr>
      </w:pPr>
      <w:r w:rsidRPr="004500E3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4CEBBE59" wp14:editId="1DB34222">
            <wp:extent cx="3552428" cy="2100682"/>
            <wp:effectExtent l="152400" t="152400" r="353060" b="3568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7652" cy="2103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8A265" w14:textId="5AA678F2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 xml:space="preserve">Verifica que la cuenta </w:t>
      </w:r>
      <w:proofErr w:type="gramStart"/>
      <w:r w:rsidRPr="00F555CD">
        <w:rPr>
          <w:rFonts w:ascii="Poppins" w:eastAsia="Calibri" w:hAnsi="Poppins" w:cs="Poppins"/>
          <w:b/>
          <w:bCs/>
          <w:color w:val="2053E4"/>
        </w:rPr>
        <w:t>este habilitada</w:t>
      </w:r>
      <w:proofErr w:type="gramEnd"/>
    </w:p>
    <w:p w14:paraId="36FE739F" w14:textId="55EFD62B" w:rsidR="00F555CD" w:rsidRPr="00F555CD" w:rsidRDefault="00055A8E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055A8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CF819DE" wp14:editId="5DE1B09F">
            <wp:extent cx="4424528" cy="1157503"/>
            <wp:effectExtent l="152400" t="152400" r="357505" b="3670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9102" cy="1161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ACB11" w14:textId="4A9AB355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 xml:space="preserve">Crea un grupo denominado alumnos, con su </w:t>
      </w:r>
      <w:proofErr w:type="spellStart"/>
      <w:r w:rsidRPr="00F555CD">
        <w:rPr>
          <w:rFonts w:ascii="Poppins" w:eastAsia="Calibri" w:hAnsi="Poppins" w:cs="Poppins"/>
          <w:b/>
          <w:bCs/>
          <w:color w:val="2053E4"/>
        </w:rPr>
        <w:t>path</w:t>
      </w:r>
      <w:proofErr w:type="spellEnd"/>
      <w:r w:rsidRPr="00F555CD">
        <w:rPr>
          <w:rFonts w:ascii="Poppins" w:eastAsia="Calibri" w:hAnsi="Poppins" w:cs="Poppins"/>
          <w:b/>
          <w:bCs/>
          <w:color w:val="2053E4"/>
        </w:rPr>
        <w:t>,</w:t>
      </w:r>
      <w:r>
        <w:rPr>
          <w:rFonts w:ascii="Poppins" w:eastAsia="Calibri" w:hAnsi="Poppins" w:cs="Poppins"/>
          <w:b/>
          <w:bCs/>
          <w:color w:val="2053E4"/>
        </w:rPr>
        <w:t xml:space="preserve"> </w:t>
      </w:r>
      <w:r w:rsidRPr="00F555CD">
        <w:rPr>
          <w:rFonts w:ascii="Poppins" w:eastAsia="Calibri" w:hAnsi="Poppins" w:cs="Poppins"/>
          <w:b/>
          <w:bCs/>
          <w:color w:val="2053E4"/>
        </w:rPr>
        <w:t>grupo global de tipo seguridad</w:t>
      </w:r>
    </w:p>
    <w:p w14:paraId="6BD441D3" w14:textId="225A502F" w:rsidR="00F555CD" w:rsidRDefault="002756AF" w:rsidP="00F555CD">
      <w:pPr>
        <w:pStyle w:val="Prrafodelista"/>
        <w:rPr>
          <w:rFonts w:ascii="Poppins" w:eastAsia="Calibri" w:hAnsi="Poppins" w:cs="Poppins"/>
          <w:b/>
          <w:bCs/>
          <w:color w:val="2053E4"/>
        </w:rPr>
      </w:pPr>
      <w:r w:rsidRPr="002756AF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DC2CCF9" wp14:editId="0BE2285F">
            <wp:extent cx="5090211" cy="1305781"/>
            <wp:effectExtent l="152400" t="152400" r="358140" b="3708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1806" cy="1308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5C972" w14:textId="77777777" w:rsidR="00F555CD" w:rsidRDefault="00F555CD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18B7FBCF" w14:textId="77777777" w:rsidR="004C0E99" w:rsidRDefault="004C0E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784F92B3" w14:textId="77777777" w:rsidR="004C0E99" w:rsidRDefault="004C0E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2ECABBD" w14:textId="77777777" w:rsidR="004C0E99" w:rsidRPr="00F555CD" w:rsidRDefault="004C0E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87D24DD" w14:textId="5091A1E4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lastRenderedPageBreak/>
        <w:t>Mostrar toda la información del grupo alumnos</w:t>
      </w:r>
    </w:p>
    <w:p w14:paraId="16FF05E3" w14:textId="343510B4" w:rsidR="00F555CD" w:rsidRPr="00F555CD" w:rsidRDefault="004C0E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4C0E9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2CE9331" wp14:editId="04AA54E7">
            <wp:extent cx="3818001" cy="1336701"/>
            <wp:effectExtent l="152400" t="152400" r="354330" b="3587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1969" cy="1338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C1C63" w14:textId="10E883FB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Hacer que el usuario usuario1 sea miembro del grupo alumnos</w:t>
      </w:r>
    </w:p>
    <w:p w14:paraId="5C99BCB0" w14:textId="03209B2F" w:rsidR="00F555CD" w:rsidRPr="00F555CD" w:rsidRDefault="00560FD8" w:rsidP="00160373">
      <w:pPr>
        <w:pStyle w:val="Prrafodelista"/>
        <w:rPr>
          <w:rFonts w:ascii="Poppins" w:eastAsia="Calibri" w:hAnsi="Poppins" w:cs="Poppins"/>
          <w:b/>
          <w:bCs/>
          <w:color w:val="2053E4"/>
        </w:rPr>
      </w:pPr>
      <w:r w:rsidRPr="00560FD8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50D6C42" wp14:editId="0B4E6E7E">
            <wp:extent cx="4094753" cy="315620"/>
            <wp:effectExtent l="152400" t="152400" r="344170" b="3702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7226" cy="320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9BD3C" w14:textId="2148664F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Mostrar los grupos a los que pertenece el usuario usuario1</w:t>
      </w:r>
    </w:p>
    <w:p w14:paraId="1B18CB9F" w14:textId="1C0466A0" w:rsidR="00F555CD" w:rsidRPr="00F555CD" w:rsidRDefault="00581234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581234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FE1D3A6" wp14:editId="09394623">
            <wp:extent cx="4053554" cy="1142461"/>
            <wp:effectExtent l="152400" t="152400" r="366395" b="3625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648" cy="1153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D7446" w14:textId="375359A7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Mostrar los miembros del grupo alumnos</w:t>
      </w:r>
    </w:p>
    <w:p w14:paraId="13A3234D" w14:textId="292BCC94" w:rsidR="00F555CD" w:rsidRDefault="00B20792" w:rsidP="00F555CD">
      <w:pPr>
        <w:pStyle w:val="Prrafodelista"/>
        <w:rPr>
          <w:rFonts w:ascii="Poppins" w:eastAsia="Calibri" w:hAnsi="Poppins" w:cs="Poppins"/>
          <w:b/>
          <w:bCs/>
          <w:color w:val="2053E4"/>
        </w:rPr>
      </w:pPr>
      <w:r w:rsidRPr="00B20792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1054142C" wp14:editId="4FF9B5EB">
            <wp:extent cx="4125469" cy="1420995"/>
            <wp:effectExtent l="152400" t="152400" r="351790" b="3702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7899" cy="1428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AC4F9" w14:textId="77777777" w:rsidR="00F555CD" w:rsidRDefault="00F555CD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9A76428" w14:textId="77777777" w:rsidR="00424299" w:rsidRDefault="004242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7D8800C1" w14:textId="77777777" w:rsidR="00424299" w:rsidRDefault="0042429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730EC05" w14:textId="77777777" w:rsidR="00424299" w:rsidRPr="00F555CD" w:rsidRDefault="00424299" w:rsidP="0016037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08A20684" w14:textId="661640B4" w:rsidR="00F555CD" w:rsidRDefault="00F555CD" w:rsidP="0063531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lastRenderedPageBreak/>
        <w:t>Realiza una copia de la cuenta usuario1</w:t>
      </w:r>
    </w:p>
    <w:p w14:paraId="2728D7C1" w14:textId="2699E804" w:rsidR="00FC150E" w:rsidRPr="0063531D" w:rsidRDefault="00FF608E" w:rsidP="00FC150E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FF608E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7966B72B" wp14:editId="15B62E23">
            <wp:extent cx="4483096" cy="1277821"/>
            <wp:effectExtent l="152400" t="152400" r="356235" b="3606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796" cy="1286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A3E6" w14:textId="0482488F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Añadir el usuario denominado usuario2, haz que pertenezca al grupo alumnos.</w:t>
      </w:r>
    </w:p>
    <w:p w14:paraId="3437397F" w14:textId="77777777" w:rsidR="00F555CD" w:rsidRDefault="00F555CD" w:rsidP="00F555C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6A9747DF" w14:textId="32A95C92" w:rsidR="00F555CD" w:rsidRPr="00F555CD" w:rsidRDefault="000958DA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0958DA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26511C2A" wp14:editId="7A066024">
            <wp:extent cx="4772691" cy="209579"/>
            <wp:effectExtent l="152400" t="152400" r="351790" b="3619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9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96555" w14:textId="69F08082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Crea una unidad organizativa denominada 1ASIR</w:t>
      </w:r>
    </w:p>
    <w:p w14:paraId="79310DEF" w14:textId="76A64ADF" w:rsidR="00F555CD" w:rsidRPr="00F555CD" w:rsidRDefault="001B0F91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1B0F91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49354C8" wp14:editId="7F8DF4CA">
            <wp:extent cx="4452289" cy="1683285"/>
            <wp:effectExtent l="152400" t="152400" r="367665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5423" cy="1688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118E4" w14:textId="436FC75F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Mover las cuentas y los grupos a la unidad organizativa</w:t>
      </w:r>
    </w:p>
    <w:p w14:paraId="3240579C" w14:textId="77777777" w:rsidR="00F555CD" w:rsidRDefault="00F555CD" w:rsidP="00F555C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07D2F78E" w14:textId="5B068BCA" w:rsidR="00F555CD" w:rsidRDefault="009E5E69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9E5E6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252D9B74" wp14:editId="57ADAA37">
            <wp:extent cx="5466182" cy="123662"/>
            <wp:effectExtent l="133350" t="152400" r="306070" b="35306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323" cy="131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B93F" w14:textId="7B8710B8" w:rsidR="00460B34" w:rsidRDefault="00E825CB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E825C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7994AB3" wp14:editId="5DBC9F96">
            <wp:extent cx="5458867" cy="92486"/>
            <wp:effectExtent l="114300" t="152400" r="275590" b="3651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0720" cy="96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C3F6C" w14:textId="77777777" w:rsidR="00460B34" w:rsidRPr="00F555CD" w:rsidRDefault="00460B34" w:rsidP="0016037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6A4A8C1" w14:textId="6E9DFF7B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lastRenderedPageBreak/>
        <w:t xml:space="preserve">Mostrar todas las </w:t>
      </w:r>
      <w:proofErr w:type="spellStart"/>
      <w:r w:rsidRPr="00F555CD">
        <w:rPr>
          <w:rFonts w:ascii="Poppins" w:eastAsia="Calibri" w:hAnsi="Poppins" w:cs="Poppins"/>
          <w:b/>
          <w:bCs/>
          <w:color w:val="2053E4"/>
        </w:rPr>
        <w:t>uo</w:t>
      </w:r>
      <w:proofErr w:type="spellEnd"/>
    </w:p>
    <w:p w14:paraId="02E28F42" w14:textId="004A18C0" w:rsidR="00F555CD" w:rsidRPr="00F555CD" w:rsidRDefault="009F6D69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9F6D6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1417AC8" wp14:editId="16346977">
            <wp:extent cx="3535711" cy="2451811"/>
            <wp:effectExtent l="152400" t="152400" r="369570" b="36766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4388" cy="245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2C193" w14:textId="26127547" w:rsidR="00F555CD" w:rsidRPr="00160373" w:rsidRDefault="00F555CD" w:rsidP="00160373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Mostrar las propiedades de la unidad organizativa usuarios</w:t>
      </w:r>
    </w:p>
    <w:p w14:paraId="7C931D0A" w14:textId="3F1C17C1" w:rsidR="00160373" w:rsidRPr="00F555CD" w:rsidRDefault="007A1F6C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7A1F6C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F83CB9B" wp14:editId="5391F234">
            <wp:extent cx="3479091" cy="2464905"/>
            <wp:effectExtent l="152400" t="152400" r="369570" b="3549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1511" cy="2466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60BC4" w14:textId="6639294D" w:rsidR="00F555CD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t>Borra todo: OU, grupos, usuario.</w:t>
      </w:r>
    </w:p>
    <w:p w14:paraId="3008B8C4" w14:textId="39F2680F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B338C3">
        <w:rPr>
          <w:rFonts w:ascii="Poppins" w:eastAsia="Calibri" w:hAnsi="Poppins" w:cs="Poppins"/>
          <w:b/>
          <w:bCs/>
          <w:color w:val="2053E4"/>
        </w:rPr>
        <w:drawing>
          <wp:anchor distT="0" distB="0" distL="114300" distR="114300" simplePos="0" relativeHeight="251784704" behindDoc="0" locked="0" layoutInCell="1" allowOverlap="1" wp14:anchorId="508D04CC" wp14:editId="39F22EED">
            <wp:simplePos x="0" y="0"/>
            <wp:positionH relativeFrom="column">
              <wp:posOffset>567334</wp:posOffset>
            </wp:positionH>
            <wp:positionV relativeFrom="paragraph">
              <wp:posOffset>112954</wp:posOffset>
            </wp:positionV>
            <wp:extent cx="3644189" cy="1657209"/>
            <wp:effectExtent l="152400" t="152400" r="356870" b="36258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89" cy="165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FDEB8" w14:textId="1E08B8EB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337E9225" w14:textId="01F6DB72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768AD5E2" w14:textId="77777777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A0E0AD8" w14:textId="77777777" w:rsidR="00160373" w:rsidRDefault="00160373" w:rsidP="0016037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3FA6CF41" w14:textId="20784B99" w:rsidR="00F555CD" w:rsidRPr="00F555CD" w:rsidRDefault="00B338C3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color w:val="2053E4"/>
        </w:rPr>
        <w:tab/>
      </w:r>
    </w:p>
    <w:p w14:paraId="6F616F7B" w14:textId="4B04611E" w:rsidR="00B76207" w:rsidRDefault="00F555CD" w:rsidP="00F555CD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2053E4"/>
        </w:rPr>
      </w:pPr>
      <w:r w:rsidRPr="00F555CD">
        <w:rPr>
          <w:rFonts w:ascii="Poppins" w:eastAsia="Calibri" w:hAnsi="Poppins" w:cs="Poppins"/>
          <w:b/>
          <w:bCs/>
          <w:color w:val="2053E4"/>
        </w:rPr>
        <w:lastRenderedPageBreak/>
        <w:t>Crea 5 usuarios de forma masiva.</w:t>
      </w:r>
    </w:p>
    <w:p w14:paraId="3D41373F" w14:textId="0BCC46BE" w:rsidR="003A2ACA" w:rsidRDefault="003A2ACA" w:rsidP="003A2ACA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3A2ACA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36C2A67D" wp14:editId="1C1B2A2C">
            <wp:extent cx="4691147" cy="1405738"/>
            <wp:effectExtent l="152400" t="152400" r="357505" b="36639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4420" cy="1409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BD5BD" w14:textId="0791F99C" w:rsidR="0047059B" w:rsidRDefault="0047059B" w:rsidP="0047059B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  <w:r w:rsidRPr="0047059B">
        <w:rPr>
          <w:rFonts w:ascii="Poppins" w:eastAsia="Calibri" w:hAnsi="Poppins" w:cs="Poppins"/>
          <w:b/>
          <w:bCs/>
          <w:color w:val="2053E4"/>
        </w:rPr>
        <w:drawing>
          <wp:inline distT="0" distB="0" distL="0" distR="0" wp14:anchorId="06219763" wp14:editId="4A3040EE">
            <wp:extent cx="4553585" cy="5458587"/>
            <wp:effectExtent l="152400" t="152400" r="361315" b="3708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458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EA494" w14:textId="77777777" w:rsidR="00F555CD" w:rsidRDefault="00F555CD" w:rsidP="00F555CD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2D5FB08A" w14:textId="77777777" w:rsidR="00F555CD" w:rsidRPr="003E4416" w:rsidRDefault="00F555CD" w:rsidP="00F555C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sectPr w:rsidR="00F555CD" w:rsidRPr="003E4416" w:rsidSect="00CC4D15">
      <w:headerReference w:type="default" r:id="rId55"/>
      <w:footerReference w:type="default" r:id="rId5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B2157" w14:textId="77777777" w:rsidR="00D9223B" w:rsidRDefault="00D9223B">
      <w:r>
        <w:separator/>
      </w:r>
    </w:p>
    <w:p w14:paraId="216AE205" w14:textId="77777777" w:rsidR="00D9223B" w:rsidRDefault="00D9223B"/>
  </w:endnote>
  <w:endnote w:type="continuationSeparator" w:id="0">
    <w:p w14:paraId="3547A016" w14:textId="77777777" w:rsidR="00D9223B" w:rsidRDefault="00D9223B">
      <w:r>
        <w:continuationSeparator/>
      </w:r>
    </w:p>
    <w:p w14:paraId="17D54216" w14:textId="77777777" w:rsidR="00D9223B" w:rsidRDefault="00D9223B"/>
  </w:endnote>
  <w:endnote w:type="continuationNotice" w:id="1">
    <w:p w14:paraId="3A00F394" w14:textId="77777777" w:rsidR="00D9223B" w:rsidRDefault="00D9223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Pitch">
    <w:altName w:val="Courier New"/>
    <w:charset w:val="00"/>
    <w:family w:val="auto"/>
    <w:pitch w:val="fixed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CED2F4D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B149F" w14:textId="77777777" w:rsidR="00D9223B" w:rsidRDefault="00D9223B">
      <w:r>
        <w:separator/>
      </w:r>
    </w:p>
    <w:p w14:paraId="29030BFA" w14:textId="77777777" w:rsidR="00D9223B" w:rsidRDefault="00D9223B"/>
  </w:footnote>
  <w:footnote w:type="continuationSeparator" w:id="0">
    <w:p w14:paraId="1A3A8A4E" w14:textId="77777777" w:rsidR="00D9223B" w:rsidRDefault="00D9223B">
      <w:r>
        <w:continuationSeparator/>
      </w:r>
    </w:p>
    <w:p w14:paraId="52D88B0E" w14:textId="77777777" w:rsidR="00D9223B" w:rsidRDefault="00D9223B"/>
  </w:footnote>
  <w:footnote w:type="continuationNotice" w:id="1">
    <w:p w14:paraId="4A112188" w14:textId="77777777" w:rsidR="00D9223B" w:rsidRDefault="00D9223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78336066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E05C0CC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160373">
            <w:rPr>
              <w:rFonts w:ascii="Poppins" w:hAnsi="Poppins" w:cs="Poppins"/>
              <w:color w:val="2E6FF2"/>
              <w:sz w:val="20"/>
              <w:szCs w:val="16"/>
            </w:rPr>
            <w:t xml:space="preserve">PS </w:t>
          </w:r>
          <w:r w:rsidR="000E1A27">
            <w:rPr>
              <w:rFonts w:ascii="Poppins" w:hAnsi="Poppins" w:cs="Poppins"/>
              <w:color w:val="2E6FF2"/>
              <w:sz w:val="20"/>
              <w:szCs w:val="16"/>
            </w:rPr>
            <w:t>ADMINISTRACIÓN DE USUARIOS Y GRUPOS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</w:t>
          </w:r>
          <w:r w:rsidR="000E1A27">
            <w:rPr>
              <w:rFonts w:ascii="Poppins" w:hAnsi="Poppins" w:cs="Poppins"/>
              <w:color w:val="2E6FF2"/>
              <w:sz w:val="20"/>
              <w:szCs w:val="16"/>
            </w:rPr>
            <w:t xml:space="preserve">       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</w: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0182"/>
    <w:multiLevelType w:val="hybridMultilevel"/>
    <w:tmpl w:val="2948255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D5E8D"/>
    <w:multiLevelType w:val="hybridMultilevel"/>
    <w:tmpl w:val="2916B75A"/>
    <w:lvl w:ilvl="0" w:tplc="70CA4E76">
      <w:start w:val="1"/>
      <w:numFmt w:val="decimal"/>
      <w:lvlText w:val="%1."/>
      <w:lvlJc w:val="left"/>
      <w:pPr>
        <w:ind w:left="720" w:hanging="360"/>
      </w:pPr>
      <w:rPr>
        <w:rFonts w:hint="default"/>
        <w:color w:val="2053E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A776B"/>
    <w:multiLevelType w:val="hybridMultilevel"/>
    <w:tmpl w:val="911ED422"/>
    <w:lvl w:ilvl="0" w:tplc="AE4C2E28">
      <w:start w:val="1"/>
      <w:numFmt w:val="lowerLetter"/>
      <w:lvlText w:val="%1)"/>
      <w:lvlJc w:val="left"/>
      <w:pPr>
        <w:ind w:left="1080" w:hanging="360"/>
      </w:pPr>
      <w:rPr>
        <w:b/>
        <w:bCs/>
        <w:color w:val="002060"/>
      </w:rPr>
    </w:lvl>
    <w:lvl w:ilvl="1" w:tplc="102CE49E">
      <w:start w:val="1"/>
      <w:numFmt w:val="lowerLetter"/>
      <w:lvlText w:val="%2)"/>
      <w:lvlJc w:val="left"/>
      <w:pPr>
        <w:ind w:left="1800" w:hanging="360"/>
      </w:pPr>
      <w:rPr>
        <w:b/>
        <w:bCs/>
        <w:color w:val="002060"/>
      </w:r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01392"/>
    <w:multiLevelType w:val="hybridMultilevel"/>
    <w:tmpl w:val="35B84A30"/>
    <w:lvl w:ilvl="0" w:tplc="8B6C1F80">
      <w:start w:val="1"/>
      <w:numFmt w:val="lowerLetter"/>
      <w:lvlText w:val="%1)"/>
      <w:lvlJc w:val="left"/>
      <w:pPr>
        <w:ind w:left="720" w:hanging="360"/>
      </w:pPr>
      <w:rPr>
        <w:b/>
        <w:bCs/>
        <w:color w:val="00206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93652"/>
    <w:multiLevelType w:val="hybridMultilevel"/>
    <w:tmpl w:val="EB52381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AFB2DF80">
      <w:start w:val="1"/>
      <w:numFmt w:val="lowerRoman"/>
      <w:lvlText w:val="%2."/>
      <w:lvlJc w:val="right"/>
      <w:pPr>
        <w:ind w:left="1440" w:hanging="360"/>
      </w:pPr>
      <w:rPr>
        <w:b/>
        <w:bCs/>
        <w:color w:val="00206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1E7C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42202"/>
    <w:rsid w:val="000433CA"/>
    <w:rsid w:val="00044A45"/>
    <w:rsid w:val="00044D7F"/>
    <w:rsid w:val="00045023"/>
    <w:rsid w:val="000469DF"/>
    <w:rsid w:val="00046C05"/>
    <w:rsid w:val="00050324"/>
    <w:rsid w:val="00050A42"/>
    <w:rsid w:val="00052C98"/>
    <w:rsid w:val="00053E14"/>
    <w:rsid w:val="00055A8E"/>
    <w:rsid w:val="0005653F"/>
    <w:rsid w:val="00062D19"/>
    <w:rsid w:val="00063C76"/>
    <w:rsid w:val="00065872"/>
    <w:rsid w:val="00067046"/>
    <w:rsid w:val="0006720B"/>
    <w:rsid w:val="0007081F"/>
    <w:rsid w:val="000747A0"/>
    <w:rsid w:val="0007535C"/>
    <w:rsid w:val="0007650E"/>
    <w:rsid w:val="00080743"/>
    <w:rsid w:val="00081484"/>
    <w:rsid w:val="00082817"/>
    <w:rsid w:val="00082C64"/>
    <w:rsid w:val="0008679D"/>
    <w:rsid w:val="00092B5A"/>
    <w:rsid w:val="00092E70"/>
    <w:rsid w:val="00092EB6"/>
    <w:rsid w:val="00094414"/>
    <w:rsid w:val="000958DA"/>
    <w:rsid w:val="0009660B"/>
    <w:rsid w:val="00096D68"/>
    <w:rsid w:val="000A0150"/>
    <w:rsid w:val="000A01E3"/>
    <w:rsid w:val="000A1A91"/>
    <w:rsid w:val="000A248D"/>
    <w:rsid w:val="000A5D0E"/>
    <w:rsid w:val="000A66C0"/>
    <w:rsid w:val="000A75AD"/>
    <w:rsid w:val="000A7EAA"/>
    <w:rsid w:val="000A7FA5"/>
    <w:rsid w:val="000B0D15"/>
    <w:rsid w:val="000B1809"/>
    <w:rsid w:val="000B3C8D"/>
    <w:rsid w:val="000B4071"/>
    <w:rsid w:val="000B56CF"/>
    <w:rsid w:val="000C173A"/>
    <w:rsid w:val="000C2536"/>
    <w:rsid w:val="000D0017"/>
    <w:rsid w:val="000D790E"/>
    <w:rsid w:val="000E1A27"/>
    <w:rsid w:val="000E240C"/>
    <w:rsid w:val="000E2B74"/>
    <w:rsid w:val="000E5CF8"/>
    <w:rsid w:val="000E63C9"/>
    <w:rsid w:val="000F0850"/>
    <w:rsid w:val="000F0954"/>
    <w:rsid w:val="000F1E9E"/>
    <w:rsid w:val="00100228"/>
    <w:rsid w:val="00111A98"/>
    <w:rsid w:val="0011226A"/>
    <w:rsid w:val="00112C40"/>
    <w:rsid w:val="0011333F"/>
    <w:rsid w:val="001139CC"/>
    <w:rsid w:val="00115B20"/>
    <w:rsid w:val="00117B85"/>
    <w:rsid w:val="00121138"/>
    <w:rsid w:val="00122144"/>
    <w:rsid w:val="00122A05"/>
    <w:rsid w:val="00123FBB"/>
    <w:rsid w:val="001309B8"/>
    <w:rsid w:val="00130E9D"/>
    <w:rsid w:val="00133000"/>
    <w:rsid w:val="00133D56"/>
    <w:rsid w:val="00137A7B"/>
    <w:rsid w:val="00137FBE"/>
    <w:rsid w:val="00140B62"/>
    <w:rsid w:val="0014205F"/>
    <w:rsid w:val="001447EA"/>
    <w:rsid w:val="001506FB"/>
    <w:rsid w:val="00150A6D"/>
    <w:rsid w:val="00151914"/>
    <w:rsid w:val="00151D85"/>
    <w:rsid w:val="00152FA0"/>
    <w:rsid w:val="00154186"/>
    <w:rsid w:val="00157AD9"/>
    <w:rsid w:val="00160373"/>
    <w:rsid w:val="00160883"/>
    <w:rsid w:val="00161891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A72E0"/>
    <w:rsid w:val="001B0F91"/>
    <w:rsid w:val="001B1BAA"/>
    <w:rsid w:val="001B327B"/>
    <w:rsid w:val="001B38E3"/>
    <w:rsid w:val="001B4E73"/>
    <w:rsid w:val="001B5CED"/>
    <w:rsid w:val="001B705D"/>
    <w:rsid w:val="001C12A4"/>
    <w:rsid w:val="001D0091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6189"/>
    <w:rsid w:val="001F7A36"/>
    <w:rsid w:val="0020257A"/>
    <w:rsid w:val="00202D1C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52C9"/>
    <w:rsid w:val="00256F25"/>
    <w:rsid w:val="0026059D"/>
    <w:rsid w:val="00261085"/>
    <w:rsid w:val="002621C3"/>
    <w:rsid w:val="00270613"/>
    <w:rsid w:val="002709C8"/>
    <w:rsid w:val="0027232F"/>
    <w:rsid w:val="002756AF"/>
    <w:rsid w:val="002803C9"/>
    <w:rsid w:val="0028166D"/>
    <w:rsid w:val="002820E9"/>
    <w:rsid w:val="00284348"/>
    <w:rsid w:val="002867A7"/>
    <w:rsid w:val="00287849"/>
    <w:rsid w:val="0029124A"/>
    <w:rsid w:val="00292AFC"/>
    <w:rsid w:val="0029478F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C3187"/>
    <w:rsid w:val="002D047D"/>
    <w:rsid w:val="002D2FF8"/>
    <w:rsid w:val="002D4714"/>
    <w:rsid w:val="002D7D38"/>
    <w:rsid w:val="002E0066"/>
    <w:rsid w:val="002E2057"/>
    <w:rsid w:val="002E45B3"/>
    <w:rsid w:val="002E492D"/>
    <w:rsid w:val="002E64D0"/>
    <w:rsid w:val="002E6B32"/>
    <w:rsid w:val="002E7470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4882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4BB1"/>
    <w:rsid w:val="003A0027"/>
    <w:rsid w:val="003A0488"/>
    <w:rsid w:val="003A1DDC"/>
    <w:rsid w:val="003A2ACA"/>
    <w:rsid w:val="003A32CD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D5D5D"/>
    <w:rsid w:val="003E2344"/>
    <w:rsid w:val="003E4416"/>
    <w:rsid w:val="003E540E"/>
    <w:rsid w:val="003E554D"/>
    <w:rsid w:val="003F0858"/>
    <w:rsid w:val="003F26EF"/>
    <w:rsid w:val="003F4299"/>
    <w:rsid w:val="003F59A6"/>
    <w:rsid w:val="00402062"/>
    <w:rsid w:val="004020FB"/>
    <w:rsid w:val="004110DE"/>
    <w:rsid w:val="004115E0"/>
    <w:rsid w:val="0041768A"/>
    <w:rsid w:val="00420E00"/>
    <w:rsid w:val="00421892"/>
    <w:rsid w:val="004218BC"/>
    <w:rsid w:val="004231D9"/>
    <w:rsid w:val="00424299"/>
    <w:rsid w:val="004246C0"/>
    <w:rsid w:val="00431E36"/>
    <w:rsid w:val="004330D6"/>
    <w:rsid w:val="0043787B"/>
    <w:rsid w:val="0044085A"/>
    <w:rsid w:val="00445BCF"/>
    <w:rsid w:val="00445C27"/>
    <w:rsid w:val="0044629F"/>
    <w:rsid w:val="00447BED"/>
    <w:rsid w:val="004500E3"/>
    <w:rsid w:val="004536CA"/>
    <w:rsid w:val="00455650"/>
    <w:rsid w:val="0046074F"/>
    <w:rsid w:val="00460B34"/>
    <w:rsid w:val="00461D67"/>
    <w:rsid w:val="00462B8C"/>
    <w:rsid w:val="0046765A"/>
    <w:rsid w:val="0047059B"/>
    <w:rsid w:val="00470DDC"/>
    <w:rsid w:val="00472FE3"/>
    <w:rsid w:val="00473267"/>
    <w:rsid w:val="0047726C"/>
    <w:rsid w:val="004800D7"/>
    <w:rsid w:val="0048110D"/>
    <w:rsid w:val="00483E78"/>
    <w:rsid w:val="00484FB7"/>
    <w:rsid w:val="00490A5E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50EF"/>
    <w:rsid w:val="004A6A7E"/>
    <w:rsid w:val="004A6E0E"/>
    <w:rsid w:val="004A779D"/>
    <w:rsid w:val="004B0843"/>
    <w:rsid w:val="004B1052"/>
    <w:rsid w:val="004B21A5"/>
    <w:rsid w:val="004B3CF9"/>
    <w:rsid w:val="004B4452"/>
    <w:rsid w:val="004B57EE"/>
    <w:rsid w:val="004B5B56"/>
    <w:rsid w:val="004B65C5"/>
    <w:rsid w:val="004C0CDC"/>
    <w:rsid w:val="004C0E99"/>
    <w:rsid w:val="004C1071"/>
    <w:rsid w:val="004C1348"/>
    <w:rsid w:val="004C168C"/>
    <w:rsid w:val="004C1849"/>
    <w:rsid w:val="004C51CA"/>
    <w:rsid w:val="004D2193"/>
    <w:rsid w:val="004D2608"/>
    <w:rsid w:val="004D3662"/>
    <w:rsid w:val="004D47A0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0B0"/>
    <w:rsid w:val="005275F6"/>
    <w:rsid w:val="00531467"/>
    <w:rsid w:val="00531B35"/>
    <w:rsid w:val="005339CC"/>
    <w:rsid w:val="0053400F"/>
    <w:rsid w:val="005356A2"/>
    <w:rsid w:val="00535DB5"/>
    <w:rsid w:val="00536A81"/>
    <w:rsid w:val="005427F5"/>
    <w:rsid w:val="0054338A"/>
    <w:rsid w:val="005451A2"/>
    <w:rsid w:val="005477CC"/>
    <w:rsid w:val="005516D4"/>
    <w:rsid w:val="00554287"/>
    <w:rsid w:val="0055547D"/>
    <w:rsid w:val="00555C7E"/>
    <w:rsid w:val="00556441"/>
    <w:rsid w:val="0056073B"/>
    <w:rsid w:val="00560FD8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45B7"/>
    <w:rsid w:val="00575A1B"/>
    <w:rsid w:val="0057729A"/>
    <w:rsid w:val="00581234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7E7F"/>
    <w:rsid w:val="005B000A"/>
    <w:rsid w:val="005B097C"/>
    <w:rsid w:val="005B1FDA"/>
    <w:rsid w:val="005B2FB5"/>
    <w:rsid w:val="005B4229"/>
    <w:rsid w:val="005B53BC"/>
    <w:rsid w:val="005C0930"/>
    <w:rsid w:val="005C0B91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CCC"/>
    <w:rsid w:val="00614CED"/>
    <w:rsid w:val="0061615B"/>
    <w:rsid w:val="00622568"/>
    <w:rsid w:val="0063270F"/>
    <w:rsid w:val="0063531D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52CE"/>
    <w:rsid w:val="006661E7"/>
    <w:rsid w:val="00672D12"/>
    <w:rsid w:val="00673F32"/>
    <w:rsid w:val="00675993"/>
    <w:rsid w:val="006770C6"/>
    <w:rsid w:val="006812B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6F71C8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16827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2748"/>
    <w:rsid w:val="00732DBB"/>
    <w:rsid w:val="00732F45"/>
    <w:rsid w:val="00733742"/>
    <w:rsid w:val="00733858"/>
    <w:rsid w:val="00734844"/>
    <w:rsid w:val="00736AAF"/>
    <w:rsid w:val="00737833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4E6A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A100B"/>
    <w:rsid w:val="007A1F6C"/>
    <w:rsid w:val="007A270A"/>
    <w:rsid w:val="007A5BBB"/>
    <w:rsid w:val="007A5EE0"/>
    <w:rsid w:val="007A61EE"/>
    <w:rsid w:val="007A70B7"/>
    <w:rsid w:val="007A7219"/>
    <w:rsid w:val="007B09E3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A97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E403B"/>
    <w:rsid w:val="007F2AA1"/>
    <w:rsid w:val="007F350E"/>
    <w:rsid w:val="007F3D64"/>
    <w:rsid w:val="007F46F0"/>
    <w:rsid w:val="007F479B"/>
    <w:rsid w:val="00800313"/>
    <w:rsid w:val="00803A63"/>
    <w:rsid w:val="0080585F"/>
    <w:rsid w:val="008134E6"/>
    <w:rsid w:val="00814E3D"/>
    <w:rsid w:val="008219FA"/>
    <w:rsid w:val="00822BA0"/>
    <w:rsid w:val="00823462"/>
    <w:rsid w:val="008236D9"/>
    <w:rsid w:val="00823CE3"/>
    <w:rsid w:val="008244DB"/>
    <w:rsid w:val="00830DC4"/>
    <w:rsid w:val="00832129"/>
    <w:rsid w:val="008322B0"/>
    <w:rsid w:val="00834505"/>
    <w:rsid w:val="00835BBE"/>
    <w:rsid w:val="008365A4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BC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3937"/>
    <w:rsid w:val="009303FF"/>
    <w:rsid w:val="0093335D"/>
    <w:rsid w:val="009353FD"/>
    <w:rsid w:val="0093613E"/>
    <w:rsid w:val="00936C17"/>
    <w:rsid w:val="00937D5E"/>
    <w:rsid w:val="00941411"/>
    <w:rsid w:val="0094259D"/>
    <w:rsid w:val="00943026"/>
    <w:rsid w:val="00945E57"/>
    <w:rsid w:val="00947BDC"/>
    <w:rsid w:val="0095134B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752F"/>
    <w:rsid w:val="009A0CD7"/>
    <w:rsid w:val="009A5AED"/>
    <w:rsid w:val="009A74A3"/>
    <w:rsid w:val="009B0EED"/>
    <w:rsid w:val="009B19F3"/>
    <w:rsid w:val="009B20CC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5E69"/>
    <w:rsid w:val="009E7689"/>
    <w:rsid w:val="009F025C"/>
    <w:rsid w:val="009F05D6"/>
    <w:rsid w:val="009F3F0D"/>
    <w:rsid w:val="009F433C"/>
    <w:rsid w:val="009F6D69"/>
    <w:rsid w:val="009F7C37"/>
    <w:rsid w:val="00A01BB1"/>
    <w:rsid w:val="00A048AA"/>
    <w:rsid w:val="00A05388"/>
    <w:rsid w:val="00A067E8"/>
    <w:rsid w:val="00A128A0"/>
    <w:rsid w:val="00A14AF8"/>
    <w:rsid w:val="00A15423"/>
    <w:rsid w:val="00A159BD"/>
    <w:rsid w:val="00A16FBC"/>
    <w:rsid w:val="00A23087"/>
    <w:rsid w:val="00A23AFA"/>
    <w:rsid w:val="00A2582F"/>
    <w:rsid w:val="00A2779C"/>
    <w:rsid w:val="00A31B3E"/>
    <w:rsid w:val="00A3276D"/>
    <w:rsid w:val="00A343CA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6D11"/>
    <w:rsid w:val="00A62347"/>
    <w:rsid w:val="00A632F2"/>
    <w:rsid w:val="00A64664"/>
    <w:rsid w:val="00A65947"/>
    <w:rsid w:val="00A701A5"/>
    <w:rsid w:val="00A718C8"/>
    <w:rsid w:val="00A731D9"/>
    <w:rsid w:val="00A7362D"/>
    <w:rsid w:val="00A768E2"/>
    <w:rsid w:val="00A8489E"/>
    <w:rsid w:val="00A900B3"/>
    <w:rsid w:val="00A90389"/>
    <w:rsid w:val="00A90B80"/>
    <w:rsid w:val="00A962B7"/>
    <w:rsid w:val="00AA2ECB"/>
    <w:rsid w:val="00AA2ED9"/>
    <w:rsid w:val="00AA38B4"/>
    <w:rsid w:val="00AB02A7"/>
    <w:rsid w:val="00AB04BB"/>
    <w:rsid w:val="00AB1A0B"/>
    <w:rsid w:val="00AB4261"/>
    <w:rsid w:val="00AB4F60"/>
    <w:rsid w:val="00AB6897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0792"/>
    <w:rsid w:val="00B217D5"/>
    <w:rsid w:val="00B22766"/>
    <w:rsid w:val="00B231E5"/>
    <w:rsid w:val="00B2347A"/>
    <w:rsid w:val="00B2578B"/>
    <w:rsid w:val="00B31FD3"/>
    <w:rsid w:val="00B338C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207"/>
    <w:rsid w:val="00B769EB"/>
    <w:rsid w:val="00B80B54"/>
    <w:rsid w:val="00B811C7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57DA"/>
    <w:rsid w:val="00BD16DE"/>
    <w:rsid w:val="00BD2179"/>
    <w:rsid w:val="00BD3D6D"/>
    <w:rsid w:val="00BD43A2"/>
    <w:rsid w:val="00BD4A94"/>
    <w:rsid w:val="00BD4F4D"/>
    <w:rsid w:val="00BD644E"/>
    <w:rsid w:val="00BE203A"/>
    <w:rsid w:val="00BE3508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171B9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7AB"/>
    <w:rsid w:val="00C94C52"/>
    <w:rsid w:val="00CA0F04"/>
    <w:rsid w:val="00CA1896"/>
    <w:rsid w:val="00CA1D72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6851"/>
    <w:rsid w:val="00CD1007"/>
    <w:rsid w:val="00CD1704"/>
    <w:rsid w:val="00CD2487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377B"/>
    <w:rsid w:val="00CF4206"/>
    <w:rsid w:val="00CF5371"/>
    <w:rsid w:val="00CF694A"/>
    <w:rsid w:val="00CF7730"/>
    <w:rsid w:val="00D00144"/>
    <w:rsid w:val="00D005AC"/>
    <w:rsid w:val="00D01FDD"/>
    <w:rsid w:val="00D0323A"/>
    <w:rsid w:val="00D0559F"/>
    <w:rsid w:val="00D064B5"/>
    <w:rsid w:val="00D077E9"/>
    <w:rsid w:val="00D141D5"/>
    <w:rsid w:val="00D16873"/>
    <w:rsid w:val="00D22D94"/>
    <w:rsid w:val="00D24D39"/>
    <w:rsid w:val="00D253FC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9223B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71B4"/>
    <w:rsid w:val="00E30260"/>
    <w:rsid w:val="00E317D6"/>
    <w:rsid w:val="00E31CA0"/>
    <w:rsid w:val="00E31FC4"/>
    <w:rsid w:val="00E45AF6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B19"/>
    <w:rsid w:val="00E74C20"/>
    <w:rsid w:val="00E75773"/>
    <w:rsid w:val="00E75F46"/>
    <w:rsid w:val="00E767A8"/>
    <w:rsid w:val="00E80217"/>
    <w:rsid w:val="00E81B40"/>
    <w:rsid w:val="00E825CB"/>
    <w:rsid w:val="00E86482"/>
    <w:rsid w:val="00E9074D"/>
    <w:rsid w:val="00E9452B"/>
    <w:rsid w:val="00EA2A48"/>
    <w:rsid w:val="00EA5071"/>
    <w:rsid w:val="00EA6947"/>
    <w:rsid w:val="00EA6995"/>
    <w:rsid w:val="00EA79FF"/>
    <w:rsid w:val="00EA7AC9"/>
    <w:rsid w:val="00EB19CA"/>
    <w:rsid w:val="00EB5422"/>
    <w:rsid w:val="00EB6A5B"/>
    <w:rsid w:val="00EB7152"/>
    <w:rsid w:val="00EC1900"/>
    <w:rsid w:val="00EC2060"/>
    <w:rsid w:val="00EC3D05"/>
    <w:rsid w:val="00ED33ED"/>
    <w:rsid w:val="00ED5899"/>
    <w:rsid w:val="00EE1625"/>
    <w:rsid w:val="00EE17AF"/>
    <w:rsid w:val="00EE7036"/>
    <w:rsid w:val="00EF555B"/>
    <w:rsid w:val="00EF7847"/>
    <w:rsid w:val="00EF7EE0"/>
    <w:rsid w:val="00F027BB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5C6"/>
    <w:rsid w:val="00F34FA3"/>
    <w:rsid w:val="00F362C6"/>
    <w:rsid w:val="00F37DE6"/>
    <w:rsid w:val="00F4154D"/>
    <w:rsid w:val="00F449D5"/>
    <w:rsid w:val="00F46F0E"/>
    <w:rsid w:val="00F47E32"/>
    <w:rsid w:val="00F51E42"/>
    <w:rsid w:val="00F52D27"/>
    <w:rsid w:val="00F53295"/>
    <w:rsid w:val="00F555CD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2E89"/>
    <w:rsid w:val="00F9313F"/>
    <w:rsid w:val="00FA08D8"/>
    <w:rsid w:val="00FA1972"/>
    <w:rsid w:val="00FA7055"/>
    <w:rsid w:val="00FB1E4F"/>
    <w:rsid w:val="00FB7875"/>
    <w:rsid w:val="00FC00CF"/>
    <w:rsid w:val="00FC150E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  <w:rsid w:val="00FF608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273</TotalTime>
  <Pages>13</Pages>
  <Words>378</Words>
  <Characters>2084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78</cp:revision>
  <cp:lastPrinted>2022-01-24T19:55:00Z</cp:lastPrinted>
  <dcterms:created xsi:type="dcterms:W3CDTF">2023-04-19T06:37:00Z</dcterms:created>
  <dcterms:modified xsi:type="dcterms:W3CDTF">2023-04-27T07:54:00Z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