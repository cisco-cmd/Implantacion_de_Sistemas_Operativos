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FDFF"/>
  <w:body>
    <w:p w14:paraId="4A2E57AD" w14:textId="33FC2121" w:rsidR="00D077E9" w:rsidRDefault="0091562F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0608" behindDoc="1" locked="0" layoutInCell="1" allowOverlap="1" wp14:anchorId="596611C9" wp14:editId="06AC4589">
            <wp:simplePos x="0" y="0"/>
            <wp:positionH relativeFrom="page">
              <wp:posOffset>-8734036</wp:posOffset>
            </wp:positionH>
            <wp:positionV relativeFrom="paragraph">
              <wp:posOffset>-1139228</wp:posOffset>
            </wp:positionV>
            <wp:extent cx="21424426" cy="12050973"/>
            <wp:effectExtent l="0" t="0" r="6985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426" cy="120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6E00CB3E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F81EA7B" w:rsidR="00D077E9" w:rsidRDefault="00C11906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69A9E64C">
                      <wp:simplePos x="0" y="0"/>
                      <wp:positionH relativeFrom="page">
                        <wp:posOffset>167640</wp:posOffset>
                      </wp:positionH>
                      <wp:positionV relativeFrom="paragraph">
                        <wp:posOffset>180975</wp:posOffset>
                      </wp:positionV>
                      <wp:extent cx="3314700" cy="100965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470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595381F" w:rsidR="00D077E9" w:rsidRPr="000E1A27" w:rsidRDefault="00614CCC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</w:pPr>
                                  <w:r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WINDOWS SERVER</w:t>
                                  </w:r>
                                  <w:r w:rsidR="00905B39" w:rsidRPr="000E1A27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 xml:space="preserve">: </w:t>
                                  </w:r>
                                  <w:r w:rsidR="00C11906">
                                    <w:rPr>
                                      <w:rFonts w:ascii="Poppins" w:hAnsi="Poppins" w:cs="Poppins"/>
                                      <w:color w:val="2E6FF2"/>
                                      <w:sz w:val="44"/>
                                      <w:szCs w:val="44"/>
                                      <w:lang w:bidi="es-ES"/>
                                    </w:rPr>
                                    <w:t>PERFILES DE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3.2pt;margin-top:14.25pt;width:261pt;height:79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" filled="f" stroked="f" strokeweight=".5pt">
                      <v:textbox>
                        <w:txbxContent>
                          <w:p w14:paraId="6E4B0DF9" w14:textId="4595381F" w:rsidR="00D077E9" w:rsidRPr="000E1A27" w:rsidRDefault="00614CCC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</w:pPr>
                            <w:r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WINDOWS SERVER</w:t>
                            </w:r>
                            <w:r w:rsidR="00905B39" w:rsidRPr="000E1A27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 xml:space="preserve">: </w:t>
                            </w:r>
                            <w:r w:rsidR="00C11906">
                              <w:rPr>
                                <w:rFonts w:ascii="Poppins" w:hAnsi="Poppins" w:cs="Poppins"/>
                                <w:color w:val="2E6FF2"/>
                                <w:sz w:val="44"/>
                                <w:szCs w:val="44"/>
                                <w:lang w:bidi="es-ES"/>
                              </w:rPr>
                              <w:t>PERFILES DE USUARIO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F30AFC">
              <w:rPr>
                <w:noProof/>
              </w:rPr>
              <w:drawing>
                <wp:anchor distT="0" distB="0" distL="114300" distR="114300" simplePos="0" relativeHeight="251781632" behindDoc="0" locked="0" layoutInCell="1" allowOverlap="1" wp14:anchorId="49890423" wp14:editId="4CC6072C">
                  <wp:simplePos x="0" y="0"/>
                  <wp:positionH relativeFrom="column">
                    <wp:posOffset>496267</wp:posOffset>
                  </wp:positionH>
                  <wp:positionV relativeFrom="paragraph">
                    <wp:posOffset>2119630</wp:posOffset>
                  </wp:positionV>
                  <wp:extent cx="2647666" cy="2647666"/>
                  <wp:effectExtent l="0" t="0" r="635" b="63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666" cy="264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4C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5FE5448E">
                      <wp:simplePos x="0" y="0"/>
                      <wp:positionH relativeFrom="column">
                        <wp:posOffset>220971</wp:posOffset>
                      </wp:positionH>
                      <wp:positionV relativeFrom="paragraph">
                        <wp:posOffset>1270635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4C5A51" id="Rectángulo: esquinas redondeadas 18" o:spid="_x0000_s1026" style="position:absolute;margin-left:17.4pt;margin-top:100.0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" fillcolor="#2e6ff2" strokecolor="#2e6ff2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4BCFEC9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33400" t="571500" r="537845" b="5905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10000">
                                    <a:srgbClr val="CDE4F3">
                                      <a:alpha val="80000"/>
                                    </a:srgbClr>
                                  </a:gs>
                                  <a:gs pos="31000">
                                    <a:srgbClr val="CDE4F3">
                                      <a:alpha val="80000"/>
                                    </a:srgbClr>
                                  </a:gs>
                                  <a:gs pos="80000">
                                    <a:srgbClr val="CDE4F3">
                                      <a:alpha val="98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chemeClr val="tx1">
                                    <a:alpha val="60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951860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" fillcolor="#cde4f3" stroked="f" strokeweight="2pt">
                      <v:fill opacity="64225f" color2="#cde4f3" o:opacity2="52428f" focus="10%" type="gradient"/>
                      <v:shadow on="t" type="perspective" color="#0f0d29 [3213]" opacity="39321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F30AFC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F30AFC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</w:rPr>
                                  </w:pPr>
                                  <w:r w:rsidRPr="00F30AFC">
                                    <w:rPr>
                                      <w:rFonts w:ascii="Poppins" w:hAnsi="Poppins" w:cs="Poppins"/>
                                      <w:color w:val="2E6FF2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F30AFC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F30AFC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</w:rPr>
                            </w:pPr>
                            <w:r w:rsidRPr="00F30AFC">
                              <w:rPr>
                                <w:rFonts w:ascii="Poppins" w:hAnsi="Poppins" w:cs="Poppins"/>
                                <w:color w:val="2E6FF2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5AA59B6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2E6FF2"/>
                              </a:solidFill>
                              <a:ln>
                                <a:solidFill>
                                  <a:srgbClr val="2E6FF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BF1DC9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" fillcolor="#2e6ff2" strokecolor="#2e6ff2" strokeweight="2pt"/>
                  </w:pict>
                </mc:Fallback>
              </mc:AlternateContent>
            </w:r>
          </w:p>
        </w:tc>
      </w:tr>
    </w:tbl>
    <w:p w14:paraId="117C6B58" w14:textId="675F0876" w:rsidR="003E4416" w:rsidRPr="00C5391B" w:rsidRDefault="0099752F" w:rsidP="00C5391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54FAB9D2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266700" t="304800" r="266700" b="2324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35000"/>
                          </a:scheme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25B9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" fillcolor="#061f57 [2415]" stroked="f" strokeweight="2pt">
                <v:fill opacity="22873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F0A905A" w14:textId="77777777" w:rsidR="00C5391B" w:rsidRDefault="00C5391B" w:rsidP="00B924E5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C5391B">
        <w:rPr>
          <w:rFonts w:ascii="Poppins" w:eastAsia="Calibri" w:hAnsi="Poppins" w:cs="Poppins"/>
          <w:b/>
          <w:bCs/>
          <w:color w:val="2053E4"/>
        </w:rPr>
        <w:lastRenderedPageBreak/>
        <w:t>¿Qué son los perfiles?</w:t>
      </w:r>
    </w:p>
    <w:p w14:paraId="329CCA34" w14:textId="2C510A6B" w:rsidR="00C5391B" w:rsidRDefault="00C5391B" w:rsidP="00C5391B">
      <w:pPr>
        <w:pStyle w:val="TEXTO"/>
        <w:ind w:left="360"/>
        <w:rPr>
          <w:rFonts w:ascii="Leelawadee" w:eastAsia="Calibri" w:hAnsi="Leelawadee" w:cs="Leelawadee"/>
        </w:rPr>
      </w:pPr>
    </w:p>
    <w:p w14:paraId="43C8CCF4" w14:textId="0735427B" w:rsidR="002765B0" w:rsidRDefault="002765B0" w:rsidP="00C5391B">
      <w:pPr>
        <w:pStyle w:val="TEXTO"/>
        <w:ind w:left="360"/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L</w:t>
      </w:r>
      <w:r w:rsidRPr="002765B0">
        <w:rPr>
          <w:rFonts w:ascii="Leelawadee" w:eastAsia="Calibri" w:hAnsi="Leelawadee" w:cs="Leelawadee"/>
        </w:rPr>
        <w:t xml:space="preserve">os perfiles de usuario </w:t>
      </w:r>
      <w:r w:rsidR="00544DEC">
        <w:rPr>
          <w:rFonts w:ascii="Leelawadee" w:eastAsia="Calibri" w:hAnsi="Leelawadee" w:cs="Leelawadee"/>
        </w:rPr>
        <w:t xml:space="preserve">son aquellos que contienen </w:t>
      </w:r>
      <w:r w:rsidRPr="002765B0">
        <w:rPr>
          <w:rFonts w:ascii="Leelawadee" w:eastAsia="Calibri" w:hAnsi="Leelawadee" w:cs="Leelawadee"/>
        </w:rPr>
        <w:t>la configuración del entorno de trabajo de cada usuario en el equipo local.</w:t>
      </w:r>
    </w:p>
    <w:p w14:paraId="7F0FB776" w14:textId="77777777" w:rsidR="002765B0" w:rsidRPr="00C5391B" w:rsidRDefault="002765B0" w:rsidP="00C5391B">
      <w:pPr>
        <w:pStyle w:val="TEXTO"/>
        <w:ind w:left="360"/>
        <w:rPr>
          <w:rFonts w:ascii="Leelawadee" w:eastAsia="Calibri" w:hAnsi="Leelawadee" w:cs="Leelawadee" w:hint="cs"/>
        </w:rPr>
      </w:pPr>
    </w:p>
    <w:p w14:paraId="73508B8F" w14:textId="77777777" w:rsidR="00C5391B" w:rsidRDefault="00C5391B" w:rsidP="00B924E5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C5391B">
        <w:rPr>
          <w:rFonts w:ascii="Poppins" w:eastAsia="Calibri" w:hAnsi="Poppins" w:cs="Poppins"/>
          <w:b/>
          <w:bCs/>
          <w:color w:val="2053E4"/>
        </w:rPr>
        <w:t>Tipos de perfiles</w:t>
      </w:r>
    </w:p>
    <w:p w14:paraId="25ADEBC7" w14:textId="77777777" w:rsidR="00C5391B" w:rsidRPr="00C33B47" w:rsidRDefault="00C5391B" w:rsidP="00C5391B">
      <w:pPr>
        <w:pStyle w:val="Prrafodelista"/>
        <w:rPr>
          <w:rFonts w:ascii="Poppins" w:eastAsia="Calibri" w:hAnsi="Poppins" w:cs="Poppins"/>
          <w:b/>
          <w:bCs/>
          <w:color w:val="2053E4"/>
          <w:sz w:val="12"/>
          <w:szCs w:val="12"/>
        </w:rPr>
      </w:pPr>
    </w:p>
    <w:p w14:paraId="4EB98E64" w14:textId="794A25E6" w:rsidR="00544DEC" w:rsidRPr="00C33B47" w:rsidRDefault="00C33B47" w:rsidP="00B924E5">
      <w:pPr>
        <w:pStyle w:val="Prrafodelista"/>
        <w:numPr>
          <w:ilvl w:val="0"/>
          <w:numId w:val="2"/>
        </w:numPr>
        <w:rPr>
          <w:rFonts w:ascii="Poppins" w:eastAsia="Calibri" w:hAnsi="Poppins" w:cs="Poppins"/>
          <w:b/>
          <w:bCs/>
          <w:color w:val="2053E4"/>
        </w:rPr>
      </w:pPr>
      <w:r>
        <w:rPr>
          <w:rFonts w:ascii="Leelawadee" w:eastAsia="Calibri" w:hAnsi="Leelawadee" w:cs="Leelawadee"/>
        </w:rPr>
        <w:t>Perfil de usuario local.</w:t>
      </w:r>
    </w:p>
    <w:p w14:paraId="16E2B6F5" w14:textId="30AB22BB" w:rsidR="00C33B47" w:rsidRPr="00C33B47" w:rsidRDefault="00C33B47" w:rsidP="00B924E5">
      <w:pPr>
        <w:pStyle w:val="Prrafodelista"/>
        <w:numPr>
          <w:ilvl w:val="0"/>
          <w:numId w:val="2"/>
        </w:numPr>
        <w:rPr>
          <w:rFonts w:ascii="Poppins" w:eastAsia="Calibri" w:hAnsi="Poppins" w:cs="Poppins"/>
          <w:b/>
          <w:bCs/>
          <w:color w:val="2053E4"/>
        </w:rPr>
      </w:pPr>
      <w:r>
        <w:rPr>
          <w:rFonts w:ascii="Leelawadee" w:eastAsia="Calibri" w:hAnsi="Leelawadee" w:cs="Leelawadee"/>
        </w:rPr>
        <w:t>Perfil de usuario móvil.</w:t>
      </w:r>
    </w:p>
    <w:p w14:paraId="739B74DF" w14:textId="03823481" w:rsidR="00C33B47" w:rsidRPr="00C33B47" w:rsidRDefault="00C33B47" w:rsidP="00B924E5">
      <w:pPr>
        <w:pStyle w:val="Prrafodelista"/>
        <w:numPr>
          <w:ilvl w:val="0"/>
          <w:numId w:val="2"/>
        </w:numPr>
        <w:rPr>
          <w:rFonts w:ascii="Poppins" w:eastAsia="Calibri" w:hAnsi="Poppins" w:cs="Poppins"/>
          <w:b/>
          <w:bCs/>
          <w:color w:val="2053E4"/>
        </w:rPr>
      </w:pPr>
      <w:r>
        <w:rPr>
          <w:rFonts w:ascii="Leelawadee" w:eastAsia="Calibri" w:hAnsi="Leelawadee" w:cs="Leelawadee"/>
        </w:rPr>
        <w:t>Perfil de usuario obligatorio.</w:t>
      </w:r>
    </w:p>
    <w:p w14:paraId="62863A0D" w14:textId="51823E80" w:rsidR="00C33B47" w:rsidRPr="00C33B47" w:rsidRDefault="00C33B47" w:rsidP="00B924E5">
      <w:pPr>
        <w:pStyle w:val="Prrafodelista"/>
        <w:numPr>
          <w:ilvl w:val="0"/>
          <w:numId w:val="2"/>
        </w:numPr>
        <w:rPr>
          <w:rFonts w:ascii="Poppins" w:eastAsia="Calibri" w:hAnsi="Poppins" w:cs="Poppins"/>
          <w:b/>
          <w:bCs/>
          <w:color w:val="2053E4"/>
        </w:rPr>
      </w:pPr>
      <w:r>
        <w:rPr>
          <w:rFonts w:ascii="Leelawadee" w:eastAsia="Calibri" w:hAnsi="Leelawadee" w:cs="Leelawadee"/>
        </w:rPr>
        <w:t>Perfil de usuario temporal.</w:t>
      </w:r>
    </w:p>
    <w:p w14:paraId="1F239AB8" w14:textId="116E2E60" w:rsidR="00C33B47" w:rsidRDefault="00C33B47" w:rsidP="00B924E5">
      <w:pPr>
        <w:pStyle w:val="Prrafodelista"/>
        <w:numPr>
          <w:ilvl w:val="0"/>
          <w:numId w:val="2"/>
        </w:numPr>
        <w:rPr>
          <w:rFonts w:ascii="Poppins" w:eastAsia="Calibri" w:hAnsi="Poppins" w:cs="Poppins"/>
          <w:b/>
          <w:bCs/>
          <w:color w:val="2053E4"/>
        </w:rPr>
      </w:pPr>
      <w:r>
        <w:rPr>
          <w:rFonts w:ascii="Leelawadee" w:eastAsia="Calibri" w:hAnsi="Leelawadee" w:cs="Leelawadee"/>
        </w:rPr>
        <w:t xml:space="preserve">Perfil de usuario </w:t>
      </w:r>
      <w:proofErr w:type="spellStart"/>
      <w:r>
        <w:rPr>
          <w:rFonts w:ascii="Leelawadee" w:eastAsia="Calibri" w:hAnsi="Leelawadee" w:cs="Leelawadee"/>
        </w:rPr>
        <w:t>super-obligatorio</w:t>
      </w:r>
      <w:proofErr w:type="spellEnd"/>
      <w:r>
        <w:rPr>
          <w:rFonts w:ascii="Leelawadee" w:eastAsia="Calibri" w:hAnsi="Leelawadee" w:cs="Leelawadee"/>
        </w:rPr>
        <w:t>.</w:t>
      </w:r>
    </w:p>
    <w:p w14:paraId="31D07890" w14:textId="77777777" w:rsidR="00C5391B" w:rsidRPr="00C33B47" w:rsidRDefault="00C5391B" w:rsidP="00C5391B">
      <w:pPr>
        <w:pStyle w:val="TEXTO"/>
        <w:ind w:left="360"/>
        <w:rPr>
          <w:rFonts w:ascii="Poppins" w:eastAsia="Calibri" w:hAnsi="Poppins" w:cs="Poppins"/>
          <w:b/>
          <w:bCs/>
          <w:color w:val="2053E4"/>
          <w:sz w:val="16"/>
          <w:szCs w:val="16"/>
        </w:rPr>
      </w:pPr>
    </w:p>
    <w:p w14:paraId="7406D5FF" w14:textId="77777777" w:rsidR="00C5391B" w:rsidRDefault="00C5391B" w:rsidP="00B924E5">
      <w:pPr>
        <w:pStyle w:val="TEXTO"/>
        <w:numPr>
          <w:ilvl w:val="0"/>
          <w:numId w:val="1"/>
        </w:numPr>
        <w:rPr>
          <w:rFonts w:ascii="Poppins" w:eastAsia="Calibri" w:hAnsi="Poppins" w:cs="Poppins"/>
          <w:b/>
          <w:bCs/>
          <w:color w:val="2053E4"/>
        </w:rPr>
      </w:pPr>
      <w:r w:rsidRPr="00C5391B">
        <w:rPr>
          <w:rFonts w:ascii="Poppins" w:eastAsia="Calibri" w:hAnsi="Poppins" w:cs="Poppins"/>
          <w:b/>
          <w:bCs/>
          <w:color w:val="2053E4"/>
        </w:rPr>
        <w:t>Resume con tus palabras como crear perfiles móviles y perfiles obligatorios</w:t>
      </w:r>
    </w:p>
    <w:p w14:paraId="1F4992FC" w14:textId="77777777" w:rsidR="00C5391B" w:rsidRPr="00DA3F89" w:rsidRDefault="00C5391B" w:rsidP="00C5391B">
      <w:pPr>
        <w:pStyle w:val="TEXTO"/>
        <w:ind w:left="360"/>
        <w:rPr>
          <w:rFonts w:ascii="Poppins" w:eastAsia="Calibri" w:hAnsi="Poppins" w:cs="Poppins"/>
          <w:b/>
          <w:bCs/>
          <w:color w:val="2053E4"/>
          <w:sz w:val="14"/>
          <w:szCs w:val="14"/>
        </w:rPr>
      </w:pPr>
    </w:p>
    <w:p w14:paraId="1DD279B8" w14:textId="77777777" w:rsidR="003A736D" w:rsidRPr="00A16F18" w:rsidRDefault="003A736D" w:rsidP="003A736D">
      <w:pPr>
        <w:pStyle w:val="TEXTO"/>
        <w:ind w:left="360"/>
        <w:rPr>
          <w:rFonts w:ascii="Leelawadee" w:eastAsia="Calibri" w:hAnsi="Leelawadee" w:cs="Leelawadee"/>
          <w:color w:val="082A75" w:themeColor="text2"/>
        </w:rPr>
      </w:pPr>
      <w:r w:rsidRPr="00A16F18">
        <w:rPr>
          <w:rFonts w:ascii="Leelawadee" w:eastAsia="Calibri" w:hAnsi="Leelawadee" w:cs="Leelawadee"/>
          <w:b/>
          <w:bCs/>
          <w:color w:val="082A75" w:themeColor="text2"/>
        </w:rPr>
        <w:t>Perfiles móviles</w:t>
      </w:r>
      <w:r w:rsidRPr="00A16F18">
        <w:rPr>
          <w:rFonts w:ascii="Leelawadee" w:eastAsia="Calibri" w:hAnsi="Leelawadee" w:cs="Leelawadee"/>
          <w:color w:val="082A75" w:themeColor="text2"/>
        </w:rPr>
        <w:t>:</w:t>
      </w:r>
    </w:p>
    <w:p w14:paraId="2E943793" w14:textId="77777777" w:rsidR="003A736D" w:rsidRPr="003A736D" w:rsidRDefault="003A736D" w:rsidP="003A736D">
      <w:pPr>
        <w:pStyle w:val="TEXTO"/>
        <w:ind w:left="360"/>
        <w:rPr>
          <w:rFonts w:ascii="Leelawadee" w:eastAsia="Calibri" w:hAnsi="Leelawadee" w:cs="Leelawadee"/>
        </w:rPr>
      </w:pPr>
    </w:p>
    <w:p w14:paraId="2C2937E0" w14:textId="76AC96A8" w:rsidR="003A736D" w:rsidRPr="003A736D" w:rsidRDefault="003D6FC2" w:rsidP="00B924E5">
      <w:pPr>
        <w:pStyle w:val="TEXTO"/>
        <w:numPr>
          <w:ilvl w:val="0"/>
          <w:numId w:val="3"/>
        </w:numPr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Primero se s</w:t>
      </w:r>
      <w:r w:rsidR="003A736D" w:rsidRPr="003A736D">
        <w:rPr>
          <w:rFonts w:ascii="Leelawadee" w:eastAsia="Calibri" w:hAnsi="Leelawadee" w:cs="Leelawadee"/>
        </w:rPr>
        <w:t xml:space="preserve">elecciona el usuario </w:t>
      </w:r>
      <w:r>
        <w:rPr>
          <w:rFonts w:ascii="Leelawadee" w:eastAsia="Calibri" w:hAnsi="Leelawadee" w:cs="Leelawadee"/>
        </w:rPr>
        <w:t>de</w:t>
      </w:r>
      <w:r w:rsidR="003A736D" w:rsidRPr="003A736D">
        <w:rPr>
          <w:rFonts w:ascii="Leelawadee" w:eastAsia="Calibri" w:hAnsi="Leelawadee" w:cs="Leelawadee"/>
        </w:rPr>
        <w:t xml:space="preserve"> Active </w:t>
      </w:r>
      <w:proofErr w:type="spellStart"/>
      <w:r w:rsidR="003A736D" w:rsidRPr="003A736D">
        <w:rPr>
          <w:rFonts w:ascii="Leelawadee" w:eastAsia="Calibri" w:hAnsi="Leelawadee" w:cs="Leelawadee"/>
        </w:rPr>
        <w:t>Directory</w:t>
      </w:r>
      <w:proofErr w:type="spellEnd"/>
      <w:r w:rsidR="003A736D" w:rsidRPr="003A736D">
        <w:rPr>
          <w:rFonts w:ascii="Leelawadee" w:eastAsia="Calibri" w:hAnsi="Leelawadee" w:cs="Leelawadee"/>
        </w:rPr>
        <w:t>.</w:t>
      </w:r>
    </w:p>
    <w:p w14:paraId="44514848" w14:textId="4EEF50BF" w:rsidR="003A736D" w:rsidRPr="003A736D" w:rsidRDefault="003D6FC2" w:rsidP="00B924E5">
      <w:pPr>
        <w:pStyle w:val="TEXTO"/>
        <w:numPr>
          <w:ilvl w:val="0"/>
          <w:numId w:val="3"/>
        </w:numPr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Vete a las propiedades del usuario</w:t>
      </w:r>
      <w:r w:rsidR="003A736D" w:rsidRPr="003A736D">
        <w:rPr>
          <w:rFonts w:ascii="Leelawadee" w:eastAsia="Calibri" w:hAnsi="Leelawadee" w:cs="Leelawadee"/>
        </w:rPr>
        <w:t>.</w:t>
      </w:r>
    </w:p>
    <w:p w14:paraId="7D4EC151" w14:textId="01D8A921" w:rsidR="003A736D" w:rsidRPr="003A736D" w:rsidRDefault="003A736D" w:rsidP="00B924E5">
      <w:pPr>
        <w:pStyle w:val="TEXTO"/>
        <w:numPr>
          <w:ilvl w:val="0"/>
          <w:numId w:val="3"/>
        </w:numPr>
        <w:rPr>
          <w:rFonts w:ascii="Leelawadee" w:eastAsia="Calibri" w:hAnsi="Leelawadee" w:cs="Leelawadee"/>
        </w:rPr>
      </w:pPr>
      <w:r w:rsidRPr="003A736D">
        <w:rPr>
          <w:rFonts w:ascii="Leelawadee" w:eastAsia="Calibri" w:hAnsi="Leelawadee" w:cs="Leelawadee"/>
        </w:rPr>
        <w:t xml:space="preserve">En la pestaña </w:t>
      </w:r>
      <w:r w:rsidR="003D6FC2">
        <w:rPr>
          <w:rFonts w:ascii="Leelawadee" w:eastAsia="Calibri" w:hAnsi="Leelawadee" w:cs="Leelawadee"/>
        </w:rPr>
        <w:t xml:space="preserve">de perfil, </w:t>
      </w:r>
      <w:r w:rsidRPr="003A736D">
        <w:rPr>
          <w:rFonts w:ascii="Leelawadee" w:eastAsia="Calibri" w:hAnsi="Leelawadee" w:cs="Leelawadee"/>
        </w:rPr>
        <w:t xml:space="preserve">especifica la ubicación del servidor de archivos en el campo </w:t>
      </w:r>
      <w:r w:rsidR="003D6FC2">
        <w:rPr>
          <w:rFonts w:ascii="Leelawadee" w:eastAsia="Calibri" w:hAnsi="Leelawadee" w:cs="Leelawadee"/>
        </w:rPr>
        <w:t>ruta del perfil.</w:t>
      </w:r>
    </w:p>
    <w:p w14:paraId="515B29C6" w14:textId="77777777" w:rsidR="003A736D" w:rsidRPr="003A736D" w:rsidRDefault="003A736D" w:rsidP="00B924E5">
      <w:pPr>
        <w:pStyle w:val="TEXTO"/>
        <w:numPr>
          <w:ilvl w:val="0"/>
          <w:numId w:val="3"/>
        </w:numPr>
        <w:rPr>
          <w:rFonts w:ascii="Leelawadee" w:eastAsia="Calibri" w:hAnsi="Leelawadee" w:cs="Leelawadee"/>
        </w:rPr>
      </w:pPr>
      <w:r w:rsidRPr="003A736D">
        <w:rPr>
          <w:rFonts w:ascii="Leelawadee" w:eastAsia="Calibri" w:hAnsi="Leelawadee" w:cs="Leelawadee"/>
        </w:rPr>
        <w:t>Asegúrate de que el usuario tenga permisos de lectura y escritura en la ubicación del perfil móvil.</w:t>
      </w:r>
    </w:p>
    <w:p w14:paraId="315E79C1" w14:textId="77777777" w:rsidR="003A736D" w:rsidRDefault="003A736D" w:rsidP="00B924E5">
      <w:pPr>
        <w:pStyle w:val="TEXTO"/>
        <w:numPr>
          <w:ilvl w:val="0"/>
          <w:numId w:val="3"/>
        </w:numPr>
        <w:rPr>
          <w:rFonts w:ascii="Leelawadee" w:eastAsia="Calibri" w:hAnsi="Leelawadee" w:cs="Leelawadee"/>
        </w:rPr>
      </w:pPr>
      <w:r w:rsidRPr="003A736D">
        <w:rPr>
          <w:rFonts w:ascii="Leelawadee" w:eastAsia="Calibri" w:hAnsi="Leelawadee" w:cs="Leelawadee"/>
        </w:rPr>
        <w:t>Guarda los cambios y cierra la ventana de propiedades.</w:t>
      </w:r>
    </w:p>
    <w:p w14:paraId="0E4EC441" w14:textId="77777777" w:rsidR="003D6FC2" w:rsidRPr="003A736D" w:rsidRDefault="003D6FC2" w:rsidP="004A13DB">
      <w:pPr>
        <w:pStyle w:val="TEXTO"/>
        <w:rPr>
          <w:rFonts w:ascii="Leelawadee" w:eastAsia="Calibri" w:hAnsi="Leelawadee" w:cs="Leelawadee"/>
        </w:rPr>
      </w:pPr>
    </w:p>
    <w:p w14:paraId="1071BF60" w14:textId="77777777" w:rsidR="003A736D" w:rsidRPr="00A16F18" w:rsidRDefault="003A736D" w:rsidP="003A736D">
      <w:pPr>
        <w:pStyle w:val="TEXTO"/>
        <w:ind w:left="360"/>
        <w:rPr>
          <w:rFonts w:ascii="Leelawadee" w:eastAsia="Calibri" w:hAnsi="Leelawadee" w:cs="Leelawadee"/>
          <w:color w:val="082A75" w:themeColor="text2"/>
        </w:rPr>
      </w:pPr>
      <w:r w:rsidRPr="00A16F18">
        <w:rPr>
          <w:rFonts w:ascii="Leelawadee" w:eastAsia="Calibri" w:hAnsi="Leelawadee" w:cs="Leelawadee"/>
          <w:b/>
          <w:bCs/>
          <w:color w:val="082A75" w:themeColor="text2"/>
        </w:rPr>
        <w:t>Perfiles obligatorios</w:t>
      </w:r>
      <w:r w:rsidRPr="00A16F18">
        <w:rPr>
          <w:rFonts w:ascii="Leelawadee" w:eastAsia="Calibri" w:hAnsi="Leelawadee" w:cs="Leelawadee"/>
          <w:color w:val="082A75" w:themeColor="text2"/>
        </w:rPr>
        <w:t>:</w:t>
      </w:r>
    </w:p>
    <w:p w14:paraId="76C78CAE" w14:textId="77777777" w:rsidR="003A736D" w:rsidRPr="003A736D" w:rsidRDefault="003A736D" w:rsidP="00A075F8">
      <w:pPr>
        <w:pStyle w:val="TEXTO"/>
        <w:ind w:left="360"/>
        <w:rPr>
          <w:rFonts w:ascii="Leelawadee" w:eastAsia="Calibri" w:hAnsi="Leelawadee" w:cs="Leelawadee"/>
        </w:rPr>
      </w:pPr>
    </w:p>
    <w:p w14:paraId="4C26FE54" w14:textId="55911859" w:rsidR="003A736D" w:rsidRPr="003A736D" w:rsidRDefault="003A736D" w:rsidP="00B924E5">
      <w:pPr>
        <w:pStyle w:val="TEXTO"/>
        <w:numPr>
          <w:ilvl w:val="0"/>
          <w:numId w:val="4"/>
        </w:numPr>
        <w:rPr>
          <w:rFonts w:ascii="Leelawadee" w:eastAsia="Calibri" w:hAnsi="Leelawadee" w:cs="Leelawadee"/>
        </w:rPr>
      </w:pPr>
      <w:r w:rsidRPr="003A736D">
        <w:rPr>
          <w:rFonts w:ascii="Leelawadee" w:eastAsia="Calibri" w:hAnsi="Leelawadee" w:cs="Leelawadee"/>
        </w:rPr>
        <w:t xml:space="preserve">Renombra </w:t>
      </w:r>
      <w:r w:rsidR="0064204C">
        <w:rPr>
          <w:rFonts w:ascii="Leelawadee" w:eastAsia="Calibri" w:hAnsi="Leelawadee" w:cs="Leelawadee"/>
        </w:rPr>
        <w:t>el fichero NTUSER.DAT</w:t>
      </w:r>
      <w:r w:rsidRPr="003A736D">
        <w:rPr>
          <w:rFonts w:ascii="Leelawadee" w:eastAsia="Calibri" w:hAnsi="Leelawadee" w:cs="Leelawadee"/>
        </w:rPr>
        <w:t xml:space="preserve"> del perfil de usuario con la extensión </w:t>
      </w:r>
      <w:proofErr w:type="gramStart"/>
      <w:r w:rsidRPr="003A736D">
        <w:rPr>
          <w:rFonts w:ascii="Leelawadee" w:eastAsia="Calibri" w:hAnsi="Leelawadee" w:cs="Leelawadee"/>
        </w:rPr>
        <w:t>".</w:t>
      </w:r>
      <w:proofErr w:type="spellStart"/>
      <w:r w:rsidRPr="003A736D">
        <w:rPr>
          <w:rFonts w:ascii="Leelawadee" w:eastAsia="Calibri" w:hAnsi="Leelawadee" w:cs="Leelawadee"/>
        </w:rPr>
        <w:t>man</w:t>
      </w:r>
      <w:proofErr w:type="spellEnd"/>
      <w:proofErr w:type="gramEnd"/>
      <w:r w:rsidRPr="003A736D">
        <w:rPr>
          <w:rFonts w:ascii="Leelawadee" w:eastAsia="Calibri" w:hAnsi="Leelawadee" w:cs="Leelawadee"/>
        </w:rPr>
        <w:t>" (por ejemplo, "</w:t>
      </w:r>
      <w:r w:rsidR="0064204C">
        <w:rPr>
          <w:rFonts w:ascii="Leelawadee" w:eastAsia="Calibri" w:hAnsi="Leelawadee" w:cs="Leelawadee"/>
        </w:rPr>
        <w:t>NTUSER.DAT</w:t>
      </w:r>
      <w:r w:rsidRPr="003A736D">
        <w:rPr>
          <w:rFonts w:ascii="Leelawadee" w:eastAsia="Calibri" w:hAnsi="Leelawadee" w:cs="Leelawadee"/>
        </w:rPr>
        <w:t>").</w:t>
      </w:r>
    </w:p>
    <w:p w14:paraId="515AA460" w14:textId="522AB664" w:rsidR="003A736D" w:rsidRPr="003A736D" w:rsidRDefault="0064204C" w:rsidP="00B924E5">
      <w:pPr>
        <w:pStyle w:val="TEXTO"/>
        <w:numPr>
          <w:ilvl w:val="0"/>
          <w:numId w:val="4"/>
        </w:numPr>
        <w:rPr>
          <w:rFonts w:ascii="Leelawadee" w:eastAsia="Calibri" w:hAnsi="Leelawadee" w:cs="Leelawadee"/>
        </w:rPr>
      </w:pPr>
      <w:r>
        <w:rPr>
          <w:rFonts w:ascii="Leelawadee" w:eastAsia="Calibri" w:hAnsi="Leelawadee" w:cs="Leelawadee"/>
        </w:rPr>
        <w:t>Si no puedes, dale a la carpeta permisos de control total al administrador.</w:t>
      </w:r>
    </w:p>
    <w:p w14:paraId="07ECA1B5" w14:textId="4619ABF9" w:rsidR="008B6384" w:rsidRPr="008B6384" w:rsidRDefault="0064204C" w:rsidP="00B924E5">
      <w:pPr>
        <w:pStyle w:val="Prrafodelista"/>
        <w:numPr>
          <w:ilvl w:val="0"/>
          <w:numId w:val="4"/>
        </w:numPr>
        <w:jc w:val="both"/>
        <w:rPr>
          <w:rFonts w:ascii="Leelawadee" w:eastAsia="Calibri" w:hAnsi="Leelawadee" w:cs="Leelawadee"/>
        </w:rPr>
      </w:pPr>
      <w:r w:rsidRPr="008B6384">
        <w:rPr>
          <w:rFonts w:ascii="Leelawadee" w:eastAsia="Calibri" w:hAnsi="Leelawadee" w:cs="Leelawadee"/>
        </w:rPr>
        <w:t>Si iniciamos el cliente, cualquier cambio o modificación en el usuario</w:t>
      </w:r>
      <w:r w:rsidR="008B6384" w:rsidRPr="008B6384">
        <w:rPr>
          <w:rFonts w:ascii="Leelawadee" w:eastAsia="Calibri" w:hAnsi="Leelawadee" w:cs="Leelawadee"/>
        </w:rPr>
        <w:t xml:space="preserve"> </w:t>
      </w:r>
      <w:r w:rsidR="008B6384">
        <w:rPr>
          <w:rFonts w:ascii="Leelawadee" w:eastAsia="Calibri" w:hAnsi="Leelawadee" w:cs="Leelawadee"/>
        </w:rPr>
        <w:t>p</w:t>
      </w:r>
      <w:r w:rsidR="008B6384" w:rsidRPr="008B6384">
        <w:rPr>
          <w:rFonts w:ascii="Leelawadee" w:eastAsia="Calibri" w:hAnsi="Leelawadee" w:cs="Leelawadee"/>
        </w:rPr>
        <w:t>arecerá que</w:t>
      </w:r>
      <w:r w:rsidR="008B6384">
        <w:rPr>
          <w:rFonts w:ascii="Leelawadee" w:eastAsia="Calibri" w:hAnsi="Leelawadee" w:cs="Leelawadee"/>
        </w:rPr>
        <w:t xml:space="preserve"> </w:t>
      </w:r>
      <w:r w:rsidR="008B6384" w:rsidRPr="008B6384">
        <w:rPr>
          <w:rFonts w:ascii="Leelawadee" w:eastAsia="Calibri" w:hAnsi="Leelawadee" w:cs="Leelawadee"/>
        </w:rPr>
        <w:t>tienen efecto, pero cuando acabes la sesión y vuelvas a entrar, habrán desaparecido.</w:t>
      </w:r>
    </w:p>
    <w:p w14:paraId="15AC8219" w14:textId="77777777" w:rsidR="004B15D2" w:rsidRDefault="004B15D2" w:rsidP="00131A8E">
      <w:pPr>
        <w:pStyle w:val="TEXTO"/>
        <w:rPr>
          <w:rFonts w:ascii="Leelawadee" w:eastAsia="Calibri" w:hAnsi="Leelawadee" w:cs="Leelawadee"/>
        </w:rPr>
      </w:pPr>
    </w:p>
    <w:p w14:paraId="670B4CA9" w14:textId="77777777" w:rsidR="004A13DB" w:rsidRDefault="004A13DB" w:rsidP="00131A8E">
      <w:pPr>
        <w:pStyle w:val="TEXTO"/>
        <w:rPr>
          <w:rFonts w:ascii="Leelawadee" w:eastAsia="Calibri" w:hAnsi="Leelawadee" w:cs="Leelawadee"/>
        </w:rPr>
      </w:pPr>
    </w:p>
    <w:p w14:paraId="17C4BBA4" w14:textId="77777777" w:rsidR="004A13DB" w:rsidRDefault="004A13DB" w:rsidP="00131A8E">
      <w:pPr>
        <w:pStyle w:val="TEXTO"/>
        <w:rPr>
          <w:rFonts w:ascii="Leelawadee" w:eastAsia="Calibri" w:hAnsi="Leelawadee" w:cs="Leelawadee"/>
        </w:rPr>
      </w:pPr>
    </w:p>
    <w:p w14:paraId="6EC030B3" w14:textId="77777777" w:rsidR="004A13DB" w:rsidRDefault="004A13DB" w:rsidP="00131A8E">
      <w:pPr>
        <w:pStyle w:val="TEXTO"/>
        <w:rPr>
          <w:rFonts w:ascii="Leelawadee" w:eastAsia="Calibri" w:hAnsi="Leelawadee" w:cs="Leelawadee"/>
        </w:rPr>
      </w:pPr>
    </w:p>
    <w:p w14:paraId="106A93A2" w14:textId="77777777" w:rsidR="004B15D2" w:rsidRPr="004B15D2" w:rsidRDefault="004B15D2" w:rsidP="00B924E5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0070C0"/>
        </w:rPr>
      </w:pPr>
      <w:r w:rsidRPr="004B15D2">
        <w:rPr>
          <w:rFonts w:ascii="Poppins" w:eastAsia="Calibri" w:hAnsi="Poppins" w:cs="Poppins"/>
          <w:b/>
          <w:bCs/>
          <w:color w:val="0070C0"/>
        </w:rPr>
        <w:lastRenderedPageBreak/>
        <w:t xml:space="preserve">Crear un perfil móvil para cada uno de los usuarios del AD en c:/perfiles </w:t>
      </w:r>
    </w:p>
    <w:p w14:paraId="40F4EA4B" w14:textId="41DF472E" w:rsidR="004B15D2" w:rsidRPr="004A13DB" w:rsidRDefault="004B15D2" w:rsidP="004B15D2">
      <w:pPr>
        <w:pStyle w:val="TEXTO"/>
        <w:ind w:left="720"/>
        <w:rPr>
          <w:rFonts w:ascii="Leelawadee" w:eastAsia="Calibri" w:hAnsi="Leelawadee" w:cs="Leelawadee" w:hint="cs"/>
        </w:rPr>
      </w:pPr>
    </w:p>
    <w:p w14:paraId="3587D1CA" w14:textId="77777777" w:rsidR="004B15D2" w:rsidRPr="004A13DB" w:rsidRDefault="004B15D2" w:rsidP="00B924E5">
      <w:pPr>
        <w:pStyle w:val="TEXTO"/>
        <w:numPr>
          <w:ilvl w:val="1"/>
          <w:numId w:val="5"/>
        </w:numPr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  <w:bCs/>
        </w:rPr>
        <w:t xml:space="preserve">Crearemos una </w:t>
      </w:r>
      <w:r w:rsidRPr="004A13DB">
        <w:rPr>
          <w:rFonts w:ascii="Leelawadee" w:eastAsia="Calibri" w:hAnsi="Leelawadee" w:cs="Leelawadee" w:hint="cs"/>
          <w:b/>
        </w:rPr>
        <w:t>carpeta con el nombre Perfiles</w:t>
      </w:r>
      <w:r w:rsidRPr="004A13DB">
        <w:rPr>
          <w:rFonts w:ascii="Leelawadee" w:eastAsia="Calibri" w:hAnsi="Leelawadee" w:cs="Leelawadee" w:hint="cs"/>
          <w:bCs/>
        </w:rPr>
        <w:t xml:space="preserve"> en el servidor en la unidad c:/</w:t>
      </w:r>
    </w:p>
    <w:p w14:paraId="01E05928" w14:textId="34B1AA01" w:rsidR="00E5599A" w:rsidRPr="004A13DB" w:rsidRDefault="00E5599A" w:rsidP="00E5599A">
      <w:pPr>
        <w:pStyle w:val="TEXTO"/>
        <w:ind w:left="1080"/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drawing>
          <wp:inline distT="0" distB="0" distL="0" distR="0" wp14:anchorId="1ED3AB47" wp14:editId="579C58E5">
            <wp:extent cx="3154326" cy="2462655"/>
            <wp:effectExtent l="152400" t="152400" r="370205" b="3568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5627" cy="2471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8076D" w14:textId="77777777" w:rsidR="004B15D2" w:rsidRPr="004A13DB" w:rsidRDefault="004B15D2" w:rsidP="00B924E5">
      <w:pPr>
        <w:pStyle w:val="TEXTO"/>
        <w:numPr>
          <w:ilvl w:val="1"/>
          <w:numId w:val="5"/>
        </w:numPr>
        <w:rPr>
          <w:rFonts w:ascii="Leelawadee" w:eastAsia="Calibri" w:hAnsi="Leelawadee" w:cs="Leelawadee" w:hint="cs"/>
          <w:bCs/>
        </w:rPr>
      </w:pPr>
      <w:r w:rsidRPr="004A13DB">
        <w:rPr>
          <w:rFonts w:ascii="Leelawadee" w:eastAsia="Calibri" w:hAnsi="Leelawadee" w:cs="Leelawadee" w:hint="cs"/>
          <w:bCs/>
        </w:rPr>
        <w:t>Compartiremos la carpeta con todos los miembros del dominio</w:t>
      </w:r>
    </w:p>
    <w:p w14:paraId="20F9CF9E" w14:textId="6CFCFF1F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  <w:r w:rsidRPr="004A13DB">
        <w:rPr>
          <w:rFonts w:ascii="Leelawadee" w:eastAsia="Calibri" w:hAnsi="Leelawadee" w:cs="Leelawadee" w:hint="cs"/>
          <w:bCs/>
        </w:rPr>
        <w:drawing>
          <wp:anchor distT="0" distB="0" distL="114300" distR="114300" simplePos="0" relativeHeight="251784704" behindDoc="0" locked="0" layoutInCell="1" allowOverlap="1" wp14:anchorId="4CA204F6" wp14:editId="43B139F1">
            <wp:simplePos x="0" y="0"/>
            <wp:positionH relativeFrom="column">
              <wp:posOffset>3647809</wp:posOffset>
            </wp:positionH>
            <wp:positionV relativeFrom="paragraph">
              <wp:posOffset>275590</wp:posOffset>
            </wp:positionV>
            <wp:extent cx="2570836" cy="2511188"/>
            <wp:effectExtent l="152400" t="152400" r="363220" b="36576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36" cy="2511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0AD0946" w14:textId="4FC8FF75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  <w:r w:rsidRPr="004A13DB">
        <w:rPr>
          <w:rFonts w:ascii="Leelawadee" w:eastAsia="Calibri" w:hAnsi="Leelawadee" w:cs="Leelawadee" w:hint="cs"/>
          <w:bCs/>
        </w:rPr>
        <w:drawing>
          <wp:anchor distT="0" distB="0" distL="114300" distR="114300" simplePos="0" relativeHeight="251783680" behindDoc="0" locked="0" layoutInCell="1" allowOverlap="1" wp14:anchorId="59D4450B" wp14:editId="6EEE4E80">
            <wp:simplePos x="0" y="0"/>
            <wp:positionH relativeFrom="column">
              <wp:posOffset>546735</wp:posOffset>
            </wp:positionH>
            <wp:positionV relativeFrom="paragraph">
              <wp:posOffset>162028</wp:posOffset>
            </wp:positionV>
            <wp:extent cx="3154325" cy="1599384"/>
            <wp:effectExtent l="152400" t="152400" r="370205" b="3632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325" cy="1599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70032" w14:textId="2BFFB63B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5B68ECD1" w14:textId="0E7AF551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5AF27C51" w14:textId="23564E68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1F2053E8" w14:textId="22A8F2A0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43133AA1" w14:textId="77777777" w:rsidR="004A13DB" w:rsidRDefault="004A13DB" w:rsidP="00003E81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3B0DB0FF" w14:textId="724699D8" w:rsidR="00003E81" w:rsidRPr="004A13DB" w:rsidRDefault="00003E81" w:rsidP="00003E81">
      <w:pPr>
        <w:pStyle w:val="TEXTO"/>
        <w:ind w:left="1080"/>
        <w:rPr>
          <w:rFonts w:ascii="Leelawadee" w:eastAsia="Calibri" w:hAnsi="Leelawadee" w:cs="Leelawadee" w:hint="cs"/>
          <w:bCs/>
        </w:rPr>
      </w:pPr>
    </w:p>
    <w:p w14:paraId="112C9AB2" w14:textId="73456C9A" w:rsidR="00111AF9" w:rsidRDefault="00111AF9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63AB922F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4250BB32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240D2467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0363924F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3342FF12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33050954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36328582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57D1A5A4" w14:textId="77777777" w:rsidR="004A13DB" w:rsidRDefault="004A13DB" w:rsidP="00111AF9">
      <w:pPr>
        <w:pStyle w:val="TEXTO"/>
        <w:ind w:left="1080"/>
        <w:rPr>
          <w:rFonts w:ascii="Leelawadee" w:eastAsia="Calibri" w:hAnsi="Leelawadee" w:cs="Leelawadee"/>
          <w:bCs/>
        </w:rPr>
      </w:pPr>
    </w:p>
    <w:p w14:paraId="5E7CBA40" w14:textId="77777777" w:rsidR="004A13DB" w:rsidRPr="004A13DB" w:rsidRDefault="004A13DB" w:rsidP="00111AF9">
      <w:pPr>
        <w:pStyle w:val="TEXTO"/>
        <w:ind w:left="1080"/>
        <w:rPr>
          <w:rFonts w:ascii="Leelawadee" w:eastAsia="Calibri" w:hAnsi="Leelawadee" w:cs="Leelawadee" w:hint="cs"/>
          <w:bCs/>
        </w:rPr>
      </w:pPr>
    </w:p>
    <w:p w14:paraId="707667C2" w14:textId="77777777" w:rsidR="004B15D2" w:rsidRPr="004A13DB" w:rsidRDefault="004B15D2" w:rsidP="00B924E5">
      <w:pPr>
        <w:pStyle w:val="TEXTO"/>
        <w:numPr>
          <w:ilvl w:val="1"/>
          <w:numId w:val="5"/>
        </w:numPr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lastRenderedPageBreak/>
        <w:t>Creamos el perfil para cada usuario</w:t>
      </w:r>
    </w:p>
    <w:p w14:paraId="09777FEE" w14:textId="77777777" w:rsidR="004B15D2" w:rsidRPr="004A13DB" w:rsidRDefault="004B15D2" w:rsidP="00B924E5">
      <w:pPr>
        <w:pStyle w:val="TEXTO"/>
        <w:numPr>
          <w:ilvl w:val="2"/>
          <w:numId w:val="5"/>
        </w:numPr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t xml:space="preserve">Consola Usuarios y equipos de Active </w:t>
      </w:r>
      <w:proofErr w:type="spellStart"/>
      <w:r w:rsidRPr="004A13DB">
        <w:rPr>
          <w:rFonts w:ascii="Leelawadee" w:eastAsia="Calibri" w:hAnsi="Leelawadee" w:cs="Leelawadee" w:hint="cs"/>
        </w:rPr>
        <w:t>Directory</w:t>
      </w:r>
      <w:proofErr w:type="spellEnd"/>
      <w:r w:rsidRPr="004A13DB">
        <w:rPr>
          <w:rFonts w:ascii="Leelawadee" w:eastAsia="Calibri" w:hAnsi="Leelawadee" w:cs="Leelawadee" w:hint="cs"/>
        </w:rPr>
        <w:t>/usuario/propiedades/perfil</w:t>
      </w:r>
    </w:p>
    <w:p w14:paraId="48738A14" w14:textId="77777777" w:rsidR="004B15D2" w:rsidRPr="004A13DB" w:rsidRDefault="004B15D2" w:rsidP="00B924E5">
      <w:pPr>
        <w:pStyle w:val="TEXTO"/>
        <w:numPr>
          <w:ilvl w:val="2"/>
          <w:numId w:val="5"/>
        </w:numPr>
        <w:rPr>
          <w:rStyle w:val="Hipervnculo"/>
          <w:rFonts w:ascii="Leelawadee" w:eastAsia="Calibri" w:hAnsi="Leelawadee" w:cs="Leelawadee" w:hint="cs"/>
          <w:color w:val="auto"/>
          <w:u w:val="none"/>
        </w:rPr>
      </w:pPr>
      <w:r w:rsidRPr="004A13DB">
        <w:rPr>
          <w:rFonts w:ascii="Leelawadee" w:eastAsia="Calibri" w:hAnsi="Leelawadee" w:cs="Leelawadee" w:hint="cs"/>
        </w:rPr>
        <w:t xml:space="preserve">Ruta </w:t>
      </w:r>
      <w:hyperlink r:id="rId14" w:history="1">
        <w:r w:rsidRPr="004A13DB">
          <w:rPr>
            <w:rStyle w:val="Hipervnculo"/>
            <w:rFonts w:ascii="Leelawadee" w:eastAsia="Calibri" w:hAnsi="Leelawadee" w:cs="Leelawadee" w:hint="cs"/>
          </w:rPr>
          <w:t>\\servidor\perfiles\%username%</w:t>
        </w:r>
      </w:hyperlink>
    </w:p>
    <w:p w14:paraId="239D870A" w14:textId="093C8DE6" w:rsidR="007E1E19" w:rsidRPr="004A13DB" w:rsidRDefault="007E1E19" w:rsidP="007E1E19">
      <w:pPr>
        <w:pStyle w:val="TEXTO"/>
        <w:ind w:left="1416"/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drawing>
          <wp:inline distT="0" distB="0" distL="0" distR="0" wp14:anchorId="731C5E55" wp14:editId="5F02D3A7">
            <wp:extent cx="4153480" cy="1838582"/>
            <wp:effectExtent l="152400" t="152400" r="361950" b="3714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38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F8626" w14:textId="559C3694" w:rsidR="00965F2E" w:rsidRPr="004A13DB" w:rsidRDefault="00965F2E" w:rsidP="007E1E19">
      <w:pPr>
        <w:pStyle w:val="TEXTO"/>
        <w:ind w:left="1416"/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drawing>
          <wp:inline distT="0" distB="0" distL="0" distR="0" wp14:anchorId="64E6AA53" wp14:editId="194C0181">
            <wp:extent cx="4210638" cy="1810003"/>
            <wp:effectExtent l="152400" t="152400" r="361950" b="3619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1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84C68" w14:textId="77777777" w:rsidR="00965F2E" w:rsidRPr="004A13DB" w:rsidRDefault="00965F2E" w:rsidP="007E1E19">
      <w:pPr>
        <w:pStyle w:val="TEXTO"/>
        <w:ind w:left="1416"/>
        <w:rPr>
          <w:rFonts w:ascii="Leelawadee" w:eastAsia="Calibri" w:hAnsi="Leelawadee" w:cs="Leelawadee" w:hint="cs"/>
        </w:rPr>
      </w:pPr>
    </w:p>
    <w:p w14:paraId="1664958A" w14:textId="77777777" w:rsidR="00965F2E" w:rsidRPr="004A13DB" w:rsidRDefault="00965F2E" w:rsidP="007E1E19">
      <w:pPr>
        <w:pStyle w:val="TEXTO"/>
        <w:ind w:left="1416"/>
        <w:rPr>
          <w:rFonts w:ascii="Leelawadee" w:eastAsia="Calibri" w:hAnsi="Leelawadee" w:cs="Leelawadee" w:hint="cs"/>
        </w:rPr>
      </w:pPr>
    </w:p>
    <w:p w14:paraId="6E2E3AA0" w14:textId="77777777" w:rsidR="00965F2E" w:rsidRPr="004A13DB" w:rsidRDefault="00965F2E" w:rsidP="007E1E19">
      <w:pPr>
        <w:pStyle w:val="TEXTO"/>
        <w:ind w:left="1416"/>
        <w:rPr>
          <w:rFonts w:ascii="Leelawadee" w:eastAsia="Calibri" w:hAnsi="Leelawadee" w:cs="Leelawadee" w:hint="cs"/>
        </w:rPr>
      </w:pPr>
    </w:p>
    <w:p w14:paraId="59919493" w14:textId="77777777" w:rsidR="00965F2E" w:rsidRDefault="00965F2E" w:rsidP="007E1E19">
      <w:pPr>
        <w:pStyle w:val="TEXTO"/>
        <w:ind w:left="1416"/>
        <w:rPr>
          <w:rFonts w:eastAsia="Calibri"/>
        </w:rPr>
      </w:pPr>
    </w:p>
    <w:p w14:paraId="6025F142" w14:textId="77777777" w:rsidR="00965F2E" w:rsidRDefault="00965F2E" w:rsidP="007E1E19">
      <w:pPr>
        <w:pStyle w:val="TEXTO"/>
        <w:ind w:left="1416"/>
        <w:rPr>
          <w:rFonts w:eastAsia="Calibri"/>
        </w:rPr>
      </w:pPr>
    </w:p>
    <w:p w14:paraId="26B7919C" w14:textId="77777777" w:rsidR="00965F2E" w:rsidRDefault="00965F2E" w:rsidP="007E1E19">
      <w:pPr>
        <w:pStyle w:val="TEXTO"/>
        <w:ind w:left="1416"/>
        <w:rPr>
          <w:rFonts w:eastAsia="Calibri"/>
        </w:rPr>
      </w:pPr>
    </w:p>
    <w:p w14:paraId="70B53C7F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45D8671D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6F86D6E4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42ADE6CF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5353571B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528628B9" w14:textId="77777777" w:rsidR="004A13DB" w:rsidRDefault="004A13DB" w:rsidP="007E1E19">
      <w:pPr>
        <w:pStyle w:val="TEXTO"/>
        <w:ind w:left="1416"/>
        <w:rPr>
          <w:rFonts w:eastAsia="Calibri"/>
        </w:rPr>
      </w:pPr>
    </w:p>
    <w:p w14:paraId="71F3EB31" w14:textId="77777777" w:rsidR="00965F2E" w:rsidRDefault="00965F2E" w:rsidP="007E1E19">
      <w:pPr>
        <w:pStyle w:val="TEXTO"/>
        <w:ind w:left="1416"/>
        <w:rPr>
          <w:rFonts w:eastAsia="Calibri"/>
        </w:rPr>
      </w:pPr>
    </w:p>
    <w:p w14:paraId="1384F916" w14:textId="160B65A6" w:rsidR="004B15D2" w:rsidRPr="004B15D2" w:rsidRDefault="004B15D2" w:rsidP="00B924E5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0070C0"/>
        </w:rPr>
      </w:pPr>
      <w:r w:rsidRPr="004B15D2">
        <w:rPr>
          <w:rFonts w:ascii="Poppins" w:eastAsia="Calibri" w:hAnsi="Poppins" w:cs="Poppins"/>
          <w:b/>
          <w:bCs/>
          <w:color w:val="0070C0"/>
        </w:rPr>
        <w:lastRenderedPageBreak/>
        <w:t>Verifica los perfiles</w:t>
      </w:r>
    </w:p>
    <w:p w14:paraId="6F546FF8" w14:textId="452EC45A" w:rsidR="004B15D2" w:rsidRDefault="004B15D2" w:rsidP="00B924E5">
      <w:pPr>
        <w:pStyle w:val="TEXTO"/>
        <w:numPr>
          <w:ilvl w:val="1"/>
          <w:numId w:val="5"/>
        </w:numPr>
        <w:rPr>
          <w:rFonts w:ascii="Leelawadee" w:eastAsia="Calibri" w:hAnsi="Leelawadee" w:cs="Leelawadee"/>
        </w:rPr>
      </w:pPr>
      <w:r w:rsidRPr="004A13DB">
        <w:rPr>
          <w:rFonts w:ascii="Leelawadee" w:eastAsia="Calibri" w:hAnsi="Leelawadee" w:cs="Leelawadee" w:hint="cs"/>
        </w:rPr>
        <w:t>Inicia sesión e</w:t>
      </w:r>
      <w:r w:rsidR="004C46F2" w:rsidRPr="004A13DB">
        <w:rPr>
          <w:rFonts w:ascii="Leelawadee" w:eastAsia="Calibri" w:hAnsi="Leelawadee" w:cs="Leelawadee" w:hint="cs"/>
        </w:rPr>
        <w:t>n</w:t>
      </w:r>
      <w:r w:rsidRPr="004A13DB">
        <w:rPr>
          <w:rFonts w:ascii="Leelawadee" w:eastAsia="Calibri" w:hAnsi="Leelawadee" w:cs="Leelawadee" w:hint="cs"/>
        </w:rPr>
        <w:t xml:space="preserve"> un cliente con dos usuarios</w:t>
      </w:r>
    </w:p>
    <w:p w14:paraId="50E62E07" w14:textId="12390161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  <w:r w:rsidRPr="009B201F">
        <w:rPr>
          <w:rFonts w:ascii="Leelawadee" w:eastAsia="Calibri" w:hAnsi="Leelawadee" w:cs="Leelawadee"/>
        </w:rPr>
        <w:drawing>
          <wp:anchor distT="0" distB="0" distL="114300" distR="114300" simplePos="0" relativeHeight="251786752" behindDoc="0" locked="0" layoutInCell="1" allowOverlap="1" wp14:anchorId="2DE825A4" wp14:editId="29EA524D">
            <wp:simplePos x="0" y="0"/>
            <wp:positionH relativeFrom="column">
              <wp:posOffset>3714293</wp:posOffset>
            </wp:positionH>
            <wp:positionV relativeFrom="paragraph">
              <wp:posOffset>201422</wp:posOffset>
            </wp:positionV>
            <wp:extent cx="2330658" cy="2759990"/>
            <wp:effectExtent l="152400" t="152400" r="355600" b="36449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92" cy="2778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F7D">
        <w:rPr>
          <w:rFonts w:ascii="Leelawadee" w:eastAsia="Calibri" w:hAnsi="Leelawadee" w:cs="Leelawadee"/>
        </w:rPr>
        <w:drawing>
          <wp:anchor distT="0" distB="0" distL="114300" distR="114300" simplePos="0" relativeHeight="251785728" behindDoc="0" locked="0" layoutInCell="1" allowOverlap="1" wp14:anchorId="38EEA940" wp14:editId="63F58E47">
            <wp:simplePos x="0" y="0"/>
            <wp:positionH relativeFrom="column">
              <wp:posOffset>677265</wp:posOffset>
            </wp:positionH>
            <wp:positionV relativeFrom="paragraph">
              <wp:posOffset>192024</wp:posOffset>
            </wp:positionV>
            <wp:extent cx="2701259" cy="2775098"/>
            <wp:effectExtent l="152400" t="152400" r="366395" b="36830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59" cy="277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CB23F6" w14:textId="5F77CE7A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0A19681E" w14:textId="4CF2A76A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45A384FF" w14:textId="77777777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7127E1E8" w14:textId="69B578EA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384C62D5" w14:textId="1468AA3C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55A1DC3F" w14:textId="1C96C3C2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249F02A0" w14:textId="77777777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11CCB331" w14:textId="77777777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11AA78EE" w14:textId="7404C7F5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69D5D74F" w14:textId="77777777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7FC5F432" w14:textId="64746022" w:rsidR="009B201F" w:rsidRDefault="009B201F" w:rsidP="00DA0F7D">
      <w:pPr>
        <w:pStyle w:val="TEXTO"/>
        <w:ind w:left="1080"/>
        <w:rPr>
          <w:rFonts w:ascii="Leelawadee" w:eastAsia="Calibri" w:hAnsi="Leelawadee" w:cs="Leelawadee"/>
        </w:rPr>
      </w:pPr>
    </w:p>
    <w:p w14:paraId="62B02520" w14:textId="584796A9" w:rsidR="009B201F" w:rsidRPr="004A13DB" w:rsidRDefault="009B201F" w:rsidP="00DA0F7D">
      <w:pPr>
        <w:pStyle w:val="TEXTO"/>
        <w:ind w:left="1080"/>
        <w:rPr>
          <w:rFonts w:ascii="Leelawadee" w:eastAsia="Calibri" w:hAnsi="Leelawadee" w:cs="Leelawadee" w:hint="cs"/>
        </w:rPr>
      </w:pPr>
    </w:p>
    <w:p w14:paraId="15587907" w14:textId="77777777" w:rsidR="004B15D2" w:rsidRPr="004A13DB" w:rsidRDefault="004B15D2" w:rsidP="00B924E5">
      <w:pPr>
        <w:pStyle w:val="TEXTO"/>
        <w:numPr>
          <w:ilvl w:val="1"/>
          <w:numId w:val="5"/>
        </w:numPr>
        <w:rPr>
          <w:rFonts w:ascii="Leelawadee" w:eastAsia="Calibri" w:hAnsi="Leelawadee" w:cs="Leelawadee" w:hint="cs"/>
        </w:rPr>
      </w:pPr>
      <w:r w:rsidRPr="004A13DB">
        <w:rPr>
          <w:rFonts w:ascii="Leelawadee" w:eastAsia="Calibri" w:hAnsi="Leelawadee" w:cs="Leelawadee" w:hint="cs"/>
        </w:rPr>
        <w:t>Verifica que en el servidor se han creado sus perfiles (dentro de la carpeta perfiles)</w:t>
      </w:r>
    </w:p>
    <w:p w14:paraId="6E1A7655" w14:textId="10DA102D" w:rsidR="00C33B47" w:rsidRDefault="00073EFF" w:rsidP="00D05D5A">
      <w:pPr>
        <w:pStyle w:val="TEXTO"/>
        <w:ind w:left="1080"/>
        <w:rPr>
          <w:rFonts w:eastAsia="Calibri"/>
        </w:rPr>
      </w:pPr>
      <w:r w:rsidRPr="00073EFF">
        <w:rPr>
          <w:rFonts w:eastAsia="Calibri"/>
        </w:rPr>
        <w:drawing>
          <wp:anchor distT="0" distB="0" distL="114300" distR="114300" simplePos="0" relativeHeight="251782656" behindDoc="0" locked="0" layoutInCell="1" allowOverlap="1" wp14:anchorId="74E88E8E" wp14:editId="5D581C41">
            <wp:simplePos x="0" y="0"/>
            <wp:positionH relativeFrom="margin">
              <wp:posOffset>1050290</wp:posOffset>
            </wp:positionH>
            <wp:positionV relativeFrom="paragraph">
              <wp:posOffset>76200</wp:posOffset>
            </wp:positionV>
            <wp:extent cx="4554220" cy="1866265"/>
            <wp:effectExtent l="152400" t="152400" r="360680" b="36258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86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8D9">
        <w:rPr>
          <w:rFonts w:eastAsia="Calibri"/>
        </w:rPr>
        <w:br w:type="textWrapping" w:clear="all"/>
      </w:r>
    </w:p>
    <w:p w14:paraId="094ED707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695B9BE3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72D01414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7DF23B19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2AB6934D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0DC936B8" w14:textId="77777777" w:rsidR="009B201F" w:rsidRDefault="009B201F" w:rsidP="00D05D5A">
      <w:pPr>
        <w:pStyle w:val="TEXTO"/>
        <w:ind w:left="1080"/>
        <w:rPr>
          <w:rFonts w:eastAsia="Calibri"/>
        </w:rPr>
      </w:pPr>
    </w:p>
    <w:p w14:paraId="1D624AAE" w14:textId="77777777" w:rsidR="009B201F" w:rsidRPr="00D05D5A" w:rsidRDefault="009B201F" w:rsidP="00D05D5A">
      <w:pPr>
        <w:pStyle w:val="TEXTO"/>
        <w:ind w:left="1080"/>
        <w:rPr>
          <w:rFonts w:eastAsia="Calibri"/>
        </w:rPr>
      </w:pPr>
    </w:p>
    <w:p w14:paraId="029CF773" w14:textId="24BB2854" w:rsidR="00C825C8" w:rsidRPr="00C825C8" w:rsidRDefault="00C825C8" w:rsidP="00B924E5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0070C0"/>
        </w:rPr>
      </w:pPr>
      <w:r w:rsidRPr="00C825C8">
        <w:rPr>
          <w:rFonts w:ascii="Poppins" w:eastAsia="Calibri" w:hAnsi="Poppins" w:cs="Poppins"/>
          <w:b/>
          <w:bCs/>
          <w:color w:val="0070C0"/>
        </w:rPr>
        <w:lastRenderedPageBreak/>
        <w:t>Crear un perfil obligatorio para uno de los usuarios del dominio. (Deberá tener un perfil móvil)</w:t>
      </w:r>
    </w:p>
    <w:p w14:paraId="5ACDB365" w14:textId="760F3FD9" w:rsidR="00C825C8" w:rsidRPr="004A13DB" w:rsidRDefault="00C825C8" w:rsidP="00B924E5">
      <w:pPr>
        <w:numPr>
          <w:ilvl w:val="1"/>
          <w:numId w:val="5"/>
        </w:numPr>
        <w:shd w:val="clear" w:color="auto" w:fill="FFFFFF"/>
        <w:spacing w:after="120" w:line="477" w:lineRule="atLeast"/>
        <w:ind w:left="1440"/>
        <w:jc w:val="both"/>
        <w:rPr>
          <w:rFonts w:ascii="Leelawadee" w:hAnsi="Leelawadee" w:cs="Leelawadee" w:hint="cs"/>
          <w:b w:val="0"/>
          <w:bCs/>
          <w:color w:val="111111"/>
          <w:lang w:eastAsia="es-ES"/>
        </w:rPr>
      </w:pPr>
      <w:r w:rsidRPr="004A13DB">
        <w:rPr>
          <w:rFonts w:ascii="Leelawadee" w:hAnsi="Leelawadee" w:cs="Leelawadee" w:hint="cs"/>
          <w:b w:val="0"/>
          <w:bCs/>
          <w:color w:val="111111"/>
          <w:lang w:eastAsia="es-ES"/>
        </w:rPr>
        <w:t>Localizar el fichero NTUSER.DAT (recuerda que es oculto)</w:t>
      </w:r>
    </w:p>
    <w:p w14:paraId="297377B4" w14:textId="6C280506" w:rsidR="00D76203" w:rsidRPr="006D0A85" w:rsidRDefault="009B201F" w:rsidP="00D76203">
      <w:pPr>
        <w:shd w:val="clear" w:color="auto" w:fill="FFFFFF"/>
        <w:spacing w:after="120" w:line="477" w:lineRule="atLeast"/>
        <w:ind w:left="1440"/>
        <w:jc w:val="both"/>
        <w:rPr>
          <w:rFonts w:ascii="Arial" w:hAnsi="Arial" w:cs="Arial"/>
          <w:color w:val="111111"/>
          <w:lang w:eastAsia="es-ES"/>
        </w:rPr>
      </w:pPr>
      <w:r>
        <w:rPr>
          <w:rFonts w:ascii="Arial" w:hAnsi="Arial" w:cs="Arial"/>
          <w:noProof/>
          <w:color w:val="111111"/>
          <w:lang w:eastAsia="es-ES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805B31A" wp14:editId="7F2D88EB">
                <wp:simplePos x="0" y="0"/>
                <wp:positionH relativeFrom="column">
                  <wp:posOffset>2024482</wp:posOffset>
                </wp:positionH>
                <wp:positionV relativeFrom="paragraph">
                  <wp:posOffset>2994965</wp:posOffset>
                </wp:positionV>
                <wp:extent cx="841248" cy="146304"/>
                <wp:effectExtent l="0" t="0" r="16510" b="2540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48F62" id="Rectángulo 61" o:spid="_x0000_s1026" style="position:absolute;margin-left:159.4pt;margin-top:235.8pt;width:66.25pt;height:11.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" filled="f" strokecolor="red" strokeweight="2pt"/>
            </w:pict>
          </mc:Fallback>
        </mc:AlternateContent>
      </w:r>
      <w:r w:rsidR="00D76203" w:rsidRPr="00D76203">
        <w:rPr>
          <w:rFonts w:ascii="Arial" w:hAnsi="Arial" w:cs="Arial"/>
          <w:color w:val="111111"/>
          <w:lang w:eastAsia="es-ES"/>
        </w:rPr>
        <w:drawing>
          <wp:inline distT="0" distB="0" distL="0" distR="0" wp14:anchorId="0A52167B" wp14:editId="11DEF2C4">
            <wp:extent cx="2766365" cy="3099519"/>
            <wp:effectExtent l="152400" t="152400" r="358140" b="3676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424" cy="3118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80183" w14:textId="6AFD27BA" w:rsidR="00C825C8" w:rsidRPr="004A13DB" w:rsidRDefault="00C825C8" w:rsidP="00B924E5">
      <w:pPr>
        <w:numPr>
          <w:ilvl w:val="1"/>
          <w:numId w:val="5"/>
        </w:numPr>
        <w:shd w:val="clear" w:color="auto" w:fill="FFFFFF"/>
        <w:spacing w:after="120" w:line="477" w:lineRule="atLeast"/>
        <w:ind w:left="1440"/>
        <w:jc w:val="both"/>
        <w:rPr>
          <w:rFonts w:ascii="Leelawadee" w:hAnsi="Leelawadee" w:cs="Leelawadee" w:hint="cs"/>
          <w:b w:val="0"/>
          <w:bCs/>
          <w:color w:val="111111"/>
          <w:lang w:eastAsia="es-ES"/>
        </w:rPr>
      </w:pPr>
      <w:r w:rsidRPr="004A13DB">
        <w:rPr>
          <w:rFonts w:ascii="Leelawadee" w:hAnsi="Leelawadee" w:cs="Leelawadee" w:hint="cs"/>
          <w:b w:val="0"/>
          <w:bCs/>
          <w:color w:val="111111"/>
          <w:lang w:eastAsia="es-ES"/>
        </w:rPr>
        <w:t xml:space="preserve">Cambiar la extensión del fichero </w:t>
      </w:r>
      <w:bookmarkStart w:id="0" w:name="_Hlk132718432"/>
      <w:r w:rsidRPr="004A13DB">
        <w:rPr>
          <w:rFonts w:ascii="Leelawadee" w:hAnsi="Leelawadee" w:cs="Leelawadee" w:hint="cs"/>
          <w:b w:val="0"/>
          <w:bCs/>
          <w:color w:val="111111"/>
          <w:lang w:eastAsia="es-ES"/>
        </w:rPr>
        <w:t>NTUSER.DAT a NTUSER.MAN</w:t>
      </w:r>
      <w:bookmarkEnd w:id="0"/>
      <w:r w:rsidRPr="004A13DB">
        <w:rPr>
          <w:rFonts w:ascii="Leelawadee" w:hAnsi="Leelawadee" w:cs="Leelawadee" w:hint="cs"/>
          <w:b w:val="0"/>
          <w:bCs/>
          <w:color w:val="111111"/>
          <w:lang w:eastAsia="es-ES"/>
        </w:rPr>
        <w:t xml:space="preserve">. Recuerda que debes hacer al administrador miembro del grupo </w:t>
      </w:r>
      <w:proofErr w:type="spellStart"/>
      <w:r w:rsidRPr="004A13DB">
        <w:rPr>
          <w:rFonts w:ascii="Leelawadee" w:hAnsi="Leelawadee" w:cs="Leelawadee" w:hint="cs"/>
          <w:b w:val="0"/>
          <w:bCs/>
          <w:color w:val="111111"/>
          <w:lang w:eastAsia="es-ES"/>
        </w:rPr>
        <w:t>system</w:t>
      </w:r>
      <w:proofErr w:type="spellEnd"/>
    </w:p>
    <w:p w14:paraId="08D1B89E" w14:textId="5655A6BF" w:rsidR="00F324AD" w:rsidRDefault="009B201F" w:rsidP="00F324AD">
      <w:pPr>
        <w:shd w:val="clear" w:color="auto" w:fill="FFFFFF"/>
        <w:spacing w:after="120" w:line="477" w:lineRule="atLeast"/>
        <w:ind w:left="1440"/>
        <w:jc w:val="both"/>
        <w:rPr>
          <w:rFonts w:ascii="Arial" w:hAnsi="Arial" w:cs="Arial"/>
          <w:color w:val="111111"/>
          <w:lang w:eastAsia="es-ES"/>
        </w:rPr>
      </w:pPr>
      <w:r w:rsidRPr="00950D6C">
        <w:rPr>
          <w:rFonts w:ascii="Arial" w:hAnsi="Arial" w:cs="Arial"/>
          <w:color w:val="111111"/>
          <w:lang w:eastAsia="es-ES"/>
        </w:rPr>
        <w:drawing>
          <wp:anchor distT="0" distB="0" distL="114300" distR="114300" simplePos="0" relativeHeight="251788800" behindDoc="0" locked="0" layoutInCell="1" allowOverlap="1" wp14:anchorId="3B9CC3DC" wp14:editId="2EEAD90F">
            <wp:simplePos x="0" y="0"/>
            <wp:positionH relativeFrom="margin">
              <wp:align>right</wp:align>
            </wp:positionH>
            <wp:positionV relativeFrom="paragraph">
              <wp:posOffset>69927</wp:posOffset>
            </wp:positionV>
            <wp:extent cx="2167909" cy="2347417"/>
            <wp:effectExtent l="152400" t="152400" r="365760" b="35814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09" cy="2347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4AD" w:rsidRPr="00F324AD">
        <w:rPr>
          <w:rFonts w:ascii="Arial" w:hAnsi="Arial" w:cs="Arial"/>
          <w:color w:val="111111"/>
          <w:lang w:eastAsia="es-ES"/>
        </w:rPr>
        <w:drawing>
          <wp:inline distT="0" distB="0" distL="0" distR="0" wp14:anchorId="28BA2078" wp14:editId="22EEE7BA">
            <wp:extent cx="2416449" cy="1581302"/>
            <wp:effectExtent l="152400" t="152400" r="365125" b="3619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3304" cy="1585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A99A61" w14:textId="10427EC5" w:rsidR="00950D6C" w:rsidRPr="000B555D" w:rsidRDefault="00950D6C" w:rsidP="00950D6C">
      <w:pPr>
        <w:shd w:val="clear" w:color="auto" w:fill="FFFFFF"/>
        <w:spacing w:after="120" w:line="477" w:lineRule="atLeast"/>
        <w:ind w:left="1440"/>
        <w:jc w:val="both"/>
        <w:rPr>
          <w:rFonts w:ascii="Arial" w:hAnsi="Arial" w:cs="Arial"/>
          <w:color w:val="111111"/>
          <w:lang w:eastAsia="es-ES"/>
        </w:rPr>
      </w:pPr>
    </w:p>
    <w:p w14:paraId="0F46F242" w14:textId="2FC87504" w:rsidR="0064204C" w:rsidRDefault="0064204C" w:rsidP="0064204C">
      <w:pPr>
        <w:pStyle w:val="TEXTO"/>
        <w:rPr>
          <w:rFonts w:ascii="Poppins" w:eastAsia="Calibri" w:hAnsi="Poppins" w:cs="Poppins"/>
          <w:b/>
          <w:bCs/>
          <w:color w:val="0070C0"/>
        </w:rPr>
      </w:pPr>
    </w:p>
    <w:p w14:paraId="4B500326" w14:textId="77777777" w:rsidR="0064204C" w:rsidRDefault="0064204C" w:rsidP="0064204C">
      <w:pPr>
        <w:pStyle w:val="TEXTO"/>
        <w:rPr>
          <w:rFonts w:ascii="Poppins" w:eastAsia="Calibri" w:hAnsi="Poppins" w:cs="Poppins"/>
          <w:b/>
          <w:bCs/>
          <w:color w:val="0070C0"/>
        </w:rPr>
      </w:pPr>
    </w:p>
    <w:p w14:paraId="510EC492" w14:textId="61803A3C" w:rsidR="00C825C8" w:rsidRPr="00C825C8" w:rsidRDefault="00C825C8" w:rsidP="00B924E5">
      <w:pPr>
        <w:pStyle w:val="TEXTO"/>
        <w:numPr>
          <w:ilvl w:val="0"/>
          <w:numId w:val="5"/>
        </w:numPr>
        <w:rPr>
          <w:rFonts w:ascii="Poppins" w:eastAsia="Calibri" w:hAnsi="Poppins" w:cs="Poppins"/>
          <w:b/>
          <w:bCs/>
          <w:color w:val="0070C0"/>
        </w:rPr>
      </w:pPr>
      <w:r w:rsidRPr="00C825C8">
        <w:rPr>
          <w:rFonts w:ascii="Poppins" w:eastAsia="Calibri" w:hAnsi="Poppins" w:cs="Poppins"/>
          <w:b/>
          <w:bCs/>
          <w:color w:val="0070C0"/>
        </w:rPr>
        <w:lastRenderedPageBreak/>
        <w:t xml:space="preserve">Crea un usuario con perfil obligatorio llamado </w:t>
      </w:r>
      <w:proofErr w:type="spellStart"/>
      <w:r w:rsidRPr="00C825C8">
        <w:rPr>
          <w:rFonts w:ascii="Poppins" w:eastAsia="Calibri" w:hAnsi="Poppins" w:cs="Poppins"/>
          <w:b/>
          <w:bCs/>
          <w:color w:val="0070C0"/>
        </w:rPr>
        <w:t>pperez</w:t>
      </w:r>
      <w:proofErr w:type="spellEnd"/>
    </w:p>
    <w:p w14:paraId="5B65CAA5" w14:textId="3655F4E9" w:rsidR="00C5391B" w:rsidRDefault="00C5391B" w:rsidP="00C5391B">
      <w:pPr>
        <w:pStyle w:val="TEXTO"/>
        <w:ind w:left="720"/>
        <w:rPr>
          <w:rFonts w:ascii="Poppins" w:eastAsia="Calibri" w:hAnsi="Poppins" w:cs="Poppins"/>
          <w:b/>
          <w:bCs/>
          <w:color w:val="2053E4"/>
        </w:rPr>
      </w:pPr>
    </w:p>
    <w:p w14:paraId="2BEDAAE9" w14:textId="30F613BD" w:rsidR="008B5426" w:rsidRDefault="008B542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t xml:space="preserve">Primero crearemos el usuario desde la herramienta de usuarios y grupos de Active </w:t>
      </w:r>
      <w:proofErr w:type="spellStart"/>
      <w:r>
        <w:rPr>
          <w:rFonts w:ascii="Leelawadee" w:hAnsi="Leelawadee" w:cs="Leelawadee"/>
          <w:color w:val="111111"/>
          <w:lang w:eastAsia="es-ES"/>
        </w:rPr>
        <w:t>Directory</w:t>
      </w:r>
      <w:proofErr w:type="spellEnd"/>
      <w:r>
        <w:rPr>
          <w:rFonts w:ascii="Leelawadee" w:hAnsi="Leelawadee" w:cs="Leelawadee"/>
          <w:color w:val="111111"/>
          <w:lang w:eastAsia="es-ES"/>
        </w:rPr>
        <w:t>.</w:t>
      </w:r>
    </w:p>
    <w:p w14:paraId="6034E308" w14:textId="77777777" w:rsidR="008B5426" w:rsidRDefault="008B542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07D1DA86" w14:textId="14A1171C" w:rsidR="00B23312" w:rsidRDefault="00B23312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 w:rsidRPr="00B23312">
        <w:rPr>
          <w:rFonts w:ascii="Leelawadee" w:hAnsi="Leelawadee" w:cs="Leelawadee"/>
          <w:color w:val="111111"/>
          <w:lang w:eastAsia="es-ES"/>
        </w:rPr>
        <w:drawing>
          <wp:inline distT="0" distB="0" distL="0" distR="0" wp14:anchorId="03004526" wp14:editId="151E0EC4">
            <wp:extent cx="3686689" cy="1228896"/>
            <wp:effectExtent l="152400" t="152400" r="371475" b="3714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28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96354" w14:textId="77777777" w:rsidR="008B5426" w:rsidRDefault="008B542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2800FFFE" w14:textId="29B27725" w:rsidR="008B5426" w:rsidRDefault="008B542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t>Una vez creado</w:t>
      </w:r>
      <w:r w:rsidR="007B0096">
        <w:rPr>
          <w:rFonts w:ascii="Leelawadee" w:hAnsi="Leelawadee" w:cs="Leelawadee"/>
          <w:color w:val="111111"/>
          <w:lang w:eastAsia="es-ES"/>
        </w:rPr>
        <w:t>, le hacemos un perfil móvil.</w:t>
      </w:r>
    </w:p>
    <w:p w14:paraId="6FF3278A" w14:textId="7777777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6E651202" w14:textId="0C014CBB" w:rsidR="00B23312" w:rsidRDefault="00433BF3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 w:rsidRPr="00433BF3">
        <w:rPr>
          <w:rFonts w:ascii="Leelawadee" w:hAnsi="Leelawadee" w:cs="Leelawadee"/>
          <w:color w:val="111111"/>
          <w:lang w:eastAsia="es-ES"/>
        </w:rPr>
        <w:drawing>
          <wp:inline distT="0" distB="0" distL="0" distR="0" wp14:anchorId="28E964EC" wp14:editId="6DD11AFA">
            <wp:extent cx="4267796" cy="2238687"/>
            <wp:effectExtent l="152400" t="152400" r="361950" b="3524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38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4E61A8" w14:textId="77777777" w:rsidR="00B23312" w:rsidRDefault="00B23312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77AED0E5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370FE970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2DBE68D8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4407006D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5E02AF6D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2A10A58C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62A1F130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4C144B53" w14:textId="36E72646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lastRenderedPageBreak/>
        <w:t>Iniciaremos sesión en el cliente con el nuevo usuario.</w:t>
      </w:r>
    </w:p>
    <w:p w14:paraId="020747C8" w14:textId="7777777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408F55C4" w14:textId="4D8FAF8C" w:rsidR="007B0096" w:rsidRDefault="00486370" w:rsidP="00A16F18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 w:rsidRPr="00486370">
        <w:rPr>
          <w:rFonts w:ascii="Leelawadee" w:hAnsi="Leelawadee" w:cs="Leelawadee"/>
          <w:color w:val="111111"/>
          <w:lang w:eastAsia="es-ES"/>
        </w:rPr>
        <w:drawing>
          <wp:inline distT="0" distB="0" distL="0" distR="0" wp14:anchorId="6982F90F" wp14:editId="36658D72">
            <wp:extent cx="2351156" cy="2320137"/>
            <wp:effectExtent l="152400" t="152400" r="354330" b="36639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623" cy="2331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76F5C" w14:textId="33FD616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t>Al iniciar sesión se generará la carpeta del usuario en nuestro servidor.</w:t>
      </w:r>
    </w:p>
    <w:p w14:paraId="6800CC50" w14:textId="7777777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2DFE2A0C" w14:textId="2DDF3F1A" w:rsidR="001C3387" w:rsidRDefault="001C3387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 w:rsidRPr="001C3387">
        <w:rPr>
          <w:rFonts w:ascii="Leelawadee" w:hAnsi="Leelawadee" w:cs="Leelawadee"/>
          <w:color w:val="111111"/>
          <w:lang w:eastAsia="es-ES"/>
        </w:rPr>
        <w:drawing>
          <wp:inline distT="0" distB="0" distL="0" distR="0" wp14:anchorId="688481D7" wp14:editId="05284930">
            <wp:extent cx="4618232" cy="3417417"/>
            <wp:effectExtent l="152400" t="152400" r="354330" b="35496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266" cy="3430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89B8D9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46AE26B2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3EA8A760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17466D4F" w14:textId="77777777" w:rsidR="007B0096" w:rsidRDefault="007B0096" w:rsidP="00A16F18">
      <w:pPr>
        <w:pStyle w:val="TEXTO"/>
        <w:rPr>
          <w:rFonts w:ascii="Leelawadee" w:hAnsi="Leelawadee" w:cs="Leelawadee"/>
          <w:color w:val="111111"/>
          <w:lang w:eastAsia="es-ES"/>
        </w:rPr>
      </w:pPr>
    </w:p>
    <w:p w14:paraId="2DFF4C61" w14:textId="7A60B3E0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lastRenderedPageBreak/>
        <w:t>Le damos permisos al administrador sobre la carpeta y accederemos a ella.</w:t>
      </w:r>
    </w:p>
    <w:p w14:paraId="6B6DBA19" w14:textId="7777777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4993DCC8" w14:textId="6D31149A" w:rsidR="001C3387" w:rsidRDefault="00AF2EFA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 w:rsidRPr="00AF2EFA">
        <w:rPr>
          <w:rFonts w:ascii="Leelawadee" w:hAnsi="Leelawadee" w:cs="Leelawadee"/>
          <w:color w:val="111111"/>
          <w:lang w:eastAsia="es-ES"/>
        </w:rPr>
        <w:drawing>
          <wp:inline distT="0" distB="0" distL="0" distR="0" wp14:anchorId="0EF05095" wp14:editId="671E4922">
            <wp:extent cx="3400900" cy="1781424"/>
            <wp:effectExtent l="152400" t="152400" r="371475" b="37147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81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7DC46" w14:textId="77777777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15141D3A" w14:textId="6B193A01" w:rsidR="007B0096" w:rsidRDefault="007B0096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  <w:r>
        <w:rPr>
          <w:rFonts w:ascii="Leelawadee" w:hAnsi="Leelawadee" w:cs="Leelawadee"/>
          <w:color w:val="111111"/>
          <w:lang w:eastAsia="es-ES"/>
        </w:rPr>
        <w:t xml:space="preserve">Una vez dentro buscamos el fichero NTUSER.DAT y le cambiamos la extensión </w:t>
      </w:r>
      <w:proofErr w:type="gramStart"/>
      <w:r>
        <w:rPr>
          <w:rFonts w:ascii="Leelawadee" w:hAnsi="Leelawadee" w:cs="Leelawadee"/>
          <w:color w:val="111111"/>
          <w:lang w:eastAsia="es-ES"/>
        </w:rPr>
        <w:t>a .MAN</w:t>
      </w:r>
      <w:proofErr w:type="gramEnd"/>
    </w:p>
    <w:p w14:paraId="430E15EB" w14:textId="77777777" w:rsidR="00A16F18" w:rsidRDefault="00A16F18" w:rsidP="00C5391B">
      <w:pPr>
        <w:pStyle w:val="TEXTO"/>
        <w:ind w:left="720"/>
        <w:rPr>
          <w:rFonts w:ascii="Leelawadee" w:hAnsi="Leelawadee" w:cs="Leelawadee"/>
          <w:color w:val="111111"/>
          <w:lang w:eastAsia="es-ES"/>
        </w:rPr>
      </w:pPr>
    </w:p>
    <w:p w14:paraId="547982CB" w14:textId="6862AF4C" w:rsidR="00AF2EFA" w:rsidRPr="008B5426" w:rsidRDefault="00AF2EFA" w:rsidP="00C5391B">
      <w:pPr>
        <w:pStyle w:val="TEXTO"/>
        <w:ind w:left="720"/>
        <w:rPr>
          <w:rFonts w:ascii="Poppins" w:eastAsia="Calibri" w:hAnsi="Poppins" w:cs="Poppins"/>
          <w:color w:val="2053E4"/>
        </w:rPr>
      </w:pPr>
      <w:r w:rsidRPr="00AF2EFA">
        <w:rPr>
          <w:rFonts w:ascii="Poppins" w:eastAsia="Calibri" w:hAnsi="Poppins" w:cs="Poppins"/>
          <w:color w:val="2053E4"/>
        </w:rPr>
        <w:drawing>
          <wp:inline distT="0" distB="0" distL="0" distR="0" wp14:anchorId="2CEBEDBF" wp14:editId="1C17DD6A">
            <wp:extent cx="3222350" cy="4331818"/>
            <wp:effectExtent l="152400" t="152400" r="359410" b="35496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5420" cy="433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F2EFA" w:rsidRPr="008B5426" w:rsidSect="00CC4D15">
      <w:headerReference w:type="default" r:id="rId29"/>
      <w:footerReference w:type="default" r:id="rId3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58601" w14:textId="77777777" w:rsidR="00B924E5" w:rsidRDefault="00B924E5">
      <w:r>
        <w:separator/>
      </w:r>
    </w:p>
    <w:p w14:paraId="2DB2B22D" w14:textId="77777777" w:rsidR="00B924E5" w:rsidRDefault="00B924E5"/>
  </w:endnote>
  <w:endnote w:type="continuationSeparator" w:id="0">
    <w:p w14:paraId="731BA3E8" w14:textId="77777777" w:rsidR="00B924E5" w:rsidRDefault="00B924E5">
      <w:r>
        <w:continuationSeparator/>
      </w:r>
    </w:p>
    <w:p w14:paraId="066BDD5E" w14:textId="77777777" w:rsidR="00B924E5" w:rsidRDefault="00B924E5"/>
  </w:endnote>
  <w:endnote w:type="continuationNotice" w:id="1">
    <w:p w14:paraId="7C3C250E" w14:textId="77777777" w:rsidR="00B924E5" w:rsidRDefault="00B924E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10 Pitch">
    <w:altName w:val="Courier New"/>
    <w:charset w:val="00"/>
    <w:family w:val="auto"/>
    <w:pitch w:val="fixed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B689EB3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1A498E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B27331F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" fillcolor="#2e6ff2" strokecolor="#2e6ff2" strokeweight="2pt">
                    <v:shadow on="t" color="#1a498e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40A32" w:rsidRDefault="00394BB1">
                          <w:pPr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</w:pPr>
                          <w:r w:rsidRPr="00A40A32">
                            <w:rPr>
                              <w:rFonts w:ascii="Poppins" w:hAnsi="Poppins" w:cs="Poppins"/>
                              <w:color w:val="2E6FF2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40A32" w:rsidRDefault="00394BB1">
                    <w:pPr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</w:pPr>
                    <w:r w:rsidRPr="00A40A32">
                      <w:rPr>
                        <w:rFonts w:ascii="Poppins" w:hAnsi="Poppins" w:cs="Poppins"/>
                        <w:color w:val="2E6FF2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1EA30" w14:textId="77777777" w:rsidR="00B924E5" w:rsidRDefault="00B924E5">
      <w:r>
        <w:separator/>
      </w:r>
    </w:p>
    <w:p w14:paraId="5971ECAE" w14:textId="77777777" w:rsidR="00B924E5" w:rsidRDefault="00B924E5"/>
  </w:footnote>
  <w:footnote w:type="continuationSeparator" w:id="0">
    <w:p w14:paraId="2D81762F" w14:textId="77777777" w:rsidR="00B924E5" w:rsidRDefault="00B924E5">
      <w:r>
        <w:continuationSeparator/>
      </w:r>
    </w:p>
    <w:p w14:paraId="5A9FADC9" w14:textId="77777777" w:rsidR="00B924E5" w:rsidRDefault="00B924E5"/>
  </w:footnote>
  <w:footnote w:type="continuationNotice" w:id="1">
    <w:p w14:paraId="78A32BBA" w14:textId="77777777" w:rsidR="00B924E5" w:rsidRDefault="00B924E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40A32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E6FF2"/>
              <w:sz w:val="20"/>
              <w:szCs w:val="16"/>
            </w:rPr>
          </w:pPr>
        </w:p>
        <w:p w14:paraId="0D5FFBA4" w14:textId="0FE9059C" w:rsidR="00370673" w:rsidRPr="00A40A32" w:rsidRDefault="00A16FBC" w:rsidP="00370673">
          <w:pPr>
            <w:spacing w:before="60"/>
            <w:rPr>
              <w:rFonts w:ascii="Poppins" w:hAnsi="Poppins" w:cs="Poppins"/>
              <w:color w:val="2E6FF2"/>
              <w:sz w:val="20"/>
              <w:szCs w:val="16"/>
            </w:rPr>
          </w:pPr>
          <w:r w:rsidRPr="00A40A32">
            <w:rPr>
              <w:noProof/>
              <w:color w:val="2E6FF2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20244323">
                    <wp:simplePos x="0" y="0"/>
                    <wp:positionH relativeFrom="column">
                      <wp:posOffset>-18415</wp:posOffset>
                    </wp:positionH>
                    <wp:positionV relativeFrom="paragraph">
                      <wp:posOffset>334645</wp:posOffset>
                    </wp:positionV>
                    <wp:extent cx="6306207" cy="14400"/>
                    <wp:effectExtent l="57150" t="19050" r="56515" b="119380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14400"/>
                            </a:xfrm>
                            <a:prstGeom prst="roundRect">
                              <a:avLst/>
                            </a:prstGeom>
                            <a:solidFill>
                              <a:srgbClr val="2E6FF2"/>
                            </a:solidFill>
                            <a:ln>
                              <a:solidFill>
                                <a:srgbClr val="2E6FF2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1A498E">
                                  <a:alpha val="24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D93E8F5" id="Rectángulo: esquinas redondeadas 204" o:spid="_x0000_s1026" style="position:absolute;margin-left:-1.45pt;margin-top:26.35pt;width:496.55pt;height:1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" fillcolor="#2e6ff2" strokecolor="#2e6ff2" strokeweight="2pt">
                    <v:shadow on="t" color="#1a498e" opacity="15728f" origin=",-.5" offset="0,3pt"/>
                  </v:roundrect>
                </w:pict>
              </mc:Fallback>
            </mc:AlternateContent>
          </w:r>
          <w:r w:rsidR="00C11906">
            <w:rPr>
              <w:rFonts w:ascii="Poppins" w:hAnsi="Poppins" w:cs="Poppins"/>
              <w:color w:val="2E6FF2"/>
              <w:sz w:val="20"/>
              <w:szCs w:val="16"/>
            </w:rPr>
            <w:t xml:space="preserve">PERFILES DE USUARIO                                                  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</w:t>
          </w:r>
          <w:r w:rsidR="000E1A27">
            <w:rPr>
              <w:rFonts w:ascii="Poppins" w:hAnsi="Poppins" w:cs="Poppins"/>
              <w:color w:val="2E6FF2"/>
              <w:sz w:val="20"/>
              <w:szCs w:val="16"/>
            </w:rPr>
            <w:t xml:space="preserve">       </w:t>
          </w:r>
          <w:r w:rsidR="00905B39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</w:t>
          </w:r>
          <w:r w:rsidR="00AF480F" w:rsidRPr="00A40A32">
            <w:rPr>
              <w:rFonts w:ascii="Poppins" w:hAnsi="Poppins" w:cs="Poppins"/>
              <w:color w:val="2E6FF2"/>
              <w:sz w:val="20"/>
              <w:szCs w:val="16"/>
            </w:rPr>
            <w:t xml:space="preserve">                                        </w:t>
          </w:r>
          <w:r w:rsidR="00B10A4A" w:rsidRPr="00A40A32">
            <w:rPr>
              <w:rFonts w:ascii="Poppins" w:hAnsi="Poppins" w:cs="Poppins"/>
              <w:color w:val="2E6FF2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82C"/>
    <w:multiLevelType w:val="hybridMultilevel"/>
    <w:tmpl w:val="D1263A2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425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957F15"/>
    <w:multiLevelType w:val="hybridMultilevel"/>
    <w:tmpl w:val="80FE075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1BAE67CA">
      <w:start w:val="1"/>
      <w:numFmt w:val="lowerLetter"/>
      <w:lvlText w:val="%2."/>
      <w:lvlJc w:val="left"/>
      <w:pPr>
        <w:ind w:left="1080" w:hanging="360"/>
      </w:pPr>
      <w:rPr>
        <w:b/>
        <w:bCs/>
        <w:color w:val="082A75" w:themeColor="text2"/>
      </w:rPr>
    </w:lvl>
    <w:lvl w:ilvl="2" w:tplc="0C0A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9621DC"/>
    <w:multiLevelType w:val="hybridMultilevel"/>
    <w:tmpl w:val="01EC1EC2"/>
    <w:lvl w:ilvl="0" w:tplc="8004AFDC">
      <w:start w:val="1"/>
      <w:numFmt w:val="decimal"/>
      <w:lvlText w:val="%1."/>
      <w:lvlJc w:val="left"/>
      <w:pPr>
        <w:ind w:left="1080" w:hanging="360"/>
      </w:pPr>
      <w:rPr>
        <w:b/>
        <w:bCs/>
        <w:color w:val="082A75" w:themeColor="text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ED7F59"/>
    <w:multiLevelType w:val="hybridMultilevel"/>
    <w:tmpl w:val="8062B196"/>
    <w:lvl w:ilvl="0" w:tplc="47B07C2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82A75" w:themeColor="text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D3B0849"/>
    <w:multiLevelType w:val="hybridMultilevel"/>
    <w:tmpl w:val="DEAC23CC"/>
    <w:lvl w:ilvl="0" w:tplc="B95A6022">
      <w:start w:val="1"/>
      <w:numFmt w:val="decimal"/>
      <w:lvlText w:val="%1."/>
      <w:lvlJc w:val="left"/>
      <w:pPr>
        <w:ind w:left="1080" w:hanging="360"/>
      </w:pPr>
      <w:rPr>
        <w:b/>
        <w:bCs/>
        <w:color w:val="082A75" w:themeColor="text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,#eff7ff,#fbfd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3E81"/>
    <w:rsid w:val="0000588E"/>
    <w:rsid w:val="000065F6"/>
    <w:rsid w:val="00007F0B"/>
    <w:rsid w:val="00011021"/>
    <w:rsid w:val="0001226C"/>
    <w:rsid w:val="0001282D"/>
    <w:rsid w:val="000153FC"/>
    <w:rsid w:val="00015E82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37241"/>
    <w:rsid w:val="00042202"/>
    <w:rsid w:val="000433CA"/>
    <w:rsid w:val="00044D7F"/>
    <w:rsid w:val="00046C05"/>
    <w:rsid w:val="00050324"/>
    <w:rsid w:val="00050A42"/>
    <w:rsid w:val="0005208F"/>
    <w:rsid w:val="00052C98"/>
    <w:rsid w:val="00053E14"/>
    <w:rsid w:val="0005653F"/>
    <w:rsid w:val="00062D19"/>
    <w:rsid w:val="00063C76"/>
    <w:rsid w:val="00067046"/>
    <w:rsid w:val="0006720B"/>
    <w:rsid w:val="0007081F"/>
    <w:rsid w:val="0007134E"/>
    <w:rsid w:val="00073EFF"/>
    <w:rsid w:val="000747A0"/>
    <w:rsid w:val="0007650E"/>
    <w:rsid w:val="00080743"/>
    <w:rsid w:val="00082817"/>
    <w:rsid w:val="00082C64"/>
    <w:rsid w:val="0008679D"/>
    <w:rsid w:val="00092E70"/>
    <w:rsid w:val="00092EB6"/>
    <w:rsid w:val="00094414"/>
    <w:rsid w:val="00096D68"/>
    <w:rsid w:val="000A0150"/>
    <w:rsid w:val="000A01E3"/>
    <w:rsid w:val="000A1A91"/>
    <w:rsid w:val="000A1C01"/>
    <w:rsid w:val="000A248D"/>
    <w:rsid w:val="000A5D0E"/>
    <w:rsid w:val="000A66C0"/>
    <w:rsid w:val="000A75AD"/>
    <w:rsid w:val="000A7FA5"/>
    <w:rsid w:val="000B0D15"/>
    <w:rsid w:val="000B16B6"/>
    <w:rsid w:val="000B1809"/>
    <w:rsid w:val="000B3C8D"/>
    <w:rsid w:val="000B4071"/>
    <w:rsid w:val="000B56CF"/>
    <w:rsid w:val="000C173A"/>
    <w:rsid w:val="000C2536"/>
    <w:rsid w:val="000D0017"/>
    <w:rsid w:val="000D33D6"/>
    <w:rsid w:val="000D790E"/>
    <w:rsid w:val="000E1A27"/>
    <w:rsid w:val="000E240C"/>
    <w:rsid w:val="000E2B74"/>
    <w:rsid w:val="000E377C"/>
    <w:rsid w:val="000E5CF8"/>
    <w:rsid w:val="000E63C9"/>
    <w:rsid w:val="000F0850"/>
    <w:rsid w:val="000F1E9E"/>
    <w:rsid w:val="00100228"/>
    <w:rsid w:val="00100D21"/>
    <w:rsid w:val="00111A98"/>
    <w:rsid w:val="00111AF9"/>
    <w:rsid w:val="0011226A"/>
    <w:rsid w:val="00112C40"/>
    <w:rsid w:val="0011333F"/>
    <w:rsid w:val="001139CC"/>
    <w:rsid w:val="00115B20"/>
    <w:rsid w:val="00121138"/>
    <w:rsid w:val="00122144"/>
    <w:rsid w:val="001226FF"/>
    <w:rsid w:val="00122A05"/>
    <w:rsid w:val="00123FBB"/>
    <w:rsid w:val="001309B8"/>
    <w:rsid w:val="00130E9D"/>
    <w:rsid w:val="00131A8E"/>
    <w:rsid w:val="00133000"/>
    <w:rsid w:val="00133D56"/>
    <w:rsid w:val="00135C57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A72E0"/>
    <w:rsid w:val="001B1BAA"/>
    <w:rsid w:val="001B327B"/>
    <w:rsid w:val="001B38E3"/>
    <w:rsid w:val="001B4E73"/>
    <w:rsid w:val="001B5CB3"/>
    <w:rsid w:val="001B5CED"/>
    <w:rsid w:val="001B705D"/>
    <w:rsid w:val="001C042F"/>
    <w:rsid w:val="001C0AFD"/>
    <w:rsid w:val="001C12A4"/>
    <w:rsid w:val="001C3387"/>
    <w:rsid w:val="001D0091"/>
    <w:rsid w:val="001D42C6"/>
    <w:rsid w:val="001D45FD"/>
    <w:rsid w:val="001D4C7F"/>
    <w:rsid w:val="001D6BAC"/>
    <w:rsid w:val="001D7132"/>
    <w:rsid w:val="001E41ED"/>
    <w:rsid w:val="001E479A"/>
    <w:rsid w:val="001E5F26"/>
    <w:rsid w:val="001F030B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2D1C"/>
    <w:rsid w:val="00204878"/>
    <w:rsid w:val="00207299"/>
    <w:rsid w:val="0021562A"/>
    <w:rsid w:val="00217612"/>
    <w:rsid w:val="00220186"/>
    <w:rsid w:val="00224057"/>
    <w:rsid w:val="00224617"/>
    <w:rsid w:val="00224DBE"/>
    <w:rsid w:val="00230549"/>
    <w:rsid w:val="0023084B"/>
    <w:rsid w:val="00230D08"/>
    <w:rsid w:val="00231B96"/>
    <w:rsid w:val="00231FEE"/>
    <w:rsid w:val="00232D54"/>
    <w:rsid w:val="00234CA9"/>
    <w:rsid w:val="00237CDF"/>
    <w:rsid w:val="00242928"/>
    <w:rsid w:val="00242BE2"/>
    <w:rsid w:val="00243EBC"/>
    <w:rsid w:val="0024574E"/>
    <w:rsid w:val="00246A35"/>
    <w:rsid w:val="00247CFB"/>
    <w:rsid w:val="002541DA"/>
    <w:rsid w:val="002552C9"/>
    <w:rsid w:val="002560F8"/>
    <w:rsid w:val="00256F25"/>
    <w:rsid w:val="0026059D"/>
    <w:rsid w:val="00261085"/>
    <w:rsid w:val="002621C3"/>
    <w:rsid w:val="00270613"/>
    <w:rsid w:val="002709C8"/>
    <w:rsid w:val="0027232F"/>
    <w:rsid w:val="002765B0"/>
    <w:rsid w:val="002803C9"/>
    <w:rsid w:val="00280633"/>
    <w:rsid w:val="0028166D"/>
    <w:rsid w:val="002820E9"/>
    <w:rsid w:val="00284348"/>
    <w:rsid w:val="002867A7"/>
    <w:rsid w:val="00287849"/>
    <w:rsid w:val="0029124A"/>
    <w:rsid w:val="00292AFC"/>
    <w:rsid w:val="0029478F"/>
    <w:rsid w:val="00296D72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D01F2"/>
    <w:rsid w:val="002D047D"/>
    <w:rsid w:val="002D2FF8"/>
    <w:rsid w:val="002D4714"/>
    <w:rsid w:val="002E0066"/>
    <w:rsid w:val="002E1522"/>
    <w:rsid w:val="002E2057"/>
    <w:rsid w:val="002E220E"/>
    <w:rsid w:val="002E45B3"/>
    <w:rsid w:val="002E492D"/>
    <w:rsid w:val="002E4EB7"/>
    <w:rsid w:val="002E64D0"/>
    <w:rsid w:val="002E6B32"/>
    <w:rsid w:val="002E7470"/>
    <w:rsid w:val="002F3845"/>
    <w:rsid w:val="002F51F5"/>
    <w:rsid w:val="002F5EF5"/>
    <w:rsid w:val="00301B0B"/>
    <w:rsid w:val="0030300C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484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378F6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297A"/>
    <w:rsid w:val="00384EA3"/>
    <w:rsid w:val="00390F30"/>
    <w:rsid w:val="003915B4"/>
    <w:rsid w:val="00392E1F"/>
    <w:rsid w:val="00394BB1"/>
    <w:rsid w:val="003A0027"/>
    <w:rsid w:val="003A0488"/>
    <w:rsid w:val="003A1DDC"/>
    <w:rsid w:val="003A37EF"/>
    <w:rsid w:val="003A39A1"/>
    <w:rsid w:val="003A428B"/>
    <w:rsid w:val="003A4E9C"/>
    <w:rsid w:val="003A4F81"/>
    <w:rsid w:val="003A50BA"/>
    <w:rsid w:val="003A53A2"/>
    <w:rsid w:val="003A609C"/>
    <w:rsid w:val="003A736D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D5D5D"/>
    <w:rsid w:val="003D6FC2"/>
    <w:rsid w:val="003E2344"/>
    <w:rsid w:val="003E4416"/>
    <w:rsid w:val="003E540E"/>
    <w:rsid w:val="003E554D"/>
    <w:rsid w:val="003F0858"/>
    <w:rsid w:val="003F26EF"/>
    <w:rsid w:val="003F4299"/>
    <w:rsid w:val="003F59A6"/>
    <w:rsid w:val="00402062"/>
    <w:rsid w:val="004020FB"/>
    <w:rsid w:val="00402269"/>
    <w:rsid w:val="004110DE"/>
    <w:rsid w:val="004115E0"/>
    <w:rsid w:val="0041768A"/>
    <w:rsid w:val="00421892"/>
    <w:rsid w:val="004218BC"/>
    <w:rsid w:val="004231D9"/>
    <w:rsid w:val="004246C0"/>
    <w:rsid w:val="00431E36"/>
    <w:rsid w:val="004330D6"/>
    <w:rsid w:val="00433BF3"/>
    <w:rsid w:val="0043787B"/>
    <w:rsid w:val="0044085A"/>
    <w:rsid w:val="00445BCF"/>
    <w:rsid w:val="00445C27"/>
    <w:rsid w:val="0044629F"/>
    <w:rsid w:val="00447BED"/>
    <w:rsid w:val="004536CA"/>
    <w:rsid w:val="00455650"/>
    <w:rsid w:val="00455DD9"/>
    <w:rsid w:val="00456406"/>
    <w:rsid w:val="0046074F"/>
    <w:rsid w:val="00461D67"/>
    <w:rsid w:val="00462B8C"/>
    <w:rsid w:val="0046765A"/>
    <w:rsid w:val="00472FE3"/>
    <w:rsid w:val="00473267"/>
    <w:rsid w:val="00473E0E"/>
    <w:rsid w:val="0047726C"/>
    <w:rsid w:val="004800D7"/>
    <w:rsid w:val="0048110D"/>
    <w:rsid w:val="00483E78"/>
    <w:rsid w:val="00484FB7"/>
    <w:rsid w:val="00486370"/>
    <w:rsid w:val="004865B6"/>
    <w:rsid w:val="0049106D"/>
    <w:rsid w:val="004934E7"/>
    <w:rsid w:val="00493F82"/>
    <w:rsid w:val="00497337"/>
    <w:rsid w:val="004A0D62"/>
    <w:rsid w:val="004A13DB"/>
    <w:rsid w:val="004A218C"/>
    <w:rsid w:val="004A325F"/>
    <w:rsid w:val="004A370F"/>
    <w:rsid w:val="004A3E41"/>
    <w:rsid w:val="004A493B"/>
    <w:rsid w:val="004A4C2D"/>
    <w:rsid w:val="004A50EF"/>
    <w:rsid w:val="004A6A7E"/>
    <w:rsid w:val="004A6E0E"/>
    <w:rsid w:val="004A779D"/>
    <w:rsid w:val="004B1052"/>
    <w:rsid w:val="004B15D2"/>
    <w:rsid w:val="004B21A5"/>
    <w:rsid w:val="004B3CF9"/>
    <w:rsid w:val="004B4452"/>
    <w:rsid w:val="004B57EE"/>
    <w:rsid w:val="004B5B56"/>
    <w:rsid w:val="004B65C5"/>
    <w:rsid w:val="004C0CDC"/>
    <w:rsid w:val="004C1071"/>
    <w:rsid w:val="004C1348"/>
    <w:rsid w:val="004C168C"/>
    <w:rsid w:val="004C1849"/>
    <w:rsid w:val="004C46F2"/>
    <w:rsid w:val="004C51CA"/>
    <w:rsid w:val="004D2193"/>
    <w:rsid w:val="004D2608"/>
    <w:rsid w:val="004D3662"/>
    <w:rsid w:val="004E2780"/>
    <w:rsid w:val="004E32EC"/>
    <w:rsid w:val="004E5FEE"/>
    <w:rsid w:val="004E7297"/>
    <w:rsid w:val="004E78D5"/>
    <w:rsid w:val="004F1B5F"/>
    <w:rsid w:val="004F24F5"/>
    <w:rsid w:val="004F3473"/>
    <w:rsid w:val="004F50A1"/>
    <w:rsid w:val="004F54F4"/>
    <w:rsid w:val="004F68AB"/>
    <w:rsid w:val="00500AEC"/>
    <w:rsid w:val="005011E3"/>
    <w:rsid w:val="00501922"/>
    <w:rsid w:val="00501ECA"/>
    <w:rsid w:val="005026DC"/>
    <w:rsid w:val="00503028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0B0"/>
    <w:rsid w:val="005275F6"/>
    <w:rsid w:val="00531B35"/>
    <w:rsid w:val="005339CC"/>
    <w:rsid w:val="0053400F"/>
    <w:rsid w:val="005356A2"/>
    <w:rsid w:val="00535DB5"/>
    <w:rsid w:val="005427F5"/>
    <w:rsid w:val="00544DEC"/>
    <w:rsid w:val="005451A2"/>
    <w:rsid w:val="005477CC"/>
    <w:rsid w:val="005516D4"/>
    <w:rsid w:val="00554287"/>
    <w:rsid w:val="0055547D"/>
    <w:rsid w:val="00555C7E"/>
    <w:rsid w:val="00556441"/>
    <w:rsid w:val="0056073B"/>
    <w:rsid w:val="0056309F"/>
    <w:rsid w:val="00564BDC"/>
    <w:rsid w:val="0056535D"/>
    <w:rsid w:val="005654DC"/>
    <w:rsid w:val="00566898"/>
    <w:rsid w:val="00566B41"/>
    <w:rsid w:val="00567959"/>
    <w:rsid w:val="005705BA"/>
    <w:rsid w:val="00570A79"/>
    <w:rsid w:val="00571CBA"/>
    <w:rsid w:val="00572102"/>
    <w:rsid w:val="00572513"/>
    <w:rsid w:val="005745B7"/>
    <w:rsid w:val="00575A1B"/>
    <w:rsid w:val="0057729A"/>
    <w:rsid w:val="00584C75"/>
    <w:rsid w:val="00585B5E"/>
    <w:rsid w:val="00587308"/>
    <w:rsid w:val="00587358"/>
    <w:rsid w:val="005876E7"/>
    <w:rsid w:val="00590131"/>
    <w:rsid w:val="00593283"/>
    <w:rsid w:val="0059492F"/>
    <w:rsid w:val="00594DA8"/>
    <w:rsid w:val="00595125"/>
    <w:rsid w:val="00595181"/>
    <w:rsid w:val="00595A18"/>
    <w:rsid w:val="005969E9"/>
    <w:rsid w:val="005970EA"/>
    <w:rsid w:val="005A1806"/>
    <w:rsid w:val="005A2CA3"/>
    <w:rsid w:val="005A4298"/>
    <w:rsid w:val="005A7E7F"/>
    <w:rsid w:val="005B000A"/>
    <w:rsid w:val="005B097C"/>
    <w:rsid w:val="005B1FDA"/>
    <w:rsid w:val="005B2FB5"/>
    <w:rsid w:val="005B4229"/>
    <w:rsid w:val="005B53BC"/>
    <w:rsid w:val="005C0B91"/>
    <w:rsid w:val="005C1C67"/>
    <w:rsid w:val="005C3B74"/>
    <w:rsid w:val="005C3D46"/>
    <w:rsid w:val="005C61AA"/>
    <w:rsid w:val="005D157B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495"/>
    <w:rsid w:val="0061193B"/>
    <w:rsid w:val="00614413"/>
    <w:rsid w:val="00614CCC"/>
    <w:rsid w:val="00614CED"/>
    <w:rsid w:val="0061615B"/>
    <w:rsid w:val="00622568"/>
    <w:rsid w:val="0063270F"/>
    <w:rsid w:val="0063712F"/>
    <w:rsid w:val="0064204C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5788F"/>
    <w:rsid w:val="00660DD8"/>
    <w:rsid w:val="00661235"/>
    <w:rsid w:val="00661424"/>
    <w:rsid w:val="006631B3"/>
    <w:rsid w:val="006661E7"/>
    <w:rsid w:val="00672D12"/>
    <w:rsid w:val="00673F32"/>
    <w:rsid w:val="00675993"/>
    <w:rsid w:val="006770C6"/>
    <w:rsid w:val="006812BF"/>
    <w:rsid w:val="00681F0F"/>
    <w:rsid w:val="006829CB"/>
    <w:rsid w:val="006840D4"/>
    <w:rsid w:val="00693DC4"/>
    <w:rsid w:val="00694D3B"/>
    <w:rsid w:val="0069529C"/>
    <w:rsid w:val="00696213"/>
    <w:rsid w:val="006A35D8"/>
    <w:rsid w:val="006A5A1D"/>
    <w:rsid w:val="006B30DE"/>
    <w:rsid w:val="006B4B12"/>
    <w:rsid w:val="006B4CF4"/>
    <w:rsid w:val="006B5AAC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701E3F"/>
    <w:rsid w:val="00703814"/>
    <w:rsid w:val="007048D6"/>
    <w:rsid w:val="00704D60"/>
    <w:rsid w:val="00704F0E"/>
    <w:rsid w:val="00707CDD"/>
    <w:rsid w:val="007108BE"/>
    <w:rsid w:val="007110F3"/>
    <w:rsid w:val="00713810"/>
    <w:rsid w:val="00715925"/>
    <w:rsid w:val="00716827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6E"/>
    <w:rsid w:val="00730978"/>
    <w:rsid w:val="007309A6"/>
    <w:rsid w:val="00730E3A"/>
    <w:rsid w:val="00732748"/>
    <w:rsid w:val="00732DBB"/>
    <w:rsid w:val="00732F45"/>
    <w:rsid w:val="00733742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058A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91E5E"/>
    <w:rsid w:val="00794E54"/>
    <w:rsid w:val="007A100B"/>
    <w:rsid w:val="007A1973"/>
    <w:rsid w:val="007A270A"/>
    <w:rsid w:val="007A5BBB"/>
    <w:rsid w:val="007A5EE0"/>
    <w:rsid w:val="007A61EE"/>
    <w:rsid w:val="007A70B7"/>
    <w:rsid w:val="007A7219"/>
    <w:rsid w:val="007B0096"/>
    <w:rsid w:val="007B09E3"/>
    <w:rsid w:val="007B19CE"/>
    <w:rsid w:val="007B1B28"/>
    <w:rsid w:val="007B2271"/>
    <w:rsid w:val="007B31EB"/>
    <w:rsid w:val="007B415C"/>
    <w:rsid w:val="007B63D0"/>
    <w:rsid w:val="007B67B8"/>
    <w:rsid w:val="007B6CEA"/>
    <w:rsid w:val="007B73BC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1977"/>
    <w:rsid w:val="007E1E19"/>
    <w:rsid w:val="007E3BF0"/>
    <w:rsid w:val="007F350E"/>
    <w:rsid w:val="007F3D64"/>
    <w:rsid w:val="007F46F0"/>
    <w:rsid w:val="007F479B"/>
    <w:rsid w:val="00800313"/>
    <w:rsid w:val="00803A63"/>
    <w:rsid w:val="0080585F"/>
    <w:rsid w:val="008127B1"/>
    <w:rsid w:val="008134E6"/>
    <w:rsid w:val="00814E3D"/>
    <w:rsid w:val="008219FA"/>
    <w:rsid w:val="00822BA0"/>
    <w:rsid w:val="00823462"/>
    <w:rsid w:val="008236D9"/>
    <w:rsid w:val="00823CE3"/>
    <w:rsid w:val="008244DB"/>
    <w:rsid w:val="00825BE4"/>
    <w:rsid w:val="00830DC4"/>
    <w:rsid w:val="00832129"/>
    <w:rsid w:val="008322B0"/>
    <w:rsid w:val="00834505"/>
    <w:rsid w:val="00835BBE"/>
    <w:rsid w:val="008363E3"/>
    <w:rsid w:val="008365A4"/>
    <w:rsid w:val="00841603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4D8C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96E46"/>
    <w:rsid w:val="008A1395"/>
    <w:rsid w:val="008A3195"/>
    <w:rsid w:val="008A3AF3"/>
    <w:rsid w:val="008B197A"/>
    <w:rsid w:val="008B1FEE"/>
    <w:rsid w:val="008B294A"/>
    <w:rsid w:val="008B5426"/>
    <w:rsid w:val="008B6384"/>
    <w:rsid w:val="008B76C8"/>
    <w:rsid w:val="008C5047"/>
    <w:rsid w:val="008C70F9"/>
    <w:rsid w:val="008C7529"/>
    <w:rsid w:val="008C7C9F"/>
    <w:rsid w:val="008D0B01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E6F27"/>
    <w:rsid w:val="008F278E"/>
    <w:rsid w:val="008F2BC4"/>
    <w:rsid w:val="008F303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4360"/>
    <w:rsid w:val="0091562F"/>
    <w:rsid w:val="00916B16"/>
    <w:rsid w:val="009173B9"/>
    <w:rsid w:val="00917546"/>
    <w:rsid w:val="00923937"/>
    <w:rsid w:val="009303FF"/>
    <w:rsid w:val="0093335D"/>
    <w:rsid w:val="009353FD"/>
    <w:rsid w:val="0093613E"/>
    <w:rsid w:val="00936C17"/>
    <w:rsid w:val="00937D5E"/>
    <w:rsid w:val="00941411"/>
    <w:rsid w:val="0094259D"/>
    <w:rsid w:val="00943026"/>
    <w:rsid w:val="009434FC"/>
    <w:rsid w:val="00945E57"/>
    <w:rsid w:val="00947BDC"/>
    <w:rsid w:val="00950D6C"/>
    <w:rsid w:val="009513D8"/>
    <w:rsid w:val="00951EBF"/>
    <w:rsid w:val="0095625D"/>
    <w:rsid w:val="00962EE8"/>
    <w:rsid w:val="00965F2E"/>
    <w:rsid w:val="00966B81"/>
    <w:rsid w:val="009734D3"/>
    <w:rsid w:val="009735ED"/>
    <w:rsid w:val="00975CF7"/>
    <w:rsid w:val="009768AB"/>
    <w:rsid w:val="00976E74"/>
    <w:rsid w:val="00977D5E"/>
    <w:rsid w:val="00977F79"/>
    <w:rsid w:val="00986224"/>
    <w:rsid w:val="00986255"/>
    <w:rsid w:val="009922CE"/>
    <w:rsid w:val="00992AB6"/>
    <w:rsid w:val="00992CB8"/>
    <w:rsid w:val="009938D9"/>
    <w:rsid w:val="0099752F"/>
    <w:rsid w:val="009A0CD7"/>
    <w:rsid w:val="009A245E"/>
    <w:rsid w:val="009A5AED"/>
    <w:rsid w:val="009A74A3"/>
    <w:rsid w:val="009B0EED"/>
    <w:rsid w:val="009B19F3"/>
    <w:rsid w:val="009B201F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64C9"/>
    <w:rsid w:val="009F69E1"/>
    <w:rsid w:val="009F7C37"/>
    <w:rsid w:val="00A01BB1"/>
    <w:rsid w:val="00A048AA"/>
    <w:rsid w:val="00A05388"/>
    <w:rsid w:val="00A067E8"/>
    <w:rsid w:val="00A075F8"/>
    <w:rsid w:val="00A128A0"/>
    <w:rsid w:val="00A14AF8"/>
    <w:rsid w:val="00A15423"/>
    <w:rsid w:val="00A159BD"/>
    <w:rsid w:val="00A15ED6"/>
    <w:rsid w:val="00A16F18"/>
    <w:rsid w:val="00A16FBC"/>
    <w:rsid w:val="00A2171D"/>
    <w:rsid w:val="00A23087"/>
    <w:rsid w:val="00A23AFA"/>
    <w:rsid w:val="00A2582F"/>
    <w:rsid w:val="00A2779C"/>
    <w:rsid w:val="00A31B3E"/>
    <w:rsid w:val="00A3276D"/>
    <w:rsid w:val="00A343CA"/>
    <w:rsid w:val="00A40519"/>
    <w:rsid w:val="00A40A32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5E9A"/>
    <w:rsid w:val="00A56D11"/>
    <w:rsid w:val="00A62347"/>
    <w:rsid w:val="00A632F2"/>
    <w:rsid w:val="00A64664"/>
    <w:rsid w:val="00A65947"/>
    <w:rsid w:val="00A701A5"/>
    <w:rsid w:val="00A731D9"/>
    <w:rsid w:val="00A7362D"/>
    <w:rsid w:val="00A768E2"/>
    <w:rsid w:val="00A815DB"/>
    <w:rsid w:val="00A81F2E"/>
    <w:rsid w:val="00A8489E"/>
    <w:rsid w:val="00A85762"/>
    <w:rsid w:val="00A900B3"/>
    <w:rsid w:val="00A90B80"/>
    <w:rsid w:val="00A92022"/>
    <w:rsid w:val="00A962B7"/>
    <w:rsid w:val="00AA38B4"/>
    <w:rsid w:val="00AB02A7"/>
    <w:rsid w:val="00AB04BB"/>
    <w:rsid w:val="00AB1A0B"/>
    <w:rsid w:val="00AB4261"/>
    <w:rsid w:val="00AB4F60"/>
    <w:rsid w:val="00AB5848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2EF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312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2B1A"/>
    <w:rsid w:val="00B769EB"/>
    <w:rsid w:val="00B80B54"/>
    <w:rsid w:val="00B811C7"/>
    <w:rsid w:val="00B84FF6"/>
    <w:rsid w:val="00B85799"/>
    <w:rsid w:val="00B9033F"/>
    <w:rsid w:val="00B917DA"/>
    <w:rsid w:val="00B924E5"/>
    <w:rsid w:val="00B925C3"/>
    <w:rsid w:val="00BA035F"/>
    <w:rsid w:val="00BA058D"/>
    <w:rsid w:val="00BA1366"/>
    <w:rsid w:val="00BA3FD5"/>
    <w:rsid w:val="00BA7A94"/>
    <w:rsid w:val="00BB0211"/>
    <w:rsid w:val="00BB2BC2"/>
    <w:rsid w:val="00BC03EB"/>
    <w:rsid w:val="00BC4CB5"/>
    <w:rsid w:val="00BC57DA"/>
    <w:rsid w:val="00BD16DE"/>
    <w:rsid w:val="00BD2179"/>
    <w:rsid w:val="00BD3D6D"/>
    <w:rsid w:val="00BD43A2"/>
    <w:rsid w:val="00BD4A94"/>
    <w:rsid w:val="00BD4F4D"/>
    <w:rsid w:val="00BD644E"/>
    <w:rsid w:val="00BD7BCB"/>
    <w:rsid w:val="00BE203A"/>
    <w:rsid w:val="00BE3508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1906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2B19"/>
    <w:rsid w:val="00C33B47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91B"/>
    <w:rsid w:val="00C53EA7"/>
    <w:rsid w:val="00C60798"/>
    <w:rsid w:val="00C6115A"/>
    <w:rsid w:val="00C662BF"/>
    <w:rsid w:val="00C66FEF"/>
    <w:rsid w:val="00C70B29"/>
    <w:rsid w:val="00C825C8"/>
    <w:rsid w:val="00C86A4A"/>
    <w:rsid w:val="00C87318"/>
    <w:rsid w:val="00C940D7"/>
    <w:rsid w:val="00C947AB"/>
    <w:rsid w:val="00C94C52"/>
    <w:rsid w:val="00CA0F04"/>
    <w:rsid w:val="00CA1896"/>
    <w:rsid w:val="00CA1D72"/>
    <w:rsid w:val="00CA3170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5436"/>
    <w:rsid w:val="00CC6851"/>
    <w:rsid w:val="00CD1007"/>
    <w:rsid w:val="00CD1704"/>
    <w:rsid w:val="00CD2487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2723"/>
    <w:rsid w:val="00CF377B"/>
    <w:rsid w:val="00CF4206"/>
    <w:rsid w:val="00CF5371"/>
    <w:rsid w:val="00CF694A"/>
    <w:rsid w:val="00CF7730"/>
    <w:rsid w:val="00D00144"/>
    <w:rsid w:val="00D005AC"/>
    <w:rsid w:val="00D01FDD"/>
    <w:rsid w:val="00D03152"/>
    <w:rsid w:val="00D0323A"/>
    <w:rsid w:val="00D0559F"/>
    <w:rsid w:val="00D05D5A"/>
    <w:rsid w:val="00D064B5"/>
    <w:rsid w:val="00D077E9"/>
    <w:rsid w:val="00D141D5"/>
    <w:rsid w:val="00D16873"/>
    <w:rsid w:val="00D22D94"/>
    <w:rsid w:val="00D3275E"/>
    <w:rsid w:val="00D3469E"/>
    <w:rsid w:val="00D347F2"/>
    <w:rsid w:val="00D35587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6203"/>
    <w:rsid w:val="00D770C7"/>
    <w:rsid w:val="00D77145"/>
    <w:rsid w:val="00D81B6F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914F7"/>
    <w:rsid w:val="00DA0F7D"/>
    <w:rsid w:val="00DA11ED"/>
    <w:rsid w:val="00DA2C01"/>
    <w:rsid w:val="00DA3382"/>
    <w:rsid w:val="00DA3F89"/>
    <w:rsid w:val="00DB2410"/>
    <w:rsid w:val="00DB67E7"/>
    <w:rsid w:val="00DB6A04"/>
    <w:rsid w:val="00DB6BFC"/>
    <w:rsid w:val="00DB7C12"/>
    <w:rsid w:val="00DB7E3F"/>
    <w:rsid w:val="00DC0FB9"/>
    <w:rsid w:val="00DC2822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6C6B"/>
    <w:rsid w:val="00E271B4"/>
    <w:rsid w:val="00E30260"/>
    <w:rsid w:val="00E317D6"/>
    <w:rsid w:val="00E31CA0"/>
    <w:rsid w:val="00E31FC4"/>
    <w:rsid w:val="00E4754B"/>
    <w:rsid w:val="00E47D5D"/>
    <w:rsid w:val="00E51018"/>
    <w:rsid w:val="00E51574"/>
    <w:rsid w:val="00E543AD"/>
    <w:rsid w:val="00E54A6A"/>
    <w:rsid w:val="00E5599A"/>
    <w:rsid w:val="00E55CC7"/>
    <w:rsid w:val="00E57976"/>
    <w:rsid w:val="00E57AAD"/>
    <w:rsid w:val="00E603E0"/>
    <w:rsid w:val="00E620B0"/>
    <w:rsid w:val="00E6799E"/>
    <w:rsid w:val="00E71DAF"/>
    <w:rsid w:val="00E72B19"/>
    <w:rsid w:val="00E7332B"/>
    <w:rsid w:val="00E74C20"/>
    <w:rsid w:val="00E75F46"/>
    <w:rsid w:val="00E767A8"/>
    <w:rsid w:val="00E80217"/>
    <w:rsid w:val="00E81B40"/>
    <w:rsid w:val="00E86482"/>
    <w:rsid w:val="00E9074D"/>
    <w:rsid w:val="00E9452B"/>
    <w:rsid w:val="00EA2A48"/>
    <w:rsid w:val="00EA5071"/>
    <w:rsid w:val="00EA6947"/>
    <w:rsid w:val="00EA6995"/>
    <w:rsid w:val="00EA79FF"/>
    <w:rsid w:val="00EA7AC9"/>
    <w:rsid w:val="00EB5422"/>
    <w:rsid w:val="00EB6A5B"/>
    <w:rsid w:val="00EB7152"/>
    <w:rsid w:val="00EC1900"/>
    <w:rsid w:val="00EC2060"/>
    <w:rsid w:val="00EC3D05"/>
    <w:rsid w:val="00ED33ED"/>
    <w:rsid w:val="00ED5899"/>
    <w:rsid w:val="00EE1057"/>
    <w:rsid w:val="00EE1625"/>
    <w:rsid w:val="00EE17AF"/>
    <w:rsid w:val="00EE4126"/>
    <w:rsid w:val="00EE7036"/>
    <w:rsid w:val="00EF555B"/>
    <w:rsid w:val="00EF7EE0"/>
    <w:rsid w:val="00F027BB"/>
    <w:rsid w:val="00F056CA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0AFC"/>
    <w:rsid w:val="00F31293"/>
    <w:rsid w:val="00F315C6"/>
    <w:rsid w:val="00F324AD"/>
    <w:rsid w:val="00F362C6"/>
    <w:rsid w:val="00F37DE6"/>
    <w:rsid w:val="00F4154D"/>
    <w:rsid w:val="00F449D5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07A8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  <w:rsid w:val="00FF2C7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,#eff7ff,#fbfd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file:///\\servidor\perfiles\%25username%25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72</TotalTime>
  <Pages>9</Pages>
  <Words>399</Words>
  <Characters>2199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39</cp:revision>
  <cp:lastPrinted>2022-01-24T19:55:00Z</cp:lastPrinted>
  <dcterms:created xsi:type="dcterms:W3CDTF">2023-05-18T11:05:00Z</dcterms:created>
  <dcterms:modified xsi:type="dcterms:W3CDTF">2023-05-18T13:10:00Z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