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DFF"/>
  <w:body>
    <w:p w14:paraId="4A2E57AD" w14:textId="33FC2121" w:rsidR="00D077E9" w:rsidRDefault="0091562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596611C9" wp14:editId="06AC4589">
            <wp:simplePos x="0" y="0"/>
            <wp:positionH relativeFrom="page">
              <wp:posOffset>-8734036</wp:posOffset>
            </wp:positionH>
            <wp:positionV relativeFrom="paragraph">
              <wp:posOffset>-1139228</wp:posOffset>
            </wp:positionV>
            <wp:extent cx="21424426" cy="12050973"/>
            <wp:effectExtent l="0" t="0" r="6985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426" cy="120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68F1D5D6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0A55F8A" w:rsidR="00D077E9" w:rsidRDefault="000E1A2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0D08BCE1">
                      <wp:simplePos x="0" y="0"/>
                      <wp:positionH relativeFrom="page">
                        <wp:posOffset>114300</wp:posOffset>
                      </wp:positionH>
                      <wp:positionV relativeFrom="paragraph">
                        <wp:posOffset>-227152</wp:posOffset>
                      </wp:positionV>
                      <wp:extent cx="3314700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675C147F" w:rsidR="00D077E9" w:rsidRPr="000E1A27" w:rsidRDefault="00614CCC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WINDOWS SERVER</w:t>
                                  </w:r>
                                  <w:r w:rsidR="00905B39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: </w:t>
                                  </w:r>
                                  <w:r w:rsidR="000E1A27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ADMINISTRACIÓN DE USUARIOS Y GRUPOS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9pt;margin-top:-17.9pt;width:261pt;height:130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xGJNAIAAFkEAAAOAAAAZHJzL2Uyb0RvYy54bWysVE2P2yAQvVfqf0DcG9v52mwUZ5VmlapS&#10;tLtSttozwRBbwgwFEjv99R2wk422PVW94IEZ5uO9hxcPba3ISVhXgc5pNkgpEZpDUelDTn+8br7M&#10;KHGe6YIp0CKnZ+How/Lzp0Vj5mIIJahCWIJJtJs3Jqel92aeJI6XomZuAEZodEqwNfO4tYeksKzB&#10;7LVKhmk6TRqwhbHAhXN4+tg56TLml1Jw/yylE56onGJvPq42rvuwJssFmx8sM2XF+zbYP3RRs0pj&#10;0WuqR+YZOdrqj1R1xS04kH7AoU5AyoqLOANOk6UfptmVzIg4C4LjzBUm9//S8qfTiyVVkVMkSrMa&#10;KVofWWGBFIJ40XogswBSY9wcY3cGo337FVok+3Lu8DDM3kpbhy9ORdCPcJ+vEGMmwvFwNMrGdym6&#10;OPqy6WQ8yyIJyft1Y53/JqAmwcipRQ4jtOy0dR5bwdBLSKimYVMpFXlUmjQ5nY4mabxw9eANpfFi&#10;GKJrNli+3bf9ZHsozjiYhU4fzvBNhcW3zPkXZlEQ2DCK3D/jIhVgEegtSkqwv/52HuKRJ/RS0qDA&#10;cup+HpkVlKjvGhm8z8bjoMi4GU/uhrixt579rUcf6zWghjN8ToZHM8R7dTGlhfoN38IqVEUX0xxr&#10;59RfzLXvZI9viYvVKgahBg3zW70zPKQOcAZoX9s3Zk2PfxDBE1ykyOYfaOhiOyJWRw+yihwFgDtU&#10;e9xRv5G6/q2FB3K7j1Hvf4TlbwAAAP//AwBQSwMEFAAGAAgAAAAhAAPi+WDgAAAACgEAAA8AAABk&#10;cnMvZG93bnJldi54bWxMj09Lw0AQxe+C32EZwVu7MTYSYjalBIogemjtxdskO02C+ydmt2300zue&#10;9PjePN68X7merRFnmsLgnYK7ZQKCXOv14DoFh7ftIgcRIjqNxjtS8EUB1tX1VYmF9he3o/M+doJL&#10;XChQQR/jWEgZ2p4shqUfyfHt6CeLkeXUST3hhcutkWmSPEiLg+MPPY5U99R+7E9WwXO9fcVdk9r8&#10;29RPL8fN+Hl4z5S6vZk3jyAizfEvDL/zeTpUvKnxJ6eDMKxzRokKFvcZI3AgWyXsNArSdJWDrEr5&#10;H6H6AQAA//8DAFBLAQItABQABgAIAAAAIQC2gziS/gAAAOEBAAATAAAAAAAAAAAAAAAAAAAAAABb&#10;Q29udGVudF9UeXBlc10ueG1sUEsBAi0AFAAGAAgAAAAhADj9If/WAAAAlAEAAAsAAAAAAAAAAAAA&#10;AAAALwEAAF9yZWxzLy5yZWxzUEsBAi0AFAAGAAgAAAAhAJqDEYk0AgAAWQQAAA4AAAAAAAAAAAAA&#10;AAAALgIAAGRycy9lMm9Eb2MueG1sUEsBAi0AFAAGAAgAAAAhAAPi+WDgAAAACgEAAA8AAAAAAAAA&#10;AAAAAAAAjgQAAGRycy9kb3ducmV2LnhtbFBLBQYAAAAABAAEAPMAAACbBQAAAAA=&#10;" filled="f" stroked="f" strokeweight=".5pt">
                      <v:textbox>
                        <w:txbxContent>
                          <w:p w14:paraId="6E4B0DF9" w14:textId="675C147F" w:rsidR="00D077E9" w:rsidRPr="000E1A27" w:rsidRDefault="00614CCC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</w:pPr>
                            <w:r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WINDOWS SERVER</w:t>
                            </w:r>
                            <w:r w:rsidR="00905B39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: </w:t>
                            </w:r>
                            <w:r w:rsidR="000E1A27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ADMINISTRACIÓN DE USUARIOS Y GRUPOS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30AFC"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49890423" wp14:editId="4CC6072C">
                  <wp:simplePos x="0" y="0"/>
                  <wp:positionH relativeFrom="column">
                    <wp:posOffset>496267</wp:posOffset>
                  </wp:positionH>
                  <wp:positionV relativeFrom="paragraph">
                    <wp:posOffset>2119630</wp:posOffset>
                  </wp:positionV>
                  <wp:extent cx="2647666" cy="2647666"/>
                  <wp:effectExtent l="0" t="0" r="635" b="63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666" cy="264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4C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08BF02D" wp14:editId="5FE5448E">
                      <wp:simplePos x="0" y="0"/>
                      <wp:positionH relativeFrom="column">
                        <wp:posOffset>220971</wp:posOffset>
                      </wp:positionH>
                      <wp:positionV relativeFrom="paragraph">
                        <wp:posOffset>1270635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A571EB" id="Rectángulo: esquinas redondeadas 18" o:spid="_x0000_s1026" style="position:absolute;margin-left:17.4pt;margin-top:100.05pt;width:201.7pt;height:3.6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c+rAIAAMwFAAAOAAAAZHJzL2Uyb0RvYy54bWysVM1u2zAMvg/YOwi6r06CNmuNOkXQLsOA&#10;oivaDj0rshQbkEWNUuJkb7Nn2YuNkn/adcUOxXJQKJP8SH4ieX6xbwzbKfQ12IJPjyacKSuhrO2m&#10;4N8eVh9OOfNB2FIYsKrgB+X5xeL9u/PW5WoGFZhSISMQ6/PWFbwKweVZ5mWlGuGPwClLSg3YiEBX&#10;3GQlipbQG5PNJpN51gKWDkEq7+nrVafki4SvtZLhq9ZeBWYKTrmFdGI61/HMFuci36BwVS37NMQb&#10;smhEbSnoCHUlgmBbrP+CamqJ4EGHIwlNBlrXUqUaqJrp5EU195VwKtVC5Hg30uT/H6y82d0iq0t6&#10;O3opKxp6ozti7ddPu9kayJny37e1FZ6hKsGWSpQkky0R1zqfk/+9u8X+5kmMLOw1NvGf6mP7RPZh&#10;JFvtA5P0cXYyn56ezTmTpDs++Tg9i5jZk7NDHz4raFgUCo6wtWVMLfEsdtc+dPaDXQzowdTlqjYm&#10;XXCzvjTIdoIef/ZpvlrN+hB/mBn7Nk9KNbpmkYau8CSFg1ER0Ng7pYnZWGpKOfW0GhMSUiobpp2q&#10;EqXq8jyZ0G9IM05B9Ei8JMCIrKm+EbsHGCw7kAG7I6i3j64qjcToPPlXYp3z6JEigw2jc1NbwNcA&#10;DFXVR+7sB5I6aiJLaygP1HcI3UB6J1c1vfK18OFWIE0gzSptlfCVDm2gLTj0EmcV4I/Xvkd7GgzS&#10;ctbSRBecWleg4sx8sTQyZ9Pj47gC0oUabkYXfK5ZP9fYbXMJ1DdT2l9OJjHaBzOIGqF5pOWzjFFJ&#10;Jayk2AWXAYfLZeg2Da0vqZbLZEZj70S4tvdORvDIamzgh/2jQNe3eqAZuYFh+kX+otk72+hpYbkN&#10;oOs0CU+89nzTykiN06+3uJOe35PV0xJe/AYAAP//AwBQSwMEFAAGAAgAAAAhADfYHpHdAAAACgEA&#10;AA8AAABkcnMvZG93bnJldi54bWxMj8FOwzAMhu9IvENkJG4s3TpYVZpOAzHEjoxduHmN11Y0Tmmy&#10;rbw93gmOtn99/+diObpOnWgIrWcD00kCirjytuXawO5jfZeBChHZYueZDPxQgGV5fVVgbv2Z3+m0&#10;jbUSCIccDTQx9rnWoWrIYZj4nlhuBz84jDIOtbYDngXuOj1LkgftsGVpaLCn54aqr+3RCQUPr28t&#10;L9Lv3TpLnlbZ5lO/3BtzezOuHkFFGuNfGC76og6lOO39kW1QnYF0LubRgLRMQUlgnmYzUPvLZpGC&#10;Lgv9/4XyFwAA//8DAFBLAQItABQABgAIAAAAIQC2gziS/gAAAOEBAAATAAAAAAAAAAAAAAAAAAAA&#10;AABbQ29udGVudF9UeXBlc10ueG1sUEsBAi0AFAAGAAgAAAAhADj9If/WAAAAlAEAAAsAAAAAAAAA&#10;AAAAAAAALwEAAF9yZWxzLy5yZWxzUEsBAi0AFAAGAAgAAAAhAFwiJz6sAgAAzAUAAA4AAAAAAAAA&#10;AAAAAAAALgIAAGRycy9lMm9Eb2MueG1sUEsBAi0AFAAGAAgAAAAhADfYHpHdAAAACgEAAA8AAAAA&#10;AAAAAAAAAAAABgUAAGRycy9kb3ducmV2LnhtbFBLBQYAAAAABAAEAPMAAAAQBgAAAAA=&#10;" fillcolor="#2e6ff2" strokecolor="#2e6ff2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4BCFEC9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33400" t="571500" r="537845" b="5905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CDE4F3">
                                      <a:alpha val="80000"/>
                                    </a:srgbClr>
                                  </a:gs>
                                  <a:gs pos="31000">
                                    <a:srgbClr val="CDE4F3">
                                      <a:alpha val="80000"/>
                                    </a:srgbClr>
                                  </a:gs>
                                  <a:gs pos="80000">
                                    <a:srgbClr val="CDE4F3">
                                      <a:alpha val="98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chemeClr val="tx1">
                                    <a:alpha val="60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5310D3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7ZSAMAAIIHAAAOAAAAZHJzL2Uyb0RvYy54bWysVdtOGzEQfa/Uf7D8XjYJCSQRAaFAqkoI&#10;EKHi2fF6L5LXdm2HhP5Nv6U/1mN7s6QplaqKPGzG9syZmTOe8dnFtpHkWVhXazWj/aMeJUJxndeq&#10;nNGvj4tPY0qcZypnUisxoy/C0Yvzjx/ONmYqBrrSMheWAES56cbMaOW9mWaZ45VomDvSRigcFto2&#10;zGNpyyy3bAP0RmaDXu8k22ibG6u5cA67V+mQnkf8ohDc3xWFE57IGUVsPn5t/K7CNzs/Y9PSMlPV&#10;vA2D/UcUDasVnHZQV8wzsrb1H1BNza12uvBHXDeZLoqai5gDsun3DrJZVsyImAvIcaajyb0fLL99&#10;vrekzlG7ASWKNajRA1j7+UOVa6mnRLhv61oxR6zItcoFyyFDF8RtjJvCfmnubbtyEAML28I24R/5&#10;kW0k+6UjW2w94dg8nhyPJ70RJRxn45Ph+LQXy5G9mhvr/GehGxKEGbV6rfIQXGSaPd84D7/Q3+m1&#10;BcgXtZRRdlBJAjEarPV7+EVrZ8vVXFryzHAx5lfXw8VxQpWmYml3HJWTh1Y9eivdPuRxwHxfyOQ4&#10;OPmHKCdBO1QDPBxGia1yR4GsFWGhKUfDkBd6wXEmRSh8a40u6JiTKrhXOjCZsNOOiC3VsqrXXthl&#10;lW/ISq7tAwPWaDxEVwIbBe73IAYZ9d3JTJYYE9xbSqz2T7Wv4h0PlyPmG9pedHXx2/5hUU5i7G26&#10;O+2YfBdNBEKHXeelIMipvXkgYy/6LFzedF2j5F+kCIZSPYgC/YD4B2+FxDgXyqewXMVyke7K6K9h&#10;RcCAXIDKDrsF2CWQQHbYKbtWP5imuDvjN7n63biziJ618p1xUytt38pMIqvWc9IHq3vUBHGl8xdM&#10;C1QucEqc4YsanXnDnL9nFnMTm3gL/B0+hdSbGdWtREml7fe39oM+xhlOKdlgDs8oBg6zghL5RaFl&#10;J/3hELA+Loaj0wEWdv9ktX+i1s1co6P7MbooBn0vd2JhdfOEJ+MyeMURUxy+2yuZFnOf3gc8Olxc&#10;XkY1DGvD/I1aGh7AA6th6Dxun5g17XjymGy3ejez2fRgQCXdYKn05drroo7T65XXlm8M+nif20cp&#10;vCT766j1+nSe/wIAAP//AwBQSwMEFAAGAAgAAAAhAJ7F4GPjAAAADAEAAA8AAABkcnMvZG93bnJl&#10;di54bWxMj01PwzAMhu9I/IfISNy2pKz7oDSdEBKCE9MKYuota7y1onGqJtvKv8ec4GbLj14/b74e&#10;XSfOOITWk4ZkqkAg1d62dNTw8f48WYEI0ZA1nSfU8I0B1sX1VW4y6y+0xXMZj4JDKGRGQxNjn0kZ&#10;6gadCVPfI/Ht4AdnIq/DUdrBXDjcdfJOqYV0piX+0Jgenxqsv8qT07Bpt5Wskt3ba/r5crC+nKm+&#10;2ml9ezM+PoCIOMY/GH71WR0Kdtr7E9kgOg2TZDVnlId7lS5BMLJQCbfZa0jnyxnIIpf/SxQ/AAAA&#10;//8DAFBLAQItABQABgAIAAAAIQC2gziS/gAAAOEBAAATAAAAAAAAAAAAAAAAAAAAAABbQ29udGVu&#10;dF9UeXBlc10ueG1sUEsBAi0AFAAGAAgAAAAhADj9If/WAAAAlAEAAAsAAAAAAAAAAAAAAAAALwEA&#10;AF9yZWxzLy5yZWxzUEsBAi0AFAAGAAgAAAAhABQXbtlIAwAAggcAAA4AAAAAAAAAAAAAAAAALgIA&#10;AGRycy9lMm9Eb2MueG1sUEsBAi0AFAAGAAgAAAAhAJ7F4GPjAAAADAEAAA8AAAAAAAAAAAAAAAAA&#10;ogUAAGRycy9kb3ducmV2LnhtbFBLBQYAAAAABAAEAPMAAACyBgAAAAA=&#10;" fillcolor="#cde4f3" stroked="f" strokeweight="2pt">
                      <v:fill opacity="64225f" color2="#cde4f3" o:opacity2="52428f" focus="10%" type="gradient"/>
                      <v:shadow on="t" type="perspective" color="#0f0d29 [3213]" opacity="39321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F30AFC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F30AFC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F30AFC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F30AFC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5AA59B6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A6E3DE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4vargIAAM4FAAAOAAAAZHJzL2Uyb0RvYy54bWysVM1u2zAMvg/YOwi6r/5Zm7VGnSJol2FA&#10;0QZth54VWYoNyKImKXGyt9mz7MVGyT/tumKHYjkolEh+JD+TPL/Yt4rshHUN6JJmRyklQnOoGr0p&#10;6beH5YdTSpxnumIKtCjpQTh6MX//7rwzhcihBlUJSxBEu6IzJa29N0WSOF6LlrkjMEKjUoJtmcer&#10;3SSVZR2ityrJ03SWdGArY4EL5/D1qlfSecSXUnB/K6UTnqiSYm4+njae63Am83NWbCwzdcOHNNgb&#10;smhZozHoBHXFPCNb2/wF1TbcggPpjzi0CUjZcBFrwGqy9EU19zUzItaC5Dgz0eT+Hyy/2a0saaqS&#10;5ulHSjRr8SPdIW2/furNVkFBhPu+bTRzxIoKdCVYhXIwRuo64wpEuDcrO9wcioGHvbRt+McKyT7S&#10;fZjoFntPOD7mJ7Ps9GxGCUfd8cmn7CxgJk/Oxjr/RUBLglBSC1tdhdwi02x37XxvP9qFgA5UUy0b&#10;peLFbtaXypIdw8+ff54tl/kQ4g8zpd/miakG1yTQ0BceJX9QIgAqfSckchtKjSnHrhZTQoxzoX3W&#10;q2pWiT7PkxR/Y5phDoJH5CUCBmSJ9U3YA8Bo2YOM2D1Bg31wFXEoJuf0X4n1zpNHjAzaT85to8G+&#10;BqCwqiFybz+S1FMTWFpDdcDOs9CPpDN82eBXvmbOr5jFGcRpxb3ib/GQCrqSwiBRUoP98dp7sMfR&#10;QC0lHc50SbF3mRWUqK8ah+YsOz4OSyBesOFyvNjnmvVzjd62l4B9k+EGMzyKwd6rUZQW2kdcP4sQ&#10;FVVMc4xdUu7teLn0/a7BBcbFYhHNcPAN89f63vAAHlgNDfywf2TWDK3ucUZuYJx/Vrxo9t42eGpY&#10;bD3IJk7CE68D37g0YuMMCy5spef3aPW0hue/AQAA//8DAFBLAwQUAAYACAAAACEAIk7dW94AAAAK&#10;AQAADwAAAGRycy9kb3ducmV2LnhtbEyPTU/CQBCG7yb+h82YeJMtZYWmdEvQiJGjyMXb0F3ahu5s&#10;7S5Q/73jSY/zzpP3o1iNrhMXO4TWk4bpJAFhqfKmpVrD/mPzkIEIEclg58lq+LYBVuXtTYG58Vd6&#10;t5ddrAWbUMhRQxNjn0sZqsY6DBPfW+Lf0Q8OI59DLc2AVzZ3nUyTZC4dtsQJDfb2ubHVaXd27ILH&#10;17eWFrOv/SZLntbZ9lO+PGp9fzeulyCiHeMfDL/1uTqU3Ongz2SC6DSomWKS9emCNzGg1Jy3HFhJ&#10;VQqyLOT/CeUPAAAA//8DAFBLAQItABQABgAIAAAAIQC2gziS/gAAAOEBAAATAAAAAAAAAAAAAAAA&#10;AAAAAABbQ29udGVudF9UeXBlc10ueG1sUEsBAi0AFAAGAAgAAAAhADj9If/WAAAAlAEAAAsAAAAA&#10;AAAAAAAAAAAALwEAAF9yZWxzLy5yZWxzUEsBAi0AFAAGAAgAAAAhAEH7i9quAgAAzgUAAA4AAAAA&#10;AAAAAAAAAAAALgIAAGRycy9lMm9Eb2MueG1sUEsBAi0AFAAGAAgAAAAhACJO3VveAAAACgEAAA8A&#10;AAAAAAAAAAAAAAAACAUAAGRycy9kb3ducmV2LnhtbFBLBQYAAAAABAAEAPMAAAATBgAAAAA=&#10;" fillcolor="#2e6ff2" strokecolor="#2e6ff2" strokeweight="2pt"/>
                  </w:pict>
                </mc:Fallback>
              </mc:AlternateContent>
            </w:r>
          </w:p>
        </w:tc>
      </w:tr>
    </w:tbl>
    <w:p w14:paraId="760AF6EB" w14:textId="04DF3C7A" w:rsidR="00E221B6" w:rsidRPr="00716827" w:rsidRDefault="0099752F" w:rsidP="00716827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54FAB9D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266700" t="304800" r="266700" b="2324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F432E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7vBgMAAG8GAAAOAAAAZHJzL2Uyb0RvYy54bWysVUtu2zAQ3RfoHQjuG1mOP4kROTAcuCiQ&#10;NkGcImuaoiwBFIclKX96m56lF+uQlGQnLbooupE55MybmTcf39weakl2wtgKVEbTiwElQnHIK7XN&#10;6Nfn1YcrSqxjKmcSlMjoUVh6O3//7mavZ2IIJchcGIIgys72OqOlc3qWJJaXomb2ArRQ+FiAqZlD&#10;0WyT3LA9otcyGQ4Gk2QPJtcGuLAWb+/iI50H/KIQ3D0UhRWOyIxibC58Tfhu/DeZ37DZ1jBdVrwN&#10;g/1DFDWrFDrtoe6YY6Qx1W9QdcUNWCjcBYc6gaKouAg5YDbp4E0265JpEXJBcqzuabL/D5Z/2T0a&#10;UuUZnVKiWI0lekLSfv5Q20YCmXqC9trOUG+tH00rWTz6bA+Fqf0v5kEOgdRjT6o4OMLxcjqZTtMx&#10;cs/x7fJ6fDW+DrQnJ3NtrPsooCb+kFGDAQQy2e7eOnSJqp2K92ZBVvmqkjIIvlPEUhqyY1hjdxgG&#10;U9nUnyGPd9PxYNBWmkldsnh72d0iemg3DxJ8vcKXyntR4P3FUOKNCM2F8YX8GyfMusz3ZCMb88SQ&#10;ztFgMkKvJK98SpdXaRSw9dIJNq6PiBhwL5UrQ5k9byEfs9302axWy9VqFLk4RY64MR8feVQPcUMX&#10;RZDOAkx8BWPNwskdpfC+pHoSBRYfqxRZ63mIFDHOhXJpjKtkuYjXnriuhL1F8BkAPXKBbPXYLcDr&#10;QnXYkdNW35vGuHvjlpW/GfcWwTMo1xvXlQITw38NIDGr1nPUx/DPqPHHDeRHHA2sUWhsq/mqwva8&#10;Z9Y9MoNLAguIi8894KeQsM8otCdKSjDf/3Tv9XF28ZWSPS6djNpvDTOCEvlJ4VRfp6MRwrogjMbT&#10;oW+S85fN+Ytq6iVgz6e4YjUPR6/vZHcsDNQvuB8X3is+McXRd0a5M52wdHEZ4oblYrEIariZNHP3&#10;aq25B/es+vF7Prwwo9sZdTjeX6BbUGz2ZlSjrrdUsGgcFFWY4xOvLd+41ULjtBvYr81zOWid/ifm&#10;vwAAAP//AwBQSwMEFAAGAAgAAAAhAKdOj2fjAAAADQEAAA8AAABkcnMvZG93bnJldi54bWxMj8FO&#10;wzAQRO9I/IO1SFxQ67gCmoQ4VamKuPRC4MLNibdx1HgdxW4T/h73BLcd7WjmTbGZbc8uOPrOkQSx&#10;TIAhNU531Er4+nxbpMB8UKRV7wgl/KCHTXl7U6hcu4k+8FKFlsUQ8rmSYEIYcs59Y9Aqv3QDUvwd&#10;3WhViHJsuR7VFMNtz1dJ8syt6ig2GDXgzmBzqs5WwrbeT77/fjge9qdaiFdTvWftTsr7u3n7Aizg&#10;HP7McMWP6FBGptqdSXvWS1iIJKIHCdn6cQ3s6hBZugJWx+spSwXwsuD/V5S/AAAA//8DAFBLAQIt&#10;ABQABgAIAAAAIQC2gziS/gAAAOEBAAATAAAAAAAAAAAAAAAAAAAAAABbQ29udGVudF9UeXBlc10u&#10;eG1sUEsBAi0AFAAGAAgAAAAhADj9If/WAAAAlAEAAAsAAAAAAAAAAAAAAAAALwEAAF9yZWxzLy5y&#10;ZWxzUEsBAi0AFAAGAAgAAAAhAKxEXu8GAwAAbwYAAA4AAAAAAAAAAAAAAAAALgIAAGRycy9lMm9E&#10;b2MueG1sUEsBAi0AFAAGAAgAAAAhAKdOj2fjAAAADQEAAA8AAAAAAAAAAAAAAAAAYAUAAGRycy9k&#10;b3ducmV2LnhtbFBLBQYAAAAABAAEAPMAAABwBgAAAAA=&#10;" fillcolor="#061f57 [2415]" stroked="f" strokeweight="2pt">
                <v:fill opacity="22873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1E6F2CE" w14:textId="261E6FFC" w:rsidR="005B1FDA" w:rsidRP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lastRenderedPageBreak/>
        <w:t>Definición.</w:t>
      </w:r>
    </w:p>
    <w:p w14:paraId="06EE7D61" w14:textId="7C563D2D" w:rsidR="005B1FDA" w:rsidRDefault="005B1FDA" w:rsidP="005B1FDA">
      <w:pPr>
        <w:pStyle w:val="TEXTO"/>
        <w:numPr>
          <w:ilvl w:val="0"/>
          <w:numId w:val="43"/>
        </w:numPr>
        <w:rPr>
          <w:rFonts w:ascii="Leelawadee" w:eastAsia="Calibri" w:hAnsi="Leelawadee" w:cs="Leelawadee"/>
        </w:rPr>
      </w:pPr>
      <w:r w:rsidRPr="00296D72">
        <w:rPr>
          <w:rFonts w:ascii="Leelawadee" w:eastAsia="Calibri" w:hAnsi="Leelawadee" w:cs="Leelawadee"/>
          <w:b/>
          <w:bCs/>
        </w:rPr>
        <w:t>Derecho</w:t>
      </w:r>
      <w:r w:rsidR="00614413" w:rsidRPr="00296D72">
        <w:rPr>
          <w:rFonts w:ascii="Leelawadee" w:eastAsia="Calibri" w:hAnsi="Leelawadee" w:cs="Leelawadee"/>
        </w:rPr>
        <w:t xml:space="preserve">: </w:t>
      </w:r>
      <w:r w:rsidR="00614413" w:rsidRPr="00296D72">
        <w:rPr>
          <w:rFonts w:ascii="Leelawadee" w:eastAsia="Calibri" w:hAnsi="Leelawadee" w:cs="Leelawadee"/>
        </w:rPr>
        <w:t>Los derechos en Windows Server son permisos que se otorgan a los usuarios y grupos para realizar tareas específicas dentro de un sistema.</w:t>
      </w:r>
    </w:p>
    <w:p w14:paraId="79F3D3D7" w14:textId="77777777" w:rsidR="00296D72" w:rsidRPr="00296D72" w:rsidRDefault="00296D72" w:rsidP="00296D72">
      <w:pPr>
        <w:pStyle w:val="TEXTO"/>
        <w:ind w:left="1440"/>
        <w:rPr>
          <w:rFonts w:ascii="Leelawadee" w:eastAsia="Calibri" w:hAnsi="Leelawadee" w:cs="Leelawadee"/>
        </w:rPr>
      </w:pPr>
    </w:p>
    <w:p w14:paraId="064C9BD4" w14:textId="475A4D7A" w:rsidR="005B1FDA" w:rsidRPr="00296D72" w:rsidRDefault="005B1FDA" w:rsidP="005B1FDA">
      <w:pPr>
        <w:pStyle w:val="TEXTO"/>
        <w:numPr>
          <w:ilvl w:val="0"/>
          <w:numId w:val="43"/>
        </w:numPr>
        <w:rPr>
          <w:rFonts w:ascii="Leelawadee" w:eastAsia="Calibri" w:hAnsi="Leelawadee" w:cs="Leelawadee"/>
        </w:rPr>
      </w:pPr>
      <w:r w:rsidRPr="00296D72">
        <w:rPr>
          <w:rFonts w:ascii="Leelawadee" w:eastAsia="Calibri" w:hAnsi="Leelawadee" w:cs="Leelawadee"/>
          <w:b/>
          <w:bCs/>
        </w:rPr>
        <w:t>Permisos</w:t>
      </w:r>
      <w:r w:rsidR="00D81B6F" w:rsidRPr="00296D72">
        <w:rPr>
          <w:rFonts w:ascii="Leelawadee" w:eastAsia="Calibri" w:hAnsi="Leelawadee" w:cs="Leelawadee"/>
        </w:rPr>
        <w:t xml:space="preserve">: </w:t>
      </w:r>
      <w:r w:rsidR="00D81B6F" w:rsidRPr="00296D72">
        <w:rPr>
          <w:rFonts w:ascii="Leelawadee" w:eastAsia="Calibri" w:hAnsi="Leelawadee" w:cs="Leelawadee"/>
          <w:bCs/>
          <w:color w:val="0F0D29" w:themeColor="text1"/>
        </w:rPr>
        <w:t>Funcionalidad del sistema encargada de delimitar el acceso que los usuarios de un dominio ser reconocidos por los controladores de dominio de otro dominio.</w:t>
      </w:r>
    </w:p>
    <w:p w14:paraId="414BFFCA" w14:textId="77777777" w:rsidR="00D81B6F" w:rsidRPr="00296D72" w:rsidRDefault="00D81B6F" w:rsidP="00D81B6F">
      <w:pPr>
        <w:pStyle w:val="TEXTO"/>
        <w:ind w:left="1440"/>
        <w:rPr>
          <w:rFonts w:ascii="Leelawadee" w:eastAsia="Calibri" w:hAnsi="Leelawadee" w:cs="Leelawadee"/>
        </w:rPr>
      </w:pPr>
    </w:p>
    <w:p w14:paraId="7EBE339A" w14:textId="575914BB" w:rsidR="00D81B6F" w:rsidRPr="00296D72" w:rsidRDefault="005B1FDA" w:rsidP="00D81B6F">
      <w:pPr>
        <w:pStyle w:val="TEXTO"/>
        <w:numPr>
          <w:ilvl w:val="0"/>
          <w:numId w:val="43"/>
        </w:numPr>
        <w:rPr>
          <w:rFonts w:ascii="Leelawadee" w:eastAsia="Calibri" w:hAnsi="Leelawadee" w:cs="Leelawadee"/>
        </w:rPr>
      </w:pPr>
      <w:r w:rsidRPr="00296D72">
        <w:rPr>
          <w:rFonts w:ascii="Leelawadee" w:eastAsia="Calibri" w:hAnsi="Leelawadee" w:cs="Leelawadee"/>
          <w:b/>
          <w:bCs/>
        </w:rPr>
        <w:t>SID</w:t>
      </w:r>
      <w:r w:rsidR="00B72B1A" w:rsidRPr="00296D72">
        <w:rPr>
          <w:rFonts w:ascii="Leelawadee" w:eastAsia="Calibri" w:hAnsi="Leelawadee" w:cs="Leelawadee"/>
        </w:rPr>
        <w:t xml:space="preserve">: </w:t>
      </w:r>
      <w:r w:rsidR="00B72B1A" w:rsidRPr="00296D72">
        <w:rPr>
          <w:rFonts w:ascii="Leelawadee" w:eastAsia="Calibri" w:hAnsi="Leelawadee" w:cs="Leelawadee"/>
          <w:bCs/>
          <w:color w:val="0F0D29" w:themeColor="text1"/>
        </w:rPr>
        <w:t xml:space="preserve">Security </w:t>
      </w:r>
      <w:proofErr w:type="spellStart"/>
      <w:r w:rsidR="00B72B1A" w:rsidRPr="00296D72">
        <w:rPr>
          <w:rFonts w:ascii="Leelawadee" w:eastAsia="Calibri" w:hAnsi="Leelawadee" w:cs="Leelawadee"/>
          <w:bCs/>
          <w:color w:val="0F0D29" w:themeColor="text1"/>
        </w:rPr>
        <w:t>Indentifier</w:t>
      </w:r>
      <w:proofErr w:type="spellEnd"/>
      <w:r w:rsidR="00B72B1A" w:rsidRPr="00296D72">
        <w:rPr>
          <w:rFonts w:ascii="Leelawadee" w:eastAsia="Calibri" w:hAnsi="Leelawadee" w:cs="Leelawadee"/>
          <w:bCs/>
          <w:color w:val="0F0D29" w:themeColor="text1"/>
        </w:rPr>
        <w:t xml:space="preserve"> o identificador de seguridad. Identificador único e inmutable de un usurario, grupo de usuarios u otro principal de seguridad.</w:t>
      </w:r>
    </w:p>
    <w:p w14:paraId="52C04756" w14:textId="77777777" w:rsidR="00D81B6F" w:rsidRPr="00296D72" w:rsidRDefault="00D81B6F" w:rsidP="00D81B6F">
      <w:pPr>
        <w:pStyle w:val="TEXTO"/>
        <w:rPr>
          <w:rFonts w:ascii="Leelawadee" w:eastAsia="Calibri" w:hAnsi="Leelawadee" w:cs="Leelawadee"/>
        </w:rPr>
      </w:pPr>
    </w:p>
    <w:p w14:paraId="603DBEB6" w14:textId="280195C5" w:rsidR="00D81B6F" w:rsidRDefault="005B1FDA" w:rsidP="00D81B6F">
      <w:pPr>
        <w:pStyle w:val="TEXTO"/>
        <w:numPr>
          <w:ilvl w:val="0"/>
          <w:numId w:val="43"/>
        </w:numPr>
        <w:rPr>
          <w:rFonts w:ascii="Leelawadee" w:eastAsia="Calibri" w:hAnsi="Leelawadee" w:cs="Leelawadee"/>
        </w:rPr>
      </w:pPr>
      <w:r w:rsidRPr="00296D72">
        <w:rPr>
          <w:rFonts w:ascii="Leelawadee" w:eastAsia="Calibri" w:hAnsi="Leelawadee" w:cs="Leelawadee"/>
          <w:b/>
          <w:bCs/>
        </w:rPr>
        <w:t>UAC</w:t>
      </w:r>
      <w:r w:rsidR="002E220E" w:rsidRPr="00296D72">
        <w:rPr>
          <w:rFonts w:ascii="Leelawadee" w:eastAsia="Calibri" w:hAnsi="Leelawadee" w:cs="Leelawadee"/>
        </w:rPr>
        <w:t xml:space="preserve">: </w:t>
      </w:r>
      <w:proofErr w:type="spellStart"/>
      <w:r w:rsidR="002E220E" w:rsidRPr="00296D72">
        <w:rPr>
          <w:rFonts w:ascii="Leelawadee" w:eastAsia="Calibri" w:hAnsi="Leelawadee" w:cs="Leelawadee"/>
          <w:bCs/>
          <w:color w:val="0F0D29" w:themeColor="text1"/>
        </w:rPr>
        <w:t>User</w:t>
      </w:r>
      <w:proofErr w:type="spellEnd"/>
      <w:r w:rsidR="002E220E" w:rsidRPr="00296D72">
        <w:rPr>
          <w:rFonts w:ascii="Leelawadee" w:eastAsia="Calibri" w:hAnsi="Leelawadee" w:cs="Leelawadee"/>
          <w:bCs/>
          <w:color w:val="0F0D29" w:themeColor="text1"/>
        </w:rPr>
        <w:t xml:space="preserve"> </w:t>
      </w:r>
      <w:proofErr w:type="spellStart"/>
      <w:r w:rsidR="002E220E" w:rsidRPr="00296D72">
        <w:rPr>
          <w:rFonts w:ascii="Leelawadee" w:eastAsia="Calibri" w:hAnsi="Leelawadee" w:cs="Leelawadee"/>
          <w:bCs/>
          <w:color w:val="0F0D29" w:themeColor="text1"/>
        </w:rPr>
        <w:t>Account</w:t>
      </w:r>
      <w:proofErr w:type="spellEnd"/>
      <w:r w:rsidR="002E220E" w:rsidRPr="00296D72">
        <w:rPr>
          <w:rFonts w:ascii="Leelawadee" w:eastAsia="Calibri" w:hAnsi="Leelawadee" w:cs="Leelawadee"/>
          <w:bCs/>
          <w:color w:val="0F0D29" w:themeColor="text1"/>
        </w:rPr>
        <w:t xml:space="preserve"> Control o control de cuentas de usuario. Infraestructura de seguridad que impide que aplicaciones maliciosas hagan cambios no autorizados en el ordenador.</w:t>
      </w:r>
    </w:p>
    <w:p w14:paraId="0183D6D9" w14:textId="77777777" w:rsidR="00296D72" w:rsidRPr="00296D72" w:rsidRDefault="00296D72" w:rsidP="00296D72">
      <w:pPr>
        <w:pStyle w:val="TEXTO"/>
        <w:rPr>
          <w:rFonts w:ascii="Leelawadee" w:eastAsia="Calibri" w:hAnsi="Leelawadee" w:cs="Leelawadee"/>
        </w:rPr>
      </w:pPr>
    </w:p>
    <w:p w14:paraId="4D9F1569" w14:textId="08DA357B" w:rsidR="005B1FDA" w:rsidRDefault="005B1FDA" w:rsidP="005B1FDA">
      <w:pPr>
        <w:pStyle w:val="TEXTO"/>
        <w:numPr>
          <w:ilvl w:val="0"/>
          <w:numId w:val="43"/>
        </w:numPr>
        <w:rPr>
          <w:rFonts w:ascii="Leelawadee" w:eastAsia="Calibri" w:hAnsi="Leelawadee" w:cs="Leelawadee"/>
        </w:rPr>
      </w:pPr>
      <w:proofErr w:type="spellStart"/>
      <w:r w:rsidRPr="00296D72">
        <w:rPr>
          <w:rFonts w:ascii="Leelawadee" w:eastAsia="Calibri" w:hAnsi="Leelawadee" w:cs="Leelawadee"/>
          <w:b/>
          <w:bCs/>
        </w:rPr>
        <w:t>lusrmgr.msc</w:t>
      </w:r>
      <w:proofErr w:type="spellEnd"/>
      <w:r w:rsidR="00614413" w:rsidRPr="00296D72">
        <w:rPr>
          <w:rFonts w:ascii="Leelawadee" w:eastAsia="Calibri" w:hAnsi="Leelawadee" w:cs="Leelawadee"/>
        </w:rPr>
        <w:t>: Es la consola de administración de usuarios y grupos.</w:t>
      </w:r>
    </w:p>
    <w:p w14:paraId="280F094B" w14:textId="77777777" w:rsidR="00296D72" w:rsidRPr="00296D72" w:rsidRDefault="00296D72" w:rsidP="00296D72">
      <w:pPr>
        <w:pStyle w:val="TEXTO"/>
        <w:rPr>
          <w:rFonts w:ascii="Leelawadee" w:eastAsia="Calibri" w:hAnsi="Leelawadee" w:cs="Leelawadee"/>
        </w:rPr>
      </w:pPr>
    </w:p>
    <w:p w14:paraId="6B052D64" w14:textId="78B5A7B6" w:rsidR="005B1FDA" w:rsidRDefault="005B1FDA" w:rsidP="005B1FDA">
      <w:pPr>
        <w:pStyle w:val="TEXTO"/>
        <w:numPr>
          <w:ilvl w:val="0"/>
          <w:numId w:val="43"/>
        </w:numPr>
        <w:rPr>
          <w:rFonts w:ascii="Leelawadee" w:eastAsia="Calibri" w:hAnsi="Leelawadee" w:cs="Leelawadee"/>
        </w:rPr>
      </w:pPr>
      <w:proofErr w:type="spellStart"/>
      <w:r w:rsidRPr="00296D72">
        <w:rPr>
          <w:rFonts w:ascii="Leelawadee" w:eastAsia="Calibri" w:hAnsi="Leelawadee" w:cs="Leelawadee"/>
          <w:b/>
          <w:bCs/>
        </w:rPr>
        <w:t>dsa.msc</w:t>
      </w:r>
      <w:proofErr w:type="spellEnd"/>
      <w:r w:rsidR="00296D72" w:rsidRPr="00296D72">
        <w:rPr>
          <w:rFonts w:ascii="Leelawadee" w:eastAsia="Calibri" w:hAnsi="Leelawadee" w:cs="Leelawadee"/>
        </w:rPr>
        <w:t xml:space="preserve">: Es la consola de administración de usuarios y grupos de Active </w:t>
      </w:r>
      <w:proofErr w:type="spellStart"/>
      <w:r w:rsidR="00296D72" w:rsidRPr="00296D72">
        <w:rPr>
          <w:rFonts w:ascii="Leelawadee" w:eastAsia="Calibri" w:hAnsi="Leelawadee" w:cs="Leelawadee"/>
        </w:rPr>
        <w:t>Directory</w:t>
      </w:r>
      <w:proofErr w:type="spellEnd"/>
      <w:r w:rsidR="00296D72" w:rsidRPr="00296D72">
        <w:rPr>
          <w:rFonts w:ascii="Leelawadee" w:eastAsia="Calibri" w:hAnsi="Leelawadee" w:cs="Leelawadee"/>
        </w:rPr>
        <w:t>.</w:t>
      </w:r>
    </w:p>
    <w:p w14:paraId="0B27F7BE" w14:textId="77777777" w:rsidR="00296D72" w:rsidRDefault="00296D72" w:rsidP="00296D72">
      <w:pPr>
        <w:pStyle w:val="Prrafodelista"/>
        <w:rPr>
          <w:rFonts w:ascii="Leelawadee" w:eastAsia="Calibri" w:hAnsi="Leelawadee" w:cs="Leelawadee"/>
        </w:rPr>
      </w:pPr>
    </w:p>
    <w:p w14:paraId="566566DC" w14:textId="77777777" w:rsidR="00296D72" w:rsidRPr="00296D72" w:rsidRDefault="00296D72" w:rsidP="00296D72">
      <w:pPr>
        <w:pStyle w:val="TEXTO"/>
        <w:ind w:left="1440"/>
        <w:rPr>
          <w:rFonts w:ascii="Leelawadee" w:eastAsia="Calibri" w:hAnsi="Leelawadee" w:cs="Leelawadee"/>
        </w:rPr>
      </w:pPr>
    </w:p>
    <w:p w14:paraId="40AB43C6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t>Define con tus palabras la función de:</w:t>
      </w:r>
    </w:p>
    <w:p w14:paraId="2BA13641" w14:textId="77777777" w:rsidR="00296D72" w:rsidRPr="00296D72" w:rsidRDefault="00296D72" w:rsidP="00296D72">
      <w:pPr>
        <w:pStyle w:val="TEXTO"/>
        <w:ind w:left="720"/>
        <w:rPr>
          <w:rFonts w:ascii="Poppins" w:eastAsia="Calibri" w:hAnsi="Poppins" w:cs="Poppins"/>
          <w:b/>
          <w:bCs/>
          <w:color w:val="2053E4"/>
          <w:sz w:val="14"/>
          <w:szCs w:val="14"/>
        </w:rPr>
      </w:pPr>
    </w:p>
    <w:p w14:paraId="0553D2E2" w14:textId="09E6C779" w:rsidR="005B1FDA" w:rsidRPr="00296D72" w:rsidRDefault="005B1FDA" w:rsidP="005B1FDA">
      <w:pPr>
        <w:pStyle w:val="TEXTO"/>
        <w:numPr>
          <w:ilvl w:val="0"/>
          <w:numId w:val="44"/>
        </w:numPr>
        <w:rPr>
          <w:rFonts w:ascii="Leelawadee" w:eastAsia="Calibri" w:hAnsi="Leelawadee" w:cs="Leelawadee"/>
        </w:rPr>
      </w:pPr>
      <w:r w:rsidRPr="00296D72">
        <w:rPr>
          <w:rFonts w:ascii="Leelawadee" w:eastAsia="Calibri" w:hAnsi="Leelawadee" w:cs="Leelawadee"/>
          <w:b/>
          <w:bCs/>
        </w:rPr>
        <w:t>Autentificación</w:t>
      </w:r>
      <w:r w:rsidR="00A85762" w:rsidRPr="00296D72">
        <w:rPr>
          <w:rFonts w:ascii="Leelawadee" w:eastAsia="Calibri" w:hAnsi="Leelawadee" w:cs="Leelawadee"/>
        </w:rPr>
        <w:t xml:space="preserve">: </w:t>
      </w:r>
      <w:r w:rsidR="004865B6" w:rsidRPr="00296D72">
        <w:rPr>
          <w:rFonts w:ascii="Leelawadee" w:eastAsia="Calibri" w:hAnsi="Leelawadee" w:cs="Leelawadee"/>
        </w:rPr>
        <w:t>Autenti</w:t>
      </w:r>
      <w:r w:rsidR="00296D72">
        <w:rPr>
          <w:rFonts w:ascii="Leelawadee" w:eastAsia="Calibri" w:hAnsi="Leelawadee" w:cs="Leelawadee"/>
        </w:rPr>
        <w:t>fi</w:t>
      </w:r>
      <w:r w:rsidR="004865B6" w:rsidRPr="00296D72">
        <w:rPr>
          <w:rFonts w:ascii="Leelawadee" w:eastAsia="Calibri" w:hAnsi="Leelawadee" w:cs="Leelawadee"/>
        </w:rPr>
        <w:t>cación sería demostrar que eres quien dice ser.</w:t>
      </w:r>
    </w:p>
    <w:p w14:paraId="62EA04A7" w14:textId="77777777" w:rsidR="004865B6" w:rsidRPr="00296D72" w:rsidRDefault="004865B6" w:rsidP="004865B6">
      <w:pPr>
        <w:pStyle w:val="TEXTO"/>
        <w:ind w:left="1440"/>
        <w:rPr>
          <w:rFonts w:ascii="Leelawadee" w:eastAsia="Calibri" w:hAnsi="Leelawadee" w:cs="Leelawadee"/>
          <w:sz w:val="10"/>
          <w:szCs w:val="10"/>
        </w:rPr>
      </w:pPr>
    </w:p>
    <w:p w14:paraId="7BCDD44E" w14:textId="2285E489" w:rsidR="005B1FDA" w:rsidRDefault="005B1FDA" w:rsidP="005B1FDA">
      <w:pPr>
        <w:pStyle w:val="TEXTO"/>
        <w:numPr>
          <w:ilvl w:val="0"/>
          <w:numId w:val="44"/>
        </w:numPr>
        <w:rPr>
          <w:rFonts w:ascii="Leelawadee" w:eastAsia="Calibri" w:hAnsi="Leelawadee" w:cs="Leelawadee"/>
        </w:rPr>
      </w:pPr>
      <w:r w:rsidRPr="00296D72">
        <w:rPr>
          <w:rFonts w:ascii="Leelawadee" w:eastAsia="Calibri" w:hAnsi="Leelawadee" w:cs="Leelawadee"/>
          <w:b/>
          <w:bCs/>
        </w:rPr>
        <w:t>Autorización</w:t>
      </w:r>
      <w:r w:rsidR="00F056CA" w:rsidRPr="00296D72">
        <w:rPr>
          <w:rFonts w:ascii="Leelawadee" w:eastAsia="Calibri" w:hAnsi="Leelawadee" w:cs="Leelawadee"/>
        </w:rPr>
        <w:t>: Autorización sería tener permiso para algo en concreto.</w:t>
      </w:r>
    </w:p>
    <w:p w14:paraId="46309C3F" w14:textId="77777777" w:rsidR="00296D72" w:rsidRPr="00296D72" w:rsidRDefault="00296D72" w:rsidP="00296D72">
      <w:pPr>
        <w:pStyle w:val="TEXTO"/>
        <w:rPr>
          <w:rFonts w:ascii="Leelawadee" w:eastAsia="Calibri" w:hAnsi="Leelawadee" w:cs="Leelawadee"/>
          <w:sz w:val="20"/>
          <w:szCs w:val="20"/>
        </w:rPr>
      </w:pPr>
    </w:p>
    <w:p w14:paraId="2256BAFC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t>Tipos de usuarios. Ámbitos</w:t>
      </w:r>
    </w:p>
    <w:p w14:paraId="4D021535" w14:textId="77777777" w:rsidR="005A2CA3" w:rsidRPr="00296D72" w:rsidRDefault="005A2CA3" w:rsidP="005A2CA3">
      <w:pPr>
        <w:pStyle w:val="TEXTO"/>
        <w:ind w:left="720"/>
        <w:rPr>
          <w:rFonts w:ascii="Leelawadee" w:eastAsia="Calibri" w:hAnsi="Leelawadee" w:cs="Leelawadee"/>
          <w:b/>
          <w:bCs/>
          <w:color w:val="2053E4"/>
        </w:rPr>
      </w:pPr>
    </w:p>
    <w:p w14:paraId="3DC71F8B" w14:textId="2076B7D3" w:rsidR="005A2CA3" w:rsidRPr="00296D72" w:rsidRDefault="005A2CA3" w:rsidP="001D42C6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Leelawadee" w:eastAsia="Calibri" w:hAnsi="Leelawadee" w:cs="Leelawadee"/>
          <w:b/>
          <w:bCs/>
        </w:rPr>
      </w:pPr>
      <w:r w:rsidRPr="00296D72">
        <w:rPr>
          <w:rFonts w:ascii="Leelawadee" w:eastAsia="Calibri" w:hAnsi="Leelawadee" w:cs="Leelawadee"/>
          <w:b/>
          <w:bCs/>
        </w:rPr>
        <w:t>Locales</w:t>
      </w:r>
      <w:r w:rsidR="001D42C6" w:rsidRPr="00296D72">
        <w:rPr>
          <w:rFonts w:ascii="Leelawadee" w:eastAsia="Calibri" w:hAnsi="Leelawadee" w:cs="Leelawadee"/>
          <w:b/>
          <w:bCs/>
        </w:rPr>
        <w:t>.</w:t>
      </w:r>
    </w:p>
    <w:p w14:paraId="1B11E7E6" w14:textId="77777777" w:rsidR="005A2CA3" w:rsidRPr="00296D72" w:rsidRDefault="005A2CA3" w:rsidP="005A2CA3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Leelawadee" w:eastAsia="Calibri" w:hAnsi="Leelawadee" w:cs="Leelawadee"/>
          <w:b/>
          <w:bCs/>
        </w:rPr>
      </w:pPr>
      <w:r w:rsidRPr="00296D72">
        <w:rPr>
          <w:rFonts w:ascii="Leelawadee" w:eastAsia="Calibri" w:hAnsi="Leelawadee" w:cs="Leelawadee"/>
          <w:b/>
          <w:bCs/>
        </w:rPr>
        <w:t>Globales.</w:t>
      </w:r>
    </w:p>
    <w:p w14:paraId="60BAF386" w14:textId="3050B94D" w:rsidR="001D42C6" w:rsidRPr="00296D72" w:rsidRDefault="001D42C6" w:rsidP="005A2CA3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Leelawadee" w:eastAsia="Calibri" w:hAnsi="Leelawadee" w:cs="Leelawadee"/>
          <w:b/>
          <w:bCs/>
        </w:rPr>
      </w:pPr>
      <w:r w:rsidRPr="00296D72">
        <w:rPr>
          <w:rFonts w:ascii="Leelawadee" w:eastAsia="Calibri" w:hAnsi="Leelawadee" w:cs="Leelawadee"/>
          <w:b/>
          <w:bCs/>
        </w:rPr>
        <w:t>Universales.</w:t>
      </w:r>
    </w:p>
    <w:p w14:paraId="5005FE1D" w14:textId="77777777" w:rsidR="005A2CA3" w:rsidRDefault="005A2CA3" w:rsidP="005A2CA3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3AEEAAC8" w14:textId="77777777" w:rsidR="00A40519" w:rsidRPr="005B1FDA" w:rsidRDefault="00A40519" w:rsidP="005A2CA3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745018C1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lastRenderedPageBreak/>
        <w:t>¿Por qué es necesario crear cuentas de usuario?</w:t>
      </w:r>
    </w:p>
    <w:p w14:paraId="66D7FFB2" w14:textId="77777777" w:rsidR="00BC4CB5" w:rsidRDefault="00BC4CB5" w:rsidP="00BC4CB5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63BFFDBB" w14:textId="08E6958E" w:rsidR="00A40519" w:rsidRPr="00280633" w:rsidRDefault="00D03152" w:rsidP="00A40519">
      <w:pPr>
        <w:pStyle w:val="TEXTO"/>
        <w:ind w:left="720"/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>Lo primero y más esencial es para interactuar con el sistema</w:t>
      </w:r>
      <w:r w:rsidR="00704D60" w:rsidRPr="00280633">
        <w:rPr>
          <w:rFonts w:ascii="Leelawadee" w:eastAsia="Calibri" w:hAnsi="Leelawadee" w:cs="Leelawadee"/>
        </w:rPr>
        <w:t>, tener una propia carpeta personal en la que alma</w:t>
      </w:r>
      <w:r w:rsidR="00CC5436" w:rsidRPr="00280633">
        <w:rPr>
          <w:rFonts w:ascii="Leelawadee" w:eastAsia="Calibri" w:hAnsi="Leelawadee" w:cs="Leelawadee"/>
        </w:rPr>
        <w:t>cenar tus datos y separarlos del resto del sistema</w:t>
      </w:r>
      <w:r w:rsidRPr="00280633">
        <w:rPr>
          <w:rFonts w:ascii="Leelawadee" w:eastAsia="Calibri" w:hAnsi="Leelawadee" w:cs="Leelawadee"/>
        </w:rPr>
        <w:t xml:space="preserve"> y segundo, mediante los usuarios, grupos y sus permisos</w:t>
      </w:r>
      <w:r w:rsidR="00037241" w:rsidRPr="00280633">
        <w:rPr>
          <w:rFonts w:ascii="Leelawadee" w:eastAsia="Calibri" w:hAnsi="Leelawadee" w:cs="Leelawadee"/>
        </w:rPr>
        <w:t>, podemos delimitar el uso completo del sistema</w:t>
      </w:r>
      <w:r w:rsidR="00CC5436" w:rsidRPr="00280633">
        <w:rPr>
          <w:rFonts w:ascii="Leelawadee" w:eastAsia="Calibri" w:hAnsi="Leelawadee" w:cs="Leelawadee"/>
        </w:rPr>
        <w:t xml:space="preserve"> con permisos</w:t>
      </w:r>
      <w:r w:rsidR="007A1973" w:rsidRPr="00280633">
        <w:rPr>
          <w:rFonts w:ascii="Leelawadee" w:eastAsia="Calibri" w:hAnsi="Leelawadee" w:cs="Leelawadee"/>
        </w:rPr>
        <w:t>.</w:t>
      </w:r>
    </w:p>
    <w:p w14:paraId="50145632" w14:textId="77777777" w:rsidR="00BC4CB5" w:rsidRPr="005B1FDA" w:rsidRDefault="00BC4CB5" w:rsidP="002D01F2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3FD2A1B2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t>¿Cuántas cuentas serían necesarias crear en un servidor?</w:t>
      </w:r>
    </w:p>
    <w:p w14:paraId="2DD9C6B4" w14:textId="77777777" w:rsidR="00BC4CB5" w:rsidRDefault="00BC4CB5" w:rsidP="00BC4CB5">
      <w:pPr>
        <w:pStyle w:val="TEXTO"/>
        <w:ind w:left="720"/>
        <w:rPr>
          <w:rFonts w:ascii="Segoe UI" w:eastAsia="Calibri" w:hAnsi="Segoe UI" w:cs="Segoe UI"/>
        </w:rPr>
      </w:pPr>
    </w:p>
    <w:p w14:paraId="373BA01F" w14:textId="1928EE4F" w:rsidR="00BC4CB5" w:rsidRPr="00280633" w:rsidRDefault="00572513" w:rsidP="00BC4CB5">
      <w:pPr>
        <w:pStyle w:val="TEXTO"/>
        <w:ind w:left="720"/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>Deb</w:t>
      </w:r>
      <w:r w:rsidR="00B84FF6" w:rsidRPr="00280633">
        <w:rPr>
          <w:rFonts w:ascii="Leelawadee" w:eastAsia="Calibri" w:hAnsi="Leelawadee" w:cs="Leelawadee"/>
        </w:rPr>
        <w:t>eríamos de tener mínimo una cuenta de administrador y lueg</w:t>
      </w:r>
      <w:r w:rsidR="00316484" w:rsidRPr="00280633">
        <w:rPr>
          <w:rFonts w:ascii="Leelawadee" w:eastAsia="Calibri" w:hAnsi="Leelawadee" w:cs="Leelawadee"/>
        </w:rPr>
        <w:t xml:space="preserve">o </w:t>
      </w:r>
      <w:r w:rsidR="00A40519" w:rsidRPr="00280633">
        <w:rPr>
          <w:rFonts w:ascii="Leelawadee" w:eastAsia="Calibri" w:hAnsi="Leelawadee" w:cs="Leelawadee"/>
        </w:rPr>
        <w:t>tener tantas cuentas normales como se necesiten.</w:t>
      </w:r>
    </w:p>
    <w:p w14:paraId="499E0B36" w14:textId="77777777" w:rsidR="00BC4CB5" w:rsidRPr="005B1FDA" w:rsidRDefault="00BC4CB5" w:rsidP="00BC4CB5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0E91EDA1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t>¿Que son los grupos? Finalidad de su creación</w:t>
      </w:r>
    </w:p>
    <w:p w14:paraId="49A63523" w14:textId="77777777" w:rsidR="00BC4CB5" w:rsidRDefault="00BC4CB5" w:rsidP="00BC4CB5">
      <w:pPr>
        <w:pStyle w:val="Prrafodelista"/>
        <w:rPr>
          <w:rFonts w:ascii="Poppins" w:eastAsia="Calibri" w:hAnsi="Poppins" w:cs="Poppins"/>
          <w:b/>
          <w:bCs/>
          <w:color w:val="2053E4"/>
        </w:rPr>
      </w:pPr>
    </w:p>
    <w:p w14:paraId="3B4E65DA" w14:textId="1A407E55" w:rsidR="00BC4CB5" w:rsidRPr="00280633" w:rsidRDefault="00BC4CB5" w:rsidP="00BC4CB5">
      <w:pPr>
        <w:pStyle w:val="TEXTO"/>
        <w:ind w:left="720"/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>Los grupos son un conjunto de cuentas de usuario, equipo y otros grupos que se pueden administrar como una sola unidad, simplificando así el mantenimiento y la administración de la red.</w:t>
      </w:r>
    </w:p>
    <w:p w14:paraId="1A0FDAEC" w14:textId="77777777" w:rsidR="00BC4CB5" w:rsidRPr="00BC4CB5" w:rsidRDefault="00BC4CB5" w:rsidP="00BC4CB5">
      <w:pPr>
        <w:pStyle w:val="TEXTO"/>
        <w:ind w:left="720"/>
        <w:rPr>
          <w:rFonts w:ascii="Segoe UI" w:eastAsia="Calibri" w:hAnsi="Segoe UI" w:cs="Segoe UI"/>
        </w:rPr>
      </w:pPr>
    </w:p>
    <w:p w14:paraId="0F55E34D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t>¿Como se identifican las cuentas? Explica</w:t>
      </w:r>
    </w:p>
    <w:p w14:paraId="104F8751" w14:textId="77777777" w:rsidR="00280633" w:rsidRDefault="00280633" w:rsidP="00280633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24AC2034" w14:textId="77777777" w:rsidR="009F69E1" w:rsidRPr="00280633" w:rsidRDefault="009F69E1" w:rsidP="009F69E1">
      <w:pPr>
        <w:pStyle w:val="Prrafodelista"/>
        <w:spacing w:line="360" w:lineRule="auto"/>
        <w:ind w:left="720"/>
        <w:jc w:val="both"/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 xml:space="preserve">Todas las cuentas de usuario se identifican con un SID (Security </w:t>
      </w:r>
      <w:proofErr w:type="spellStart"/>
      <w:r w:rsidRPr="00280633">
        <w:rPr>
          <w:rFonts w:ascii="Leelawadee" w:eastAsia="Calibri" w:hAnsi="Leelawadee" w:cs="Leelawadee"/>
        </w:rPr>
        <w:t>Identifier</w:t>
      </w:r>
      <w:proofErr w:type="spellEnd"/>
      <w:r w:rsidRPr="00280633">
        <w:rPr>
          <w:rFonts w:ascii="Leelawadee" w:eastAsia="Calibri" w:hAnsi="Leelawadee" w:cs="Leelawadee"/>
        </w:rPr>
        <w:t xml:space="preserve"> o Identificador de seguridad), que se trata de un número de identificación único para cada usuario.</w:t>
      </w:r>
    </w:p>
    <w:p w14:paraId="7E65DBBF" w14:textId="77777777" w:rsidR="009F69E1" w:rsidRDefault="009F69E1" w:rsidP="009F69E1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0828AF74" w14:textId="77777777" w:rsidR="001C042F" w:rsidRDefault="001C042F" w:rsidP="009F69E1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6BF3227C" w14:textId="77777777" w:rsidR="001C042F" w:rsidRDefault="001C042F" w:rsidP="009F69E1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444E8BC6" w14:textId="77777777" w:rsidR="001C042F" w:rsidRDefault="001C042F" w:rsidP="009F69E1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1E3A1901" w14:textId="77777777" w:rsidR="001C042F" w:rsidRDefault="001C042F" w:rsidP="009F69E1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22F7680A" w14:textId="77777777" w:rsidR="001C042F" w:rsidRDefault="001C042F" w:rsidP="009F69E1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42CAE531" w14:textId="77777777" w:rsidR="001C042F" w:rsidRPr="005B1FDA" w:rsidRDefault="001C042F" w:rsidP="009F69E1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08849ABA" w14:textId="1A8461DC" w:rsidR="001C042F" w:rsidRPr="00E26C6B" w:rsidRDefault="005B1FDA" w:rsidP="00E26C6B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lastRenderedPageBreak/>
        <w:t>Tipos de cuentas de usuario locales predeterminadas. Principales características.</w:t>
      </w:r>
    </w:p>
    <w:p w14:paraId="66214805" w14:textId="45DA4A61" w:rsidR="001C042F" w:rsidRDefault="001C042F" w:rsidP="00E26C6B">
      <w:pPr>
        <w:numPr>
          <w:ilvl w:val="0"/>
          <w:numId w:val="49"/>
        </w:numPr>
        <w:suppressAutoHyphens/>
        <w:spacing w:before="100" w:beforeAutospacing="1" w:after="100" w:afterAutospacing="1" w:line="360" w:lineRule="auto"/>
        <w:jc w:val="both"/>
        <w:rPr>
          <w:rFonts w:ascii="Leelawadee" w:hAnsi="Leelawadee" w:cs="Leelawadee"/>
          <w:b w:val="0"/>
          <w:bCs/>
          <w:color w:val="auto"/>
          <w:sz w:val="24"/>
          <w:szCs w:val="20"/>
        </w:rPr>
      </w:pPr>
      <w:r w:rsidRPr="001C042F">
        <w:rPr>
          <w:rFonts w:ascii="Leelawadee" w:hAnsi="Leelawadee" w:cs="Leelawadee"/>
          <w:color w:val="auto"/>
          <w:sz w:val="24"/>
          <w:szCs w:val="20"/>
        </w:rPr>
        <w:t>Administrador</w:t>
      </w:r>
      <w:r w:rsidRPr="001C042F">
        <w:rPr>
          <w:rFonts w:ascii="Leelawadee" w:hAnsi="Leelawadee" w:cs="Leelawadee"/>
          <w:b w:val="0"/>
          <w:bCs/>
          <w:color w:val="auto"/>
          <w:sz w:val="24"/>
          <w:szCs w:val="20"/>
        </w:rPr>
        <w:t>: Tiene control total sobre el dominio y no se podrá eliminar ni retirar del grupo Administradores (aunque sí podemos cambiarle el nombre o deshabilitarla). Aunque la cuenta Administrador esté deshabilitada, podrá seguir usándose para acceder al controlador de dominio en modo seguro.</w:t>
      </w:r>
    </w:p>
    <w:p w14:paraId="3D810D81" w14:textId="77777777" w:rsidR="00E26C6B" w:rsidRPr="00E26C6B" w:rsidRDefault="00E26C6B" w:rsidP="00E26C6B">
      <w:pPr>
        <w:suppressAutoHyphens/>
        <w:spacing w:before="100" w:beforeAutospacing="1" w:after="100" w:afterAutospacing="1" w:line="360" w:lineRule="auto"/>
        <w:ind w:left="1440"/>
        <w:jc w:val="both"/>
        <w:rPr>
          <w:rFonts w:ascii="Leelawadee" w:hAnsi="Leelawadee" w:cs="Leelawadee"/>
          <w:b w:val="0"/>
          <w:bCs/>
          <w:color w:val="auto"/>
          <w:sz w:val="2"/>
          <w:szCs w:val="2"/>
        </w:rPr>
      </w:pPr>
    </w:p>
    <w:p w14:paraId="11051AF0" w14:textId="5EFAEE08" w:rsidR="005A4298" w:rsidRPr="000D33D6" w:rsidRDefault="001C042F" w:rsidP="000D33D6">
      <w:pPr>
        <w:numPr>
          <w:ilvl w:val="0"/>
          <w:numId w:val="49"/>
        </w:numPr>
        <w:suppressAutoHyphens/>
        <w:spacing w:before="100" w:beforeAutospacing="1" w:after="100" w:afterAutospacing="1" w:line="360" w:lineRule="auto"/>
        <w:jc w:val="both"/>
        <w:rPr>
          <w:rFonts w:ascii="Leelawadee" w:hAnsi="Leelawadee" w:cs="Leelawadee"/>
          <w:b w:val="0"/>
          <w:bCs/>
          <w:color w:val="auto"/>
          <w:sz w:val="24"/>
          <w:szCs w:val="20"/>
        </w:rPr>
      </w:pPr>
      <w:r w:rsidRPr="001C042F">
        <w:rPr>
          <w:rFonts w:ascii="Leelawadee" w:hAnsi="Leelawadee" w:cs="Leelawadee"/>
          <w:color w:val="auto"/>
          <w:sz w:val="24"/>
          <w:szCs w:val="20"/>
        </w:rPr>
        <w:t>Invitado</w:t>
      </w:r>
      <w:r w:rsidRPr="001C042F">
        <w:rPr>
          <w:rFonts w:ascii="Leelawadee" w:hAnsi="Leelawadee" w:cs="Leelawadee"/>
          <w:b w:val="0"/>
          <w:bCs/>
          <w:color w:val="auto"/>
          <w:sz w:val="24"/>
          <w:szCs w:val="20"/>
        </w:rPr>
        <w:t>: Está deshabilitada de forma predeterminada y, aunque no se recomienda, puede habilitarse, por ejemplo, para permitir el acceso a los usuarios que aún no tienen cuenta en el sistema o que la tienen deshabilitada. De forma predeterminada no requiere contraseña, aunque esta característica, como cualquier otra, puede ser modificada por el administrador.</w:t>
      </w:r>
    </w:p>
    <w:p w14:paraId="148C609A" w14:textId="77777777" w:rsidR="005A4298" w:rsidRPr="000D33D6" w:rsidRDefault="005A4298" w:rsidP="005A4298">
      <w:pPr>
        <w:pStyle w:val="TEXTO"/>
        <w:ind w:left="720"/>
        <w:rPr>
          <w:rFonts w:ascii="Poppins" w:eastAsia="Calibri" w:hAnsi="Poppins" w:cs="Poppins"/>
          <w:b/>
          <w:bCs/>
          <w:color w:val="2053E4"/>
          <w:sz w:val="6"/>
          <w:szCs w:val="6"/>
        </w:rPr>
      </w:pPr>
    </w:p>
    <w:p w14:paraId="7E1C6A44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t>¿Se puede eliminar la cuenta administradora?</w:t>
      </w:r>
    </w:p>
    <w:p w14:paraId="1123805A" w14:textId="77777777" w:rsidR="005A2CA3" w:rsidRDefault="005A2CA3" w:rsidP="005D157B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500A6CE6" w14:textId="77777777" w:rsidR="005D157B" w:rsidRPr="00280633" w:rsidRDefault="005D157B" w:rsidP="005D157B">
      <w:pPr>
        <w:pStyle w:val="Prrafodelista"/>
        <w:spacing w:line="360" w:lineRule="auto"/>
        <w:ind w:left="720"/>
        <w:jc w:val="both"/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>La cuenta de administrador no puede ser eliminada, aunque sí cambiarle el nombre o deshabilitarla.</w:t>
      </w:r>
    </w:p>
    <w:p w14:paraId="134C0EF4" w14:textId="77777777" w:rsidR="005A2CA3" w:rsidRPr="005B1FDA" w:rsidRDefault="005A2CA3" w:rsidP="000B16B6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23259EC0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t>Requisitos de la contraseña</w:t>
      </w:r>
    </w:p>
    <w:p w14:paraId="14CB0622" w14:textId="77777777" w:rsidR="000B16B6" w:rsidRDefault="000B16B6" w:rsidP="000B16B6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2E5AECE8" w14:textId="34A54358" w:rsidR="002541DA" w:rsidRPr="00280633" w:rsidRDefault="002541DA" w:rsidP="002541DA">
      <w:pPr>
        <w:pStyle w:val="TEXTO"/>
        <w:numPr>
          <w:ilvl w:val="0"/>
          <w:numId w:val="47"/>
        </w:numPr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>Mínimo 8 caracteres.</w:t>
      </w:r>
    </w:p>
    <w:p w14:paraId="63289DDE" w14:textId="1ECB150C" w:rsidR="00681F0F" w:rsidRPr="00280633" w:rsidRDefault="002541DA" w:rsidP="002541DA">
      <w:pPr>
        <w:pStyle w:val="TEXTO"/>
        <w:numPr>
          <w:ilvl w:val="0"/>
          <w:numId w:val="47"/>
        </w:numPr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 xml:space="preserve">1 </w:t>
      </w:r>
      <w:proofErr w:type="gramStart"/>
      <w:r w:rsidR="00681F0F" w:rsidRPr="00280633">
        <w:rPr>
          <w:rFonts w:ascii="Leelawadee" w:eastAsia="Calibri" w:hAnsi="Leelawadee" w:cs="Leelawadee"/>
        </w:rPr>
        <w:t>Mayúscula</w:t>
      </w:r>
      <w:proofErr w:type="gramEnd"/>
      <w:r w:rsidR="00681F0F" w:rsidRPr="00280633">
        <w:rPr>
          <w:rFonts w:ascii="Leelawadee" w:eastAsia="Calibri" w:hAnsi="Leelawadee" w:cs="Leelawadee"/>
        </w:rPr>
        <w:t xml:space="preserve"> </w:t>
      </w:r>
    </w:p>
    <w:p w14:paraId="283D30EE" w14:textId="34B99FAD" w:rsidR="00681F0F" w:rsidRPr="00280633" w:rsidRDefault="002541DA" w:rsidP="002541DA">
      <w:pPr>
        <w:pStyle w:val="TEXTO"/>
        <w:numPr>
          <w:ilvl w:val="0"/>
          <w:numId w:val="47"/>
        </w:numPr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 xml:space="preserve">1 </w:t>
      </w:r>
      <w:proofErr w:type="gramStart"/>
      <w:r w:rsidR="00681F0F" w:rsidRPr="00280633">
        <w:rPr>
          <w:rFonts w:ascii="Leelawadee" w:eastAsia="Calibri" w:hAnsi="Leelawadee" w:cs="Leelawadee"/>
        </w:rPr>
        <w:t>Minúscula</w:t>
      </w:r>
      <w:proofErr w:type="gramEnd"/>
    </w:p>
    <w:p w14:paraId="4E8AE7C9" w14:textId="17CB86A8" w:rsidR="00681F0F" w:rsidRPr="00280633" w:rsidRDefault="002541DA" w:rsidP="002541DA">
      <w:pPr>
        <w:pStyle w:val="TEXTO"/>
        <w:numPr>
          <w:ilvl w:val="0"/>
          <w:numId w:val="47"/>
        </w:numPr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 xml:space="preserve">1 </w:t>
      </w:r>
      <w:proofErr w:type="gramStart"/>
      <w:r w:rsidR="00681F0F" w:rsidRPr="00280633">
        <w:rPr>
          <w:rFonts w:ascii="Leelawadee" w:eastAsia="Calibri" w:hAnsi="Leelawadee" w:cs="Leelawadee"/>
        </w:rPr>
        <w:t>Dígito</w:t>
      </w:r>
      <w:proofErr w:type="gramEnd"/>
      <w:r w:rsidR="00681F0F" w:rsidRPr="00280633">
        <w:rPr>
          <w:rFonts w:ascii="Leelawadee" w:eastAsia="Calibri" w:hAnsi="Leelawadee" w:cs="Leelawadee"/>
        </w:rPr>
        <w:t xml:space="preserve"> de base 10 (del 0 al 9)</w:t>
      </w:r>
    </w:p>
    <w:p w14:paraId="5A47D034" w14:textId="7B980E07" w:rsidR="000B16B6" w:rsidRPr="00280633" w:rsidRDefault="002541DA" w:rsidP="002541DA">
      <w:pPr>
        <w:pStyle w:val="TEXTO"/>
        <w:numPr>
          <w:ilvl w:val="0"/>
          <w:numId w:val="47"/>
        </w:numPr>
        <w:rPr>
          <w:rFonts w:ascii="Leelawadee" w:eastAsia="Calibri" w:hAnsi="Leelawadee" w:cs="Leelawadee"/>
          <w:b/>
          <w:bCs/>
          <w:color w:val="2053E4"/>
        </w:rPr>
      </w:pPr>
      <w:r w:rsidRPr="00280633">
        <w:rPr>
          <w:rFonts w:ascii="Leelawadee" w:eastAsia="Calibri" w:hAnsi="Leelawadee" w:cs="Leelawadee"/>
        </w:rPr>
        <w:t>1 Carácter</w:t>
      </w:r>
      <w:r w:rsidR="00681F0F" w:rsidRPr="00280633">
        <w:rPr>
          <w:rFonts w:ascii="Leelawadee" w:eastAsia="Calibri" w:hAnsi="Leelawadee" w:cs="Leelawadee"/>
        </w:rPr>
        <w:t xml:space="preserve"> no alfanuméricos (caracteres especiales): (</w:t>
      </w:r>
      <w:proofErr w:type="gramStart"/>
      <w:r w:rsidR="00681F0F" w:rsidRPr="00280633">
        <w:rPr>
          <w:rFonts w:ascii="Leelawadee" w:eastAsia="Calibri" w:hAnsi="Leelawadee" w:cs="Leelawadee"/>
        </w:rPr>
        <w:t>~!@</w:t>
      </w:r>
      <w:proofErr w:type="gramEnd"/>
      <w:r w:rsidR="00681F0F" w:rsidRPr="00280633">
        <w:rPr>
          <w:rFonts w:ascii="Leelawadee" w:eastAsia="Calibri" w:hAnsi="Leelawadee" w:cs="Leelawadee"/>
        </w:rPr>
        <w:t>#$%^&amp;*_-+='|\(){}[]:;"'&lt;&gt;,.? /)</w:t>
      </w:r>
    </w:p>
    <w:p w14:paraId="05EEB68E" w14:textId="77777777" w:rsidR="002541DA" w:rsidRDefault="002541DA" w:rsidP="002541DA">
      <w:pPr>
        <w:pStyle w:val="TEXTO"/>
        <w:ind w:left="1440"/>
        <w:rPr>
          <w:rFonts w:ascii="Poppins" w:eastAsia="Calibri" w:hAnsi="Poppins" w:cs="Poppins"/>
          <w:b/>
          <w:bCs/>
          <w:color w:val="2053E4"/>
        </w:rPr>
      </w:pPr>
    </w:p>
    <w:p w14:paraId="6D5918F3" w14:textId="77777777" w:rsidR="000D33D6" w:rsidRDefault="000D33D6" w:rsidP="002541DA">
      <w:pPr>
        <w:pStyle w:val="TEXTO"/>
        <w:ind w:left="1440"/>
        <w:rPr>
          <w:rFonts w:ascii="Poppins" w:eastAsia="Calibri" w:hAnsi="Poppins" w:cs="Poppins"/>
          <w:b/>
          <w:bCs/>
          <w:color w:val="2053E4"/>
        </w:rPr>
      </w:pPr>
    </w:p>
    <w:p w14:paraId="5B2FDDCB" w14:textId="77777777" w:rsidR="000D33D6" w:rsidRDefault="000D33D6" w:rsidP="002541DA">
      <w:pPr>
        <w:pStyle w:val="TEXTO"/>
        <w:ind w:left="1440"/>
        <w:rPr>
          <w:rFonts w:ascii="Poppins" w:eastAsia="Calibri" w:hAnsi="Poppins" w:cs="Poppins"/>
          <w:b/>
          <w:bCs/>
          <w:color w:val="2053E4"/>
        </w:rPr>
      </w:pPr>
    </w:p>
    <w:p w14:paraId="37A0449F" w14:textId="77777777" w:rsidR="000D33D6" w:rsidRPr="005B1FDA" w:rsidRDefault="000D33D6" w:rsidP="002541DA">
      <w:pPr>
        <w:pStyle w:val="TEXTO"/>
        <w:ind w:left="1440"/>
        <w:rPr>
          <w:rFonts w:ascii="Poppins" w:eastAsia="Calibri" w:hAnsi="Poppins" w:cs="Poppins"/>
          <w:b/>
          <w:bCs/>
          <w:color w:val="2053E4"/>
        </w:rPr>
      </w:pPr>
    </w:p>
    <w:p w14:paraId="754802E4" w14:textId="77777777" w:rsidR="005B1FDA" w:rsidRDefault="005B1FDA" w:rsidP="005B1FDA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5B1FDA">
        <w:rPr>
          <w:rFonts w:ascii="Poppins" w:eastAsia="Calibri" w:hAnsi="Poppins" w:cs="Poppins"/>
          <w:b/>
          <w:bCs/>
          <w:color w:val="2053E4"/>
        </w:rPr>
        <w:lastRenderedPageBreak/>
        <w:t>¿Como hacemos para que un usuario tenga privilegios de administrador?</w:t>
      </w:r>
    </w:p>
    <w:p w14:paraId="51972D6F" w14:textId="77777777" w:rsidR="00473E0E" w:rsidRDefault="00473E0E" w:rsidP="00473E0E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6D7801E9" w14:textId="6870FC97" w:rsidR="00473E0E" w:rsidRPr="00280633" w:rsidRDefault="00473E0E" w:rsidP="00473E0E">
      <w:pPr>
        <w:pStyle w:val="Prrafodelista"/>
        <w:spacing w:line="360" w:lineRule="auto"/>
        <w:ind w:left="720"/>
        <w:jc w:val="both"/>
        <w:rPr>
          <w:rFonts w:ascii="Leelawadee" w:eastAsia="Calibri" w:hAnsi="Leelawadee" w:cs="Leelawadee"/>
        </w:rPr>
      </w:pPr>
      <w:r w:rsidRPr="00280633">
        <w:rPr>
          <w:rFonts w:ascii="Leelawadee" w:eastAsia="Calibri" w:hAnsi="Leelawadee" w:cs="Leelawadee"/>
        </w:rPr>
        <w:t>Se le añade al grupo Administradores.</w:t>
      </w:r>
    </w:p>
    <w:p w14:paraId="3C782070" w14:textId="77777777" w:rsidR="00280633" w:rsidRPr="005B1FDA" w:rsidRDefault="00280633" w:rsidP="001C0AFD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028B6267" w14:textId="4391BC39" w:rsidR="007B09E3" w:rsidRDefault="00A92022" w:rsidP="00280633">
      <w:pPr>
        <w:pStyle w:val="TEXTO"/>
        <w:numPr>
          <w:ilvl w:val="3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A92022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782656" behindDoc="0" locked="0" layoutInCell="1" allowOverlap="1" wp14:anchorId="1B303512" wp14:editId="70E84E83">
            <wp:simplePos x="0" y="0"/>
            <wp:positionH relativeFrom="column">
              <wp:posOffset>448774</wp:posOffset>
            </wp:positionH>
            <wp:positionV relativeFrom="paragraph">
              <wp:posOffset>414181</wp:posOffset>
            </wp:positionV>
            <wp:extent cx="5404513" cy="901650"/>
            <wp:effectExtent l="152400" t="152400" r="367665" b="3562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13" cy="90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B09E3" w:rsidRPr="007B09E3">
        <w:rPr>
          <w:rFonts w:ascii="Poppins" w:eastAsia="Calibri" w:hAnsi="Poppins" w:cs="Poppins"/>
          <w:b/>
          <w:bCs/>
          <w:color w:val="2053E4"/>
        </w:rPr>
        <w:t>Verifica si está habilitada la cuenta de administrador</w:t>
      </w:r>
    </w:p>
    <w:p w14:paraId="719CCB3B" w14:textId="77777777" w:rsidR="009434FC" w:rsidRPr="007B09E3" w:rsidRDefault="009434FC" w:rsidP="009434FC">
      <w:pPr>
        <w:pStyle w:val="TEXTO"/>
        <w:rPr>
          <w:rFonts w:ascii="Poppins" w:eastAsia="Calibri" w:hAnsi="Poppins" w:cs="Poppins"/>
          <w:b/>
          <w:bCs/>
          <w:color w:val="2053E4"/>
        </w:rPr>
      </w:pPr>
    </w:p>
    <w:p w14:paraId="2C9791F3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2.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Verificar los grupos a los que pertenece el administrador</w:t>
      </w:r>
    </w:p>
    <w:p w14:paraId="27511E8D" w14:textId="22BAC56E" w:rsidR="009434FC" w:rsidRPr="007B09E3" w:rsidRDefault="00BD7BCB" w:rsidP="000D33D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noProof/>
          <w:color w:val="2053E4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D168333" wp14:editId="03366A89">
                <wp:simplePos x="0" y="0"/>
                <wp:positionH relativeFrom="column">
                  <wp:posOffset>367278</wp:posOffset>
                </wp:positionH>
                <wp:positionV relativeFrom="paragraph">
                  <wp:posOffset>1936419</wp:posOffset>
                </wp:positionV>
                <wp:extent cx="2729552" cy="545910"/>
                <wp:effectExtent l="0" t="0" r="1397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2" cy="54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1F503" id="Rectángulo 3" o:spid="_x0000_s1026" style="position:absolute;margin-left:28.9pt;margin-top:152.45pt;width:214.95pt;height:43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5VnQIAAIcFAAAOAAAAZHJzL2Uyb0RvYy54bWysVM1u2zAMvg/YOwi6r07SZF2DOkXQIsOA&#10;oi3aDj0rshQbkEWNUuJkb7Nn2YuVkn8adMUOw3JwRJH8SH4ieXG5rw3bKfQV2JyPT0acKSuhqOwm&#10;59+fVp++cOaDsIUwYFXOD8rzy8XHDxeNm6sJlGAKhYxArJ83LudlCG6eZV6Wqhb+BJyypNSAtQgk&#10;4iYrUDSEXptsMhp9zhrAwiFI5T3dXrdKvkj4WisZ7rT2KjCTc8otpC+m7zp+s8WFmG9QuLKSXRri&#10;H7KoRWUp6AB1LYJgW6z+gKorieBBhxMJdQZaV1KlGqia8ehNNY+lcCrVQuR4N9Dk/x+svN3dI6uK&#10;nJ9yZkVNT/RApP3+ZTdbA+w0EtQ4Pye7R3ePneTpGKvda6zjP9XB9onUw0Cq2gcm6XJyNjmfzSac&#10;SdLNprPzcWI9e/V26MNXBTWLh5wjxU9cit2NDxSRTHuTGMzCqjImPZyx8cKDqYp4lwTcrK8Msp2g&#10;F1+tRvSLNRDGkRlJ0TWLlbW1pFM4GBUxjH1QmkiJ2adMUjuqAVZIqWwYt6pSFKqNNjsOFhs4eqTQ&#10;CTAia8pywO4AessWpMduc+7so6tK3Tw4j/6WWOs8eKTIYMPgXFcW8D0AQ1V1kVv7nqSWmsjSGooD&#10;tQxCO0veyVVF73YjfLgXSMNDY0YLIdzRRxtocg7dibMS8Od799Geepq0nDU0jDn3P7YCFWfmm6Vu&#10;Px9Pp3F6kzCdnU1IwGPN+lhjt/UV0OuPafU4mY7RPpj+qBHqZ9obyxiVVMJKip1zGbAXrkK7JGjz&#10;SLVcJjOaWCfCjX10MoJHVmNfPu2fBbqueQO1/S30gyvmb3q4tY2eFpbbALpKDf7Ka8c3TXtqnG4z&#10;xXVyLCer1/25eAEAAP//AwBQSwMEFAAGAAgAAAAhAAxXSH/gAAAACgEAAA8AAABkcnMvZG93bnJl&#10;di54bWxMjz1PwzAQhnck/oN1SCyI2tDSfBCngkp06IBE24XNiY8kamxHttOEf88xwXh3r5573mIz&#10;m55d0IfOWQkPCwEMbe10ZxsJp+PbfQosRGW16p1FCd8YYFNeXxUq126yH3g5xIYRxIZcSWhjHHLO&#10;Q92iUWHhBrR0+3LeqEijb7j2aiK46fmjEGtuVGfpQ6sG3LZYnw+jkVDtPv02fV3u4ni3JvS52eP7&#10;JOXtzfzyDCziHP/C8KtP6lCSU+VGqwPrJTwlZB4lLMUqA0aBVZokwCraZCIDXhb8f4XyBwAA//8D&#10;AFBLAQItABQABgAIAAAAIQC2gziS/gAAAOEBAAATAAAAAAAAAAAAAAAAAAAAAABbQ29udGVudF9U&#10;eXBlc10ueG1sUEsBAi0AFAAGAAgAAAAhADj9If/WAAAAlAEAAAsAAAAAAAAAAAAAAAAALwEAAF9y&#10;ZWxzLy5yZWxzUEsBAi0AFAAGAAgAAAAhAGsuvlWdAgAAhwUAAA4AAAAAAAAAAAAAAAAALgIAAGRy&#10;cy9lMm9Eb2MueG1sUEsBAi0AFAAGAAgAAAAhAAxXSH/gAAAACgEAAA8AAAAAAAAAAAAAAAAA9wQA&#10;AGRycy9kb3ducmV2LnhtbFBLBQYAAAAABAAEAPMAAAAEBgAAAAA=&#10;" filled="f" strokecolor="red" strokeweight="2pt"/>
            </w:pict>
          </mc:Fallback>
        </mc:AlternateContent>
      </w:r>
      <w:r w:rsidR="00455DD9" w:rsidRPr="00455DD9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30257670" wp14:editId="087FE3DF">
            <wp:extent cx="4060209" cy="2401569"/>
            <wp:effectExtent l="152400" t="152400" r="359410" b="3613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676" cy="24101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6E8A6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3.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Habilitar cuenta de invitado.</w:t>
      </w:r>
    </w:p>
    <w:p w14:paraId="31546734" w14:textId="564D410B" w:rsidR="00EE1057" w:rsidRDefault="00EE1057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EE1057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CC525F9" wp14:editId="713C8704">
            <wp:extent cx="3972479" cy="400106"/>
            <wp:effectExtent l="152400" t="152400" r="352425" b="3619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0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7BE3B" w14:textId="77777777" w:rsidR="000D33D6" w:rsidRDefault="000D33D6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49CCD8A4" w14:textId="77777777" w:rsidR="000D33D6" w:rsidRDefault="000D33D6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5DFCCB57" w14:textId="77777777" w:rsidR="000D33D6" w:rsidRPr="007B09E3" w:rsidRDefault="000D33D6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62D80C2F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lastRenderedPageBreak/>
        <w:t>4.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Crea un usuario llamado user1</w:t>
      </w:r>
    </w:p>
    <w:p w14:paraId="534E3484" w14:textId="7C9E471B" w:rsidR="00EE1057" w:rsidRPr="007B09E3" w:rsidRDefault="00D914F7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D914F7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5F1AC686" wp14:editId="1EFB0291">
            <wp:extent cx="2869095" cy="2038917"/>
            <wp:effectExtent l="152400" t="152400" r="36957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974" cy="2043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845C9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5.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Crea el grupo llamado grupo1</w:t>
      </w:r>
    </w:p>
    <w:p w14:paraId="4134C8B6" w14:textId="3471BFDB" w:rsidR="00EE1057" w:rsidRPr="007B09E3" w:rsidRDefault="00231FEE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231FEE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ADA0183" wp14:editId="0EAE7BFC">
            <wp:extent cx="2821387" cy="2005013"/>
            <wp:effectExtent l="152400" t="152400" r="360045" b="3575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713" cy="2010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9FA45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6.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Lista los usuarios del sistema y los grupos</w:t>
      </w:r>
    </w:p>
    <w:p w14:paraId="132BA30C" w14:textId="3E477E08" w:rsidR="00F31293" w:rsidRPr="007B09E3" w:rsidRDefault="00F3129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F31293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57BAD6F1" wp14:editId="06C5DCF6">
            <wp:extent cx="2312504" cy="2244488"/>
            <wp:effectExtent l="152400" t="152400" r="354965" b="3657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3410" cy="2255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E9FAF" w14:textId="77777777" w:rsidR="0005208F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lastRenderedPageBreak/>
        <w:t>7.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Deshabilita la cuenta</w:t>
      </w:r>
    </w:p>
    <w:p w14:paraId="17E033F0" w14:textId="626C7E5A" w:rsidR="0005208F" w:rsidRDefault="0005208F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05208F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77381BB5" wp14:editId="5CB46E2C">
            <wp:extent cx="2996316" cy="2284760"/>
            <wp:effectExtent l="152400" t="152400" r="356870" b="3632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8318" cy="2293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BAD81" w14:textId="1BFEC1D4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8.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 xml:space="preserve">Cámbiale el nombre a </w:t>
      </w:r>
      <w:proofErr w:type="spellStart"/>
      <w:r w:rsidRPr="007B09E3">
        <w:rPr>
          <w:rFonts w:ascii="Poppins" w:eastAsia="Calibri" w:hAnsi="Poppins" w:cs="Poppins"/>
          <w:b/>
          <w:bCs/>
          <w:color w:val="2053E4"/>
        </w:rPr>
        <w:t>user</w:t>
      </w:r>
      <w:proofErr w:type="spellEnd"/>
    </w:p>
    <w:p w14:paraId="3EDB7414" w14:textId="04C3D00C" w:rsidR="00FF2C75" w:rsidRPr="007B09E3" w:rsidRDefault="00FF2C75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FF2C75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71107AA" wp14:editId="38EFC3A4">
            <wp:extent cx="2924754" cy="1519726"/>
            <wp:effectExtent l="152400" t="152400" r="371475" b="3663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1685" cy="1523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BE277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9.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Hazlo miembro de grupo1</w:t>
      </w:r>
    </w:p>
    <w:p w14:paraId="4AB48271" w14:textId="6C072778" w:rsidR="00584C75" w:rsidRDefault="00584C75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584C75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69821470" wp14:editId="4AB74AE5">
            <wp:extent cx="3513151" cy="1696828"/>
            <wp:effectExtent l="152400" t="152400" r="354330" b="3606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570" cy="1700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FF590" w14:textId="77777777" w:rsidR="000D33D6" w:rsidRDefault="000D33D6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5A342954" w14:textId="77777777" w:rsidR="000D33D6" w:rsidRPr="007B09E3" w:rsidRDefault="000D33D6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74BB657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lastRenderedPageBreak/>
        <w:t>10.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 xml:space="preserve">Habilita la cuenta </w:t>
      </w:r>
      <w:proofErr w:type="spellStart"/>
      <w:r w:rsidRPr="007B09E3">
        <w:rPr>
          <w:rFonts w:ascii="Poppins" w:eastAsia="Calibri" w:hAnsi="Poppins" w:cs="Poppins"/>
          <w:b/>
          <w:bCs/>
          <w:color w:val="2053E4"/>
        </w:rPr>
        <w:t>user</w:t>
      </w:r>
      <w:proofErr w:type="spellEnd"/>
    </w:p>
    <w:p w14:paraId="1E1F75B8" w14:textId="33240BE9" w:rsidR="00864D8C" w:rsidRPr="007B09E3" w:rsidRDefault="00864D8C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864D8C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08E9BA92" wp14:editId="5D1ADC7F">
            <wp:extent cx="3473099" cy="2066013"/>
            <wp:effectExtent l="152400" t="152400" r="356235" b="3536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3105" cy="207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F008B" w14:textId="77777777" w:rsidR="007B09E3" w:rsidRDefault="007B09E3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11.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>Verifica los usuarios del grupo1</w:t>
      </w:r>
    </w:p>
    <w:p w14:paraId="0A31A4E5" w14:textId="147A4389" w:rsidR="00864D8C" w:rsidRPr="007B09E3" w:rsidRDefault="00A815DB" w:rsidP="007B09E3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A815DB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317D9B9D" wp14:editId="07D7DC06">
            <wp:extent cx="3472815" cy="1447881"/>
            <wp:effectExtent l="152400" t="152400" r="356235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731" cy="1454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F2194" w14:textId="7B651CF7" w:rsidR="00E21482" w:rsidRDefault="007B09E3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7B09E3">
        <w:rPr>
          <w:rFonts w:ascii="Poppins" w:eastAsia="Calibri" w:hAnsi="Poppins" w:cs="Poppins"/>
          <w:b/>
          <w:bCs/>
          <w:color w:val="2053E4"/>
        </w:rPr>
        <w:t>12.</w:t>
      </w:r>
      <w:r w:rsidRPr="007B09E3">
        <w:rPr>
          <w:rFonts w:ascii="Poppins" w:eastAsia="Calibri" w:hAnsi="Poppins" w:cs="Poppins"/>
          <w:b/>
          <w:bCs/>
          <w:color w:val="2053E4"/>
        </w:rPr>
        <w:tab/>
        <w:t xml:space="preserve">Elimina la cuenta </w:t>
      </w:r>
      <w:proofErr w:type="spellStart"/>
      <w:r w:rsidRPr="007B09E3">
        <w:rPr>
          <w:rFonts w:ascii="Poppins" w:eastAsia="Calibri" w:hAnsi="Poppins" w:cs="Poppins"/>
          <w:b/>
          <w:bCs/>
          <w:color w:val="2053E4"/>
        </w:rPr>
        <w:t>user</w:t>
      </w:r>
      <w:proofErr w:type="spellEnd"/>
      <w:r w:rsidRPr="007B09E3">
        <w:rPr>
          <w:rFonts w:ascii="Poppins" w:eastAsia="Calibri" w:hAnsi="Poppins" w:cs="Poppins"/>
          <w:b/>
          <w:bCs/>
          <w:color w:val="2053E4"/>
        </w:rPr>
        <w:t xml:space="preserve"> y el grupo1</w:t>
      </w:r>
    </w:p>
    <w:p w14:paraId="20C92C4C" w14:textId="7EA648F7" w:rsidR="008F278E" w:rsidRDefault="000D33D6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 w:rsidRPr="00AB5848">
        <w:rPr>
          <w:rFonts w:ascii="Poppins" w:eastAsia="Calibri" w:hAnsi="Poppins" w:cs="Poppins"/>
          <w:b/>
          <w:bCs/>
          <w:noProof/>
          <w:color w:val="2053E4"/>
        </w:rPr>
        <w:drawing>
          <wp:anchor distT="0" distB="0" distL="114300" distR="114300" simplePos="0" relativeHeight="251785728" behindDoc="0" locked="0" layoutInCell="1" allowOverlap="1" wp14:anchorId="2CB27410" wp14:editId="56EEABA4">
            <wp:simplePos x="0" y="0"/>
            <wp:positionH relativeFrom="column">
              <wp:posOffset>392927</wp:posOffset>
            </wp:positionH>
            <wp:positionV relativeFrom="paragraph">
              <wp:posOffset>1624799</wp:posOffset>
            </wp:positionV>
            <wp:extent cx="3184737" cy="1342446"/>
            <wp:effectExtent l="152400" t="152400" r="358775" b="35306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38" cy="1342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78E" w:rsidRPr="008F278E">
        <w:rPr>
          <w:rFonts w:ascii="Poppins" w:eastAsia="Calibri" w:hAnsi="Poppins" w:cs="Poppins"/>
          <w:b/>
          <w:bCs/>
          <w:noProof/>
          <w:color w:val="2053E4"/>
        </w:rPr>
        <w:drawing>
          <wp:inline distT="0" distB="0" distL="0" distR="0" wp14:anchorId="59565C87" wp14:editId="3C2BC2C8">
            <wp:extent cx="3193343" cy="1127760"/>
            <wp:effectExtent l="152400" t="152400" r="369570" b="3581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582" cy="1131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625E4" w14:textId="6E5D7A6F" w:rsidR="000D33D6" w:rsidRDefault="000D33D6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02F52264" w14:textId="0BD9D096" w:rsidR="000D33D6" w:rsidRDefault="000D33D6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802D553" w14:textId="044729FF" w:rsidR="000D33D6" w:rsidRDefault="000D33D6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30C6C30B" w14:textId="3BFCC5A2" w:rsidR="000D33D6" w:rsidRDefault="000D33D6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539089AC" w14:textId="540FD68A" w:rsidR="00AB5848" w:rsidRDefault="00AB5848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p w14:paraId="5635A60D" w14:textId="228AB429" w:rsidR="003E4416" w:rsidRDefault="003E4416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  <w:r>
        <w:rPr>
          <w:rFonts w:ascii="Poppins" w:eastAsia="Calibri" w:hAnsi="Poppins" w:cs="Poppins"/>
          <w:b/>
          <w:bCs/>
          <w:color w:val="2053E4"/>
        </w:rPr>
        <w:lastRenderedPageBreak/>
        <w:t>13. Crear la siguiente estructura de AD:</w:t>
      </w:r>
    </w:p>
    <w:p w14:paraId="14D54139" w14:textId="77777777" w:rsidR="001C12A4" w:rsidRDefault="001C12A4" w:rsidP="001C12A4">
      <w:pPr>
        <w:pStyle w:val="Prrafodelista"/>
        <w:numPr>
          <w:ilvl w:val="0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Dominio: </w:t>
      </w:r>
      <w:proofErr w:type="spellStart"/>
      <w:proofErr w:type="gramStart"/>
      <w:r w:rsidRPr="001C12A4">
        <w:rPr>
          <w:rFonts w:ascii="Poppins" w:hAnsi="Poppins" w:cs="Poppins"/>
          <w:color w:val="212121"/>
          <w:lang w:eastAsia="es-ES"/>
        </w:rPr>
        <w:t>loscerros.local</w:t>
      </w:r>
      <w:proofErr w:type="spellEnd"/>
      <w:proofErr w:type="gramEnd"/>
    </w:p>
    <w:p w14:paraId="701E4DCD" w14:textId="7B143A5C" w:rsidR="000E377C" w:rsidRPr="001C12A4" w:rsidRDefault="000E377C" w:rsidP="000E377C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0E377C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520FCC6A" wp14:editId="5DCF1C35">
            <wp:extent cx="3131489" cy="1125133"/>
            <wp:effectExtent l="152400" t="152400" r="354965" b="3613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631" cy="1127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3E260" w14:textId="3AFA5FAD" w:rsidR="001C12A4" w:rsidRPr="001C12A4" w:rsidRDefault="001C12A4" w:rsidP="001C12A4">
      <w:pPr>
        <w:pStyle w:val="Prrafodelista"/>
        <w:numPr>
          <w:ilvl w:val="0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Disponemos de cinco departamentos (UO) dentro de la unidad organizativa </w:t>
      </w:r>
      <w:proofErr w:type="spellStart"/>
      <w:proofErr w:type="gramStart"/>
      <w:r w:rsidRPr="001C12A4">
        <w:rPr>
          <w:rFonts w:ascii="Poppins" w:hAnsi="Poppins" w:cs="Poppins"/>
          <w:color w:val="212121"/>
          <w:lang w:eastAsia="es-ES"/>
        </w:rPr>
        <w:t>loscerros.local</w:t>
      </w:r>
      <w:proofErr w:type="spellEnd"/>
      <w:proofErr w:type="gramEnd"/>
      <w:r w:rsidRPr="001C12A4">
        <w:rPr>
          <w:rFonts w:ascii="Poppins" w:hAnsi="Poppins" w:cs="Poppins"/>
          <w:color w:val="212121"/>
          <w:lang w:eastAsia="es-ES"/>
        </w:rPr>
        <w:t>:</w:t>
      </w:r>
    </w:p>
    <w:p w14:paraId="65805F54" w14:textId="7F81D533" w:rsidR="001C12A4" w:rsidRPr="001C12A4" w:rsidRDefault="000D33D6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A15ED6">
        <w:rPr>
          <w:rFonts w:ascii="Poppins" w:hAnsi="Poppins" w:cs="Poppins"/>
          <w:noProof/>
          <w:color w:val="212121"/>
          <w:lang w:eastAsia="es-ES"/>
        </w:rPr>
        <w:drawing>
          <wp:anchor distT="0" distB="0" distL="114300" distR="114300" simplePos="0" relativeHeight="251786752" behindDoc="0" locked="0" layoutInCell="1" allowOverlap="1" wp14:anchorId="3405F910" wp14:editId="1E841DF1">
            <wp:simplePos x="0" y="0"/>
            <wp:positionH relativeFrom="column">
              <wp:posOffset>3660692</wp:posOffset>
            </wp:positionH>
            <wp:positionV relativeFrom="paragraph">
              <wp:posOffset>101020</wp:posOffset>
            </wp:positionV>
            <wp:extent cx="1859280" cy="1360170"/>
            <wp:effectExtent l="152400" t="152400" r="369570" b="35433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360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2A4" w:rsidRPr="001C12A4">
        <w:rPr>
          <w:rFonts w:ascii="Poppins" w:hAnsi="Poppins" w:cs="Poppins"/>
          <w:color w:val="212121"/>
          <w:lang w:eastAsia="es-ES"/>
        </w:rPr>
        <w:t>Contabilidad</w:t>
      </w:r>
    </w:p>
    <w:p w14:paraId="08D60D49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Ventas</w:t>
      </w:r>
    </w:p>
    <w:p w14:paraId="16C84EFD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Publicidad</w:t>
      </w:r>
    </w:p>
    <w:p w14:paraId="1D8AEC7F" w14:textId="5B1F60EB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Almacén</w:t>
      </w:r>
    </w:p>
    <w:p w14:paraId="759F7A88" w14:textId="0D473325" w:rsid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Diseño</w:t>
      </w:r>
    </w:p>
    <w:p w14:paraId="00E30551" w14:textId="77777777" w:rsidR="00841603" w:rsidRPr="000D33D6" w:rsidRDefault="00841603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22CAEAB" w14:textId="77777777" w:rsidR="001C12A4" w:rsidRPr="001C12A4" w:rsidRDefault="001C12A4" w:rsidP="001C12A4">
      <w:pPr>
        <w:pStyle w:val="Prrafodelista"/>
        <w:numPr>
          <w:ilvl w:val="0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Hay 4 grupos de ámbito global de tipo seguridad denominados, cada uno dentro de su unidad organizativa correspondiente</w:t>
      </w:r>
    </w:p>
    <w:p w14:paraId="073581F5" w14:textId="77777777" w:rsid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Contabilidad</w:t>
      </w:r>
    </w:p>
    <w:p w14:paraId="77C6F883" w14:textId="426CA65D" w:rsidR="00402269" w:rsidRPr="001C12A4" w:rsidRDefault="00402269" w:rsidP="00402269">
      <w:pPr>
        <w:pStyle w:val="Prrafodelista"/>
        <w:suppressAutoHyphens w:val="0"/>
        <w:spacing w:line="360" w:lineRule="auto"/>
        <w:ind w:left="180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402269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5D3714B3" wp14:editId="59D90577">
            <wp:extent cx="2964511" cy="2122477"/>
            <wp:effectExtent l="152400" t="152400" r="369570" b="35433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967" cy="213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75173" w14:textId="77777777" w:rsid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>Ventas</w:t>
      </w:r>
    </w:p>
    <w:p w14:paraId="44F1C7D8" w14:textId="75727FEF" w:rsidR="0007134E" w:rsidRPr="001C12A4" w:rsidRDefault="0007134E" w:rsidP="0007134E">
      <w:pPr>
        <w:pStyle w:val="Prrafodelista"/>
        <w:suppressAutoHyphens w:val="0"/>
        <w:spacing w:line="360" w:lineRule="auto"/>
        <w:ind w:left="180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07134E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44A2EB2F" wp14:editId="334C28F6">
            <wp:extent cx="2491710" cy="1795669"/>
            <wp:effectExtent l="152400" t="152400" r="366395" b="3575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2770" cy="1803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8C7126" w14:textId="77777777" w:rsid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Almacén</w:t>
      </w:r>
    </w:p>
    <w:p w14:paraId="221E4EA6" w14:textId="2BBFE07F" w:rsidR="00794E54" w:rsidRPr="001C12A4" w:rsidRDefault="00794E54" w:rsidP="00794E54">
      <w:pPr>
        <w:pStyle w:val="Prrafodelista"/>
        <w:suppressAutoHyphens w:val="0"/>
        <w:spacing w:line="360" w:lineRule="auto"/>
        <w:ind w:left="180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794E54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7B14238D" wp14:editId="2B3ABFEA">
            <wp:extent cx="2519238" cy="1828955"/>
            <wp:effectExtent l="152400" t="152400" r="357505" b="3619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8102" cy="1835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D9B3B" w14:textId="77777777" w:rsid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Diseño</w:t>
      </w:r>
    </w:p>
    <w:p w14:paraId="6F24A328" w14:textId="7E1E968C" w:rsidR="00794E54" w:rsidRDefault="00794E54" w:rsidP="00794E54">
      <w:pPr>
        <w:pStyle w:val="Prrafodelista"/>
        <w:suppressAutoHyphens w:val="0"/>
        <w:spacing w:line="360" w:lineRule="auto"/>
        <w:ind w:left="180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794E54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76826E7E" wp14:editId="66E56672">
            <wp:extent cx="2518248" cy="1787719"/>
            <wp:effectExtent l="152400" t="152400" r="358775" b="3651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2509" cy="179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F5060" w14:textId="77777777" w:rsidR="008363E3" w:rsidRDefault="008363E3" w:rsidP="00794E54">
      <w:pPr>
        <w:pStyle w:val="Prrafodelista"/>
        <w:suppressAutoHyphens w:val="0"/>
        <w:spacing w:line="360" w:lineRule="auto"/>
        <w:ind w:left="180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3C07983" w14:textId="77777777" w:rsidR="008363E3" w:rsidRPr="000D33D6" w:rsidRDefault="008363E3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7198EF1D" w14:textId="301C9A3F" w:rsidR="001C12A4" w:rsidRDefault="001C12A4" w:rsidP="001C12A4">
      <w:pPr>
        <w:pStyle w:val="Prrafodelista"/>
        <w:numPr>
          <w:ilvl w:val="0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>Usuarios: para crear los usuarios crea dos plantillas: _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plantillaContabilidad</w:t>
      </w:r>
      <w:proofErr w:type="spellEnd"/>
      <w:r w:rsidRPr="001C12A4">
        <w:rPr>
          <w:rFonts w:ascii="Poppins" w:hAnsi="Poppins" w:cs="Poppins"/>
          <w:color w:val="212121"/>
          <w:lang w:eastAsia="es-ES"/>
        </w:rPr>
        <w:t xml:space="preserve"> y _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plantillaVentas</w:t>
      </w:r>
      <w:proofErr w:type="spellEnd"/>
      <w:r w:rsidRPr="001C12A4">
        <w:rPr>
          <w:rFonts w:ascii="Poppins" w:hAnsi="Poppins" w:cs="Poppins"/>
          <w:color w:val="212121"/>
          <w:lang w:eastAsia="es-ES"/>
        </w:rPr>
        <w:t xml:space="preserve"> para crear los usuarios pertenecientes a cada grupo. Recuerda desactivarlas cuando los usuarios estén creados</w:t>
      </w:r>
    </w:p>
    <w:p w14:paraId="48297176" w14:textId="5414A70F" w:rsidR="00456406" w:rsidRDefault="000D33D6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0A1C01">
        <w:rPr>
          <w:rFonts w:ascii="Poppins" w:hAnsi="Poppins" w:cs="Poppins"/>
          <w:noProof/>
          <w:color w:val="212121"/>
          <w:lang w:eastAsia="es-ES"/>
        </w:rPr>
        <w:drawing>
          <wp:anchor distT="0" distB="0" distL="114300" distR="114300" simplePos="0" relativeHeight="251787776" behindDoc="0" locked="0" layoutInCell="1" allowOverlap="1" wp14:anchorId="380A7765" wp14:editId="26851242">
            <wp:simplePos x="0" y="0"/>
            <wp:positionH relativeFrom="column">
              <wp:posOffset>860453</wp:posOffset>
            </wp:positionH>
            <wp:positionV relativeFrom="paragraph">
              <wp:posOffset>5242615</wp:posOffset>
            </wp:positionV>
            <wp:extent cx="2779395" cy="747395"/>
            <wp:effectExtent l="152400" t="152400" r="363855" b="35750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747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406" w:rsidRPr="00456406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54321F71" wp14:editId="666D6C4C">
            <wp:extent cx="2850100" cy="2137575"/>
            <wp:effectExtent l="152400" t="152400" r="369570" b="3581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5294" cy="2141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BE7B99" w14:textId="758E8A64" w:rsidR="008F3034" w:rsidRDefault="008F3034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8F3034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2B7FD0E2" wp14:editId="6CE59091">
            <wp:extent cx="3013544" cy="1797755"/>
            <wp:effectExtent l="152400" t="152400" r="358775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4147" cy="180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1CDFD" w14:textId="78601370" w:rsidR="000A1C01" w:rsidRDefault="000D33D6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825BE4">
        <w:rPr>
          <w:rFonts w:ascii="Poppins" w:hAnsi="Poppins" w:cs="Poppins"/>
          <w:noProof/>
          <w:color w:val="212121"/>
          <w:lang w:eastAsia="es-ES"/>
        </w:rPr>
        <w:drawing>
          <wp:anchor distT="0" distB="0" distL="114300" distR="114300" simplePos="0" relativeHeight="251788800" behindDoc="0" locked="0" layoutInCell="1" allowOverlap="1" wp14:anchorId="297A997D" wp14:editId="2E24A761">
            <wp:simplePos x="0" y="0"/>
            <wp:positionH relativeFrom="margin">
              <wp:posOffset>876852</wp:posOffset>
            </wp:positionH>
            <wp:positionV relativeFrom="paragraph">
              <wp:posOffset>1324361</wp:posOffset>
            </wp:positionV>
            <wp:extent cx="3581900" cy="1019317"/>
            <wp:effectExtent l="152400" t="152400" r="361950" b="37147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19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A37B0C" w14:textId="7BEA915F" w:rsidR="00825BE4" w:rsidRDefault="00825BE4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38BC0E6" w14:textId="2AA92BE2" w:rsidR="00CA3170" w:rsidRDefault="00CA3170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CA3170">
        <w:rPr>
          <w:rFonts w:ascii="Poppins" w:hAnsi="Poppins" w:cs="Poppins"/>
          <w:noProof/>
          <w:color w:val="212121"/>
          <w:lang w:eastAsia="es-ES"/>
        </w:rPr>
        <w:lastRenderedPageBreak/>
        <w:drawing>
          <wp:inline distT="0" distB="0" distL="0" distR="0" wp14:anchorId="37053E4A" wp14:editId="3FA7346D">
            <wp:extent cx="2845242" cy="2052305"/>
            <wp:effectExtent l="152400" t="152400" r="355600" b="3676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1957" cy="2057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294B2" w14:textId="0D15AFC3" w:rsidR="00204878" w:rsidRDefault="00204878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204878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14047FB1" wp14:editId="2134D673">
            <wp:extent cx="3217708" cy="1946744"/>
            <wp:effectExtent l="152400" t="152400" r="363855" b="3587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5511" cy="195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A4932" w14:textId="6D57BBB1" w:rsidR="000A1C01" w:rsidRDefault="000A1C01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0A1C01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59C859C7" wp14:editId="1C172BBF">
            <wp:extent cx="3298466" cy="886852"/>
            <wp:effectExtent l="152400" t="152400" r="359410" b="3708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9331" cy="889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6D632" w14:textId="53AE26EB" w:rsidR="004A4C2D" w:rsidRDefault="004A4C2D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4A4C2D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5B17F803" wp14:editId="540CB8A9">
            <wp:extent cx="3306417" cy="1000861"/>
            <wp:effectExtent l="152400" t="152400" r="370840" b="3708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5443" cy="1003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1BE87" w14:textId="77777777" w:rsidR="000D33D6" w:rsidRDefault="000D33D6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3799E8D0" w14:textId="77777777" w:rsidR="000D33D6" w:rsidRPr="001C12A4" w:rsidRDefault="000D33D6" w:rsidP="00456406">
      <w:pPr>
        <w:pStyle w:val="Prrafodelista"/>
        <w:suppressAutoHyphens w:val="0"/>
        <w:spacing w:line="360" w:lineRule="auto"/>
        <w:ind w:left="108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31A0CB8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>Alfredo Flores Fuentes</w:t>
      </w:r>
    </w:p>
    <w:p w14:paraId="6966B8F2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Nombre de inicio de sesión: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alfredoff</w:t>
      </w:r>
      <w:proofErr w:type="spellEnd"/>
    </w:p>
    <w:p w14:paraId="24D20E68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Debe de cambiar la contraseña al inicio de sesión</w:t>
      </w:r>
    </w:p>
    <w:p w14:paraId="297F743D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Horas de inicio de sesión de 10 a 14; 16 a 18 de </w:t>
      </w:r>
      <w:proofErr w:type="gramStart"/>
      <w:r w:rsidRPr="001C12A4">
        <w:rPr>
          <w:rFonts w:ascii="Poppins" w:hAnsi="Poppins" w:cs="Poppins"/>
          <w:color w:val="212121"/>
          <w:lang w:eastAsia="es-ES"/>
        </w:rPr>
        <w:t>lunes  viernes</w:t>
      </w:r>
      <w:proofErr w:type="gramEnd"/>
    </w:p>
    <w:p w14:paraId="199B1471" w14:textId="3BAD39B7" w:rsid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Miembro de usuarios del dominio y de contabilidad</w:t>
      </w:r>
    </w:p>
    <w:p w14:paraId="069E9264" w14:textId="7F8BF865" w:rsidR="002E4EB7" w:rsidRDefault="000D33D6" w:rsidP="00896E4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3378F6">
        <w:rPr>
          <w:rFonts w:ascii="Poppins" w:hAnsi="Poppins" w:cs="Poppins"/>
          <w:noProof/>
          <w:color w:val="212121"/>
          <w:lang w:eastAsia="es-ES"/>
        </w:rPr>
        <w:drawing>
          <wp:anchor distT="0" distB="0" distL="114300" distR="114300" simplePos="0" relativeHeight="251784704" behindDoc="0" locked="0" layoutInCell="1" allowOverlap="1" wp14:anchorId="16F0DCD7" wp14:editId="32B572F6">
            <wp:simplePos x="0" y="0"/>
            <wp:positionH relativeFrom="column">
              <wp:posOffset>1426210</wp:posOffset>
            </wp:positionH>
            <wp:positionV relativeFrom="paragraph">
              <wp:posOffset>159385</wp:posOffset>
            </wp:positionV>
            <wp:extent cx="2924810" cy="2264410"/>
            <wp:effectExtent l="152400" t="152400" r="370840" b="36449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264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6DD3B" w14:textId="77777777" w:rsidR="002E4EB7" w:rsidRPr="002E4EB7" w:rsidRDefault="002E4EB7" w:rsidP="002E4EB7">
      <w:pPr>
        <w:rPr>
          <w:lang w:eastAsia="es-ES"/>
        </w:rPr>
      </w:pPr>
    </w:p>
    <w:p w14:paraId="5521D99A" w14:textId="77777777" w:rsidR="002E4EB7" w:rsidRPr="002E4EB7" w:rsidRDefault="002E4EB7" w:rsidP="002E4EB7">
      <w:pPr>
        <w:rPr>
          <w:lang w:eastAsia="es-ES"/>
        </w:rPr>
      </w:pPr>
    </w:p>
    <w:p w14:paraId="06C9FABB" w14:textId="77777777" w:rsidR="002E4EB7" w:rsidRPr="002E4EB7" w:rsidRDefault="002E4EB7" w:rsidP="002E4EB7">
      <w:pPr>
        <w:rPr>
          <w:lang w:eastAsia="es-ES"/>
        </w:rPr>
      </w:pPr>
    </w:p>
    <w:p w14:paraId="7E4B3861" w14:textId="77777777" w:rsidR="002E4EB7" w:rsidRPr="002E4EB7" w:rsidRDefault="002E4EB7" w:rsidP="002E4EB7">
      <w:pPr>
        <w:rPr>
          <w:lang w:eastAsia="es-ES"/>
        </w:rPr>
      </w:pPr>
    </w:p>
    <w:p w14:paraId="03F27CC4" w14:textId="77777777" w:rsidR="002E4EB7" w:rsidRPr="002E4EB7" w:rsidRDefault="002E4EB7" w:rsidP="002E4EB7">
      <w:pPr>
        <w:rPr>
          <w:lang w:eastAsia="es-ES"/>
        </w:rPr>
      </w:pPr>
    </w:p>
    <w:p w14:paraId="5CD3D652" w14:textId="77777777" w:rsidR="002E4EB7" w:rsidRPr="002E4EB7" w:rsidRDefault="002E4EB7" w:rsidP="002E4EB7">
      <w:pPr>
        <w:rPr>
          <w:lang w:eastAsia="es-ES"/>
        </w:rPr>
      </w:pPr>
    </w:p>
    <w:p w14:paraId="1F42953E" w14:textId="77777777" w:rsidR="002E4EB7" w:rsidRPr="002E4EB7" w:rsidRDefault="002E4EB7" w:rsidP="002E4EB7">
      <w:pPr>
        <w:rPr>
          <w:lang w:eastAsia="es-ES"/>
        </w:rPr>
      </w:pPr>
    </w:p>
    <w:p w14:paraId="143CB238" w14:textId="77777777" w:rsidR="002E4EB7" w:rsidRPr="002E4EB7" w:rsidRDefault="002E4EB7" w:rsidP="002E4EB7">
      <w:pPr>
        <w:rPr>
          <w:lang w:eastAsia="es-ES"/>
        </w:rPr>
      </w:pPr>
    </w:p>
    <w:p w14:paraId="1403CA75" w14:textId="77777777" w:rsidR="002E4EB7" w:rsidRPr="002E4EB7" w:rsidRDefault="002E4EB7" w:rsidP="002E4EB7">
      <w:pPr>
        <w:rPr>
          <w:lang w:eastAsia="es-ES"/>
        </w:rPr>
      </w:pPr>
    </w:p>
    <w:p w14:paraId="15339DE4" w14:textId="3696A5BB" w:rsidR="002E4EB7" w:rsidRP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2E4EB7">
        <w:rPr>
          <w:noProof/>
          <w:lang w:eastAsia="es-ES"/>
        </w:rPr>
        <w:drawing>
          <wp:anchor distT="0" distB="0" distL="114300" distR="114300" simplePos="0" relativeHeight="251789824" behindDoc="0" locked="0" layoutInCell="1" allowOverlap="1" wp14:anchorId="7CA4ED96" wp14:editId="1A220D23">
            <wp:simplePos x="0" y="0"/>
            <wp:positionH relativeFrom="column">
              <wp:posOffset>1442416</wp:posOffset>
            </wp:positionH>
            <wp:positionV relativeFrom="paragraph">
              <wp:posOffset>161566</wp:posOffset>
            </wp:positionV>
            <wp:extent cx="2924583" cy="1428949"/>
            <wp:effectExtent l="152400" t="152400" r="371475" b="36195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2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4364FE" w14:textId="36DF7BA1" w:rsidR="00896E46" w:rsidRDefault="00100D21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0D33D6">
        <w:rPr>
          <w:rFonts w:ascii="Poppins" w:hAnsi="Poppins" w:cs="Poppins"/>
          <w:color w:val="212121"/>
          <w:lang w:eastAsia="es-ES"/>
        </w:rPr>
        <w:br w:type="textWrapping" w:clear="all"/>
      </w:r>
    </w:p>
    <w:p w14:paraId="399AA913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4BE2FAE1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13F633E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6D2EC96A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77B7F548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14E2550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09A94A9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22CC4FF2" w14:textId="77777777" w:rsid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78AC43CF" w14:textId="77777777" w:rsidR="000D33D6" w:rsidRPr="000D33D6" w:rsidRDefault="000D33D6" w:rsidP="000D33D6">
      <w:pPr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6D6BE314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 xml:space="preserve">Marina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Perez</w:t>
      </w:r>
      <w:proofErr w:type="spellEnd"/>
      <w:r w:rsidRPr="001C12A4">
        <w:rPr>
          <w:rFonts w:ascii="Poppins" w:hAnsi="Poppins" w:cs="Poppins"/>
          <w:color w:val="212121"/>
          <w:lang w:eastAsia="es-ES"/>
        </w:rPr>
        <w:t xml:space="preserve">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Gomez</w:t>
      </w:r>
      <w:proofErr w:type="spellEnd"/>
    </w:p>
    <w:p w14:paraId="5EF360AA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Nombre de inicio: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marinapg</w:t>
      </w:r>
      <w:proofErr w:type="spellEnd"/>
    </w:p>
    <w:p w14:paraId="39D030E6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Debe de cambiar la contraseña al inicio de sesión</w:t>
      </w:r>
    </w:p>
    <w:p w14:paraId="02F0CAEA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Horas de inicio de sesión de 10 a 14; 16 a 18 de </w:t>
      </w:r>
      <w:proofErr w:type="gramStart"/>
      <w:r w:rsidRPr="001C12A4">
        <w:rPr>
          <w:rFonts w:ascii="Poppins" w:hAnsi="Poppins" w:cs="Poppins"/>
          <w:color w:val="212121"/>
          <w:lang w:eastAsia="es-ES"/>
        </w:rPr>
        <w:t>lunes  viernes</w:t>
      </w:r>
      <w:proofErr w:type="gramEnd"/>
    </w:p>
    <w:p w14:paraId="6AA520F0" w14:textId="77777777" w:rsid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Miembro de usuarios del dominio y de contabilidad</w:t>
      </w:r>
    </w:p>
    <w:p w14:paraId="4E2E8D52" w14:textId="216E8E57" w:rsidR="005A1806" w:rsidRDefault="005A180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5A1806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295769DC" wp14:editId="1AA9EFED">
            <wp:extent cx="2948609" cy="2312488"/>
            <wp:effectExtent l="152400" t="152400" r="366395" b="35496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6582" cy="2318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2A206" w14:textId="73E6CD42" w:rsidR="002E4EB7" w:rsidRDefault="002E4EB7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2E4EB7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785D54F0" wp14:editId="62948144">
            <wp:extent cx="2924583" cy="1428949"/>
            <wp:effectExtent l="152400" t="152400" r="371475" b="3619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2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04F90" w14:textId="77777777" w:rsidR="000D33D6" w:rsidRDefault="000D33D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651F2A84" w14:textId="77777777" w:rsidR="000D33D6" w:rsidRDefault="000D33D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E0EF5C5" w14:textId="77777777" w:rsidR="000D33D6" w:rsidRDefault="000D33D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2088667E" w14:textId="77777777" w:rsidR="000D33D6" w:rsidRDefault="000D33D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285ECB6" w14:textId="77777777" w:rsidR="000D33D6" w:rsidRDefault="000D33D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58967C26" w14:textId="77777777" w:rsidR="000D33D6" w:rsidRDefault="000D33D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5C880E80" w14:textId="77777777" w:rsidR="000D33D6" w:rsidRPr="001C12A4" w:rsidRDefault="000D33D6" w:rsidP="005A1806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5BED7E4A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 xml:space="preserve">Ramon Andrade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Perez</w:t>
      </w:r>
      <w:proofErr w:type="spellEnd"/>
    </w:p>
    <w:p w14:paraId="4112CB54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Nombre de inicio: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ramonap</w:t>
      </w:r>
      <w:proofErr w:type="spellEnd"/>
    </w:p>
    <w:p w14:paraId="090F2551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Debe de cambiar la contraseña al inicio de sesión</w:t>
      </w:r>
    </w:p>
    <w:p w14:paraId="25175910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Horas de inicio de sesión de 10 a 14; 16 a 18 de </w:t>
      </w:r>
      <w:proofErr w:type="gramStart"/>
      <w:r w:rsidRPr="001C12A4">
        <w:rPr>
          <w:rFonts w:ascii="Poppins" w:hAnsi="Poppins" w:cs="Poppins"/>
          <w:color w:val="212121"/>
          <w:lang w:eastAsia="es-ES"/>
        </w:rPr>
        <w:t>lunes  viernes</w:t>
      </w:r>
      <w:proofErr w:type="gramEnd"/>
    </w:p>
    <w:p w14:paraId="0BC07CFA" w14:textId="77777777" w:rsid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Miembro de usuarios del dominio y de contabilidad</w:t>
      </w:r>
    </w:p>
    <w:p w14:paraId="1AD7565F" w14:textId="094EF9DC" w:rsidR="00CF2723" w:rsidRDefault="00CF2723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CF2723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35D41AB4" wp14:editId="4D7C5A5A">
            <wp:extent cx="2932706" cy="2266862"/>
            <wp:effectExtent l="152400" t="152400" r="363220" b="3625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1605" cy="2273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F637F" w14:textId="5A47ED76" w:rsidR="002E4EB7" w:rsidRDefault="002E4EB7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2E4EB7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146D9D5D" wp14:editId="724E9377">
            <wp:extent cx="2924583" cy="1428949"/>
            <wp:effectExtent l="152400" t="152400" r="371475" b="3619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2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14D68B" w14:textId="77777777" w:rsidR="001226FF" w:rsidRDefault="001226FF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4E7028D7" w14:textId="77777777" w:rsidR="001226FF" w:rsidRDefault="001226FF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65E193C4" w14:textId="77777777" w:rsidR="001226FF" w:rsidRDefault="001226FF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76080EED" w14:textId="77777777" w:rsidR="001226FF" w:rsidRDefault="001226FF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6B4C9EE6" w14:textId="77777777" w:rsidR="008127B1" w:rsidRDefault="008127B1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3650CAB6" w14:textId="77777777" w:rsidR="008127B1" w:rsidRDefault="008127B1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53DAE1F2" w14:textId="77777777" w:rsidR="008127B1" w:rsidRPr="001C12A4" w:rsidRDefault="008127B1" w:rsidP="00CF2723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72874534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 xml:space="preserve">Ana Gonzales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Piriz</w:t>
      </w:r>
      <w:proofErr w:type="spellEnd"/>
      <w:r w:rsidRPr="001C12A4">
        <w:rPr>
          <w:rFonts w:ascii="Poppins" w:hAnsi="Poppins" w:cs="Poppins"/>
          <w:color w:val="212121"/>
          <w:lang w:eastAsia="es-ES"/>
        </w:rPr>
        <w:t xml:space="preserve"> </w:t>
      </w:r>
    </w:p>
    <w:p w14:paraId="4A76D98C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Nombre de inicio: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anagp</w:t>
      </w:r>
      <w:proofErr w:type="spellEnd"/>
    </w:p>
    <w:p w14:paraId="4C849ADD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Contraseña nunca expira</w:t>
      </w:r>
    </w:p>
    <w:p w14:paraId="1635E34F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Horas de inicio de sesión de 8 a 15 de l-v</w:t>
      </w:r>
    </w:p>
    <w:p w14:paraId="2C5E0B11" w14:textId="77777777" w:rsid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Miembro de usuarios del dominio y de ventas</w:t>
      </w:r>
    </w:p>
    <w:p w14:paraId="03E736F3" w14:textId="11C42C7A" w:rsidR="0075058A" w:rsidRDefault="0075058A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75058A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2DEB0C1A" wp14:editId="6015AC49">
            <wp:extent cx="2571625" cy="1994452"/>
            <wp:effectExtent l="152400" t="152400" r="362585" b="3683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8215" cy="200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498A7" w14:textId="7CA1217F" w:rsidR="00E7332B" w:rsidRDefault="00E7332B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A2171D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4C8EF561" wp14:editId="6E2E33B1">
            <wp:extent cx="2551043" cy="1522560"/>
            <wp:effectExtent l="152400" t="152400" r="363855" b="3638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4953" cy="1524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9327D" w14:textId="77777777" w:rsidR="000D33D6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E5AD35B" w14:textId="77777777" w:rsidR="000D33D6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2D3C9A8E" w14:textId="77777777" w:rsidR="000D33D6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2C7153A5" w14:textId="77777777" w:rsidR="000D33D6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8153A22" w14:textId="77777777" w:rsidR="000D33D6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603074F4" w14:textId="77777777" w:rsidR="000D33D6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29E83192" w14:textId="77777777" w:rsidR="000D33D6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0F7B382" w14:textId="77777777" w:rsidR="000D33D6" w:rsidRPr="001C12A4" w:rsidRDefault="000D33D6" w:rsidP="0075058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2EDB5BF3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>Alberto Ramos Martin</w:t>
      </w:r>
    </w:p>
    <w:p w14:paraId="30634BC6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Nombre de inicio: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albertorm</w:t>
      </w:r>
      <w:proofErr w:type="spellEnd"/>
    </w:p>
    <w:p w14:paraId="6C5EC43E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Contraseña nunca expira</w:t>
      </w:r>
    </w:p>
    <w:p w14:paraId="0A9B6C26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Horas de inicio de sesión de 8 a 15 de </w:t>
      </w:r>
      <w:proofErr w:type="gramStart"/>
      <w:r w:rsidRPr="001C12A4">
        <w:rPr>
          <w:rFonts w:ascii="Poppins" w:hAnsi="Poppins" w:cs="Poppins"/>
          <w:color w:val="212121"/>
          <w:lang w:eastAsia="es-ES"/>
        </w:rPr>
        <w:t>lunes  viernes</w:t>
      </w:r>
      <w:proofErr w:type="gramEnd"/>
    </w:p>
    <w:p w14:paraId="07909765" w14:textId="77777777" w:rsid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Miembro de usuarios del dominio y de ventas</w:t>
      </w:r>
    </w:p>
    <w:p w14:paraId="30270B7D" w14:textId="4E29EBC4" w:rsidR="009A245E" w:rsidRDefault="009A245E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9A245E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39468C47" wp14:editId="786040B3">
            <wp:extent cx="2961029" cy="2217089"/>
            <wp:effectExtent l="152400" t="152400" r="353695" b="35496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4368" cy="2219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3BFF3" w14:textId="7219A3AA" w:rsidR="00A2171D" w:rsidRDefault="00A2171D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A2171D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5CA8AE90" wp14:editId="6FF08FBF">
            <wp:extent cx="2961005" cy="1767241"/>
            <wp:effectExtent l="152400" t="152400" r="353695" b="3663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0234" cy="1772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40DAC" w14:textId="77777777" w:rsidR="000D33D6" w:rsidRDefault="000D33D6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47FDFF8C" w14:textId="77777777" w:rsidR="000D33D6" w:rsidRDefault="000D33D6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469A36B8" w14:textId="77777777" w:rsidR="000D33D6" w:rsidRDefault="000D33D6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C71A602" w14:textId="77777777" w:rsidR="000D33D6" w:rsidRDefault="000D33D6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636EB45F" w14:textId="77777777" w:rsidR="000D33D6" w:rsidRDefault="000D33D6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4D8FFC8" w14:textId="77777777" w:rsidR="000D33D6" w:rsidRPr="001C12A4" w:rsidRDefault="000D33D6" w:rsidP="009A245E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510CA9E6" w14:textId="77777777" w:rsidR="001C12A4" w:rsidRP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proofErr w:type="spellStart"/>
      <w:r w:rsidRPr="001C12A4">
        <w:rPr>
          <w:rFonts w:ascii="Poppins" w:hAnsi="Poppins" w:cs="Poppins"/>
          <w:color w:val="212121"/>
          <w:lang w:eastAsia="es-ES"/>
        </w:rPr>
        <w:lastRenderedPageBreak/>
        <w:t>Monica</w:t>
      </w:r>
      <w:proofErr w:type="spellEnd"/>
      <w:r w:rsidRPr="001C12A4">
        <w:rPr>
          <w:rFonts w:ascii="Poppins" w:hAnsi="Poppins" w:cs="Poppins"/>
          <w:color w:val="212121"/>
          <w:lang w:eastAsia="es-ES"/>
        </w:rPr>
        <w:t xml:space="preserve"> Mora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Zurbaran</w:t>
      </w:r>
      <w:proofErr w:type="spellEnd"/>
    </w:p>
    <w:p w14:paraId="6DDEBCD6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Nombre de inicio: </w:t>
      </w:r>
      <w:proofErr w:type="spellStart"/>
      <w:r w:rsidRPr="001C12A4">
        <w:rPr>
          <w:rFonts w:ascii="Poppins" w:hAnsi="Poppins" w:cs="Poppins"/>
          <w:color w:val="212121"/>
          <w:lang w:eastAsia="es-ES"/>
        </w:rPr>
        <w:t>mnicamz</w:t>
      </w:r>
      <w:proofErr w:type="spellEnd"/>
    </w:p>
    <w:p w14:paraId="14FF473F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Contraseña nunca expira</w:t>
      </w:r>
    </w:p>
    <w:p w14:paraId="205CE5C6" w14:textId="77777777" w:rsidR="001C12A4" w:rsidRP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 xml:space="preserve">Horas de inicio de sesión de 8 a 15 de </w:t>
      </w:r>
      <w:proofErr w:type="gramStart"/>
      <w:r w:rsidRPr="001C12A4">
        <w:rPr>
          <w:rFonts w:ascii="Poppins" w:hAnsi="Poppins" w:cs="Poppins"/>
          <w:color w:val="212121"/>
          <w:lang w:eastAsia="es-ES"/>
        </w:rPr>
        <w:t>lunes  viernes</w:t>
      </w:r>
      <w:proofErr w:type="gramEnd"/>
    </w:p>
    <w:p w14:paraId="26E7A503" w14:textId="77777777" w:rsidR="001C12A4" w:rsidRDefault="001C12A4" w:rsidP="001C12A4">
      <w:pPr>
        <w:pStyle w:val="Prrafodelista"/>
        <w:numPr>
          <w:ilvl w:val="2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Miembro de usuarios del dominio y de ventas</w:t>
      </w:r>
    </w:p>
    <w:p w14:paraId="1FD1355C" w14:textId="55E86A83" w:rsidR="00A55E9A" w:rsidRDefault="00A55E9A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A55E9A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504AFDA7" wp14:editId="3704E663">
            <wp:extent cx="3075830" cy="2438637"/>
            <wp:effectExtent l="152400" t="152400" r="353695" b="3619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982" cy="2447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41778" w14:textId="666B1507" w:rsidR="00A81F2E" w:rsidRDefault="00A81F2E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A81F2E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3512A7D4" wp14:editId="2F04072B">
            <wp:extent cx="3067478" cy="1419423"/>
            <wp:effectExtent l="152400" t="152400" r="361950" b="3714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D72E9" w14:textId="77777777" w:rsidR="00135C57" w:rsidRDefault="00135C57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59985AF7" w14:textId="77777777" w:rsidR="00135C57" w:rsidRDefault="00135C57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5BD6C8F1" w14:textId="77777777" w:rsidR="00135C57" w:rsidRDefault="00135C57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29BA4462" w14:textId="77777777" w:rsidR="00135C57" w:rsidRDefault="00135C57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0D7D8E83" w14:textId="77777777" w:rsidR="00135C57" w:rsidRDefault="00135C57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7DA01F4D" w14:textId="77777777" w:rsidR="00135C57" w:rsidRDefault="00135C57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240273C" w14:textId="77777777" w:rsidR="00135C57" w:rsidRPr="001C12A4" w:rsidRDefault="00135C57" w:rsidP="00A55E9A">
      <w:pPr>
        <w:pStyle w:val="Prrafodelista"/>
        <w:suppressAutoHyphens w:val="0"/>
        <w:spacing w:line="360" w:lineRule="auto"/>
        <w:ind w:left="2520"/>
        <w:jc w:val="both"/>
        <w:textAlignment w:val="baseline"/>
        <w:rPr>
          <w:rFonts w:ascii="Poppins" w:hAnsi="Poppins" w:cs="Poppins"/>
          <w:color w:val="212121"/>
          <w:lang w:eastAsia="es-ES"/>
        </w:rPr>
      </w:pPr>
    </w:p>
    <w:p w14:paraId="1FB233E4" w14:textId="77777777" w:rsidR="001C12A4" w:rsidRPr="001C12A4" w:rsidRDefault="001C12A4" w:rsidP="001C12A4">
      <w:pPr>
        <w:pStyle w:val="Prrafodelista"/>
        <w:numPr>
          <w:ilvl w:val="0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lastRenderedPageBreak/>
        <w:t>Cuentas de equipo</w:t>
      </w:r>
    </w:p>
    <w:p w14:paraId="127D7677" w14:textId="77777777" w:rsid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Cliente1-W10</w:t>
      </w:r>
    </w:p>
    <w:p w14:paraId="1CC2BD61" w14:textId="68CB8C10" w:rsidR="009F64C9" w:rsidRPr="001C12A4" w:rsidRDefault="009F64C9" w:rsidP="009F64C9">
      <w:pPr>
        <w:pStyle w:val="Prrafodelista"/>
        <w:suppressAutoHyphens w:val="0"/>
        <w:spacing w:line="360" w:lineRule="auto"/>
        <w:ind w:left="180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9F64C9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63C92FCE" wp14:editId="592140C6">
            <wp:extent cx="3115586" cy="2181640"/>
            <wp:effectExtent l="152400" t="152400" r="370840" b="3714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0892" cy="2185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67564" w14:textId="77777777" w:rsidR="001C12A4" w:rsidRDefault="001C12A4" w:rsidP="001C12A4">
      <w:pPr>
        <w:pStyle w:val="Prrafodelista"/>
        <w:numPr>
          <w:ilvl w:val="1"/>
          <w:numId w:val="45"/>
        </w:numPr>
        <w:suppressAutoHyphens w:val="0"/>
        <w:spacing w:line="360" w:lineRule="auto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1C12A4">
        <w:rPr>
          <w:rFonts w:ascii="Poppins" w:hAnsi="Poppins" w:cs="Poppins"/>
          <w:color w:val="212121"/>
          <w:lang w:eastAsia="es-ES"/>
        </w:rPr>
        <w:t>Cliente2-U20.4</w:t>
      </w:r>
    </w:p>
    <w:p w14:paraId="032854A4" w14:textId="3CE35643" w:rsidR="004E2780" w:rsidRPr="001C12A4" w:rsidRDefault="004E2780" w:rsidP="004E2780">
      <w:pPr>
        <w:pStyle w:val="Prrafodelista"/>
        <w:suppressAutoHyphens w:val="0"/>
        <w:spacing w:line="360" w:lineRule="auto"/>
        <w:ind w:left="1800"/>
        <w:jc w:val="both"/>
        <w:textAlignment w:val="baseline"/>
        <w:rPr>
          <w:rFonts w:ascii="Poppins" w:hAnsi="Poppins" w:cs="Poppins"/>
          <w:color w:val="212121"/>
          <w:lang w:eastAsia="es-ES"/>
        </w:rPr>
      </w:pPr>
      <w:r w:rsidRPr="004E2780">
        <w:rPr>
          <w:rFonts w:ascii="Poppins" w:hAnsi="Poppins" w:cs="Poppins"/>
          <w:noProof/>
          <w:color w:val="212121"/>
          <w:lang w:eastAsia="es-ES"/>
        </w:rPr>
        <w:drawing>
          <wp:inline distT="0" distB="0" distL="0" distR="0" wp14:anchorId="78712B64" wp14:editId="191B0D72">
            <wp:extent cx="3115310" cy="2205465"/>
            <wp:effectExtent l="152400" t="152400" r="370840" b="36639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701" cy="2212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7C6B58" w14:textId="77777777" w:rsidR="003E4416" w:rsidRPr="003E4416" w:rsidRDefault="003E4416" w:rsidP="003E4416">
      <w:pPr>
        <w:pStyle w:val="TEXTO"/>
        <w:ind w:left="360"/>
        <w:rPr>
          <w:rFonts w:ascii="Poppins" w:eastAsia="Calibri" w:hAnsi="Poppins" w:cs="Poppins"/>
          <w:b/>
          <w:bCs/>
          <w:color w:val="2053E4"/>
        </w:rPr>
      </w:pPr>
    </w:p>
    <w:sectPr w:rsidR="003E4416" w:rsidRPr="003E4416" w:rsidSect="00CC4D15">
      <w:headerReference w:type="default" r:id="rId47"/>
      <w:footerReference w:type="default" r:id="rId48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748D3" w14:textId="77777777" w:rsidR="0056309F" w:rsidRDefault="0056309F">
      <w:r>
        <w:separator/>
      </w:r>
    </w:p>
    <w:p w14:paraId="3AB191F5" w14:textId="77777777" w:rsidR="0056309F" w:rsidRDefault="0056309F"/>
  </w:endnote>
  <w:endnote w:type="continuationSeparator" w:id="0">
    <w:p w14:paraId="316E5704" w14:textId="77777777" w:rsidR="0056309F" w:rsidRDefault="0056309F">
      <w:r>
        <w:continuationSeparator/>
      </w:r>
    </w:p>
    <w:p w14:paraId="710D06B9" w14:textId="77777777" w:rsidR="0056309F" w:rsidRDefault="0056309F"/>
  </w:endnote>
  <w:endnote w:type="continuationNotice" w:id="1">
    <w:p w14:paraId="5BCF5DE1" w14:textId="77777777" w:rsidR="0056309F" w:rsidRDefault="0056309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ourier 10 Pitch">
    <w:altName w:val="Courier New"/>
    <w:charset w:val="00"/>
    <w:family w:val="auto"/>
    <w:pitch w:val="fixed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B689EB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1A498E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2BB6C65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jJ9QIAAHkGAAAOAAAAZHJzL2Uyb0RvYy54bWysVclu2zAQvRfoPxC8N7K8ZDEiB0YSFwWC&#10;JIhT5ExTlEWA4rAkZTv9m35Lf6xDUlbcJOghqA70DDnrm8XnF7tGkY2wToIuaH40oERoDqXU64J+&#10;f1x8OaXEeaZLpkCLgj4LRy9mnz+db81UDKEGVQpL0Ih2060paO29mWaZ47VomDsCIzQ+VmAb5pG1&#10;66y0bIvWG5UNB4PjbAu2NBa4cA5vr9IjnUX7VSW4v6sqJzxRBcXYfDxtPFfhzGbnbLq2zNSSd2Gw&#10;D0TRMKnRaW/qinlGWivfmGokt+Cg8kccmgyqSnIRc8Bs8sGrbJY1MyLmguA408Pk/p9Zfru5t0SW&#10;BR1NKNGswRo9IGq/f+l1q2BKhPvRSs0csaIEXQpWIo2yCNzWuCnqL8297TiHZEBhV9km/GJ+ZBfB&#10;fu7BFjtPOF6O8DtBnxyfRif5GGm0kr0oG+v8VwENCURBLbS6DKFFnNnmxvkkv5cLDh0oWS6kUpGx&#10;69WlsmTDsPjD6+PFYti5+EtM6Y9pYqhJVcQ+w3hiyq0XdlmXW7JSrX1giGw+GY4H2HylDHmMTvPE&#10;YBdO8B4/Siz4J+nrWPCA1Jvw8/n47PQ6pa5MzVJSUX2fU8o2Qgj7ICJ3EF8WapaqFCn/rETwpfSD&#10;qLANsC7D5DwMoOjRY5wL7fP0VLNSJP+TGH0qQxzZoBF9RoPBcoXF6G13Bt63ncx08kE1xd0rd6j8&#10;S7nXiJ5B+165kRrse5kpzKrznOQx/ANoArmC8hmHBGsUW9kZvpDYkjfM+XtmcV1gAXEF+js8KgXb&#10;gkJHUVKD/fnefZDHKcZXSra4fgqKc8asoER90zjfZ/l4HPZVZMaTk2FoksOX1eGLbptLwCbPcdka&#10;Hskg79WerCw0T7gp58ErPjHN0XdBubd75tKntYi7lov5PIrhjjLM3+il4cF4QDVM2+PuiVnTzaXH&#10;gb6F/api01eTmWSDpoZ566GScWxfcO3wxv0WG6fbxWGBHvJR6uUfY/YHAAD//wMAUEsDBBQABgAI&#10;AAAAIQATvSC/3QAAAAkBAAAPAAAAZHJzL2Rvd25yZXYueG1sTI/BTsMwDIbvSLxDZCRuW7q2mkpp&#10;OiEEBy6DdXuArDFtoHGqJtvK2+Od4PZb/vT7c7WZ3SDOOAXrScFqmYBAar2x1Ck47F8XBYgQNRk9&#10;eEIFPxhgU9/eVLo0/kI7PDexE1xCodQK+hjHUsrQ9uh0WPoRiXeffnI68jh10kz6wuVukGmSrKXT&#10;lvhCr0d87rH9bk5OwUuaf2Eo9tu3eEi2u3Vj8/cPq9T93fz0CCLiHP9guOqzOtTsdPQnMkEMChar&#10;LGP0GhIOTGQPKYijgrxIQdaV/P9B/QsAAP//AwBQSwECLQAUAAYACAAAACEAtoM4kv4AAADhAQAA&#10;EwAAAAAAAAAAAAAAAAAAAAAAW0NvbnRlbnRfVHlwZXNdLnhtbFBLAQItABQABgAIAAAAIQA4/SH/&#10;1gAAAJQBAAALAAAAAAAAAAAAAAAAAC8BAABfcmVscy8ucmVsc1BLAQItABQABgAIAAAAIQCsk/jJ&#10;9QIAAHkGAAAOAAAAAAAAAAAAAAAAAC4CAABkcnMvZTJvRG9jLnhtbFBLAQItABQABgAIAAAAIQAT&#10;vSC/3QAAAAkBAAAPAAAAAAAAAAAAAAAAAE8FAABkcnMvZG93bnJldi54bWxQSwUGAAAAAAQABADz&#10;AAAAWQYAAAAA&#10;" fillcolor="#2e6ff2" strokecolor="#2e6ff2" strokeweight="2pt">
                    <v:shadow on="t" color="#1a498e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40A32" w:rsidRDefault="00394BB1">
                          <w:pPr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</w:pPr>
                          <w:r w:rsidRPr="00A40A32"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40A32" w:rsidRDefault="00394BB1">
                    <w:pPr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</w:pPr>
                    <w:r w:rsidRPr="00A40A32"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73372" w14:textId="77777777" w:rsidR="0056309F" w:rsidRDefault="0056309F">
      <w:r>
        <w:separator/>
      </w:r>
    </w:p>
    <w:p w14:paraId="201D4746" w14:textId="77777777" w:rsidR="0056309F" w:rsidRDefault="0056309F"/>
  </w:footnote>
  <w:footnote w:type="continuationSeparator" w:id="0">
    <w:p w14:paraId="364E0977" w14:textId="77777777" w:rsidR="0056309F" w:rsidRDefault="0056309F">
      <w:r>
        <w:continuationSeparator/>
      </w:r>
    </w:p>
    <w:p w14:paraId="6ACDE3BC" w14:textId="77777777" w:rsidR="0056309F" w:rsidRDefault="0056309F"/>
  </w:footnote>
  <w:footnote w:type="continuationNotice" w:id="1">
    <w:p w14:paraId="4A324CD7" w14:textId="77777777" w:rsidR="0056309F" w:rsidRDefault="0056309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40A32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E6FF2"/>
              <w:sz w:val="20"/>
              <w:szCs w:val="16"/>
            </w:rPr>
          </w:pPr>
        </w:p>
        <w:p w14:paraId="0D5FFBA4" w14:textId="6817B95A" w:rsidR="00370673" w:rsidRPr="00A40A32" w:rsidRDefault="00A16FBC" w:rsidP="00370673">
          <w:pPr>
            <w:spacing w:before="60"/>
            <w:rPr>
              <w:rFonts w:ascii="Poppins" w:hAnsi="Poppins" w:cs="Poppins"/>
              <w:color w:val="2E6FF2"/>
              <w:sz w:val="20"/>
              <w:szCs w:val="16"/>
            </w:rPr>
          </w:pPr>
          <w:r w:rsidRPr="00A40A32">
            <w:rPr>
              <w:noProof/>
              <w:color w:val="2E6FF2"/>
            </w:rPr>
            <mc:AlternateContent>
              <mc:Choice Requires="wps">
                <w:drawing>
                  <wp:anchor distT="0" distB="0" distL="114300" distR="114300" simplePos="0" relativeHeight="251699712" behindDoc="0" locked="0" layoutInCell="1" allowOverlap="1" wp14:anchorId="0315AF82" wp14:editId="20244323">
                    <wp:simplePos x="0" y="0"/>
                    <wp:positionH relativeFrom="column">
                      <wp:posOffset>-18415</wp:posOffset>
                    </wp:positionH>
                    <wp:positionV relativeFrom="paragraph">
                      <wp:posOffset>334645</wp:posOffset>
                    </wp:positionV>
                    <wp:extent cx="6306207" cy="14400"/>
                    <wp:effectExtent l="57150" t="19050" r="56515" b="119380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14400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1A498E">
                                  <a:alpha val="24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1AEB3F3" id="Rectángulo: esquinas redondeadas 204" o:spid="_x0000_s1026" style="position:absolute;margin-left:-1.45pt;margin-top:26.35pt;width:496.55pt;height:1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eaAgMAAIMGAAAOAAAAZHJzL2Uyb0RvYy54bWysVVFP2zAQfp+0/2D5fSQNbSkVKaqATpMQ&#10;IMrEs+s4jSXH9mynafdv9lv2x3a2k9AB2gMaD+Yuvvvu7jvf9eJyXwu0Y8ZyJXM8OkkxYpKqgstt&#10;jr8/rb7MMLKOyIIIJVmOD8ziy8XnTxetnrNMVUoUzCAAkXbe6hxXzul5klhasZrYE6WZhMtSmZo4&#10;UM02KQxpAb0WSZam06RVptBGUWYtfL2Ol3gR8MuSUXdflpY5JHIMublwmnBu/JksLsh8a4iuOO3S&#10;IB/IoiZcQtAB6po4ghrD30DVnBplVelOqKoTVZacslADVDNKX1WzrohmoRYgx+qBJvv/YOnd7sEg&#10;XuQ4S8cYSVJDkx6Btt+/5LYRao6Y/dFwSSwyrFCyYKQA2RsDda22c0BY6wfTaRZEz8O+NLX/DxWi&#10;faD7MNDN9g5R+Dg9TadZeoYRhbvReJyGdiQvztpY95WpGnkhx0Y1svC5BabJ7tY6iAr2vZ0PaJXg&#10;xYoLERSz3VwJg3YE2p/dTFerzKcNLn+ZCfkxT8CJriy8NMgnlNw4ZtZV0aKNaMwjAW4n6QyKQwX3&#10;ZZzORlGBZziBouEPIyK2MD8OI6PcM3dVaL1n7E0Zo+X4fHYTKRC6Il1xHqivLVYd6lR9MkE7yjPx&#10;vYvdCpI7COZjCfnISngQ0J8sBvejyAYWCaVMulG8qkjBYvxJKKPjtvcIMQOgRy6hKQN2B9BbRpAe&#10;O8J09t415j04d6z8y3nwCJGVdINzzaUy71UmoKoucrSH9I+o8eJGFQcYF+hReNJW0xWHp3lLrHsg&#10;BhYHdBKWobuHoxSqzbHqJIwqZX6+993bwzzDLUYtLKIcw8ARwzAS3yRM+rmfDNhcQRlPzjJQzPHN&#10;5vhGNvWVgsc+grWraRC9vRO9WBpVP8POXPqocEUkhdg5ps70ypWLCxK2LmXLZTCDbaWJu5VrTT24&#10;Z9VP3dP+mRjdzaeDwb5T/dIi81cTGm29p1TLxqmSh/F94bXjGzZdeDjdVvar9FgPVi+/HYs/AAAA&#10;//8DAFBLAwQUAAYACAAAACEAnpDoiOAAAAAIAQAADwAAAGRycy9kb3ducmV2LnhtbEyPzU7DMBCE&#10;70i8g7VIXFBrE6mkCXEqxM8B1EsLkThu4yWJiNdR7LbJ22NOcJyd0cy3xWayvTjR6DvHGm6XCgRx&#10;7UzHjYaP95fFGoQPyAZ7x6RhJg+b8vKiwNy4M+/otA+NiCXsc9TQhjDkUvq6JYt+6Qbi6H250WKI&#10;cmykGfEcy20vE6XupMWO40KLAz22VH/vj1aDekrn+XlbbV+TFD+rav22u5lQ6+ur6eEeRKAp/IXh&#10;Fz+iQxmZDu7IxotewyLJYlLDKklBRD/LVALiEA8rBbIs5P8Hyh8AAAD//wMAUEsBAi0AFAAGAAgA&#10;AAAhALaDOJL+AAAA4QEAABMAAAAAAAAAAAAAAAAAAAAAAFtDb250ZW50X1R5cGVzXS54bWxQSwEC&#10;LQAUAAYACAAAACEAOP0h/9YAAACUAQAACwAAAAAAAAAAAAAAAAAvAQAAX3JlbHMvLnJlbHNQSwEC&#10;LQAUAAYACAAAACEAQuwnmgIDAACDBgAADgAAAAAAAAAAAAAAAAAuAgAAZHJzL2Uyb0RvYy54bWxQ&#10;SwECLQAUAAYACAAAACEAnpDoiOAAAAAIAQAADwAAAAAAAAAAAAAAAABcBQAAZHJzL2Rvd25yZXYu&#10;eG1sUEsFBgAAAAAEAAQA8wAAAGkGAAAAAA==&#10;" fillcolor="#2e6ff2" strokecolor="#2e6ff2" strokeweight="2pt">
                    <v:shadow on="t" color="#1a498e" opacity="15728f" origin=",-.5" offset="0,3pt"/>
                  </v:roundrect>
                </w:pict>
              </mc:Fallback>
            </mc:AlternateContent>
          </w:r>
          <w:r w:rsidR="000E1A27">
            <w:rPr>
              <w:rFonts w:ascii="Poppins" w:hAnsi="Poppins" w:cs="Poppins"/>
              <w:color w:val="2E6FF2"/>
              <w:sz w:val="20"/>
              <w:szCs w:val="16"/>
            </w:rPr>
            <w:t>ADMINISTRACIÓN DE USUARIOS Y GRUPOS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</w:t>
          </w:r>
          <w:r w:rsidR="000E1A27">
            <w:rPr>
              <w:rFonts w:ascii="Poppins" w:hAnsi="Poppins" w:cs="Poppins"/>
              <w:color w:val="2E6FF2"/>
              <w:sz w:val="20"/>
              <w:szCs w:val="16"/>
            </w:rPr>
            <w:t xml:space="preserve">       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</w:t>
          </w:r>
          <w:r w:rsidR="00AF480F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                         </w:t>
          </w:r>
          <w:r w:rsidR="00B10A4A" w:rsidRPr="00A40A32">
            <w:rPr>
              <w:rFonts w:ascii="Poppins" w:hAnsi="Poppins" w:cs="Poppins"/>
              <w:color w:val="2E6FF2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B6C"/>
    <w:multiLevelType w:val="hybridMultilevel"/>
    <w:tmpl w:val="C8D0834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E3D77"/>
    <w:multiLevelType w:val="hybridMultilevel"/>
    <w:tmpl w:val="319A5F1E"/>
    <w:lvl w:ilvl="0" w:tplc="9C2857C4">
      <w:start w:val="1"/>
      <w:numFmt w:val="lowerLetter"/>
      <w:lvlText w:val="%1)"/>
      <w:lvlJc w:val="left"/>
      <w:pPr>
        <w:ind w:left="1440" w:hanging="360"/>
      </w:pPr>
      <w:rPr>
        <w:b/>
        <w:bCs/>
        <w:color w:val="002060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CC582C"/>
    <w:multiLevelType w:val="hybridMultilevel"/>
    <w:tmpl w:val="D1263A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785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A6BEA"/>
    <w:multiLevelType w:val="multilevel"/>
    <w:tmpl w:val="ABE2A3A4"/>
    <w:lvl w:ilvl="0">
      <w:start w:val="1"/>
      <w:numFmt w:val="decimal"/>
      <w:lvlText w:val="%1."/>
      <w:lvlJc w:val="left"/>
      <w:pPr>
        <w:ind w:left="360" w:hanging="360"/>
      </w:pPr>
      <w:rPr>
        <w:rFonts w:ascii="Poppins" w:hAnsi="Poppins" w:cs="Poppins" w:hint="default"/>
        <w:b/>
        <w:bCs/>
        <w:color w:val="4C0043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  <w:bCs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  <w:bCs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  <w:bCs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  <w:bCs/>
      </w:rPr>
    </w:lvl>
  </w:abstractNum>
  <w:abstractNum w:abstractNumId="4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731C7"/>
    <w:multiLevelType w:val="hybridMultilevel"/>
    <w:tmpl w:val="62D2A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35713"/>
    <w:multiLevelType w:val="hybridMultilevel"/>
    <w:tmpl w:val="9970EA6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6C11AE"/>
    <w:multiLevelType w:val="hybridMultilevel"/>
    <w:tmpl w:val="C9E2679E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4223CD"/>
    <w:multiLevelType w:val="hybridMultilevel"/>
    <w:tmpl w:val="4E1CEE68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D6201BA"/>
    <w:multiLevelType w:val="hybridMultilevel"/>
    <w:tmpl w:val="ABF6954A"/>
    <w:lvl w:ilvl="0" w:tplc="23B8AF8A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0C1F05"/>
    <w:multiLevelType w:val="hybridMultilevel"/>
    <w:tmpl w:val="863C42D6"/>
    <w:lvl w:ilvl="0" w:tplc="07E428B8">
      <w:numFmt w:val="bullet"/>
      <w:lvlText w:val="•"/>
      <w:lvlJc w:val="left"/>
      <w:pPr>
        <w:ind w:left="39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876763C"/>
    <w:multiLevelType w:val="hybridMultilevel"/>
    <w:tmpl w:val="691264A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090730"/>
    <w:multiLevelType w:val="hybridMultilevel"/>
    <w:tmpl w:val="1EF4F40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12351F"/>
    <w:multiLevelType w:val="hybridMultilevel"/>
    <w:tmpl w:val="651EA44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BE252A"/>
    <w:multiLevelType w:val="hybridMultilevel"/>
    <w:tmpl w:val="889E8FD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BF84A7B"/>
    <w:multiLevelType w:val="hybridMultilevel"/>
    <w:tmpl w:val="2B34CF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2CC3B54"/>
    <w:multiLevelType w:val="hybridMultilevel"/>
    <w:tmpl w:val="701C84B4"/>
    <w:lvl w:ilvl="0" w:tplc="C1D6C54C">
      <w:numFmt w:val="bullet"/>
      <w:lvlText w:val="-"/>
      <w:lvlJc w:val="left"/>
      <w:pPr>
        <w:ind w:left="1080" w:hanging="360"/>
      </w:pPr>
      <w:rPr>
        <w:rFonts w:ascii="Segoe UI" w:eastAsia="Calibr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882A50"/>
    <w:multiLevelType w:val="hybridMultilevel"/>
    <w:tmpl w:val="A3D0F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B87610"/>
    <w:multiLevelType w:val="hybridMultilevel"/>
    <w:tmpl w:val="20B64E68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A5556AF"/>
    <w:multiLevelType w:val="hybridMultilevel"/>
    <w:tmpl w:val="1D72E2E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287612"/>
    <w:multiLevelType w:val="hybridMultilevel"/>
    <w:tmpl w:val="C0646D62"/>
    <w:lvl w:ilvl="0" w:tplc="A8A8A132">
      <w:start w:val="1"/>
      <w:numFmt w:val="lowerLetter"/>
      <w:lvlText w:val="%1)"/>
      <w:lvlJc w:val="left"/>
      <w:pPr>
        <w:ind w:left="1440" w:hanging="360"/>
      </w:pPr>
      <w:rPr>
        <w:rFonts w:ascii="Poppins" w:hAnsi="Poppins" w:cs="Poppins" w:hint="default"/>
        <w:b/>
        <w:bCs/>
        <w:color w:val="002060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1CA7FBA"/>
    <w:multiLevelType w:val="hybridMultilevel"/>
    <w:tmpl w:val="B07C1DC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3D54B73"/>
    <w:multiLevelType w:val="hybridMultilevel"/>
    <w:tmpl w:val="F0105C02"/>
    <w:lvl w:ilvl="0" w:tplc="D92C1C3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4AD2981"/>
    <w:multiLevelType w:val="hybridMultilevel"/>
    <w:tmpl w:val="D0A863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AA07151"/>
    <w:multiLevelType w:val="hybridMultilevel"/>
    <w:tmpl w:val="0BB46DB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EBB0383"/>
    <w:multiLevelType w:val="hybridMultilevel"/>
    <w:tmpl w:val="F58A52EE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465154"/>
    <w:multiLevelType w:val="hybridMultilevel"/>
    <w:tmpl w:val="2ADA6E1E"/>
    <w:lvl w:ilvl="0" w:tplc="229864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896071"/>
    <w:multiLevelType w:val="hybridMultilevel"/>
    <w:tmpl w:val="1D801C9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8FB3379"/>
    <w:multiLevelType w:val="hybridMultilevel"/>
    <w:tmpl w:val="CD98FFCA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5F1D36"/>
    <w:multiLevelType w:val="hybridMultilevel"/>
    <w:tmpl w:val="9C5614DE"/>
    <w:lvl w:ilvl="0" w:tplc="07E428B8">
      <w:numFmt w:val="bullet"/>
      <w:lvlText w:val="•"/>
      <w:lvlJc w:val="left"/>
      <w:pPr>
        <w:ind w:left="360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9D551FC"/>
    <w:multiLevelType w:val="hybridMultilevel"/>
    <w:tmpl w:val="BFDCE9E8"/>
    <w:lvl w:ilvl="0" w:tplc="F12CC4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2060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C7C15D6"/>
    <w:multiLevelType w:val="hybridMultilevel"/>
    <w:tmpl w:val="D3F2611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DB5F39"/>
    <w:multiLevelType w:val="hybridMultilevel"/>
    <w:tmpl w:val="DFDC99D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13E22E1"/>
    <w:multiLevelType w:val="hybridMultilevel"/>
    <w:tmpl w:val="ED5EDFDE"/>
    <w:lvl w:ilvl="0" w:tplc="DC16D7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206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2"/>
  </w:num>
  <w:num w:numId="3">
    <w:abstractNumId w:val="23"/>
  </w:num>
  <w:num w:numId="4">
    <w:abstractNumId w:val="47"/>
  </w:num>
  <w:num w:numId="5">
    <w:abstractNumId w:val="27"/>
  </w:num>
  <w:num w:numId="6">
    <w:abstractNumId w:val="29"/>
  </w:num>
  <w:num w:numId="7">
    <w:abstractNumId w:val="5"/>
  </w:num>
  <w:num w:numId="8">
    <w:abstractNumId w:val="16"/>
  </w:num>
  <w:num w:numId="9">
    <w:abstractNumId w:val="6"/>
  </w:num>
  <w:num w:numId="10">
    <w:abstractNumId w:val="35"/>
  </w:num>
  <w:num w:numId="11">
    <w:abstractNumId w:val="4"/>
  </w:num>
  <w:num w:numId="12">
    <w:abstractNumId w:val="48"/>
  </w:num>
  <w:num w:numId="13">
    <w:abstractNumId w:val="22"/>
  </w:num>
  <w:num w:numId="14">
    <w:abstractNumId w:val="46"/>
  </w:num>
  <w:num w:numId="15">
    <w:abstractNumId w:val="19"/>
  </w:num>
  <w:num w:numId="16">
    <w:abstractNumId w:val="12"/>
  </w:num>
  <w:num w:numId="17">
    <w:abstractNumId w:val="3"/>
  </w:num>
  <w:num w:numId="18">
    <w:abstractNumId w:val="15"/>
  </w:num>
  <w:num w:numId="19">
    <w:abstractNumId w:val="28"/>
  </w:num>
  <w:num w:numId="20">
    <w:abstractNumId w:val="20"/>
  </w:num>
  <w:num w:numId="21">
    <w:abstractNumId w:val="37"/>
  </w:num>
  <w:num w:numId="22">
    <w:abstractNumId w:val="40"/>
  </w:num>
  <w:num w:numId="23">
    <w:abstractNumId w:val="31"/>
  </w:num>
  <w:num w:numId="24">
    <w:abstractNumId w:val="41"/>
  </w:num>
  <w:num w:numId="25">
    <w:abstractNumId w:val="13"/>
  </w:num>
  <w:num w:numId="26">
    <w:abstractNumId w:val="43"/>
  </w:num>
  <w:num w:numId="27">
    <w:abstractNumId w:val="11"/>
  </w:num>
  <w:num w:numId="28">
    <w:abstractNumId w:val="38"/>
  </w:num>
  <w:num w:numId="29">
    <w:abstractNumId w:val="33"/>
  </w:num>
  <w:num w:numId="30">
    <w:abstractNumId w:val="25"/>
  </w:num>
  <w:num w:numId="31">
    <w:abstractNumId w:val="2"/>
  </w:num>
  <w:num w:numId="32">
    <w:abstractNumId w:val="39"/>
  </w:num>
  <w:num w:numId="33">
    <w:abstractNumId w:val="7"/>
  </w:num>
  <w:num w:numId="34">
    <w:abstractNumId w:val="21"/>
  </w:num>
  <w:num w:numId="35">
    <w:abstractNumId w:val="9"/>
  </w:num>
  <w:num w:numId="36">
    <w:abstractNumId w:val="8"/>
  </w:num>
  <w:num w:numId="37">
    <w:abstractNumId w:val="36"/>
  </w:num>
  <w:num w:numId="38">
    <w:abstractNumId w:val="10"/>
  </w:num>
  <w:num w:numId="39">
    <w:abstractNumId w:val="26"/>
  </w:num>
  <w:num w:numId="40">
    <w:abstractNumId w:val="14"/>
  </w:num>
  <w:num w:numId="41">
    <w:abstractNumId w:val="34"/>
  </w:num>
  <w:num w:numId="42">
    <w:abstractNumId w:val="17"/>
  </w:num>
  <w:num w:numId="43">
    <w:abstractNumId w:val="1"/>
  </w:num>
  <w:num w:numId="44">
    <w:abstractNumId w:val="30"/>
  </w:num>
  <w:num w:numId="45">
    <w:abstractNumId w:val="42"/>
  </w:num>
  <w:num w:numId="46">
    <w:abstractNumId w:val="0"/>
  </w:num>
  <w:num w:numId="47">
    <w:abstractNumId w:val="45"/>
  </w:num>
  <w:num w:numId="48">
    <w:abstractNumId w:val="24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eff7ff,#fbfd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15E82"/>
    <w:rsid w:val="000211C1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37241"/>
    <w:rsid w:val="00042202"/>
    <w:rsid w:val="000433CA"/>
    <w:rsid w:val="00044D7F"/>
    <w:rsid w:val="00046C05"/>
    <w:rsid w:val="00050324"/>
    <w:rsid w:val="00050A42"/>
    <w:rsid w:val="0005208F"/>
    <w:rsid w:val="00052C98"/>
    <w:rsid w:val="00053E14"/>
    <w:rsid w:val="0005653F"/>
    <w:rsid w:val="00062D19"/>
    <w:rsid w:val="00063C76"/>
    <w:rsid w:val="00067046"/>
    <w:rsid w:val="0006720B"/>
    <w:rsid w:val="0007081F"/>
    <w:rsid w:val="0007134E"/>
    <w:rsid w:val="000747A0"/>
    <w:rsid w:val="0007650E"/>
    <w:rsid w:val="00080743"/>
    <w:rsid w:val="00082817"/>
    <w:rsid w:val="00082C64"/>
    <w:rsid w:val="0008679D"/>
    <w:rsid w:val="00092E70"/>
    <w:rsid w:val="00092EB6"/>
    <w:rsid w:val="00094414"/>
    <w:rsid w:val="00096D68"/>
    <w:rsid w:val="000A0150"/>
    <w:rsid w:val="000A01E3"/>
    <w:rsid w:val="000A1A91"/>
    <w:rsid w:val="000A1C01"/>
    <w:rsid w:val="000A248D"/>
    <w:rsid w:val="000A5D0E"/>
    <w:rsid w:val="000A66C0"/>
    <w:rsid w:val="000A75AD"/>
    <w:rsid w:val="000A7FA5"/>
    <w:rsid w:val="000B0D15"/>
    <w:rsid w:val="000B16B6"/>
    <w:rsid w:val="000B1809"/>
    <w:rsid w:val="000B3C8D"/>
    <w:rsid w:val="000B4071"/>
    <w:rsid w:val="000B56CF"/>
    <w:rsid w:val="000C173A"/>
    <w:rsid w:val="000C2536"/>
    <w:rsid w:val="000D0017"/>
    <w:rsid w:val="000D33D6"/>
    <w:rsid w:val="000D790E"/>
    <w:rsid w:val="000E1A27"/>
    <w:rsid w:val="000E240C"/>
    <w:rsid w:val="000E2B74"/>
    <w:rsid w:val="000E377C"/>
    <w:rsid w:val="000E5CF8"/>
    <w:rsid w:val="000E63C9"/>
    <w:rsid w:val="000F0850"/>
    <w:rsid w:val="000F1E9E"/>
    <w:rsid w:val="00100228"/>
    <w:rsid w:val="00100D21"/>
    <w:rsid w:val="00111A98"/>
    <w:rsid w:val="0011226A"/>
    <w:rsid w:val="00112C40"/>
    <w:rsid w:val="0011333F"/>
    <w:rsid w:val="001139CC"/>
    <w:rsid w:val="00115B20"/>
    <w:rsid w:val="00121138"/>
    <w:rsid w:val="00122144"/>
    <w:rsid w:val="001226FF"/>
    <w:rsid w:val="00122A05"/>
    <w:rsid w:val="00123FBB"/>
    <w:rsid w:val="001309B8"/>
    <w:rsid w:val="00130E9D"/>
    <w:rsid w:val="00133000"/>
    <w:rsid w:val="00133D56"/>
    <w:rsid w:val="00135C57"/>
    <w:rsid w:val="00137A7B"/>
    <w:rsid w:val="00140B62"/>
    <w:rsid w:val="0014205F"/>
    <w:rsid w:val="001447EA"/>
    <w:rsid w:val="001506FB"/>
    <w:rsid w:val="00150A6D"/>
    <w:rsid w:val="00151D85"/>
    <w:rsid w:val="00152FA0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34F9"/>
    <w:rsid w:val="001978B0"/>
    <w:rsid w:val="001A0081"/>
    <w:rsid w:val="001A0602"/>
    <w:rsid w:val="001A18DD"/>
    <w:rsid w:val="001A33C5"/>
    <w:rsid w:val="001A702A"/>
    <w:rsid w:val="001A72E0"/>
    <w:rsid w:val="001B1BAA"/>
    <w:rsid w:val="001B327B"/>
    <w:rsid w:val="001B38E3"/>
    <w:rsid w:val="001B4E73"/>
    <w:rsid w:val="001B5CB3"/>
    <w:rsid w:val="001B5CED"/>
    <w:rsid w:val="001B705D"/>
    <w:rsid w:val="001C042F"/>
    <w:rsid w:val="001C0AFD"/>
    <w:rsid w:val="001C12A4"/>
    <w:rsid w:val="001D0091"/>
    <w:rsid w:val="001D42C6"/>
    <w:rsid w:val="001D45FD"/>
    <w:rsid w:val="001D4C7F"/>
    <w:rsid w:val="001D6BAC"/>
    <w:rsid w:val="001D7132"/>
    <w:rsid w:val="001E41ED"/>
    <w:rsid w:val="001E479A"/>
    <w:rsid w:val="001E5F26"/>
    <w:rsid w:val="001F030B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2D1C"/>
    <w:rsid w:val="00204878"/>
    <w:rsid w:val="00207299"/>
    <w:rsid w:val="0021562A"/>
    <w:rsid w:val="00217612"/>
    <w:rsid w:val="00220186"/>
    <w:rsid w:val="00224057"/>
    <w:rsid w:val="00224617"/>
    <w:rsid w:val="00224DBE"/>
    <w:rsid w:val="00230549"/>
    <w:rsid w:val="0023084B"/>
    <w:rsid w:val="00230D08"/>
    <w:rsid w:val="00231B96"/>
    <w:rsid w:val="00231FEE"/>
    <w:rsid w:val="00232D54"/>
    <w:rsid w:val="00234CA9"/>
    <w:rsid w:val="00237CDF"/>
    <w:rsid w:val="00242928"/>
    <w:rsid w:val="00242BE2"/>
    <w:rsid w:val="00243EBC"/>
    <w:rsid w:val="0024574E"/>
    <w:rsid w:val="00246A35"/>
    <w:rsid w:val="00247CFB"/>
    <w:rsid w:val="002541DA"/>
    <w:rsid w:val="002552C9"/>
    <w:rsid w:val="002560F8"/>
    <w:rsid w:val="00256F25"/>
    <w:rsid w:val="0026059D"/>
    <w:rsid w:val="00261085"/>
    <w:rsid w:val="002621C3"/>
    <w:rsid w:val="00270613"/>
    <w:rsid w:val="002709C8"/>
    <w:rsid w:val="0027232F"/>
    <w:rsid w:val="002803C9"/>
    <w:rsid w:val="00280633"/>
    <w:rsid w:val="0028166D"/>
    <w:rsid w:val="002820E9"/>
    <w:rsid w:val="00284348"/>
    <w:rsid w:val="002867A7"/>
    <w:rsid w:val="00287849"/>
    <w:rsid w:val="0029124A"/>
    <w:rsid w:val="00292AFC"/>
    <w:rsid w:val="0029478F"/>
    <w:rsid w:val="00296D72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7485"/>
    <w:rsid w:val="002C01AA"/>
    <w:rsid w:val="002C2944"/>
    <w:rsid w:val="002D01F2"/>
    <w:rsid w:val="002D047D"/>
    <w:rsid w:val="002D2FF8"/>
    <w:rsid w:val="002D4714"/>
    <w:rsid w:val="002E0066"/>
    <w:rsid w:val="002E2057"/>
    <w:rsid w:val="002E220E"/>
    <w:rsid w:val="002E45B3"/>
    <w:rsid w:val="002E492D"/>
    <w:rsid w:val="002E4EB7"/>
    <w:rsid w:val="002E64D0"/>
    <w:rsid w:val="002E6B32"/>
    <w:rsid w:val="002E7470"/>
    <w:rsid w:val="002F3845"/>
    <w:rsid w:val="002F51F5"/>
    <w:rsid w:val="002F5EF5"/>
    <w:rsid w:val="00301B0B"/>
    <w:rsid w:val="0030300C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484"/>
    <w:rsid w:val="00316C1D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378F6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297A"/>
    <w:rsid w:val="00384EA3"/>
    <w:rsid w:val="00390F30"/>
    <w:rsid w:val="003915B4"/>
    <w:rsid w:val="00392E1F"/>
    <w:rsid w:val="00394BB1"/>
    <w:rsid w:val="003A0027"/>
    <w:rsid w:val="003A0488"/>
    <w:rsid w:val="003A1DDC"/>
    <w:rsid w:val="003A37EF"/>
    <w:rsid w:val="003A39A1"/>
    <w:rsid w:val="003A428B"/>
    <w:rsid w:val="003A4E9C"/>
    <w:rsid w:val="003A4F81"/>
    <w:rsid w:val="003A50BA"/>
    <w:rsid w:val="003A53A2"/>
    <w:rsid w:val="003A609C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32A6"/>
    <w:rsid w:val="003C545B"/>
    <w:rsid w:val="003C6218"/>
    <w:rsid w:val="003D11A7"/>
    <w:rsid w:val="003D3863"/>
    <w:rsid w:val="003D5819"/>
    <w:rsid w:val="003D5D5D"/>
    <w:rsid w:val="003E2344"/>
    <w:rsid w:val="003E4416"/>
    <w:rsid w:val="003E540E"/>
    <w:rsid w:val="003E554D"/>
    <w:rsid w:val="003F0858"/>
    <w:rsid w:val="003F26EF"/>
    <w:rsid w:val="003F4299"/>
    <w:rsid w:val="003F59A6"/>
    <w:rsid w:val="00402062"/>
    <w:rsid w:val="004020FB"/>
    <w:rsid w:val="00402269"/>
    <w:rsid w:val="004110DE"/>
    <w:rsid w:val="004115E0"/>
    <w:rsid w:val="0041768A"/>
    <w:rsid w:val="00421892"/>
    <w:rsid w:val="004218BC"/>
    <w:rsid w:val="004231D9"/>
    <w:rsid w:val="004246C0"/>
    <w:rsid w:val="00431E36"/>
    <w:rsid w:val="004330D6"/>
    <w:rsid w:val="0043787B"/>
    <w:rsid w:val="0044085A"/>
    <w:rsid w:val="00445BCF"/>
    <w:rsid w:val="00445C27"/>
    <w:rsid w:val="0044629F"/>
    <w:rsid w:val="00447BED"/>
    <w:rsid w:val="004536CA"/>
    <w:rsid w:val="00455650"/>
    <w:rsid w:val="00455DD9"/>
    <w:rsid w:val="00456406"/>
    <w:rsid w:val="0046074F"/>
    <w:rsid w:val="00461D67"/>
    <w:rsid w:val="00462B8C"/>
    <w:rsid w:val="0046765A"/>
    <w:rsid w:val="00472FE3"/>
    <w:rsid w:val="00473267"/>
    <w:rsid w:val="00473E0E"/>
    <w:rsid w:val="0047726C"/>
    <w:rsid w:val="004800D7"/>
    <w:rsid w:val="0048110D"/>
    <w:rsid w:val="00483E78"/>
    <w:rsid w:val="00484FB7"/>
    <w:rsid w:val="004865B6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4C2D"/>
    <w:rsid w:val="004A50EF"/>
    <w:rsid w:val="004A6A7E"/>
    <w:rsid w:val="004A6E0E"/>
    <w:rsid w:val="004A779D"/>
    <w:rsid w:val="004B1052"/>
    <w:rsid w:val="004B21A5"/>
    <w:rsid w:val="004B3CF9"/>
    <w:rsid w:val="004B4452"/>
    <w:rsid w:val="004B57EE"/>
    <w:rsid w:val="004B5B56"/>
    <w:rsid w:val="004B65C5"/>
    <w:rsid w:val="004C0CDC"/>
    <w:rsid w:val="004C1071"/>
    <w:rsid w:val="004C1348"/>
    <w:rsid w:val="004C168C"/>
    <w:rsid w:val="004C1849"/>
    <w:rsid w:val="004C51CA"/>
    <w:rsid w:val="004D2193"/>
    <w:rsid w:val="004D2608"/>
    <w:rsid w:val="004D3662"/>
    <w:rsid w:val="004E2780"/>
    <w:rsid w:val="004E32EC"/>
    <w:rsid w:val="004E5FEE"/>
    <w:rsid w:val="004E7297"/>
    <w:rsid w:val="004E78D5"/>
    <w:rsid w:val="004F1B5F"/>
    <w:rsid w:val="004F24F5"/>
    <w:rsid w:val="004F3473"/>
    <w:rsid w:val="004F50A1"/>
    <w:rsid w:val="004F54F4"/>
    <w:rsid w:val="004F68AB"/>
    <w:rsid w:val="00500AEC"/>
    <w:rsid w:val="005011E3"/>
    <w:rsid w:val="00501922"/>
    <w:rsid w:val="00501ECA"/>
    <w:rsid w:val="005026DC"/>
    <w:rsid w:val="00503028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4353"/>
    <w:rsid w:val="005270B0"/>
    <w:rsid w:val="005275F6"/>
    <w:rsid w:val="00531B35"/>
    <w:rsid w:val="005339CC"/>
    <w:rsid w:val="0053400F"/>
    <w:rsid w:val="005356A2"/>
    <w:rsid w:val="00535DB5"/>
    <w:rsid w:val="005427F5"/>
    <w:rsid w:val="005451A2"/>
    <w:rsid w:val="005477CC"/>
    <w:rsid w:val="005516D4"/>
    <w:rsid w:val="00554287"/>
    <w:rsid w:val="0055547D"/>
    <w:rsid w:val="00555C7E"/>
    <w:rsid w:val="00556441"/>
    <w:rsid w:val="0056073B"/>
    <w:rsid w:val="0056309F"/>
    <w:rsid w:val="00564BDC"/>
    <w:rsid w:val="0056535D"/>
    <w:rsid w:val="005654DC"/>
    <w:rsid w:val="00566898"/>
    <w:rsid w:val="00566B41"/>
    <w:rsid w:val="00567959"/>
    <w:rsid w:val="005705BA"/>
    <w:rsid w:val="00570A79"/>
    <w:rsid w:val="00571CBA"/>
    <w:rsid w:val="00572102"/>
    <w:rsid w:val="00572513"/>
    <w:rsid w:val="005745B7"/>
    <w:rsid w:val="00575A1B"/>
    <w:rsid w:val="0057729A"/>
    <w:rsid w:val="00584C75"/>
    <w:rsid w:val="00585B5E"/>
    <w:rsid w:val="00587308"/>
    <w:rsid w:val="00587358"/>
    <w:rsid w:val="005876E7"/>
    <w:rsid w:val="00590131"/>
    <w:rsid w:val="00593283"/>
    <w:rsid w:val="0059492F"/>
    <w:rsid w:val="00594DA8"/>
    <w:rsid w:val="00595125"/>
    <w:rsid w:val="00595181"/>
    <w:rsid w:val="00595A18"/>
    <w:rsid w:val="005969E9"/>
    <w:rsid w:val="005970EA"/>
    <w:rsid w:val="005A1806"/>
    <w:rsid w:val="005A2CA3"/>
    <w:rsid w:val="005A4298"/>
    <w:rsid w:val="005A7E7F"/>
    <w:rsid w:val="005B000A"/>
    <w:rsid w:val="005B097C"/>
    <w:rsid w:val="005B1FDA"/>
    <w:rsid w:val="005B2FB5"/>
    <w:rsid w:val="005B4229"/>
    <w:rsid w:val="005B53BC"/>
    <w:rsid w:val="005C0B91"/>
    <w:rsid w:val="005C1C67"/>
    <w:rsid w:val="005C3B74"/>
    <w:rsid w:val="005C3D46"/>
    <w:rsid w:val="005C61AA"/>
    <w:rsid w:val="005D157B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495"/>
    <w:rsid w:val="0061193B"/>
    <w:rsid w:val="00614413"/>
    <w:rsid w:val="00614CCC"/>
    <w:rsid w:val="00614CED"/>
    <w:rsid w:val="0061615B"/>
    <w:rsid w:val="00622568"/>
    <w:rsid w:val="0063270F"/>
    <w:rsid w:val="0063712F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5788F"/>
    <w:rsid w:val="00660DD8"/>
    <w:rsid w:val="00661235"/>
    <w:rsid w:val="00661424"/>
    <w:rsid w:val="006631B3"/>
    <w:rsid w:val="006661E7"/>
    <w:rsid w:val="00672D12"/>
    <w:rsid w:val="00673F32"/>
    <w:rsid w:val="00675993"/>
    <w:rsid w:val="006770C6"/>
    <w:rsid w:val="006812BF"/>
    <w:rsid w:val="00681F0F"/>
    <w:rsid w:val="006829CB"/>
    <w:rsid w:val="006840D4"/>
    <w:rsid w:val="00693DC4"/>
    <w:rsid w:val="00694D3B"/>
    <w:rsid w:val="0069529C"/>
    <w:rsid w:val="00696213"/>
    <w:rsid w:val="006A35D8"/>
    <w:rsid w:val="006A5A1D"/>
    <w:rsid w:val="006B30DE"/>
    <w:rsid w:val="006B4B12"/>
    <w:rsid w:val="006B4CF4"/>
    <w:rsid w:val="006B5AAC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1D7C"/>
    <w:rsid w:val="006F41AC"/>
    <w:rsid w:val="00701E3F"/>
    <w:rsid w:val="00703814"/>
    <w:rsid w:val="007048D6"/>
    <w:rsid w:val="00704D60"/>
    <w:rsid w:val="00704F0E"/>
    <w:rsid w:val="00707CDD"/>
    <w:rsid w:val="007108BE"/>
    <w:rsid w:val="007110F3"/>
    <w:rsid w:val="00713810"/>
    <w:rsid w:val="00715925"/>
    <w:rsid w:val="00716827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6E"/>
    <w:rsid w:val="00730978"/>
    <w:rsid w:val="007309A6"/>
    <w:rsid w:val="00730E3A"/>
    <w:rsid w:val="00732748"/>
    <w:rsid w:val="00732DBB"/>
    <w:rsid w:val="00732F45"/>
    <w:rsid w:val="00733742"/>
    <w:rsid w:val="00733858"/>
    <w:rsid w:val="00734844"/>
    <w:rsid w:val="00736AAF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058A"/>
    <w:rsid w:val="0075701A"/>
    <w:rsid w:val="007570F7"/>
    <w:rsid w:val="007579A9"/>
    <w:rsid w:val="00761389"/>
    <w:rsid w:val="00765B2A"/>
    <w:rsid w:val="0076709D"/>
    <w:rsid w:val="00767766"/>
    <w:rsid w:val="007713E5"/>
    <w:rsid w:val="00771DCC"/>
    <w:rsid w:val="0077208D"/>
    <w:rsid w:val="0077368E"/>
    <w:rsid w:val="007740B7"/>
    <w:rsid w:val="00775748"/>
    <w:rsid w:val="0077694F"/>
    <w:rsid w:val="0077733E"/>
    <w:rsid w:val="0078008E"/>
    <w:rsid w:val="00781B55"/>
    <w:rsid w:val="007837E5"/>
    <w:rsid w:val="00783A34"/>
    <w:rsid w:val="00784964"/>
    <w:rsid w:val="00784B9B"/>
    <w:rsid w:val="00784D82"/>
    <w:rsid w:val="00785CEA"/>
    <w:rsid w:val="007879A9"/>
    <w:rsid w:val="00791E18"/>
    <w:rsid w:val="00791E5E"/>
    <w:rsid w:val="00794E54"/>
    <w:rsid w:val="007A100B"/>
    <w:rsid w:val="007A1973"/>
    <w:rsid w:val="007A270A"/>
    <w:rsid w:val="007A5BBB"/>
    <w:rsid w:val="007A5EE0"/>
    <w:rsid w:val="007A61EE"/>
    <w:rsid w:val="007A70B7"/>
    <w:rsid w:val="007A7219"/>
    <w:rsid w:val="007B09E3"/>
    <w:rsid w:val="007B19CE"/>
    <w:rsid w:val="007B1B28"/>
    <w:rsid w:val="007B2271"/>
    <w:rsid w:val="007B31EB"/>
    <w:rsid w:val="007B415C"/>
    <w:rsid w:val="007B63D0"/>
    <w:rsid w:val="007B67B8"/>
    <w:rsid w:val="007B6CEA"/>
    <w:rsid w:val="007B73BC"/>
    <w:rsid w:val="007C013A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1977"/>
    <w:rsid w:val="007E3BF0"/>
    <w:rsid w:val="007F350E"/>
    <w:rsid w:val="007F3D64"/>
    <w:rsid w:val="007F46F0"/>
    <w:rsid w:val="007F479B"/>
    <w:rsid w:val="00800313"/>
    <w:rsid w:val="00803A63"/>
    <w:rsid w:val="0080585F"/>
    <w:rsid w:val="008127B1"/>
    <w:rsid w:val="008134E6"/>
    <w:rsid w:val="00814E3D"/>
    <w:rsid w:val="008219FA"/>
    <w:rsid w:val="00822BA0"/>
    <w:rsid w:val="00823462"/>
    <w:rsid w:val="008236D9"/>
    <w:rsid w:val="00823CE3"/>
    <w:rsid w:val="008244DB"/>
    <w:rsid w:val="00825BE4"/>
    <w:rsid w:val="00830DC4"/>
    <w:rsid w:val="00832129"/>
    <w:rsid w:val="008322B0"/>
    <w:rsid w:val="00834505"/>
    <w:rsid w:val="00835BBE"/>
    <w:rsid w:val="008363E3"/>
    <w:rsid w:val="008365A4"/>
    <w:rsid w:val="00841603"/>
    <w:rsid w:val="008444B7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4D8C"/>
    <w:rsid w:val="00865389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96E46"/>
    <w:rsid w:val="008A1395"/>
    <w:rsid w:val="008A3195"/>
    <w:rsid w:val="008A3AF3"/>
    <w:rsid w:val="008B197A"/>
    <w:rsid w:val="008B1FEE"/>
    <w:rsid w:val="008B294A"/>
    <w:rsid w:val="008B76C8"/>
    <w:rsid w:val="008C5047"/>
    <w:rsid w:val="008C70F9"/>
    <w:rsid w:val="008C7529"/>
    <w:rsid w:val="008C7C9F"/>
    <w:rsid w:val="008D0B01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E6F27"/>
    <w:rsid w:val="008F278E"/>
    <w:rsid w:val="008F2BC4"/>
    <w:rsid w:val="008F3034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14360"/>
    <w:rsid w:val="0091562F"/>
    <w:rsid w:val="00916B16"/>
    <w:rsid w:val="009173B9"/>
    <w:rsid w:val="00917546"/>
    <w:rsid w:val="00923937"/>
    <w:rsid w:val="009303FF"/>
    <w:rsid w:val="0093335D"/>
    <w:rsid w:val="009353FD"/>
    <w:rsid w:val="0093613E"/>
    <w:rsid w:val="00936C17"/>
    <w:rsid w:val="00937D5E"/>
    <w:rsid w:val="00941411"/>
    <w:rsid w:val="0094259D"/>
    <w:rsid w:val="00943026"/>
    <w:rsid w:val="009434FC"/>
    <w:rsid w:val="00945E57"/>
    <w:rsid w:val="00947BDC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D5E"/>
    <w:rsid w:val="00977F79"/>
    <w:rsid w:val="00986224"/>
    <w:rsid w:val="00986255"/>
    <w:rsid w:val="009922CE"/>
    <w:rsid w:val="00992AB6"/>
    <w:rsid w:val="00992CB8"/>
    <w:rsid w:val="0099752F"/>
    <w:rsid w:val="009A0CD7"/>
    <w:rsid w:val="009A245E"/>
    <w:rsid w:val="009A5AED"/>
    <w:rsid w:val="009A74A3"/>
    <w:rsid w:val="009B0EED"/>
    <w:rsid w:val="009B19F3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433C"/>
    <w:rsid w:val="009F64C9"/>
    <w:rsid w:val="009F69E1"/>
    <w:rsid w:val="009F7C37"/>
    <w:rsid w:val="00A01BB1"/>
    <w:rsid w:val="00A048AA"/>
    <w:rsid w:val="00A05388"/>
    <w:rsid w:val="00A067E8"/>
    <w:rsid w:val="00A128A0"/>
    <w:rsid w:val="00A14AF8"/>
    <w:rsid w:val="00A15423"/>
    <w:rsid w:val="00A159BD"/>
    <w:rsid w:val="00A15ED6"/>
    <w:rsid w:val="00A16FBC"/>
    <w:rsid w:val="00A2171D"/>
    <w:rsid w:val="00A23087"/>
    <w:rsid w:val="00A23AFA"/>
    <w:rsid w:val="00A2582F"/>
    <w:rsid w:val="00A2779C"/>
    <w:rsid w:val="00A31B3E"/>
    <w:rsid w:val="00A3276D"/>
    <w:rsid w:val="00A343CA"/>
    <w:rsid w:val="00A40519"/>
    <w:rsid w:val="00A40A32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32F3"/>
    <w:rsid w:val="00A55E9A"/>
    <w:rsid w:val="00A56D11"/>
    <w:rsid w:val="00A62347"/>
    <w:rsid w:val="00A632F2"/>
    <w:rsid w:val="00A64664"/>
    <w:rsid w:val="00A65947"/>
    <w:rsid w:val="00A701A5"/>
    <w:rsid w:val="00A731D9"/>
    <w:rsid w:val="00A7362D"/>
    <w:rsid w:val="00A768E2"/>
    <w:rsid w:val="00A815DB"/>
    <w:rsid w:val="00A81F2E"/>
    <w:rsid w:val="00A8489E"/>
    <w:rsid w:val="00A85762"/>
    <w:rsid w:val="00A900B3"/>
    <w:rsid w:val="00A90B80"/>
    <w:rsid w:val="00A92022"/>
    <w:rsid w:val="00A962B7"/>
    <w:rsid w:val="00AA38B4"/>
    <w:rsid w:val="00AB02A7"/>
    <w:rsid w:val="00AB04BB"/>
    <w:rsid w:val="00AB1A0B"/>
    <w:rsid w:val="00AB4261"/>
    <w:rsid w:val="00AB4F60"/>
    <w:rsid w:val="00AB5848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0DCF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2B1A"/>
    <w:rsid w:val="00B769EB"/>
    <w:rsid w:val="00B80B54"/>
    <w:rsid w:val="00B811C7"/>
    <w:rsid w:val="00B84FF6"/>
    <w:rsid w:val="00B85799"/>
    <w:rsid w:val="00B9033F"/>
    <w:rsid w:val="00B917DA"/>
    <w:rsid w:val="00B925C3"/>
    <w:rsid w:val="00BA035F"/>
    <w:rsid w:val="00BA058D"/>
    <w:rsid w:val="00BA1366"/>
    <w:rsid w:val="00BA3FD5"/>
    <w:rsid w:val="00BA7A94"/>
    <w:rsid w:val="00BB0211"/>
    <w:rsid w:val="00BB2BC2"/>
    <w:rsid w:val="00BC03EB"/>
    <w:rsid w:val="00BC4CB5"/>
    <w:rsid w:val="00BC57DA"/>
    <w:rsid w:val="00BD16DE"/>
    <w:rsid w:val="00BD2179"/>
    <w:rsid w:val="00BD3D6D"/>
    <w:rsid w:val="00BD43A2"/>
    <w:rsid w:val="00BD4A94"/>
    <w:rsid w:val="00BD4F4D"/>
    <w:rsid w:val="00BD644E"/>
    <w:rsid w:val="00BD7BCB"/>
    <w:rsid w:val="00BE203A"/>
    <w:rsid w:val="00BE3508"/>
    <w:rsid w:val="00BE51D0"/>
    <w:rsid w:val="00BE7E22"/>
    <w:rsid w:val="00BF4A9F"/>
    <w:rsid w:val="00BF4B93"/>
    <w:rsid w:val="00C02B87"/>
    <w:rsid w:val="00C054EE"/>
    <w:rsid w:val="00C0690E"/>
    <w:rsid w:val="00C07181"/>
    <w:rsid w:val="00C07912"/>
    <w:rsid w:val="00C10933"/>
    <w:rsid w:val="00C153DC"/>
    <w:rsid w:val="00C20257"/>
    <w:rsid w:val="00C20BA7"/>
    <w:rsid w:val="00C2291C"/>
    <w:rsid w:val="00C22F3A"/>
    <w:rsid w:val="00C23151"/>
    <w:rsid w:val="00C23450"/>
    <w:rsid w:val="00C2560A"/>
    <w:rsid w:val="00C25DC2"/>
    <w:rsid w:val="00C26247"/>
    <w:rsid w:val="00C32B19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EA7"/>
    <w:rsid w:val="00C60798"/>
    <w:rsid w:val="00C6115A"/>
    <w:rsid w:val="00C662BF"/>
    <w:rsid w:val="00C66FEF"/>
    <w:rsid w:val="00C70B29"/>
    <w:rsid w:val="00C86A4A"/>
    <w:rsid w:val="00C87318"/>
    <w:rsid w:val="00C940D7"/>
    <w:rsid w:val="00C947AB"/>
    <w:rsid w:val="00C94C52"/>
    <w:rsid w:val="00CA0F04"/>
    <w:rsid w:val="00CA1896"/>
    <w:rsid w:val="00CA1D72"/>
    <w:rsid w:val="00CA3170"/>
    <w:rsid w:val="00CA320D"/>
    <w:rsid w:val="00CA3AE3"/>
    <w:rsid w:val="00CA66A3"/>
    <w:rsid w:val="00CA74F5"/>
    <w:rsid w:val="00CB404B"/>
    <w:rsid w:val="00CB5B28"/>
    <w:rsid w:val="00CB6D4C"/>
    <w:rsid w:val="00CC1AE0"/>
    <w:rsid w:val="00CC2857"/>
    <w:rsid w:val="00CC4D15"/>
    <w:rsid w:val="00CC5436"/>
    <w:rsid w:val="00CC6851"/>
    <w:rsid w:val="00CD1007"/>
    <w:rsid w:val="00CD1704"/>
    <w:rsid w:val="00CD2487"/>
    <w:rsid w:val="00CD316B"/>
    <w:rsid w:val="00CD5A59"/>
    <w:rsid w:val="00CD6A4E"/>
    <w:rsid w:val="00CE310D"/>
    <w:rsid w:val="00CE5510"/>
    <w:rsid w:val="00CE6A90"/>
    <w:rsid w:val="00CE72CB"/>
    <w:rsid w:val="00CE730E"/>
    <w:rsid w:val="00CE7614"/>
    <w:rsid w:val="00CF1A70"/>
    <w:rsid w:val="00CF2723"/>
    <w:rsid w:val="00CF377B"/>
    <w:rsid w:val="00CF4206"/>
    <w:rsid w:val="00CF5371"/>
    <w:rsid w:val="00CF694A"/>
    <w:rsid w:val="00CF7730"/>
    <w:rsid w:val="00D00144"/>
    <w:rsid w:val="00D005AC"/>
    <w:rsid w:val="00D01FDD"/>
    <w:rsid w:val="00D03152"/>
    <w:rsid w:val="00D0323A"/>
    <w:rsid w:val="00D0559F"/>
    <w:rsid w:val="00D064B5"/>
    <w:rsid w:val="00D077E9"/>
    <w:rsid w:val="00D141D5"/>
    <w:rsid w:val="00D16873"/>
    <w:rsid w:val="00D22D94"/>
    <w:rsid w:val="00D3275E"/>
    <w:rsid w:val="00D3469E"/>
    <w:rsid w:val="00D347F2"/>
    <w:rsid w:val="00D35587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70C7"/>
    <w:rsid w:val="00D77145"/>
    <w:rsid w:val="00D81B6F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914F7"/>
    <w:rsid w:val="00DA11ED"/>
    <w:rsid w:val="00DA2C01"/>
    <w:rsid w:val="00DA3382"/>
    <w:rsid w:val="00DB2410"/>
    <w:rsid w:val="00DB67E7"/>
    <w:rsid w:val="00DB6A04"/>
    <w:rsid w:val="00DB6BFC"/>
    <w:rsid w:val="00DB7C12"/>
    <w:rsid w:val="00DB7E3F"/>
    <w:rsid w:val="00DC0FB9"/>
    <w:rsid w:val="00DC2822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A32"/>
    <w:rsid w:val="00E01E9A"/>
    <w:rsid w:val="00E03915"/>
    <w:rsid w:val="00E07717"/>
    <w:rsid w:val="00E1067A"/>
    <w:rsid w:val="00E16475"/>
    <w:rsid w:val="00E17E23"/>
    <w:rsid w:val="00E21482"/>
    <w:rsid w:val="00E221B6"/>
    <w:rsid w:val="00E22ACD"/>
    <w:rsid w:val="00E24B2C"/>
    <w:rsid w:val="00E25F46"/>
    <w:rsid w:val="00E26C6B"/>
    <w:rsid w:val="00E271B4"/>
    <w:rsid w:val="00E30260"/>
    <w:rsid w:val="00E317D6"/>
    <w:rsid w:val="00E31CA0"/>
    <w:rsid w:val="00E31FC4"/>
    <w:rsid w:val="00E4754B"/>
    <w:rsid w:val="00E47D5D"/>
    <w:rsid w:val="00E51018"/>
    <w:rsid w:val="00E51574"/>
    <w:rsid w:val="00E543AD"/>
    <w:rsid w:val="00E54A6A"/>
    <w:rsid w:val="00E55CC7"/>
    <w:rsid w:val="00E57976"/>
    <w:rsid w:val="00E57AAD"/>
    <w:rsid w:val="00E603E0"/>
    <w:rsid w:val="00E620B0"/>
    <w:rsid w:val="00E6799E"/>
    <w:rsid w:val="00E71DAF"/>
    <w:rsid w:val="00E72B19"/>
    <w:rsid w:val="00E7332B"/>
    <w:rsid w:val="00E74C20"/>
    <w:rsid w:val="00E75F46"/>
    <w:rsid w:val="00E767A8"/>
    <w:rsid w:val="00E80217"/>
    <w:rsid w:val="00E81B40"/>
    <w:rsid w:val="00E86482"/>
    <w:rsid w:val="00E9074D"/>
    <w:rsid w:val="00E9452B"/>
    <w:rsid w:val="00EA2A48"/>
    <w:rsid w:val="00EA5071"/>
    <w:rsid w:val="00EA6947"/>
    <w:rsid w:val="00EA6995"/>
    <w:rsid w:val="00EA79FF"/>
    <w:rsid w:val="00EA7AC9"/>
    <w:rsid w:val="00EB5422"/>
    <w:rsid w:val="00EB6A5B"/>
    <w:rsid w:val="00EB7152"/>
    <w:rsid w:val="00EC1900"/>
    <w:rsid w:val="00EC2060"/>
    <w:rsid w:val="00EC3D05"/>
    <w:rsid w:val="00ED33ED"/>
    <w:rsid w:val="00ED5899"/>
    <w:rsid w:val="00EE1057"/>
    <w:rsid w:val="00EE1625"/>
    <w:rsid w:val="00EE17AF"/>
    <w:rsid w:val="00EE4126"/>
    <w:rsid w:val="00EE7036"/>
    <w:rsid w:val="00EF555B"/>
    <w:rsid w:val="00EF7EE0"/>
    <w:rsid w:val="00F027BB"/>
    <w:rsid w:val="00F056CA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0AFC"/>
    <w:rsid w:val="00F31293"/>
    <w:rsid w:val="00F315C6"/>
    <w:rsid w:val="00F362C6"/>
    <w:rsid w:val="00F37DE6"/>
    <w:rsid w:val="00F4154D"/>
    <w:rsid w:val="00F449D5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313F"/>
    <w:rsid w:val="00FA08D8"/>
    <w:rsid w:val="00FA1972"/>
    <w:rsid w:val="00FB1E4F"/>
    <w:rsid w:val="00FC00CF"/>
    <w:rsid w:val="00FC30FA"/>
    <w:rsid w:val="00FC5F3D"/>
    <w:rsid w:val="00FD07A8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  <w:rsid w:val="00FF2C7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eff7ff,#fbfd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155</TotalTime>
  <Pages>19</Pages>
  <Words>858</Words>
  <Characters>4725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89</cp:revision>
  <cp:lastPrinted>2022-01-24T19:55:00Z</cp:lastPrinted>
  <dcterms:created xsi:type="dcterms:W3CDTF">2023-04-19T06:29:00Z</dcterms:created>
  <dcterms:modified xsi:type="dcterms:W3CDTF">2023-04-25T17:32:00Z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