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83322AA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1CC5A788" w:rsidR="000B1190" w:rsidRDefault="006B7F43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09145AA" wp14:editId="309EABC4">
                      <wp:simplePos x="0" y="0"/>
                      <wp:positionH relativeFrom="column">
                        <wp:posOffset>136911</wp:posOffset>
                      </wp:positionH>
                      <wp:positionV relativeFrom="paragraph">
                        <wp:posOffset>146243</wp:posOffset>
                      </wp:positionV>
                      <wp:extent cx="3352800" cy="1264258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2642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263A5ADA" w:rsidR="00D077E9" w:rsidRPr="006B7F43" w:rsidRDefault="007274D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>SERVIDOR DE DOMINIO:</w:t>
                                  </w:r>
                                </w:p>
                                <w:p w14:paraId="27BC280D" w14:textId="35FF6B52" w:rsidR="007274DA" w:rsidRPr="006B7F43" w:rsidRDefault="006B7F4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</w:rPr>
                                  </w:pPr>
                                  <w:r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PS </w:t>
                                  </w:r>
                                  <w:r w:rsidR="007274DA"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>ACTIVE DIRECTORY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0.8pt;margin-top:11.5pt;width:264pt;height:99.5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" filled="f" stroked="f" strokeweight=".5pt">
                      <v:textbox>
                        <w:txbxContent>
                          <w:p w14:paraId="6E4B0DF9" w14:textId="263A5ADA" w:rsidR="00D077E9" w:rsidRPr="006B7F43" w:rsidRDefault="007274DA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>SERVIDOR DE DOMINIO:</w:t>
                            </w:r>
                          </w:p>
                          <w:p w14:paraId="27BC280D" w14:textId="35FF6B52" w:rsidR="007274DA" w:rsidRPr="006B7F43" w:rsidRDefault="006B7F4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</w:rPr>
                            </w:pPr>
                            <w:r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 xml:space="preserve">PS </w:t>
                            </w:r>
                            <w:r w:rsidR="007274DA"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>ACTIVE DIRECTORY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14AC2F" w14:textId="005864F3" w:rsidR="00D077E9" w:rsidRDefault="00AF1805" w:rsidP="00AB02A7">
            <w:pPr>
              <w:rPr>
                <w:noProof/>
              </w:rPr>
            </w:pPr>
            <w:r w:rsidRPr="00370673"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463196D0" wp14:editId="2E7EADAA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1845945</wp:posOffset>
                  </wp:positionV>
                  <wp:extent cx="2407083" cy="2403475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4"/>
                          <a:stretch/>
                        </pic:blipFill>
                        <pic:spPr bwMode="auto">
                          <a:xfrm>
                            <a:off x="0" y="0"/>
                            <a:ext cx="2407083" cy="24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60C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31217187" wp14:editId="65B32114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1235903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BA2C41" id="Conector recto 5" o:spid="_x0000_s1026" alt="divisor de texto" style="position:absolute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97.3pt" to="126.6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4D1577FC" w:rsidR="00D077E9" w:rsidRDefault="007274D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4719210" wp14:editId="2742E27C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109855</wp:posOffset>
                  </wp:positionV>
                  <wp:extent cx="3909060" cy="637540"/>
                  <wp:effectExtent l="0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77E9"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4C35911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9CA3422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43ACDB8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1750662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04E2BD8A" w:rsidR="00D077E9" w:rsidRPr="00370673" w:rsidRDefault="00953815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4FE2CB6D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C40E5D0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77281A" id="Conector recto 32" o:spid="_x0000_s1026" alt="divisor de texto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6D1BAB2D" w14:textId="28506F23" w:rsidR="00DC36FA" w:rsidRPr="006F4C36" w:rsidRDefault="003B0BD5" w:rsidP="006F4C36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BDF55B" wp14:editId="5A446F74">
                <wp:simplePos x="0" y="0"/>
                <wp:positionH relativeFrom="column">
                  <wp:posOffset>-198120</wp:posOffset>
                </wp:positionH>
                <wp:positionV relativeFrom="paragraph">
                  <wp:posOffset>276225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D3DD7" w14:textId="77777777" w:rsidR="00AF1805" w:rsidRDefault="00AF1805" w:rsidP="00AF1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7" style="position:absolute;margin-left:-15.6pt;margin-top:21.75pt;width:310.15pt;height:68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  <v:textbox>
                  <w:txbxContent>
                    <w:p w14:paraId="399D3DD7" w14:textId="77777777" w:rsidR="00AF1805" w:rsidRDefault="00AF1805" w:rsidP="00AF180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E388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3CF8FC" wp14:editId="221E4412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693E5286" w:rsidR="00704F0E" w:rsidRPr="003C545B" w:rsidRDefault="00920086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4.8pt;margin-top:579.55pt;width:247.2pt;height:49.2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CJJIzY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693E5286" w:rsidR="00704F0E" w:rsidRPr="003C545B" w:rsidRDefault="00920086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IMPLANTACIÓN DE SISTEMAS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650048" behindDoc="0" locked="0" layoutInCell="1" allowOverlap="1" wp14:anchorId="27704234" wp14:editId="56FDF436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  <w:lang w:bidi="es-ES"/>
        </w:rPr>
        <w:br w:type="page"/>
      </w:r>
    </w:p>
    <w:p w14:paraId="5982D4B5" w14:textId="11DDA1C4" w:rsidR="00DC36FA" w:rsidRPr="00DE1190" w:rsidRDefault="00DC36FA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E1190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>¿Qué es un servicio de directorio?  Funciones y Ejemplo para sistemas Windows y otro para sistemas Linux</w:t>
      </w:r>
    </w:p>
    <w:p w14:paraId="7E939286" w14:textId="7E6912F7" w:rsidR="00193405" w:rsidRPr="00517001" w:rsidRDefault="00193405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0098A57" w14:textId="6550BD4B" w:rsidR="00193405" w:rsidRPr="00517001" w:rsidRDefault="000F4BA2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 servicio de directorio es una aplicación o conjunto de aplicaciones que sirven para, en una red informática</w:t>
      </w:r>
      <w:r w:rsidR="00E34E33" w:rsidRPr="00517001">
        <w:rPr>
          <w:rFonts w:asciiTheme="majorHAnsi" w:eastAsia="Calibri" w:hAnsiTheme="majorHAnsi" w:cstheme="majorHAnsi"/>
        </w:rPr>
        <w:t>, almacenar, organizar y centralizar la información de los usuarios, equipos, grupos, dominios, recursos compartidos</w:t>
      </w:r>
      <w:r w:rsidR="00251258" w:rsidRPr="00517001">
        <w:rPr>
          <w:rFonts w:asciiTheme="majorHAnsi" w:eastAsia="Calibri" w:hAnsiTheme="majorHAnsi" w:cstheme="majorHAnsi"/>
        </w:rPr>
        <w:t xml:space="preserve">, políticas de seguridad, </w:t>
      </w:r>
      <w:proofErr w:type="spellStart"/>
      <w:r w:rsidR="00251258" w:rsidRPr="00517001">
        <w:rPr>
          <w:rFonts w:asciiTheme="majorHAnsi" w:eastAsia="Calibri" w:hAnsiTheme="majorHAnsi" w:cstheme="majorHAnsi"/>
        </w:rPr>
        <w:t>etc</w:t>
      </w:r>
      <w:proofErr w:type="spellEnd"/>
      <w:r w:rsidR="00251258" w:rsidRPr="00517001">
        <w:rPr>
          <w:rFonts w:asciiTheme="majorHAnsi" w:eastAsia="Calibri" w:hAnsiTheme="majorHAnsi" w:cstheme="majorHAnsi"/>
        </w:rPr>
        <w:t>, con el fin de facilitar su localización y administración.</w:t>
      </w:r>
    </w:p>
    <w:p w14:paraId="657AD2AA" w14:textId="77777777" w:rsidR="005775D0" w:rsidRPr="00517001" w:rsidRDefault="005775D0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</w:p>
    <w:p w14:paraId="0888C66B" w14:textId="1D6E912C" w:rsidR="007F54F5" w:rsidRPr="00517001" w:rsidRDefault="007F54F5" w:rsidP="000C23D2">
      <w:pPr>
        <w:pStyle w:val="Prrafodelista"/>
        <w:numPr>
          <w:ilvl w:val="0"/>
          <w:numId w:val="26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En Linux se utiliza LDAP </w:t>
      </w:r>
      <w:proofErr w:type="spellStart"/>
      <w:r w:rsidR="008475B5" w:rsidRPr="00517001">
        <w:rPr>
          <w:rFonts w:asciiTheme="majorHAnsi" w:eastAsia="Calibri" w:hAnsiTheme="majorHAnsi" w:cstheme="majorHAnsi"/>
        </w:rPr>
        <w:t>Lightweight</w:t>
      </w:r>
      <w:proofErr w:type="spellEnd"/>
      <w:r w:rsidR="008475B5"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="008475B5" w:rsidRPr="00517001">
        <w:rPr>
          <w:rFonts w:asciiTheme="majorHAnsi" w:eastAsia="Calibri" w:hAnsiTheme="majorHAnsi" w:cstheme="majorHAnsi"/>
        </w:rPr>
        <w:t>Directory</w:t>
      </w:r>
      <w:proofErr w:type="spellEnd"/>
      <w:r w:rsidR="008475B5" w:rsidRPr="00517001">
        <w:rPr>
          <w:rFonts w:asciiTheme="majorHAnsi" w:eastAsia="Calibri" w:hAnsiTheme="majorHAnsi" w:cstheme="majorHAnsi"/>
        </w:rPr>
        <w:t xml:space="preserve"> Access </w:t>
      </w:r>
      <w:proofErr w:type="spellStart"/>
      <w:r w:rsidR="008475B5" w:rsidRPr="00517001">
        <w:rPr>
          <w:rFonts w:asciiTheme="majorHAnsi" w:eastAsia="Calibri" w:hAnsiTheme="majorHAnsi" w:cstheme="majorHAnsi"/>
        </w:rPr>
        <w:t>Protocol</w:t>
      </w:r>
      <w:proofErr w:type="spellEnd"/>
      <w:r w:rsidR="005775D0" w:rsidRPr="00517001">
        <w:rPr>
          <w:rFonts w:asciiTheme="majorHAnsi" w:eastAsia="Calibri" w:hAnsiTheme="majorHAnsi" w:cstheme="majorHAnsi"/>
        </w:rPr>
        <w:t>, o Protocolo ligero de acceso a directorios.</w:t>
      </w:r>
    </w:p>
    <w:p w14:paraId="35C4105D" w14:textId="5D501C0B" w:rsidR="005775D0" w:rsidRPr="00517001" w:rsidRDefault="005775D0" w:rsidP="000C23D2">
      <w:pPr>
        <w:pStyle w:val="Prrafodelista"/>
        <w:numPr>
          <w:ilvl w:val="0"/>
          <w:numId w:val="26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En Windows se utiliza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Pr="00517001">
        <w:rPr>
          <w:rFonts w:asciiTheme="majorHAnsi" w:eastAsia="Calibri" w:hAnsiTheme="majorHAnsi" w:cstheme="majorHAnsi"/>
        </w:rPr>
        <w:t>Domain</w:t>
      </w:r>
      <w:proofErr w:type="spellEnd"/>
      <w:r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Pr="00517001">
        <w:rPr>
          <w:rFonts w:asciiTheme="majorHAnsi" w:eastAsia="Calibri" w:hAnsiTheme="majorHAnsi" w:cstheme="majorHAnsi"/>
        </w:rPr>
        <w:t>Services</w:t>
      </w:r>
      <w:proofErr w:type="spellEnd"/>
      <w:r w:rsidRPr="00517001">
        <w:rPr>
          <w:rFonts w:asciiTheme="majorHAnsi" w:eastAsia="Calibri" w:hAnsiTheme="majorHAnsi" w:cstheme="majorHAnsi"/>
        </w:rPr>
        <w:t>, ADDS.</w:t>
      </w:r>
    </w:p>
    <w:p w14:paraId="6E3E75A4" w14:textId="77777777" w:rsidR="00193405" w:rsidRPr="00517001" w:rsidRDefault="00193405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00EC60D3" w14:textId="74BBCD5E" w:rsidR="00F363D5" w:rsidRPr="002B54E6" w:rsidRDefault="00F9324D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¿Qué es ADDS?</w:t>
      </w:r>
      <w:r w:rsidR="00124C01" w:rsidRPr="002B54E6">
        <w:rPr>
          <w:rFonts w:ascii="Poppins" w:eastAsia="Calibri" w:hAnsi="Poppins" w:cs="Poppins"/>
          <w:b/>
          <w:bCs/>
          <w:color w:val="061F57" w:themeColor="text2" w:themeShade="BF"/>
        </w:rPr>
        <w:t xml:space="preserve"> ¿Qué almacena? Y ¿Qué protocolos se usa para la comunicación?</w:t>
      </w:r>
    </w:p>
    <w:p w14:paraId="0A8633DB" w14:textId="77777777" w:rsidR="00565862" w:rsidRDefault="00565862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3AC2D8DA" w14:textId="01A57701" w:rsidR="00F363D5" w:rsidRDefault="00F363D5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ADDS </w:t>
      </w:r>
      <w:r w:rsidR="00565862">
        <w:rPr>
          <w:rFonts w:asciiTheme="majorHAnsi" w:eastAsia="Calibri" w:hAnsiTheme="majorHAnsi" w:cstheme="majorHAnsi"/>
        </w:rPr>
        <w:t xml:space="preserve">significa </w:t>
      </w:r>
      <w:r w:rsidR="00565862" w:rsidRPr="00565862">
        <w:rPr>
          <w:rFonts w:asciiTheme="majorHAnsi" w:eastAsia="Calibri" w:hAnsiTheme="majorHAnsi" w:cstheme="majorHAnsi"/>
        </w:rPr>
        <w:t xml:space="preserve">Active </w:t>
      </w:r>
      <w:proofErr w:type="spellStart"/>
      <w:r w:rsidR="00565862" w:rsidRPr="00565862">
        <w:rPr>
          <w:rFonts w:asciiTheme="majorHAnsi" w:eastAsia="Calibri" w:hAnsiTheme="majorHAnsi" w:cstheme="majorHAnsi"/>
        </w:rPr>
        <w:t>Directory</w:t>
      </w:r>
      <w:proofErr w:type="spellEnd"/>
      <w:r w:rsidR="00565862" w:rsidRPr="00565862">
        <w:rPr>
          <w:rFonts w:asciiTheme="majorHAnsi" w:eastAsia="Calibri" w:hAnsiTheme="majorHAnsi" w:cstheme="majorHAnsi"/>
        </w:rPr>
        <w:t xml:space="preserve"> </w:t>
      </w:r>
      <w:proofErr w:type="spellStart"/>
      <w:r w:rsidR="00565862" w:rsidRPr="00565862">
        <w:rPr>
          <w:rFonts w:asciiTheme="majorHAnsi" w:eastAsia="Calibri" w:hAnsiTheme="majorHAnsi" w:cstheme="majorHAnsi"/>
        </w:rPr>
        <w:t>Domain</w:t>
      </w:r>
      <w:proofErr w:type="spellEnd"/>
      <w:r w:rsidR="00565862" w:rsidRPr="00565862">
        <w:rPr>
          <w:rFonts w:asciiTheme="majorHAnsi" w:eastAsia="Calibri" w:hAnsiTheme="majorHAnsi" w:cstheme="majorHAnsi"/>
        </w:rPr>
        <w:t xml:space="preserve"> </w:t>
      </w:r>
      <w:proofErr w:type="spellStart"/>
      <w:r w:rsidR="00565862" w:rsidRPr="00565862">
        <w:rPr>
          <w:rFonts w:asciiTheme="majorHAnsi" w:eastAsia="Calibri" w:hAnsiTheme="majorHAnsi" w:cstheme="majorHAnsi"/>
        </w:rPr>
        <w:t>Services</w:t>
      </w:r>
      <w:proofErr w:type="spellEnd"/>
      <w:r w:rsidR="00565862">
        <w:rPr>
          <w:rFonts w:asciiTheme="majorHAnsi" w:eastAsia="Calibri" w:hAnsiTheme="majorHAnsi" w:cstheme="majorHAnsi"/>
        </w:rPr>
        <w:t>, que es el servicio de directorio activo de Windows.</w:t>
      </w:r>
    </w:p>
    <w:p w14:paraId="7939BAF1" w14:textId="77777777" w:rsidR="00FA1D48" w:rsidRPr="00FA1D48" w:rsidRDefault="00FA1D48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  <w:sz w:val="16"/>
          <w:szCs w:val="16"/>
        </w:rPr>
      </w:pPr>
    </w:p>
    <w:p w14:paraId="17A0F16D" w14:textId="405F4808" w:rsidR="005775D0" w:rsidRDefault="00565862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Almacena:</w:t>
      </w:r>
    </w:p>
    <w:p w14:paraId="10C570F5" w14:textId="77777777" w:rsidR="00565862" w:rsidRPr="00FA1D48" w:rsidRDefault="00565862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  <w:sz w:val="18"/>
          <w:szCs w:val="18"/>
        </w:rPr>
      </w:pPr>
    </w:p>
    <w:p w14:paraId="6F1B06F2" w14:textId="7EFE6036" w:rsidR="005775D0" w:rsidRPr="00517001" w:rsidRDefault="008A4F21" w:rsidP="000C23D2">
      <w:pPr>
        <w:pStyle w:val="Prrafodelista"/>
        <w:numPr>
          <w:ilvl w:val="0"/>
          <w:numId w:val="27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Objetos: es el elemento básico de la red. Un usuarios o equipo son ejemplos de objetos, que se suelen denominar hoja, dentro de la estructura jerárquica</w:t>
      </w:r>
      <w:r w:rsidR="00FC7EF6" w:rsidRPr="00517001">
        <w:rPr>
          <w:rFonts w:asciiTheme="majorHAnsi" w:eastAsia="Calibri" w:hAnsiTheme="majorHAnsi" w:cstheme="majorHAnsi"/>
        </w:rPr>
        <w:t>.</w:t>
      </w:r>
    </w:p>
    <w:p w14:paraId="7FBE0514" w14:textId="1A8F2CEC" w:rsidR="008A2A61" w:rsidRPr="00517001" w:rsidRDefault="008A2A61" w:rsidP="000C23D2">
      <w:pPr>
        <w:pStyle w:val="Prrafodelista"/>
        <w:numPr>
          <w:ilvl w:val="0"/>
          <w:numId w:val="27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Dominio de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>: es un contenedor lógico utilizado para administrar unidades organizativas, usuarios, grupos, equipos y políticas de seguridad, entre otros objetos.</w:t>
      </w:r>
    </w:p>
    <w:p w14:paraId="01BB1322" w14:textId="59309CEB" w:rsidR="008A2A61" w:rsidRPr="00517001" w:rsidRDefault="008A2A61" w:rsidP="000C23D2">
      <w:pPr>
        <w:pStyle w:val="Prrafodelista"/>
        <w:numPr>
          <w:ilvl w:val="0"/>
          <w:numId w:val="27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Árbol: dominio o agrupación de dominios para </w:t>
      </w:r>
      <w:r w:rsidR="00CB4354" w:rsidRPr="00517001">
        <w:rPr>
          <w:rFonts w:asciiTheme="majorHAnsi" w:eastAsia="Calibri" w:hAnsiTheme="majorHAnsi" w:cstheme="majorHAnsi"/>
        </w:rPr>
        <w:t>permitir el uso compartido de recursos globales.</w:t>
      </w:r>
    </w:p>
    <w:p w14:paraId="3900D231" w14:textId="623CC1EE" w:rsidR="00CB4354" w:rsidRDefault="00CB4354" w:rsidP="000C23D2">
      <w:pPr>
        <w:pStyle w:val="Prrafodelista"/>
        <w:numPr>
          <w:ilvl w:val="0"/>
          <w:numId w:val="27"/>
        </w:numPr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Bosque: árbol o </w:t>
      </w:r>
      <w:r w:rsidR="00CF3D54" w:rsidRPr="00517001">
        <w:rPr>
          <w:rFonts w:asciiTheme="majorHAnsi" w:eastAsia="Calibri" w:hAnsiTheme="majorHAnsi" w:cstheme="majorHAnsi"/>
        </w:rPr>
        <w:t>agrupación</w:t>
      </w:r>
      <w:r w:rsidRPr="00517001">
        <w:rPr>
          <w:rFonts w:asciiTheme="majorHAnsi" w:eastAsia="Calibri" w:hAnsiTheme="majorHAnsi" w:cstheme="majorHAnsi"/>
        </w:rPr>
        <w:t xml:space="preserve"> de árboles, por tanto, agrupación de dominios que comparten una misma estructura y configuración.</w:t>
      </w:r>
    </w:p>
    <w:p w14:paraId="32833067" w14:textId="77777777" w:rsidR="00FA1D48" w:rsidRDefault="00FA1D48" w:rsidP="000C23D2">
      <w:pPr>
        <w:pStyle w:val="Prrafodelista"/>
        <w:spacing w:line="360" w:lineRule="auto"/>
        <w:ind w:left="1080"/>
        <w:jc w:val="both"/>
        <w:rPr>
          <w:rFonts w:asciiTheme="majorHAnsi" w:eastAsia="Calibri" w:hAnsiTheme="majorHAnsi" w:cstheme="majorHAnsi"/>
        </w:rPr>
      </w:pPr>
    </w:p>
    <w:p w14:paraId="040E7C70" w14:textId="18C80009" w:rsidR="00FA1D48" w:rsidRDefault="00FA1D48" w:rsidP="000C23D2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ADDS utiliza protocolos como LDAP, </w:t>
      </w:r>
      <w:r w:rsidR="00D2074F">
        <w:rPr>
          <w:rFonts w:asciiTheme="majorHAnsi" w:eastAsia="Calibri" w:hAnsiTheme="majorHAnsi" w:cstheme="majorHAnsi"/>
        </w:rPr>
        <w:t>DNS, DHCP, etc.</w:t>
      </w:r>
    </w:p>
    <w:p w14:paraId="0AF56ACA" w14:textId="77777777" w:rsidR="00FA1D48" w:rsidRPr="00517001" w:rsidRDefault="00FA1D48" w:rsidP="000C23D2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655B366" w14:textId="77777777" w:rsidR="005775D0" w:rsidRDefault="005775D0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65DFA9FE" w14:textId="77777777" w:rsidR="00DF5A90" w:rsidRPr="00DE1190" w:rsidRDefault="00DF5A90" w:rsidP="00DE1190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094538C" w14:textId="77777777" w:rsidR="00DF5A90" w:rsidRPr="002B54E6" w:rsidRDefault="00DF5A90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 xml:space="preserve">Define los principales elementos jerárquicos de la Base de datos de ADDS. Elementos físicos y lógicos. </w:t>
      </w:r>
    </w:p>
    <w:p w14:paraId="42FF8B6B" w14:textId="77777777" w:rsidR="00DF5A90" w:rsidRDefault="00DF5A90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4C3570B2" w14:textId="77777777" w:rsidR="00DF5A90" w:rsidRPr="00DE1190" w:rsidRDefault="00DF5A90" w:rsidP="00DE1190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DE1190">
        <w:rPr>
          <w:rFonts w:asciiTheme="majorHAnsi" w:eastAsia="Calibri" w:hAnsiTheme="majorHAnsi" w:cstheme="majorHAnsi"/>
        </w:rPr>
        <w:t>Objetos: es el elemento básico de la red. Un usuarios o equipo son ejemplos de objetos, que se suelen denominar hoja, dentro de la estructura jerárquica.</w:t>
      </w:r>
    </w:p>
    <w:p w14:paraId="393149E9" w14:textId="77777777" w:rsidR="00DF5A90" w:rsidRPr="00DE1190" w:rsidRDefault="00DF5A90" w:rsidP="00DE1190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DE1190">
        <w:rPr>
          <w:rFonts w:asciiTheme="majorHAnsi" w:eastAsia="Calibri" w:hAnsiTheme="majorHAnsi" w:cstheme="majorHAnsi"/>
        </w:rPr>
        <w:t xml:space="preserve">Dominio de Active </w:t>
      </w:r>
      <w:proofErr w:type="spellStart"/>
      <w:r w:rsidRPr="00DE1190">
        <w:rPr>
          <w:rFonts w:asciiTheme="majorHAnsi" w:eastAsia="Calibri" w:hAnsiTheme="majorHAnsi" w:cstheme="majorHAnsi"/>
        </w:rPr>
        <w:t>Directory</w:t>
      </w:r>
      <w:proofErr w:type="spellEnd"/>
      <w:r w:rsidRPr="00DE1190">
        <w:rPr>
          <w:rFonts w:asciiTheme="majorHAnsi" w:eastAsia="Calibri" w:hAnsiTheme="majorHAnsi" w:cstheme="majorHAnsi"/>
        </w:rPr>
        <w:t>: es un contenedor lógico utilizado para administrar unidades organizativas, usuarios, grupos, equipos y políticas de seguridad, entre otros objetos.</w:t>
      </w:r>
    </w:p>
    <w:p w14:paraId="32ED430A" w14:textId="77777777" w:rsidR="00DF5A90" w:rsidRPr="00DE1190" w:rsidRDefault="00DF5A90" w:rsidP="00DE1190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DE1190">
        <w:rPr>
          <w:rFonts w:asciiTheme="majorHAnsi" w:eastAsia="Calibri" w:hAnsiTheme="majorHAnsi" w:cstheme="majorHAnsi"/>
        </w:rPr>
        <w:t>Árbol: dominio o agrupación de dominios para permitir el uso compartido de recursos globales.</w:t>
      </w:r>
    </w:p>
    <w:p w14:paraId="5331B6D7" w14:textId="77777777" w:rsidR="00DF5A90" w:rsidRPr="00DE1190" w:rsidRDefault="00DF5A90" w:rsidP="00DE1190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DE1190">
        <w:rPr>
          <w:rFonts w:asciiTheme="majorHAnsi" w:eastAsia="Calibri" w:hAnsiTheme="majorHAnsi" w:cstheme="majorHAnsi"/>
        </w:rPr>
        <w:t>Bosque: árbol o agrupación de árboles, por tanto, agrupación de dominios que comparten una misma estructura y configuración.</w:t>
      </w:r>
    </w:p>
    <w:p w14:paraId="23EB37DA" w14:textId="77777777" w:rsidR="00D2074F" w:rsidRPr="00DE1190" w:rsidRDefault="00D2074F" w:rsidP="00DE1190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78DA17BA" w14:textId="47E85601" w:rsidR="00D7120F" w:rsidRPr="002B54E6" w:rsidRDefault="00DC36FA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proofErr w:type="spellStart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Cual</w:t>
      </w:r>
      <w:proofErr w:type="spellEnd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 xml:space="preserve"> es la herramienta utilizada para gestionar los recursos en el dominio del active </w:t>
      </w:r>
      <w:proofErr w:type="spellStart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directory</w:t>
      </w:r>
      <w:proofErr w:type="spellEnd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 xml:space="preserve">. (usuarios, grupos, OU, equipos, </w:t>
      </w:r>
      <w:proofErr w:type="spellStart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etc</w:t>
      </w:r>
      <w:proofErr w:type="spellEnd"/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)</w:t>
      </w:r>
    </w:p>
    <w:p w14:paraId="3738336A" w14:textId="5C4CF504" w:rsidR="00D7120F" w:rsidRPr="00517001" w:rsidRDefault="00D7120F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163F9B09" w14:textId="4B1C4F89" w:rsidR="003621FE" w:rsidRPr="00DF5A90" w:rsidRDefault="00796328" w:rsidP="00DE119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Se utiliza el Administrador del servidor, para poder acceder a los diferentes apartados de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>.</w:t>
      </w:r>
    </w:p>
    <w:p w14:paraId="19E0C8BE" w14:textId="77777777" w:rsidR="003621FE" w:rsidRPr="00DF5A90" w:rsidRDefault="003621FE" w:rsidP="000C23D2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73222951" w14:textId="55DFA258" w:rsidR="00DC36FA" w:rsidRPr="002B54E6" w:rsidRDefault="00DC36FA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Que es una plantilla de creación de usuarios. Como se utiliza</w:t>
      </w:r>
    </w:p>
    <w:p w14:paraId="7F63E9B9" w14:textId="370A63A8" w:rsidR="003621FE" w:rsidRPr="00517001" w:rsidRDefault="003621FE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49DEAD7" w14:textId="06962D01" w:rsidR="003621FE" w:rsidRPr="00517001" w:rsidRDefault="006077E1" w:rsidP="00F66F5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Básicamente es un</w:t>
      </w:r>
      <w:r w:rsidR="00F95361" w:rsidRPr="00517001">
        <w:rPr>
          <w:rFonts w:asciiTheme="majorHAnsi" w:eastAsia="Calibri" w:hAnsiTheme="majorHAnsi" w:cstheme="majorHAnsi"/>
        </w:rPr>
        <w:t>a hoja de cálculo con formato .</w:t>
      </w:r>
      <w:proofErr w:type="spellStart"/>
      <w:r w:rsidR="00F95361" w:rsidRPr="00517001">
        <w:rPr>
          <w:rFonts w:asciiTheme="majorHAnsi" w:eastAsia="Calibri" w:hAnsiTheme="majorHAnsi" w:cstheme="majorHAnsi"/>
        </w:rPr>
        <w:t>csv</w:t>
      </w:r>
      <w:proofErr w:type="spellEnd"/>
      <w:r w:rsidR="00F95361" w:rsidRPr="00517001">
        <w:rPr>
          <w:rFonts w:asciiTheme="majorHAnsi" w:eastAsia="Calibri" w:hAnsiTheme="majorHAnsi" w:cstheme="majorHAnsi"/>
        </w:rPr>
        <w:t xml:space="preserve"> con toda la información de los usuarios a crear. Este fichero posteriormente tendríamos que importarlo desde terminal para que se nos</w:t>
      </w:r>
      <w:r w:rsidR="00D64B48" w:rsidRPr="00517001">
        <w:rPr>
          <w:rFonts w:asciiTheme="majorHAnsi" w:eastAsia="Calibri" w:hAnsiTheme="majorHAnsi" w:cstheme="majorHAnsi"/>
        </w:rPr>
        <w:t xml:space="preserve"> creen los usuarios en el sistema. El comando es:</w:t>
      </w:r>
    </w:p>
    <w:p w14:paraId="4A493CE1" w14:textId="76B16272" w:rsidR="00D64B48" w:rsidRPr="00517001" w:rsidRDefault="00D64B48" w:rsidP="00F66F5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</w:p>
    <w:p w14:paraId="0E1AA009" w14:textId="5E08D246" w:rsidR="00D64B48" w:rsidRPr="00517001" w:rsidRDefault="00D64B48" w:rsidP="00F66F50">
      <w:pPr>
        <w:pStyle w:val="Prrafodelista"/>
        <w:numPr>
          <w:ilvl w:val="0"/>
          <w:numId w:val="28"/>
        </w:numPr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proofErr w:type="spellStart"/>
      <w:r w:rsidRPr="00517001">
        <w:rPr>
          <w:rFonts w:asciiTheme="majorHAnsi" w:eastAsia="Calibri" w:hAnsiTheme="majorHAnsi" w:cstheme="majorHAnsi"/>
        </w:rPr>
        <w:t>csvde</w:t>
      </w:r>
      <w:proofErr w:type="spellEnd"/>
      <w:r w:rsidRPr="00517001">
        <w:rPr>
          <w:rFonts w:asciiTheme="majorHAnsi" w:eastAsia="Calibri" w:hAnsiTheme="majorHAnsi" w:cstheme="majorHAnsi"/>
        </w:rPr>
        <w:t xml:space="preserve"> -r “(</w:t>
      </w:r>
      <w:proofErr w:type="spellStart"/>
      <w:r w:rsidRPr="00517001">
        <w:rPr>
          <w:rFonts w:asciiTheme="majorHAnsi" w:eastAsia="Calibri" w:hAnsiTheme="majorHAnsi" w:cstheme="majorHAnsi"/>
        </w:rPr>
        <w:t>objecctclass</w:t>
      </w:r>
      <w:proofErr w:type="spellEnd"/>
      <w:r w:rsidRPr="00517001">
        <w:rPr>
          <w:rFonts w:asciiTheme="majorHAnsi" w:eastAsia="Calibri" w:hAnsiTheme="majorHAnsi" w:cstheme="majorHAnsi"/>
        </w:rPr>
        <w:t>=</w:t>
      </w:r>
      <w:proofErr w:type="spellStart"/>
      <w:r w:rsidRPr="00517001">
        <w:rPr>
          <w:rFonts w:asciiTheme="majorHAnsi" w:eastAsia="Calibri" w:hAnsiTheme="majorHAnsi" w:cstheme="majorHAnsi"/>
        </w:rPr>
        <w:t>user</w:t>
      </w:r>
      <w:proofErr w:type="spellEnd"/>
      <w:r w:rsidRPr="00517001">
        <w:rPr>
          <w:rFonts w:asciiTheme="majorHAnsi" w:eastAsia="Calibri" w:hAnsiTheme="majorHAnsi" w:cstheme="majorHAnsi"/>
        </w:rPr>
        <w:t>)” -f c:\fichero.csv</w:t>
      </w:r>
    </w:p>
    <w:p w14:paraId="14D273BD" w14:textId="77777777" w:rsidR="003621FE" w:rsidRPr="00517001" w:rsidRDefault="003621FE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4F10399" w14:textId="47201131" w:rsidR="00C21118" w:rsidRPr="002B54E6" w:rsidRDefault="00C21118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¿Qué significa FQDN?</w:t>
      </w:r>
    </w:p>
    <w:p w14:paraId="010C1220" w14:textId="77777777" w:rsidR="00C21118" w:rsidRDefault="00C21118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7ABCD3EB" w14:textId="3313916A" w:rsidR="00C21118" w:rsidRDefault="00C21118" w:rsidP="00F66F5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proofErr w:type="spellStart"/>
      <w:r>
        <w:rPr>
          <w:rFonts w:asciiTheme="majorHAnsi" w:eastAsia="Calibri" w:hAnsiTheme="majorHAnsi" w:cstheme="majorHAnsi"/>
        </w:rPr>
        <w:t>Fully</w:t>
      </w:r>
      <w:proofErr w:type="spellEnd"/>
      <w:r>
        <w:rPr>
          <w:rFonts w:asciiTheme="majorHAnsi" w:eastAsia="Calibri" w:hAnsiTheme="majorHAnsi" w:cstheme="majorHAnsi"/>
        </w:rPr>
        <w:t xml:space="preserve"> </w:t>
      </w:r>
      <w:proofErr w:type="spellStart"/>
      <w:r>
        <w:rPr>
          <w:rFonts w:asciiTheme="majorHAnsi" w:eastAsia="Calibri" w:hAnsiTheme="majorHAnsi" w:cstheme="majorHAnsi"/>
        </w:rPr>
        <w:t>Qualified</w:t>
      </w:r>
      <w:proofErr w:type="spellEnd"/>
      <w:r>
        <w:rPr>
          <w:rFonts w:asciiTheme="majorHAnsi" w:eastAsia="Calibri" w:hAnsiTheme="majorHAnsi" w:cstheme="majorHAnsi"/>
        </w:rPr>
        <w:t xml:space="preserve"> </w:t>
      </w:r>
      <w:proofErr w:type="spellStart"/>
      <w:r>
        <w:rPr>
          <w:rFonts w:asciiTheme="majorHAnsi" w:eastAsia="Calibri" w:hAnsiTheme="majorHAnsi" w:cstheme="majorHAnsi"/>
        </w:rPr>
        <w:t>Domain</w:t>
      </w:r>
      <w:proofErr w:type="spellEnd"/>
      <w:r>
        <w:rPr>
          <w:rFonts w:asciiTheme="majorHAnsi" w:eastAsia="Calibri" w:hAnsiTheme="majorHAnsi" w:cstheme="majorHAnsi"/>
        </w:rPr>
        <w:t xml:space="preserve"> </w:t>
      </w:r>
      <w:proofErr w:type="spellStart"/>
      <w:r>
        <w:rPr>
          <w:rFonts w:asciiTheme="majorHAnsi" w:eastAsia="Calibri" w:hAnsiTheme="majorHAnsi" w:cstheme="majorHAnsi"/>
        </w:rPr>
        <w:t>Name</w:t>
      </w:r>
      <w:proofErr w:type="spellEnd"/>
      <w:r w:rsidR="00967ABA">
        <w:rPr>
          <w:rFonts w:asciiTheme="majorHAnsi" w:eastAsia="Calibri" w:hAnsiTheme="majorHAnsi" w:cstheme="majorHAnsi"/>
        </w:rPr>
        <w:t xml:space="preserve"> </w:t>
      </w:r>
      <w:r w:rsidR="00967ABA" w:rsidRPr="00967ABA">
        <w:rPr>
          <w:rFonts w:asciiTheme="majorHAnsi" w:eastAsia="Calibri" w:hAnsiTheme="majorHAnsi" w:cstheme="majorHAnsi"/>
        </w:rPr>
        <w:t xml:space="preserve">se refiere a la dirección completa y única necesaria para tener presencia en </w:t>
      </w:r>
      <w:r w:rsidR="00967ABA">
        <w:rPr>
          <w:rFonts w:asciiTheme="majorHAnsi" w:eastAsia="Calibri" w:hAnsiTheme="majorHAnsi" w:cstheme="majorHAnsi"/>
        </w:rPr>
        <w:t>una red.</w:t>
      </w:r>
    </w:p>
    <w:p w14:paraId="5CFC60A2" w14:textId="77777777" w:rsidR="002148D4" w:rsidRPr="00517001" w:rsidRDefault="002148D4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6CE9BF2" w14:textId="77777777" w:rsidR="00C21118" w:rsidRDefault="00C21118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6955580C" w14:textId="343D0CDE" w:rsidR="00C21118" w:rsidRPr="002B54E6" w:rsidRDefault="002148D4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>¿Como se denominan los dominios y subdominios? Ejemplo</w:t>
      </w:r>
    </w:p>
    <w:p w14:paraId="61A6EEC3" w14:textId="77777777" w:rsidR="002148D4" w:rsidRDefault="002148D4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2F298152" w14:textId="360F239E" w:rsidR="002148D4" w:rsidRDefault="002148D4" w:rsidP="00DA2D4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Los dominios y subdominios se denominan en ADDS de la misma manera, por ejemplo, tengo un </w:t>
      </w:r>
      <w:r w:rsidR="00DA46BE">
        <w:rPr>
          <w:rFonts w:asciiTheme="majorHAnsi" w:eastAsia="Calibri" w:hAnsiTheme="majorHAnsi" w:cstheme="majorHAnsi"/>
        </w:rPr>
        <w:t xml:space="preserve">llamado I.E.S Los Cerros y dentro de este, tengo un </w:t>
      </w:r>
      <w:proofErr w:type="spellStart"/>
      <w:r w:rsidR="00DA46BE">
        <w:rPr>
          <w:rFonts w:asciiTheme="majorHAnsi" w:eastAsia="Calibri" w:hAnsiTheme="majorHAnsi" w:cstheme="majorHAnsi"/>
        </w:rPr>
        <w:t>s</w:t>
      </w:r>
      <w:r w:rsidR="0013462B">
        <w:rPr>
          <w:rFonts w:asciiTheme="majorHAnsi" w:eastAsia="Calibri" w:hAnsiTheme="majorHAnsi" w:cstheme="majorHAnsi"/>
        </w:rPr>
        <w:t>ubdomino</w:t>
      </w:r>
      <w:proofErr w:type="spellEnd"/>
      <w:r w:rsidR="00D8436D">
        <w:rPr>
          <w:rFonts w:asciiTheme="majorHAnsi" w:eastAsia="Calibri" w:hAnsiTheme="majorHAnsi" w:cstheme="majorHAnsi"/>
        </w:rPr>
        <w:t xml:space="preserve"> que se llama ASIR.</w:t>
      </w:r>
    </w:p>
    <w:p w14:paraId="14DD3F1B" w14:textId="665303EC" w:rsidR="002148D4" w:rsidRDefault="002148D4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38880A0C" w14:textId="7480DCD3" w:rsidR="00AA0F16" w:rsidRPr="002B54E6" w:rsidRDefault="00AA0F16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¿Cómo se denomina un usuario que pertenece a un dominio?</w:t>
      </w:r>
    </w:p>
    <w:p w14:paraId="26902A8A" w14:textId="77777777" w:rsidR="00AB0474" w:rsidRDefault="00AB0474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441854FA" w14:textId="47185EB9" w:rsidR="00AA0F16" w:rsidRDefault="001818EF" w:rsidP="00DA2D40">
      <w:pPr>
        <w:pStyle w:val="Prrafodelista"/>
        <w:spacing w:line="360" w:lineRule="auto"/>
        <w:ind w:left="360"/>
        <w:jc w:val="both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U</w:t>
      </w:r>
      <w:r w:rsidRPr="001818EF">
        <w:rPr>
          <w:rFonts w:asciiTheme="majorHAnsi" w:eastAsia="Calibri" w:hAnsiTheme="majorHAnsi" w:cstheme="majorHAnsi"/>
        </w:rPr>
        <w:t>n usuario que pertenece a un dominio se llama "usuario de dominio" o "cuenta de usuario de dominio".</w:t>
      </w:r>
    </w:p>
    <w:p w14:paraId="4B3631CF" w14:textId="77777777" w:rsidR="006059B0" w:rsidRDefault="006059B0" w:rsidP="000C23D2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1CE2E105" w14:textId="07D2EB6D" w:rsidR="006059B0" w:rsidRPr="002B54E6" w:rsidRDefault="006059B0" w:rsidP="000C23D2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bCs/>
          <w:color w:val="061F57" w:themeColor="text2" w:themeShade="BF"/>
        </w:rPr>
        <w:t>¿Como se denominan los equipos?</w:t>
      </w:r>
    </w:p>
    <w:p w14:paraId="64E614AA" w14:textId="77777777" w:rsidR="000E072A" w:rsidRDefault="000E072A" w:rsidP="000C23D2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BB26B32" w14:textId="33B44D61" w:rsidR="00CF6DB3" w:rsidRDefault="00CF6DB3" w:rsidP="00DA2D40">
      <w:pPr>
        <w:spacing w:line="360" w:lineRule="auto"/>
        <w:ind w:left="360"/>
        <w:jc w:val="both"/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</w:pPr>
      <w:r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  <w:t>L</w:t>
      </w:r>
      <w:r w:rsidRPr="00CF6DB3"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  <w:t xml:space="preserve">os equipos se denominan "objetos de equipo". Cada equipo que se une a un dominio de Active </w:t>
      </w:r>
      <w:proofErr w:type="spellStart"/>
      <w:r w:rsidRPr="00CF6DB3"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  <w:t>Directory</w:t>
      </w:r>
      <w:proofErr w:type="spellEnd"/>
      <w:r w:rsidRPr="00CF6DB3"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  <w:t xml:space="preserve"> se convierte en un objeto de equipo en el directorio del dominio.</w:t>
      </w:r>
    </w:p>
    <w:p w14:paraId="291B7FF3" w14:textId="77777777" w:rsidR="00D03C9C" w:rsidRDefault="00D03C9C" w:rsidP="000C23D2">
      <w:pPr>
        <w:spacing w:line="360" w:lineRule="auto"/>
        <w:ind w:left="720"/>
        <w:jc w:val="both"/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</w:pPr>
    </w:p>
    <w:p w14:paraId="1BB2573B" w14:textId="07E85BB0" w:rsidR="00A45F68" w:rsidRPr="002B54E6" w:rsidRDefault="00A45F68" w:rsidP="000C23D2">
      <w:pPr>
        <w:pStyle w:val="Prrafodelista"/>
        <w:numPr>
          <w:ilvl w:val="0"/>
          <w:numId w:val="22"/>
        </w:numPr>
        <w:jc w:val="both"/>
        <w:rPr>
          <w:rFonts w:ascii="Poppins" w:eastAsia="Calibri" w:hAnsi="Poppins" w:cs="Poppins"/>
          <w:b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color w:val="061F57" w:themeColor="text2" w:themeShade="BF"/>
        </w:rPr>
        <w:t>¿Como se comunican de forma segura los dominios, árboles y bosques?</w:t>
      </w:r>
    </w:p>
    <w:p w14:paraId="1D831CF0" w14:textId="77777777" w:rsidR="00D03C9C" w:rsidRDefault="00D03C9C" w:rsidP="000C23D2">
      <w:pPr>
        <w:spacing w:line="360" w:lineRule="auto"/>
        <w:ind w:left="720"/>
        <w:jc w:val="both"/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</w:pPr>
    </w:p>
    <w:p w14:paraId="21B621E3" w14:textId="5FA8782C" w:rsidR="00A45F68" w:rsidRDefault="00A45F68" w:rsidP="00DA2D40">
      <w:pPr>
        <w:spacing w:line="360" w:lineRule="auto"/>
        <w:ind w:left="360"/>
        <w:jc w:val="both"/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</w:pPr>
      <w:r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  <w:t>Las comunicaciones dentro ADDS se realizan mediante un proceso de autenticación y comunicación con cifrado mediante Kerberos.</w:t>
      </w:r>
    </w:p>
    <w:p w14:paraId="1E93B3FE" w14:textId="77777777" w:rsidR="00A45F68" w:rsidRDefault="00A45F68" w:rsidP="000C23D2">
      <w:pPr>
        <w:spacing w:line="360" w:lineRule="auto"/>
        <w:jc w:val="both"/>
        <w:rPr>
          <w:rFonts w:asciiTheme="majorHAnsi" w:eastAsia="Calibri" w:hAnsiTheme="majorHAnsi" w:cstheme="majorHAnsi"/>
          <w:b w:val="0"/>
          <w:color w:val="auto"/>
          <w:sz w:val="24"/>
          <w:szCs w:val="24"/>
          <w:lang w:eastAsia="zh-CN"/>
        </w:rPr>
      </w:pPr>
    </w:p>
    <w:p w14:paraId="16E5C5B2" w14:textId="77777777" w:rsidR="00350BDC" w:rsidRPr="002B54E6" w:rsidRDefault="00350BDC" w:rsidP="000C23D2">
      <w:pPr>
        <w:pStyle w:val="Prrafodelista"/>
        <w:numPr>
          <w:ilvl w:val="0"/>
          <w:numId w:val="22"/>
        </w:numPr>
        <w:jc w:val="both"/>
        <w:rPr>
          <w:rFonts w:ascii="Poppins" w:eastAsia="Calibri" w:hAnsi="Poppins" w:cs="Poppins"/>
          <w:b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color w:val="061F57" w:themeColor="text2" w:themeShade="BF"/>
        </w:rPr>
        <w:t>¿Como se comunican de forma segura los dominios, árboles y bosques?</w:t>
      </w:r>
    </w:p>
    <w:p w14:paraId="6CA6CE6F" w14:textId="77777777" w:rsidR="00DE4F7F" w:rsidRDefault="00DE4F7F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531"/>
        <w:gridCol w:w="2273"/>
        <w:gridCol w:w="3476"/>
      </w:tblGrid>
      <w:tr w:rsidR="00DE4F7F" w14:paraId="70C18C00" w14:textId="77777777" w:rsidTr="00DA2D40">
        <w:tc>
          <w:tcPr>
            <w:tcW w:w="2531" w:type="dxa"/>
          </w:tcPr>
          <w:p w14:paraId="5650992D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Tipo de objeto</w:t>
            </w:r>
          </w:p>
        </w:tc>
        <w:tc>
          <w:tcPr>
            <w:tcW w:w="2273" w:type="dxa"/>
          </w:tcPr>
          <w:p w14:paraId="6D112A57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proofErr w:type="spellStart"/>
            <w:r>
              <w:rPr>
                <w:rFonts w:ascii="Arial" w:eastAsia="Calibri" w:hAnsi="Arial" w:cs="Arial"/>
              </w:rPr>
              <w:t>Nº</w:t>
            </w:r>
            <w:proofErr w:type="spellEnd"/>
            <w:r>
              <w:rPr>
                <w:rFonts w:ascii="Arial" w:eastAsia="Calibri" w:hAnsi="Arial" w:cs="Arial"/>
              </w:rPr>
              <w:t xml:space="preserve"> relación</w:t>
            </w:r>
          </w:p>
        </w:tc>
        <w:tc>
          <w:tcPr>
            <w:tcW w:w="2854" w:type="dxa"/>
          </w:tcPr>
          <w:p w14:paraId="46922C7D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Nombre </w:t>
            </w:r>
          </w:p>
        </w:tc>
      </w:tr>
      <w:tr w:rsidR="00DE4F7F" w14:paraId="07D1C01F" w14:textId="77777777" w:rsidTr="00DA2D40">
        <w:tc>
          <w:tcPr>
            <w:tcW w:w="2531" w:type="dxa"/>
          </w:tcPr>
          <w:p w14:paraId="4C24DEF9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usuario de </w:t>
            </w:r>
            <w:proofErr w:type="spellStart"/>
            <w:proofErr w:type="gramStart"/>
            <w:r>
              <w:rPr>
                <w:rFonts w:ascii="Arial" w:eastAsia="Calibri" w:hAnsi="Arial" w:cs="Arial"/>
              </w:rPr>
              <w:t>undominio.local</w:t>
            </w:r>
            <w:proofErr w:type="spellEnd"/>
            <w:proofErr w:type="gramEnd"/>
          </w:p>
        </w:tc>
        <w:tc>
          <w:tcPr>
            <w:tcW w:w="2273" w:type="dxa"/>
          </w:tcPr>
          <w:p w14:paraId="3D8AE3C7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3</w:t>
            </w:r>
          </w:p>
        </w:tc>
        <w:tc>
          <w:tcPr>
            <w:tcW w:w="2854" w:type="dxa"/>
          </w:tcPr>
          <w:p w14:paraId="145123A9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1 </w:t>
            </w:r>
            <w:proofErr w:type="spellStart"/>
            <w:proofErr w:type="gramStart"/>
            <w:r>
              <w:rPr>
                <w:rFonts w:ascii="Arial" w:eastAsia="Calibri" w:hAnsi="Arial" w:cs="Arial"/>
              </w:rPr>
              <w:t>undomino.local</w:t>
            </w:r>
            <w:proofErr w:type="spellEnd"/>
            <w:proofErr w:type="gramEnd"/>
          </w:p>
        </w:tc>
      </w:tr>
      <w:tr w:rsidR="00DE4F7F" w14:paraId="4A8657A6" w14:textId="77777777" w:rsidTr="00DA2D40">
        <w:tc>
          <w:tcPr>
            <w:tcW w:w="2531" w:type="dxa"/>
          </w:tcPr>
          <w:p w14:paraId="14C421CF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equipo de</w:t>
            </w:r>
          </w:p>
          <w:p w14:paraId="4351ACAF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</w:rPr>
              <w:t>undominio.local</w:t>
            </w:r>
            <w:proofErr w:type="spellEnd"/>
            <w:proofErr w:type="gramEnd"/>
          </w:p>
        </w:tc>
        <w:tc>
          <w:tcPr>
            <w:tcW w:w="2273" w:type="dxa"/>
          </w:tcPr>
          <w:p w14:paraId="2F5A8F0A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2854" w:type="dxa"/>
          </w:tcPr>
          <w:p w14:paraId="402E47D4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2 </w:t>
            </w:r>
            <w:proofErr w:type="spellStart"/>
            <w:r>
              <w:rPr>
                <w:rFonts w:ascii="Arial" w:eastAsia="Calibri" w:hAnsi="Arial" w:cs="Arial"/>
              </w:rPr>
              <w:t>pepito@undominio.local</w:t>
            </w:r>
            <w:proofErr w:type="spellEnd"/>
          </w:p>
        </w:tc>
      </w:tr>
      <w:tr w:rsidR="00DE4F7F" w14:paraId="72DB68D2" w14:textId="77777777" w:rsidTr="00DA2D40">
        <w:tc>
          <w:tcPr>
            <w:tcW w:w="2531" w:type="dxa"/>
          </w:tcPr>
          <w:p w14:paraId="1EDD47A9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dominio</w:t>
            </w:r>
          </w:p>
        </w:tc>
        <w:tc>
          <w:tcPr>
            <w:tcW w:w="2273" w:type="dxa"/>
          </w:tcPr>
          <w:p w14:paraId="2A12D565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1</w:t>
            </w:r>
          </w:p>
        </w:tc>
        <w:tc>
          <w:tcPr>
            <w:tcW w:w="2854" w:type="dxa"/>
          </w:tcPr>
          <w:p w14:paraId="2F91439B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Calibri" w:hAnsi="Arial" w:cs="Arial"/>
              </w:rPr>
              <w:t>pepito.undomino</w:t>
            </w:r>
            <w:proofErr w:type="gramEnd"/>
            <w:r>
              <w:rPr>
                <w:rFonts w:ascii="Arial" w:eastAsia="Calibri" w:hAnsi="Arial" w:cs="Arial"/>
              </w:rPr>
              <w:t>.local</w:t>
            </w:r>
            <w:proofErr w:type="spellEnd"/>
          </w:p>
        </w:tc>
      </w:tr>
      <w:tr w:rsidR="00DE4F7F" w14:paraId="561F682C" w14:textId="77777777" w:rsidTr="00DA2D40">
        <w:tc>
          <w:tcPr>
            <w:tcW w:w="2531" w:type="dxa"/>
          </w:tcPr>
          <w:p w14:paraId="6651467C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Dominio de un nivel superior</w:t>
            </w:r>
          </w:p>
        </w:tc>
        <w:tc>
          <w:tcPr>
            <w:tcW w:w="2273" w:type="dxa"/>
          </w:tcPr>
          <w:p w14:paraId="5709E92C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4</w:t>
            </w:r>
          </w:p>
        </w:tc>
        <w:tc>
          <w:tcPr>
            <w:tcW w:w="2854" w:type="dxa"/>
          </w:tcPr>
          <w:p w14:paraId="32432CEE" w14:textId="77777777" w:rsidR="00DE4F7F" w:rsidRDefault="00DE4F7F" w:rsidP="000C23D2">
            <w:pPr>
              <w:spacing w:after="200" w:line="276" w:lineRule="auto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4 local</w:t>
            </w:r>
          </w:p>
        </w:tc>
      </w:tr>
    </w:tbl>
    <w:p w14:paraId="013B2D97" w14:textId="77777777" w:rsidR="00DE4F7F" w:rsidRDefault="00DE4F7F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25644F84" w14:textId="77777777" w:rsidR="0062674F" w:rsidRDefault="0062674F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281DABA3" w14:textId="5012C5AE" w:rsidR="0062674F" w:rsidRDefault="0062674F" w:rsidP="000C23D2">
      <w:pPr>
        <w:pStyle w:val="Prrafodelista"/>
        <w:numPr>
          <w:ilvl w:val="0"/>
          <w:numId w:val="22"/>
        </w:numPr>
        <w:jc w:val="both"/>
        <w:rPr>
          <w:rFonts w:ascii="Poppins" w:eastAsia="Calibri" w:hAnsi="Poppins" w:cs="Poppins"/>
          <w:b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color w:val="061F57" w:themeColor="text2" w:themeShade="BF"/>
        </w:rPr>
        <w:lastRenderedPageBreak/>
        <w:t xml:space="preserve">El dominio de nivel superior correspondiente a España es .es.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Supon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que dentro de este se ha creado una subdivisión para CARMINFO. A su vez dentro de CARMINFOR realizamos una subdivisión DNS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mas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“norte”. ¿Cuál será el nombre DNS completo de esta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ultima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subdivisión?</w:t>
      </w:r>
    </w:p>
    <w:p w14:paraId="75A14CC3" w14:textId="77777777" w:rsidR="00DA2D40" w:rsidRPr="002B54E6" w:rsidRDefault="00DA2D40" w:rsidP="00DA2D40">
      <w:pPr>
        <w:pStyle w:val="Prrafodelista"/>
        <w:ind w:left="360"/>
        <w:jc w:val="both"/>
        <w:rPr>
          <w:rFonts w:ascii="Poppins" w:eastAsia="Calibri" w:hAnsi="Poppins" w:cs="Poppins"/>
          <w:b/>
          <w:color w:val="061F57" w:themeColor="text2" w:themeShade="BF"/>
        </w:rPr>
      </w:pPr>
    </w:p>
    <w:p w14:paraId="773BE6D1" w14:textId="77777777" w:rsidR="0062674F" w:rsidRDefault="0062674F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421FA824" w14:textId="77777777" w:rsidR="00446506" w:rsidRDefault="00446506" w:rsidP="00DA2D40">
      <w:pPr>
        <w:pStyle w:val="Prrafodelista"/>
        <w:spacing w:after="200" w:line="276" w:lineRule="auto"/>
        <w:ind w:left="360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norte.carminfo.es</w:t>
      </w:r>
    </w:p>
    <w:p w14:paraId="561C6456" w14:textId="77777777" w:rsidR="00DA2D40" w:rsidRPr="00147332" w:rsidRDefault="00DA2D40" w:rsidP="00DA2D40">
      <w:pPr>
        <w:pStyle w:val="Prrafodelista"/>
        <w:spacing w:after="200" w:line="276" w:lineRule="auto"/>
        <w:ind w:left="360"/>
        <w:jc w:val="both"/>
        <w:rPr>
          <w:rFonts w:ascii="Arial" w:eastAsia="Calibri" w:hAnsi="Arial" w:cs="Arial"/>
        </w:rPr>
      </w:pPr>
    </w:p>
    <w:p w14:paraId="1BCB8538" w14:textId="6225FBB9" w:rsidR="00944FDD" w:rsidRPr="002B54E6" w:rsidRDefault="00944FDD" w:rsidP="000C23D2">
      <w:pPr>
        <w:pStyle w:val="Prrafodelista"/>
        <w:numPr>
          <w:ilvl w:val="0"/>
          <w:numId w:val="22"/>
        </w:numPr>
        <w:jc w:val="both"/>
        <w:rPr>
          <w:rFonts w:ascii="Poppins" w:eastAsia="Calibri" w:hAnsi="Poppins" w:cs="Poppins"/>
          <w:b/>
          <w:color w:val="061F57" w:themeColor="text2" w:themeShade="BF"/>
        </w:rPr>
      </w:pPr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El dominio de nivel superior correspondiente a España es .es.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Supon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que dentro de este se ha creado una subdivisión para CARMINFO. A su vez dentro de CARMINFOR realizamos una subdivisión DNS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mas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“norte”. ¿Cuál será el nombre DNS completo de esta </w:t>
      </w:r>
      <w:proofErr w:type="spellStart"/>
      <w:r w:rsidRPr="002B54E6">
        <w:rPr>
          <w:rFonts w:ascii="Poppins" w:eastAsia="Calibri" w:hAnsi="Poppins" w:cs="Poppins"/>
          <w:b/>
          <w:color w:val="061F57" w:themeColor="text2" w:themeShade="BF"/>
        </w:rPr>
        <w:t>ultima</w:t>
      </w:r>
      <w:proofErr w:type="spellEnd"/>
      <w:r w:rsidRPr="002B54E6">
        <w:rPr>
          <w:rFonts w:ascii="Poppins" w:eastAsia="Calibri" w:hAnsi="Poppins" w:cs="Poppins"/>
          <w:b/>
          <w:color w:val="061F57" w:themeColor="text2" w:themeShade="BF"/>
        </w:rPr>
        <w:t xml:space="preserve"> subdivisión?</w:t>
      </w:r>
    </w:p>
    <w:p w14:paraId="3329114F" w14:textId="7DDACA26" w:rsidR="00944FDD" w:rsidRDefault="00DA2D40" w:rsidP="000C23D2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2EA4EC53" wp14:editId="59B60788">
            <wp:simplePos x="0" y="0"/>
            <wp:positionH relativeFrom="margin">
              <wp:align>center</wp:align>
            </wp:positionH>
            <wp:positionV relativeFrom="paragraph">
              <wp:posOffset>310432</wp:posOffset>
            </wp:positionV>
            <wp:extent cx="4015105" cy="2981325"/>
            <wp:effectExtent l="0" t="0" r="4445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ACAB2" w14:textId="76CEFD5D" w:rsidR="004E352B" w:rsidRDefault="004E352B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450E1675" w14:textId="1E911560" w:rsidR="00944FDD" w:rsidRDefault="00944FDD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7099B536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00BB0B9C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31CFC297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75FAA3DB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11369FA4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7C3800EA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7B96728E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3413DF58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3F3769C3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1A279FA0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5815E267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18D68EA6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65506AEE" w14:textId="77777777" w:rsidR="00DA2D40" w:rsidRDefault="00DA2D40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6AD00FC8" w14:textId="3635AB7E" w:rsidR="009955B9" w:rsidRDefault="009955B9" w:rsidP="000C23D2">
      <w:pPr>
        <w:pStyle w:val="Prrafodelista"/>
        <w:ind w:left="720"/>
        <w:jc w:val="both"/>
        <w:rPr>
          <w:rFonts w:asciiTheme="majorHAnsi" w:eastAsia="Calibri" w:hAnsiTheme="majorHAnsi" w:cstheme="majorHAnsi"/>
          <w:b/>
        </w:rPr>
      </w:pPr>
    </w:p>
    <w:p w14:paraId="707DBD71" w14:textId="77777777" w:rsidR="000C23D2" w:rsidRPr="00DA2D40" w:rsidRDefault="000C23D2" w:rsidP="000C23D2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 xml:space="preserve">Instala el rol servicios de dominio de Active </w:t>
      </w:r>
      <w:proofErr w:type="spellStart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Directory</w:t>
      </w:r>
      <w:proofErr w:type="spellEnd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 xml:space="preserve"> y las características relacionadas</w:t>
      </w:r>
    </w:p>
    <w:p w14:paraId="22D99DCD" w14:textId="77777777" w:rsidR="000C23D2" w:rsidRPr="00DA2D40" w:rsidRDefault="000C23D2" w:rsidP="000C23D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02F1AF09" wp14:editId="122C551D">
            <wp:extent cx="3686689" cy="885949"/>
            <wp:effectExtent l="152400" t="152400" r="352425" b="3714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85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77DCB" w14:textId="77777777" w:rsidR="000C23D2" w:rsidRPr="00DA2D40" w:rsidRDefault="000C23D2" w:rsidP="000C23D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5506C84B" wp14:editId="238F0BE4">
            <wp:extent cx="3305636" cy="2257740"/>
            <wp:effectExtent l="152400" t="152400" r="371475" b="3714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5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190B1" w14:textId="77777777" w:rsidR="000C23D2" w:rsidRPr="00DA2D40" w:rsidRDefault="000C23D2" w:rsidP="000C23D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01213112" wp14:editId="2D0019CF">
            <wp:extent cx="4210638" cy="1991003"/>
            <wp:effectExtent l="152400" t="152400" r="361950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91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304B4" w14:textId="77777777" w:rsidR="00AE3A62" w:rsidRDefault="00AE3A62" w:rsidP="00AE3A6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08367B8F" w14:textId="77777777" w:rsidR="00AE3A62" w:rsidRDefault="00AE3A62" w:rsidP="00AE3A6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770A6242" w14:textId="77777777" w:rsidR="00AE3A62" w:rsidRDefault="00AE3A62" w:rsidP="00AE3A62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6F4895C3" w14:textId="0D5B268F" w:rsidR="000C23D2" w:rsidRPr="00DA2D40" w:rsidRDefault="000C23D2" w:rsidP="000C23D2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>Configura el AD promocionando el servidor como controlador de dominio de forma que:</w:t>
      </w:r>
    </w:p>
    <w:p w14:paraId="4EA65446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El equipo actuará como primer controlador de dominio de un nuevo bosque</w:t>
      </w:r>
    </w:p>
    <w:p w14:paraId="5DFBD3C6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2D703034" wp14:editId="186CD47F">
            <wp:extent cx="3515216" cy="962159"/>
            <wp:effectExtent l="152400" t="152400" r="371475" b="3714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844AC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 xml:space="preserve">El nombre del dominio estará formado por tus iniciales seguidas del </w:t>
      </w:r>
      <w:proofErr w:type="spellStart"/>
      <w:proofErr w:type="gramStart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asir.local</w:t>
      </w:r>
      <w:proofErr w:type="spellEnd"/>
      <w:proofErr w:type="gramEnd"/>
    </w:p>
    <w:p w14:paraId="6F6F49FB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52B9D947" wp14:editId="5FE4BEDE">
            <wp:extent cx="4467849" cy="704948"/>
            <wp:effectExtent l="152400" t="152400" r="371475" b="3619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617AC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 xml:space="preserve">El nivel de funcionalidad del bosque será el equivalente a tu versión de </w:t>
      </w:r>
      <w:proofErr w:type="spellStart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windows</w:t>
      </w:r>
      <w:proofErr w:type="spellEnd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 xml:space="preserve"> server (2016)</w:t>
      </w:r>
    </w:p>
    <w:p w14:paraId="1C76F422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7FAC5EE6" wp14:editId="17E8FA24">
            <wp:extent cx="4305901" cy="943107"/>
            <wp:effectExtent l="152400" t="152400" r="361950" b="3714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07D3E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El equipo será también un servidor DNS</w:t>
      </w:r>
    </w:p>
    <w:p w14:paraId="4E51728A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28B12E85" wp14:editId="6CDA1A39">
            <wp:extent cx="3000794" cy="971686"/>
            <wp:effectExtent l="152400" t="152400" r="352425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3E8C2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 xml:space="preserve">El nombre </w:t>
      </w:r>
      <w:proofErr w:type="spellStart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NetBIos</w:t>
      </w:r>
      <w:proofErr w:type="spellEnd"/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 xml:space="preserve"> del dominio y la ubicación de los datos del directorio serán los que predetermine el asistente</w:t>
      </w:r>
    </w:p>
    <w:p w14:paraId="1C251F0A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63662840" wp14:editId="16059822">
            <wp:extent cx="4363059" cy="952633"/>
            <wp:effectExtent l="152400" t="152400" r="361950" b="3619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52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47DD3" w14:textId="77777777" w:rsidR="000C23D2" w:rsidRPr="00DA2D40" w:rsidRDefault="000C23D2" w:rsidP="000C23D2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noProof/>
          <w:color w:val="061F57" w:themeColor="text2" w:themeShade="BF"/>
        </w:rPr>
        <w:drawing>
          <wp:inline distT="0" distB="0" distL="0" distR="0" wp14:anchorId="18F3B3EA" wp14:editId="6AD5C16D">
            <wp:extent cx="5096586" cy="1371791"/>
            <wp:effectExtent l="152400" t="152400" r="37084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371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BF486" w14:textId="77777777" w:rsidR="000C23D2" w:rsidRPr="00DA2D40" w:rsidRDefault="000C23D2" w:rsidP="000C23D2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DA2D40">
        <w:rPr>
          <w:rFonts w:ascii="Poppins" w:eastAsia="Calibri" w:hAnsi="Poppins" w:cs="Poppins"/>
          <w:b/>
          <w:bCs/>
          <w:color w:val="061F57" w:themeColor="text2" w:themeShade="BF"/>
        </w:rPr>
        <w:t>Exportar el script de PowerShell para automatizar futuras instalaciones</w:t>
      </w:r>
    </w:p>
    <w:p w14:paraId="6595CC54" w14:textId="486CC3E2" w:rsidR="0087605E" w:rsidRPr="00A20DD7" w:rsidRDefault="000C23D2" w:rsidP="00A20DD7">
      <w:pPr>
        <w:pStyle w:val="Prrafodelista"/>
        <w:spacing w:line="360" w:lineRule="auto"/>
        <w:ind w:left="1440"/>
        <w:jc w:val="both"/>
        <w:rPr>
          <w:rFonts w:ascii="Arial" w:eastAsia="Calibri" w:hAnsi="Arial" w:cs="Arial"/>
        </w:rPr>
      </w:pPr>
      <w:r w:rsidRPr="0025616B">
        <w:rPr>
          <w:rFonts w:ascii="Arial" w:eastAsia="Calibri" w:hAnsi="Arial" w:cs="Arial"/>
          <w:noProof/>
        </w:rPr>
        <w:drawing>
          <wp:inline distT="0" distB="0" distL="0" distR="0" wp14:anchorId="22F8FB3F" wp14:editId="7FDFB2EC">
            <wp:extent cx="2886478" cy="3419952"/>
            <wp:effectExtent l="152400" t="152400" r="371475" b="3714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419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605E" w:rsidRPr="00A20DD7" w:rsidSect="00CC4D15">
      <w:headerReference w:type="default" r:id="rId24"/>
      <w:footerReference w:type="default" r:id="rId25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98B36" w14:textId="77777777" w:rsidR="00953815" w:rsidRDefault="00953815">
      <w:r>
        <w:separator/>
      </w:r>
    </w:p>
    <w:p w14:paraId="1F2E50EA" w14:textId="77777777" w:rsidR="00953815" w:rsidRDefault="00953815"/>
  </w:endnote>
  <w:endnote w:type="continuationSeparator" w:id="0">
    <w:p w14:paraId="70D015C4" w14:textId="77777777" w:rsidR="00953815" w:rsidRDefault="00953815">
      <w:r>
        <w:continuationSeparator/>
      </w:r>
    </w:p>
    <w:p w14:paraId="79DFF084" w14:textId="77777777" w:rsidR="00953815" w:rsidRDefault="00953815"/>
  </w:endnote>
  <w:endnote w:type="continuationNotice" w:id="1">
    <w:p w14:paraId="6A4CD5A7" w14:textId="77777777" w:rsidR="00953815" w:rsidRDefault="0095381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6B5161B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20DA7" w14:textId="77777777" w:rsidR="00953815" w:rsidRDefault="00953815">
      <w:r>
        <w:separator/>
      </w:r>
    </w:p>
    <w:p w14:paraId="62E2776A" w14:textId="77777777" w:rsidR="00953815" w:rsidRDefault="00953815"/>
  </w:footnote>
  <w:footnote w:type="continuationSeparator" w:id="0">
    <w:p w14:paraId="57EBD9B1" w14:textId="77777777" w:rsidR="00953815" w:rsidRDefault="00953815">
      <w:r>
        <w:continuationSeparator/>
      </w:r>
    </w:p>
    <w:p w14:paraId="0E0B3EE2" w14:textId="77777777" w:rsidR="00953815" w:rsidRDefault="00953815"/>
  </w:footnote>
  <w:footnote w:type="continuationNotice" w:id="1">
    <w:p w14:paraId="7C7A9FEC" w14:textId="77777777" w:rsidR="00953815" w:rsidRDefault="0095381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01CCE90E" w:rsidR="00370673" w:rsidRPr="003C545B" w:rsidRDefault="007274DA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SERVIDOR DE DOMINIO: </w:t>
          </w:r>
          <w:r w:rsidR="006B7F43">
            <w:rPr>
              <w:rFonts w:ascii="Poppins" w:hAnsi="Poppins" w:cs="Poppins"/>
              <w:color w:val="2681F0"/>
              <w:sz w:val="20"/>
              <w:szCs w:val="16"/>
            </w:rPr>
            <w:t xml:space="preserve">PS 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>ACTIVE DIRECTORY</w:t>
          </w:r>
          <w:r w:rsidR="00AF1805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</w:t>
          </w:r>
          <w:r w:rsidR="006B7F43">
            <w:rPr>
              <w:rFonts w:ascii="Poppins" w:hAnsi="Poppins" w:cs="Poppins"/>
              <w:color w:val="2681F0"/>
              <w:sz w:val="20"/>
              <w:szCs w:val="16"/>
            </w:rPr>
            <w:t xml:space="preserve">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</w:t>
          </w:r>
          <w:r w:rsidR="00920086">
            <w:rPr>
              <w:rFonts w:ascii="Poppins" w:hAnsi="Poppins" w:cs="Poppins"/>
              <w:color w:val="2681F0"/>
              <w:sz w:val="20"/>
              <w:szCs w:val="16"/>
            </w:rPr>
            <w:t xml:space="preserve">  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</w:t>
          </w:r>
          <w:r w:rsidR="00920086">
            <w:rPr>
              <w:rFonts w:ascii="Poppins" w:hAnsi="Poppins" w:cs="Poppins"/>
              <w:color w:val="2681F0"/>
              <w:sz w:val="20"/>
              <w:szCs w:val="16"/>
            </w:rPr>
            <w:t>IMPLANTACIÓN DE SISTEMAS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08A"/>
    <w:multiLevelType w:val="hybridMultilevel"/>
    <w:tmpl w:val="CC0203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5423"/>
    <w:multiLevelType w:val="hybridMultilevel"/>
    <w:tmpl w:val="0E1CC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333F6"/>
    <w:multiLevelType w:val="hybridMultilevel"/>
    <w:tmpl w:val="46220AFE"/>
    <w:lvl w:ilvl="0" w:tplc="01069EF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060359"/>
    <w:multiLevelType w:val="hybridMultilevel"/>
    <w:tmpl w:val="285CAB30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47A0F"/>
    <w:multiLevelType w:val="hybridMultilevel"/>
    <w:tmpl w:val="BDD8AC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C66249"/>
    <w:multiLevelType w:val="hybridMultilevel"/>
    <w:tmpl w:val="8DE862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F35207"/>
    <w:multiLevelType w:val="hybridMultilevel"/>
    <w:tmpl w:val="1E424598"/>
    <w:lvl w:ilvl="0" w:tplc="2D28B75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B770F0"/>
    <w:multiLevelType w:val="hybridMultilevel"/>
    <w:tmpl w:val="44EECE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1222C5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0634B"/>
    <w:multiLevelType w:val="hybridMultilevel"/>
    <w:tmpl w:val="E042C4B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855F6"/>
    <w:multiLevelType w:val="hybridMultilevel"/>
    <w:tmpl w:val="F76438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ED4B2A"/>
    <w:multiLevelType w:val="hybridMultilevel"/>
    <w:tmpl w:val="BDD8A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7"/>
  </w:num>
  <w:num w:numId="4">
    <w:abstractNumId w:val="10"/>
  </w:num>
  <w:num w:numId="5">
    <w:abstractNumId w:val="17"/>
  </w:num>
  <w:num w:numId="6">
    <w:abstractNumId w:val="28"/>
  </w:num>
  <w:num w:numId="7">
    <w:abstractNumId w:val="6"/>
  </w:num>
  <w:num w:numId="8">
    <w:abstractNumId w:val="2"/>
  </w:num>
  <w:num w:numId="9">
    <w:abstractNumId w:val="7"/>
  </w:num>
  <w:num w:numId="10">
    <w:abstractNumId w:val="25"/>
  </w:num>
  <w:num w:numId="11">
    <w:abstractNumId w:val="18"/>
  </w:num>
  <w:num w:numId="12">
    <w:abstractNumId w:val="12"/>
  </w:num>
  <w:num w:numId="13">
    <w:abstractNumId w:val="26"/>
  </w:num>
  <w:num w:numId="14">
    <w:abstractNumId w:val="23"/>
  </w:num>
  <w:num w:numId="15">
    <w:abstractNumId w:val="14"/>
  </w:num>
  <w:num w:numId="16">
    <w:abstractNumId w:val="16"/>
  </w:num>
  <w:num w:numId="17">
    <w:abstractNumId w:val="15"/>
  </w:num>
  <w:num w:numId="18">
    <w:abstractNumId w:val="20"/>
  </w:num>
  <w:num w:numId="19">
    <w:abstractNumId w:val="1"/>
  </w:num>
  <w:num w:numId="20">
    <w:abstractNumId w:val="3"/>
  </w:num>
  <w:num w:numId="21">
    <w:abstractNumId w:val="13"/>
  </w:num>
  <w:num w:numId="22">
    <w:abstractNumId w:val="19"/>
  </w:num>
  <w:num w:numId="23">
    <w:abstractNumId w:val="8"/>
  </w:num>
  <w:num w:numId="24">
    <w:abstractNumId w:val="24"/>
  </w:num>
  <w:num w:numId="25">
    <w:abstractNumId w:val="0"/>
  </w:num>
  <w:num w:numId="26">
    <w:abstractNumId w:val="22"/>
  </w:num>
  <w:num w:numId="27">
    <w:abstractNumId w:val="11"/>
  </w:num>
  <w:num w:numId="28">
    <w:abstractNumId w:val="4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01EC"/>
    <w:rsid w:val="000229ED"/>
    <w:rsid w:val="0002482E"/>
    <w:rsid w:val="00031408"/>
    <w:rsid w:val="000365C7"/>
    <w:rsid w:val="00037B06"/>
    <w:rsid w:val="00044D7F"/>
    <w:rsid w:val="000453D4"/>
    <w:rsid w:val="00050324"/>
    <w:rsid w:val="00053E14"/>
    <w:rsid w:val="00056C53"/>
    <w:rsid w:val="0006410B"/>
    <w:rsid w:val="00067046"/>
    <w:rsid w:val="00070DAE"/>
    <w:rsid w:val="00071265"/>
    <w:rsid w:val="000747A0"/>
    <w:rsid w:val="0007650E"/>
    <w:rsid w:val="00082817"/>
    <w:rsid w:val="00090A5D"/>
    <w:rsid w:val="00097ADF"/>
    <w:rsid w:val="000A0150"/>
    <w:rsid w:val="000A66C0"/>
    <w:rsid w:val="000A7367"/>
    <w:rsid w:val="000B1190"/>
    <w:rsid w:val="000C10EE"/>
    <w:rsid w:val="000C1EB3"/>
    <w:rsid w:val="000C23D2"/>
    <w:rsid w:val="000C44C5"/>
    <w:rsid w:val="000D092A"/>
    <w:rsid w:val="000D3176"/>
    <w:rsid w:val="000D6555"/>
    <w:rsid w:val="000E072A"/>
    <w:rsid w:val="000E1CCE"/>
    <w:rsid w:val="000E63C9"/>
    <w:rsid w:val="000F1E9E"/>
    <w:rsid w:val="000F2EA2"/>
    <w:rsid w:val="000F4BA2"/>
    <w:rsid w:val="000F5C8A"/>
    <w:rsid w:val="000F6430"/>
    <w:rsid w:val="001046B8"/>
    <w:rsid w:val="00121B29"/>
    <w:rsid w:val="00123973"/>
    <w:rsid w:val="00124C01"/>
    <w:rsid w:val="00130E9D"/>
    <w:rsid w:val="001315AC"/>
    <w:rsid w:val="0013432C"/>
    <w:rsid w:val="0013462B"/>
    <w:rsid w:val="00150A6D"/>
    <w:rsid w:val="001630C6"/>
    <w:rsid w:val="001718CC"/>
    <w:rsid w:val="00173164"/>
    <w:rsid w:val="001818EF"/>
    <w:rsid w:val="00184E3F"/>
    <w:rsid w:val="00185B35"/>
    <w:rsid w:val="00193405"/>
    <w:rsid w:val="001B7E03"/>
    <w:rsid w:val="001C319D"/>
    <w:rsid w:val="001C3EC3"/>
    <w:rsid w:val="001E0C31"/>
    <w:rsid w:val="001E3A20"/>
    <w:rsid w:val="001F1543"/>
    <w:rsid w:val="001F2BC8"/>
    <w:rsid w:val="001F5F6B"/>
    <w:rsid w:val="0020257A"/>
    <w:rsid w:val="00205CE6"/>
    <w:rsid w:val="00213CCE"/>
    <w:rsid w:val="002148D4"/>
    <w:rsid w:val="00214A22"/>
    <w:rsid w:val="00215CDB"/>
    <w:rsid w:val="00224617"/>
    <w:rsid w:val="00243EBC"/>
    <w:rsid w:val="00246A35"/>
    <w:rsid w:val="00251258"/>
    <w:rsid w:val="0026144A"/>
    <w:rsid w:val="00266DA1"/>
    <w:rsid w:val="0027232F"/>
    <w:rsid w:val="00274F10"/>
    <w:rsid w:val="002763AC"/>
    <w:rsid w:val="00284348"/>
    <w:rsid w:val="00286AC2"/>
    <w:rsid w:val="00292655"/>
    <w:rsid w:val="00296EB0"/>
    <w:rsid w:val="002A1580"/>
    <w:rsid w:val="002A2348"/>
    <w:rsid w:val="002A26A0"/>
    <w:rsid w:val="002A4D68"/>
    <w:rsid w:val="002B54E6"/>
    <w:rsid w:val="002B7D86"/>
    <w:rsid w:val="002C2B2B"/>
    <w:rsid w:val="002C4402"/>
    <w:rsid w:val="002C5F4C"/>
    <w:rsid w:val="002D3726"/>
    <w:rsid w:val="002D4714"/>
    <w:rsid w:val="002E0066"/>
    <w:rsid w:val="002E1647"/>
    <w:rsid w:val="002E45B3"/>
    <w:rsid w:val="002E7227"/>
    <w:rsid w:val="002F0795"/>
    <w:rsid w:val="002F3A53"/>
    <w:rsid w:val="002F51F5"/>
    <w:rsid w:val="003001E3"/>
    <w:rsid w:val="003052E0"/>
    <w:rsid w:val="00312137"/>
    <w:rsid w:val="00330359"/>
    <w:rsid w:val="00335DF7"/>
    <w:rsid w:val="0033762F"/>
    <w:rsid w:val="0034529E"/>
    <w:rsid w:val="00345355"/>
    <w:rsid w:val="00350BDC"/>
    <w:rsid w:val="00350C16"/>
    <w:rsid w:val="00360494"/>
    <w:rsid w:val="00362063"/>
    <w:rsid w:val="003621FE"/>
    <w:rsid w:val="00366C7E"/>
    <w:rsid w:val="00370673"/>
    <w:rsid w:val="00370F3E"/>
    <w:rsid w:val="00371685"/>
    <w:rsid w:val="003744C6"/>
    <w:rsid w:val="00384EA3"/>
    <w:rsid w:val="00394BB1"/>
    <w:rsid w:val="0039558A"/>
    <w:rsid w:val="00397061"/>
    <w:rsid w:val="003A0381"/>
    <w:rsid w:val="003A2F17"/>
    <w:rsid w:val="003A39A1"/>
    <w:rsid w:val="003A451B"/>
    <w:rsid w:val="003A50BA"/>
    <w:rsid w:val="003B0BD5"/>
    <w:rsid w:val="003B17C0"/>
    <w:rsid w:val="003B7605"/>
    <w:rsid w:val="003C2191"/>
    <w:rsid w:val="003C545B"/>
    <w:rsid w:val="003C79F4"/>
    <w:rsid w:val="003C7FAB"/>
    <w:rsid w:val="003D3863"/>
    <w:rsid w:val="003E20B7"/>
    <w:rsid w:val="003E3EC5"/>
    <w:rsid w:val="003E563E"/>
    <w:rsid w:val="003F4299"/>
    <w:rsid w:val="003F5A69"/>
    <w:rsid w:val="003F5B46"/>
    <w:rsid w:val="004110DE"/>
    <w:rsid w:val="004173BD"/>
    <w:rsid w:val="00422943"/>
    <w:rsid w:val="00430C4C"/>
    <w:rsid w:val="004344AD"/>
    <w:rsid w:val="004406A2"/>
    <w:rsid w:val="0044085A"/>
    <w:rsid w:val="00446506"/>
    <w:rsid w:val="00447305"/>
    <w:rsid w:val="00451C2B"/>
    <w:rsid w:val="004533A0"/>
    <w:rsid w:val="00454B73"/>
    <w:rsid w:val="0046765A"/>
    <w:rsid w:val="00475263"/>
    <w:rsid w:val="00482FAB"/>
    <w:rsid w:val="004A135A"/>
    <w:rsid w:val="004A779D"/>
    <w:rsid w:val="004B21A5"/>
    <w:rsid w:val="004B27B8"/>
    <w:rsid w:val="004C1B8C"/>
    <w:rsid w:val="004D1C1F"/>
    <w:rsid w:val="004D2193"/>
    <w:rsid w:val="004E281F"/>
    <w:rsid w:val="004E352B"/>
    <w:rsid w:val="004E5FEE"/>
    <w:rsid w:val="004F1D5D"/>
    <w:rsid w:val="004F2C17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17001"/>
    <w:rsid w:val="00521888"/>
    <w:rsid w:val="005275F6"/>
    <w:rsid w:val="00565862"/>
    <w:rsid w:val="00572102"/>
    <w:rsid w:val="0057729A"/>
    <w:rsid w:val="005775D0"/>
    <w:rsid w:val="00586318"/>
    <w:rsid w:val="005A7A98"/>
    <w:rsid w:val="005B1395"/>
    <w:rsid w:val="005B4E88"/>
    <w:rsid w:val="005C371C"/>
    <w:rsid w:val="005C3B74"/>
    <w:rsid w:val="005E0664"/>
    <w:rsid w:val="005F1BB0"/>
    <w:rsid w:val="006059B0"/>
    <w:rsid w:val="006077E1"/>
    <w:rsid w:val="00614CED"/>
    <w:rsid w:val="0062674F"/>
    <w:rsid w:val="0063081F"/>
    <w:rsid w:val="0064153D"/>
    <w:rsid w:val="00642716"/>
    <w:rsid w:val="006454CF"/>
    <w:rsid w:val="00652D49"/>
    <w:rsid w:val="00654A94"/>
    <w:rsid w:val="00654CDF"/>
    <w:rsid w:val="0065652C"/>
    <w:rsid w:val="00656C4D"/>
    <w:rsid w:val="00661424"/>
    <w:rsid w:val="006829CB"/>
    <w:rsid w:val="00690749"/>
    <w:rsid w:val="00695227"/>
    <w:rsid w:val="006A089E"/>
    <w:rsid w:val="006B0C93"/>
    <w:rsid w:val="006B1D86"/>
    <w:rsid w:val="006B5F7C"/>
    <w:rsid w:val="006B7F0A"/>
    <w:rsid w:val="006B7F43"/>
    <w:rsid w:val="006E1872"/>
    <w:rsid w:val="006E5716"/>
    <w:rsid w:val="006F4C36"/>
    <w:rsid w:val="00704F0E"/>
    <w:rsid w:val="00723285"/>
    <w:rsid w:val="00725004"/>
    <w:rsid w:val="007274DA"/>
    <w:rsid w:val="007302B3"/>
    <w:rsid w:val="00730733"/>
    <w:rsid w:val="007309A6"/>
    <w:rsid w:val="00730E3A"/>
    <w:rsid w:val="00732DBB"/>
    <w:rsid w:val="00736AAF"/>
    <w:rsid w:val="00737DCB"/>
    <w:rsid w:val="0075153D"/>
    <w:rsid w:val="007560C8"/>
    <w:rsid w:val="00763DFE"/>
    <w:rsid w:val="00765B2A"/>
    <w:rsid w:val="007740B7"/>
    <w:rsid w:val="0077569D"/>
    <w:rsid w:val="00777C7D"/>
    <w:rsid w:val="0078195B"/>
    <w:rsid w:val="0078280C"/>
    <w:rsid w:val="00783A34"/>
    <w:rsid w:val="007869D0"/>
    <w:rsid w:val="00796328"/>
    <w:rsid w:val="00796B45"/>
    <w:rsid w:val="007A3011"/>
    <w:rsid w:val="007A70F1"/>
    <w:rsid w:val="007B3A81"/>
    <w:rsid w:val="007B62B4"/>
    <w:rsid w:val="007C013A"/>
    <w:rsid w:val="007C6B52"/>
    <w:rsid w:val="007D06BD"/>
    <w:rsid w:val="007D16C5"/>
    <w:rsid w:val="007E1553"/>
    <w:rsid w:val="007E351C"/>
    <w:rsid w:val="007F54F5"/>
    <w:rsid w:val="007F6FAF"/>
    <w:rsid w:val="007F7BA5"/>
    <w:rsid w:val="00803794"/>
    <w:rsid w:val="00805671"/>
    <w:rsid w:val="008107A1"/>
    <w:rsid w:val="00816A4E"/>
    <w:rsid w:val="0082781E"/>
    <w:rsid w:val="00837AA9"/>
    <w:rsid w:val="00840B5A"/>
    <w:rsid w:val="008475B5"/>
    <w:rsid w:val="0085357C"/>
    <w:rsid w:val="00856390"/>
    <w:rsid w:val="00860E3F"/>
    <w:rsid w:val="00862FE4"/>
    <w:rsid w:val="0086389A"/>
    <w:rsid w:val="00864343"/>
    <w:rsid w:val="008669D9"/>
    <w:rsid w:val="008672DF"/>
    <w:rsid w:val="0086774B"/>
    <w:rsid w:val="008734C2"/>
    <w:rsid w:val="0087605E"/>
    <w:rsid w:val="00877AC0"/>
    <w:rsid w:val="00880397"/>
    <w:rsid w:val="008941AE"/>
    <w:rsid w:val="008A2A61"/>
    <w:rsid w:val="008A4A12"/>
    <w:rsid w:val="008A4F21"/>
    <w:rsid w:val="008A5C52"/>
    <w:rsid w:val="008A6CF7"/>
    <w:rsid w:val="008B1FEE"/>
    <w:rsid w:val="008B2E11"/>
    <w:rsid w:val="008B54FB"/>
    <w:rsid w:val="008C5047"/>
    <w:rsid w:val="008C6BAE"/>
    <w:rsid w:val="008C7A9B"/>
    <w:rsid w:val="008D7288"/>
    <w:rsid w:val="008E1952"/>
    <w:rsid w:val="008E4B01"/>
    <w:rsid w:val="008F6110"/>
    <w:rsid w:val="0090283B"/>
    <w:rsid w:val="00903C32"/>
    <w:rsid w:val="009134FC"/>
    <w:rsid w:val="00916B16"/>
    <w:rsid w:val="009173B9"/>
    <w:rsid w:val="00917884"/>
    <w:rsid w:val="00920086"/>
    <w:rsid w:val="009238E7"/>
    <w:rsid w:val="00923AEC"/>
    <w:rsid w:val="00931430"/>
    <w:rsid w:val="0093335D"/>
    <w:rsid w:val="0093613E"/>
    <w:rsid w:val="00942D13"/>
    <w:rsid w:val="00943026"/>
    <w:rsid w:val="00943726"/>
    <w:rsid w:val="00944FDD"/>
    <w:rsid w:val="00953815"/>
    <w:rsid w:val="00966B81"/>
    <w:rsid w:val="00967ABA"/>
    <w:rsid w:val="00971C9B"/>
    <w:rsid w:val="00975B3C"/>
    <w:rsid w:val="00977F79"/>
    <w:rsid w:val="009822D1"/>
    <w:rsid w:val="00992CB8"/>
    <w:rsid w:val="009955B9"/>
    <w:rsid w:val="009A278D"/>
    <w:rsid w:val="009A6335"/>
    <w:rsid w:val="009B2D4F"/>
    <w:rsid w:val="009C083B"/>
    <w:rsid w:val="009C5B18"/>
    <w:rsid w:val="009C7720"/>
    <w:rsid w:val="009D3244"/>
    <w:rsid w:val="009D6066"/>
    <w:rsid w:val="009E061D"/>
    <w:rsid w:val="009E2E77"/>
    <w:rsid w:val="009E2F22"/>
    <w:rsid w:val="009E4B33"/>
    <w:rsid w:val="00A01BB1"/>
    <w:rsid w:val="00A048AA"/>
    <w:rsid w:val="00A12DD6"/>
    <w:rsid w:val="00A1612D"/>
    <w:rsid w:val="00A20DD7"/>
    <w:rsid w:val="00A236C6"/>
    <w:rsid w:val="00A23AFA"/>
    <w:rsid w:val="00A2779C"/>
    <w:rsid w:val="00A31B3E"/>
    <w:rsid w:val="00A323C4"/>
    <w:rsid w:val="00A327E3"/>
    <w:rsid w:val="00A35F3B"/>
    <w:rsid w:val="00A430D3"/>
    <w:rsid w:val="00A45F68"/>
    <w:rsid w:val="00A532F3"/>
    <w:rsid w:val="00A66778"/>
    <w:rsid w:val="00A806E7"/>
    <w:rsid w:val="00A8489E"/>
    <w:rsid w:val="00A94B68"/>
    <w:rsid w:val="00A95E31"/>
    <w:rsid w:val="00AA0F16"/>
    <w:rsid w:val="00AA228B"/>
    <w:rsid w:val="00AA38B4"/>
    <w:rsid w:val="00AA431E"/>
    <w:rsid w:val="00AA5B3E"/>
    <w:rsid w:val="00AA6D8F"/>
    <w:rsid w:val="00AB02A7"/>
    <w:rsid w:val="00AB0474"/>
    <w:rsid w:val="00AB65BE"/>
    <w:rsid w:val="00AC29F3"/>
    <w:rsid w:val="00AD6F41"/>
    <w:rsid w:val="00AE3A62"/>
    <w:rsid w:val="00AE53C5"/>
    <w:rsid w:val="00AF1805"/>
    <w:rsid w:val="00B01C79"/>
    <w:rsid w:val="00B102BD"/>
    <w:rsid w:val="00B11A89"/>
    <w:rsid w:val="00B11DA9"/>
    <w:rsid w:val="00B2052B"/>
    <w:rsid w:val="00B231E5"/>
    <w:rsid w:val="00B24894"/>
    <w:rsid w:val="00B33BFA"/>
    <w:rsid w:val="00B46E59"/>
    <w:rsid w:val="00B56BF1"/>
    <w:rsid w:val="00B63875"/>
    <w:rsid w:val="00B66FFB"/>
    <w:rsid w:val="00B676C2"/>
    <w:rsid w:val="00B71625"/>
    <w:rsid w:val="00B83C32"/>
    <w:rsid w:val="00B857F8"/>
    <w:rsid w:val="00B90B3B"/>
    <w:rsid w:val="00B92403"/>
    <w:rsid w:val="00B93B53"/>
    <w:rsid w:val="00BB1E27"/>
    <w:rsid w:val="00BB3CE0"/>
    <w:rsid w:val="00BB4123"/>
    <w:rsid w:val="00BB553B"/>
    <w:rsid w:val="00BC7222"/>
    <w:rsid w:val="00BE5E12"/>
    <w:rsid w:val="00C02B87"/>
    <w:rsid w:val="00C0566E"/>
    <w:rsid w:val="00C10689"/>
    <w:rsid w:val="00C12F25"/>
    <w:rsid w:val="00C1687D"/>
    <w:rsid w:val="00C21118"/>
    <w:rsid w:val="00C22F26"/>
    <w:rsid w:val="00C237BC"/>
    <w:rsid w:val="00C263A9"/>
    <w:rsid w:val="00C27A4A"/>
    <w:rsid w:val="00C335E4"/>
    <w:rsid w:val="00C4086D"/>
    <w:rsid w:val="00C457DF"/>
    <w:rsid w:val="00C4741E"/>
    <w:rsid w:val="00C5013D"/>
    <w:rsid w:val="00C56EE8"/>
    <w:rsid w:val="00C62F7C"/>
    <w:rsid w:val="00C662BF"/>
    <w:rsid w:val="00C76B91"/>
    <w:rsid w:val="00C770AA"/>
    <w:rsid w:val="00C8036E"/>
    <w:rsid w:val="00C95A23"/>
    <w:rsid w:val="00C97934"/>
    <w:rsid w:val="00CA1896"/>
    <w:rsid w:val="00CA1C00"/>
    <w:rsid w:val="00CA5B2D"/>
    <w:rsid w:val="00CA74F5"/>
    <w:rsid w:val="00CB0965"/>
    <w:rsid w:val="00CB4354"/>
    <w:rsid w:val="00CB5B28"/>
    <w:rsid w:val="00CC4D15"/>
    <w:rsid w:val="00CD271D"/>
    <w:rsid w:val="00CD55E2"/>
    <w:rsid w:val="00CD5617"/>
    <w:rsid w:val="00CE03D4"/>
    <w:rsid w:val="00CE220B"/>
    <w:rsid w:val="00CE3B19"/>
    <w:rsid w:val="00CE3B72"/>
    <w:rsid w:val="00CE5C99"/>
    <w:rsid w:val="00CE6CA2"/>
    <w:rsid w:val="00CE7C7B"/>
    <w:rsid w:val="00CF33EB"/>
    <w:rsid w:val="00CF3D54"/>
    <w:rsid w:val="00CF5371"/>
    <w:rsid w:val="00CF6DB3"/>
    <w:rsid w:val="00D02396"/>
    <w:rsid w:val="00D0323A"/>
    <w:rsid w:val="00D03C9C"/>
    <w:rsid w:val="00D0559F"/>
    <w:rsid w:val="00D064B5"/>
    <w:rsid w:val="00D077E9"/>
    <w:rsid w:val="00D13A4A"/>
    <w:rsid w:val="00D16352"/>
    <w:rsid w:val="00D2074F"/>
    <w:rsid w:val="00D20790"/>
    <w:rsid w:val="00D26A19"/>
    <w:rsid w:val="00D3275E"/>
    <w:rsid w:val="00D331C2"/>
    <w:rsid w:val="00D41411"/>
    <w:rsid w:val="00D42272"/>
    <w:rsid w:val="00D42CB7"/>
    <w:rsid w:val="00D52588"/>
    <w:rsid w:val="00D53CBD"/>
    <w:rsid w:val="00D5413D"/>
    <w:rsid w:val="00D54803"/>
    <w:rsid w:val="00D570A9"/>
    <w:rsid w:val="00D6417E"/>
    <w:rsid w:val="00D64B48"/>
    <w:rsid w:val="00D70D02"/>
    <w:rsid w:val="00D7120F"/>
    <w:rsid w:val="00D73968"/>
    <w:rsid w:val="00D770C7"/>
    <w:rsid w:val="00D83F36"/>
    <w:rsid w:val="00D8436D"/>
    <w:rsid w:val="00D84C76"/>
    <w:rsid w:val="00D86945"/>
    <w:rsid w:val="00D90290"/>
    <w:rsid w:val="00DA2D40"/>
    <w:rsid w:val="00DA3F00"/>
    <w:rsid w:val="00DA46BE"/>
    <w:rsid w:val="00DC36FA"/>
    <w:rsid w:val="00DC610E"/>
    <w:rsid w:val="00DC706A"/>
    <w:rsid w:val="00DD0F7F"/>
    <w:rsid w:val="00DD152F"/>
    <w:rsid w:val="00DE0600"/>
    <w:rsid w:val="00DE1190"/>
    <w:rsid w:val="00DE213F"/>
    <w:rsid w:val="00DE3887"/>
    <w:rsid w:val="00DE47E4"/>
    <w:rsid w:val="00DE4F7F"/>
    <w:rsid w:val="00DF027C"/>
    <w:rsid w:val="00DF41DE"/>
    <w:rsid w:val="00DF5A90"/>
    <w:rsid w:val="00E009B5"/>
    <w:rsid w:val="00E00A32"/>
    <w:rsid w:val="00E209BC"/>
    <w:rsid w:val="00E22ACD"/>
    <w:rsid w:val="00E250F3"/>
    <w:rsid w:val="00E25F46"/>
    <w:rsid w:val="00E31779"/>
    <w:rsid w:val="00E326A2"/>
    <w:rsid w:val="00E34E33"/>
    <w:rsid w:val="00E37D96"/>
    <w:rsid w:val="00E4032C"/>
    <w:rsid w:val="00E40A5B"/>
    <w:rsid w:val="00E42AC5"/>
    <w:rsid w:val="00E460AC"/>
    <w:rsid w:val="00E467B3"/>
    <w:rsid w:val="00E4754B"/>
    <w:rsid w:val="00E50E8C"/>
    <w:rsid w:val="00E51025"/>
    <w:rsid w:val="00E543AD"/>
    <w:rsid w:val="00E54447"/>
    <w:rsid w:val="00E54A6A"/>
    <w:rsid w:val="00E620B0"/>
    <w:rsid w:val="00E63708"/>
    <w:rsid w:val="00E74C20"/>
    <w:rsid w:val="00E74F42"/>
    <w:rsid w:val="00E7720B"/>
    <w:rsid w:val="00E8086A"/>
    <w:rsid w:val="00E81B40"/>
    <w:rsid w:val="00E87759"/>
    <w:rsid w:val="00EA41BB"/>
    <w:rsid w:val="00EA487D"/>
    <w:rsid w:val="00EB5DD4"/>
    <w:rsid w:val="00EC1233"/>
    <w:rsid w:val="00EE24B2"/>
    <w:rsid w:val="00EF555B"/>
    <w:rsid w:val="00EF579E"/>
    <w:rsid w:val="00EF6BDB"/>
    <w:rsid w:val="00EF7486"/>
    <w:rsid w:val="00F027BB"/>
    <w:rsid w:val="00F04B74"/>
    <w:rsid w:val="00F11DCF"/>
    <w:rsid w:val="00F13A94"/>
    <w:rsid w:val="00F162EA"/>
    <w:rsid w:val="00F239F7"/>
    <w:rsid w:val="00F246A8"/>
    <w:rsid w:val="00F306B2"/>
    <w:rsid w:val="00F315C6"/>
    <w:rsid w:val="00F363D5"/>
    <w:rsid w:val="00F37724"/>
    <w:rsid w:val="00F442E4"/>
    <w:rsid w:val="00F52D27"/>
    <w:rsid w:val="00F66F50"/>
    <w:rsid w:val="00F76A44"/>
    <w:rsid w:val="00F8146F"/>
    <w:rsid w:val="00F829F7"/>
    <w:rsid w:val="00F83527"/>
    <w:rsid w:val="00F9324D"/>
    <w:rsid w:val="00F95361"/>
    <w:rsid w:val="00FA1D48"/>
    <w:rsid w:val="00FA1E8E"/>
    <w:rsid w:val="00FB0138"/>
    <w:rsid w:val="00FB76D3"/>
    <w:rsid w:val="00FC7EF6"/>
    <w:rsid w:val="00FD0386"/>
    <w:rsid w:val="00FD583F"/>
    <w:rsid w:val="00FD5A5A"/>
    <w:rsid w:val="00FD634D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5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F4C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4C3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D6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8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0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1A03DE"/>
    <w:rsid w:val="004218F5"/>
    <w:rsid w:val="004576D3"/>
    <w:rsid w:val="004A1C38"/>
    <w:rsid w:val="00592818"/>
    <w:rsid w:val="005B3B57"/>
    <w:rsid w:val="00922D19"/>
    <w:rsid w:val="00AD522A"/>
    <w:rsid w:val="00BE008C"/>
    <w:rsid w:val="00C05D8F"/>
    <w:rsid w:val="00C4151B"/>
    <w:rsid w:val="00D107D1"/>
    <w:rsid w:val="00DC055B"/>
    <w:rsid w:val="00F3130E"/>
    <w:rsid w:val="00F50AE7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31</TotalTime>
  <Pages>8</Pages>
  <Words>794</Words>
  <Characters>4371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41</cp:revision>
  <cp:lastPrinted>2022-01-14T18:32:00Z</cp:lastPrinted>
  <dcterms:created xsi:type="dcterms:W3CDTF">2023-04-18T11:04:00Z</dcterms:created>
  <dcterms:modified xsi:type="dcterms:W3CDTF">2023-04-18T14:58:00Z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