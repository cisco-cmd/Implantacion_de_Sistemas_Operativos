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/>
  <w:body>
    <w:p w14:paraId="4A2E57AD" w14:textId="05338B3D" w:rsidR="00D077E9" w:rsidRDefault="00D077E9" w:rsidP="00D70D02">
      <w:pPr>
        <w:rPr>
          <w:noProof/>
        </w:rPr>
      </w:pP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30466604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50820E4E" w:rsidR="00D077E9" w:rsidRDefault="00905B39" w:rsidP="00AB02A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10304" behindDoc="0" locked="0" layoutInCell="1" allowOverlap="1" wp14:anchorId="162F3813" wp14:editId="57860C59">
                  <wp:simplePos x="0" y="0"/>
                  <wp:positionH relativeFrom="column">
                    <wp:posOffset>224527</wp:posOffset>
                  </wp:positionH>
                  <wp:positionV relativeFrom="paragraph">
                    <wp:posOffset>1972486</wp:posOffset>
                  </wp:positionV>
                  <wp:extent cx="2990335" cy="2954871"/>
                  <wp:effectExtent l="228600" t="266700" r="210185" b="245745"/>
                  <wp:wrapNone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335" cy="295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304800" sx="102000" sy="102000" algn="ctr" rotWithShape="0">
                              <a:schemeClr val="bg1">
                                <a:alpha val="4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320" behindDoc="0" locked="0" layoutInCell="1" allowOverlap="1" wp14:anchorId="008BF02D" wp14:editId="083A8FA1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1227520</wp:posOffset>
                      </wp:positionV>
                      <wp:extent cx="2561896" cy="45719"/>
                      <wp:effectExtent l="0" t="0" r="10160" b="12065"/>
                      <wp:wrapNone/>
                      <wp:docPr id="18" name="Rectángulo: esquinas redondeada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458CD7" id="Rectángulo: esquinas redondeadas 18" o:spid="_x0000_s1026" style="position:absolute;margin-left:15.2pt;margin-top:96.65pt;width:201.7pt;height:3.6pt;z-index:25176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" fillcolor="white [3212]" strokecolor="white [3212]" strokeweight="2pt"/>
                  </w:pict>
                </mc:Fallback>
              </mc:AlternateContent>
            </w:r>
            <w:r w:rsidR="0001226C">
              <w:rPr>
                <w:noProof/>
              </w:rPr>
              <w:drawing>
                <wp:anchor distT="0" distB="0" distL="114300" distR="114300" simplePos="0" relativeHeight="251811328" behindDoc="1" locked="0" layoutInCell="1" allowOverlap="1" wp14:anchorId="58B7B91B" wp14:editId="13F6B31C">
                  <wp:simplePos x="0" y="0"/>
                  <wp:positionH relativeFrom="column">
                    <wp:posOffset>-1595024</wp:posOffset>
                  </wp:positionH>
                  <wp:positionV relativeFrom="paragraph">
                    <wp:posOffset>-3877916</wp:posOffset>
                  </wp:positionV>
                  <wp:extent cx="9626863" cy="17103315"/>
                  <wp:effectExtent l="0" t="0" r="0" b="3810"/>
                  <wp:wrapNone/>
                  <wp:docPr id="52" name="Imagen 52" descr="Ubuntu iPhone Wallpapers on WallpaperD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Ubuntu iPhone Wallpapers on WallpaperD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2656" cy="17113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055B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09145AA" wp14:editId="2E823FFE">
                      <wp:simplePos x="0" y="0"/>
                      <wp:positionH relativeFrom="page">
                        <wp:posOffset>98315</wp:posOffset>
                      </wp:positionH>
                      <wp:positionV relativeFrom="paragraph">
                        <wp:posOffset>64573</wp:posOffset>
                      </wp:positionV>
                      <wp:extent cx="3476297" cy="1654810"/>
                      <wp:effectExtent l="0" t="0" r="0" b="254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76297" cy="16548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7CE1DF03" w:rsidR="00D077E9" w:rsidRPr="00C4055B" w:rsidRDefault="00905B39" w:rsidP="00C4055B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2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2"/>
                                      <w:lang w:bidi="es-ES"/>
                                    </w:rPr>
                                    <w:t>UBUNTU SERVER: VOLÚME</w:t>
                                  </w:r>
                                  <w:r w:rsidR="000C533B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2"/>
                                      <w:lang w:bidi="es-ES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2"/>
                                      <w:lang w:bidi="es-ES"/>
                                    </w:rPr>
                                    <w:t>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7.75pt;margin-top:5.1pt;width:273.7pt;height:130.3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" filled="f" stroked="f" strokeweight=".5pt">
                      <v:textbox>
                        <w:txbxContent>
                          <w:p w14:paraId="6E4B0DF9" w14:textId="7CE1DF03" w:rsidR="00D077E9" w:rsidRPr="00C4055B" w:rsidRDefault="00905B39" w:rsidP="00C4055B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52"/>
                                <w:lang w:bidi="es-E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FFFFFF" w:themeColor="background1"/>
                                <w:sz w:val="52"/>
                                <w:lang w:bidi="es-ES"/>
                              </w:rPr>
                              <w:t>UBUNTU SERVER: VOLÚME</w:t>
                            </w:r>
                            <w:r w:rsidR="000C533B">
                              <w:rPr>
                                <w:rFonts w:ascii="Poppins" w:hAnsi="Poppins" w:cs="Poppins"/>
                                <w:color w:val="FFFFFF" w:themeColor="background1"/>
                                <w:sz w:val="52"/>
                                <w:lang w:bidi="es-ES"/>
                              </w:rPr>
                              <w:t>N</w:t>
                            </w:r>
                            <w:r>
                              <w:rPr>
                                <w:rFonts w:ascii="Poppins" w:hAnsi="Poppins" w:cs="Poppins"/>
                                <w:color w:val="FFFFFF" w:themeColor="background1"/>
                                <w:sz w:val="52"/>
                                <w:lang w:bidi="es-ES"/>
                              </w:rPr>
                              <w:t>ES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5C021D90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46BDF55B" wp14:editId="5FA8F083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514350" t="533400" r="499745" b="5524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21000">
                                    <a:srgbClr val="FF7F3F">
                                      <a:alpha val="75000"/>
                                    </a:srgbClr>
                                  </a:gs>
                                  <a:gs pos="100000">
                                    <a:srgbClr val="7E006F">
                                      <a:alpha val="87000"/>
                                    </a:srgbClr>
                                  </a:gs>
                                  <a:gs pos="47000">
                                    <a:srgbClr val="9F035C">
                                      <a:alpha val="91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584200" sx="102000" sy="102000" algn="ctr" rotWithShape="0">
                                  <a:srgbClr val="FD7BB9">
                                    <a:alpha val="40000"/>
                                  </a:srgb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2F1603" id="Rectángulo: esquinas redondeadas 12" o:spid="_x0000_s1026" style="position:absolute;margin-left:-9.25pt;margin-top:-452.35pt;width:310.15pt;height:68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" fillcolor="#ff7f3f" stroked="f" strokeweight="2pt">
                      <v:fill opacity="57016f" color2="#7e006f" o:opacity2=".75" colors="0 #ff7f3f;13763f #ff7f3f;30802f #9f035c" focus="100%" type="gradient"/>
                      <v:shadow on="t" type="perspective" color="#fd7bb9" opacity="26214f" offset="0,0" matrix="66847f,,,66847f"/>
                    </v:roundrect>
                  </w:pict>
                </mc:Fallback>
              </mc:AlternateContent>
            </w:r>
          </w:p>
          <w:p w14:paraId="211B3F9F" w14:textId="2236FE7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68820052" w:rsidR="00D077E9" w:rsidRPr="00D86945" w:rsidRDefault="00A16FBC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63CF8FC" wp14:editId="3E0C6A47">
                      <wp:simplePos x="0" y="0"/>
                      <wp:positionH relativeFrom="margin">
                        <wp:posOffset>165210</wp:posOffset>
                      </wp:positionH>
                      <wp:positionV relativeFrom="paragraph">
                        <wp:posOffset>909955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04395577" w:rsidR="00704F0E" w:rsidRPr="005B2FB5" w:rsidRDefault="00E317D6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  <w:t>IMPLANTACIÓN DE SISTEMAS</w:t>
                                  </w:r>
                                </w:p>
                                <w:p w14:paraId="3095BFCE" w14:textId="6E9B5CD1" w:rsidR="00F76A44" w:rsidRPr="005B2FB5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5B2FB5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13pt;margin-top:71.65pt;width:247.2pt;height:49.2pt;z-index:251672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CRJxcX4gAAAAoBAAAPAAAAAAAA&#10;AAAAAAAAAI0EAABkcnMvZG93bnJldi54bWxQSwUGAAAAAAQABADzAAAAnAUAAAAA&#10;" filled="f" stroked="f" strokeweight=".5pt">
                      <v:textbox>
                        <w:txbxContent>
                          <w:p w14:paraId="477B20C9" w14:textId="04395577" w:rsidR="00704F0E" w:rsidRPr="005B2FB5" w:rsidRDefault="00E317D6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5B2FB5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B2FB5"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 wp14:anchorId="2DFBA913" wp14:editId="53F62ED8">
                      <wp:simplePos x="0" y="0"/>
                      <wp:positionH relativeFrom="column">
                        <wp:posOffset>275634</wp:posOffset>
                      </wp:positionH>
                      <wp:positionV relativeFrom="paragraph">
                        <wp:posOffset>742687</wp:posOffset>
                      </wp:positionV>
                      <wp:extent cx="2561896" cy="45719"/>
                      <wp:effectExtent l="0" t="0" r="10160" b="12065"/>
                      <wp:wrapNone/>
                      <wp:docPr id="203" name="Rectángulo: esquinas redondeadas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0E4BDB" id="Rectángulo: esquinas redondeadas 203" o:spid="_x0000_s1026" style="position:absolute;margin-left:21.7pt;margin-top:58.5pt;width:201.7pt;height:3.6pt;z-index:25177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" fillcolor="white [3212]" strokecolor="white [3212]" strokeweight="2pt"/>
                  </w:pict>
                </mc:Fallback>
              </mc:AlternateContent>
            </w:r>
          </w:p>
        </w:tc>
      </w:tr>
    </w:tbl>
    <w:p w14:paraId="3A556F2E" w14:textId="2604572D" w:rsidR="00732748" w:rsidRPr="00E86482" w:rsidRDefault="0099752F" w:rsidP="00E86482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1" behindDoc="0" locked="0" layoutInCell="1" allowOverlap="1" wp14:anchorId="301A8F43" wp14:editId="7E7BE195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304800" t="342900" r="304800" b="2705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6400" dist="38100" dir="16200000" rotWithShape="0">
                            <a:srgbClr val="FFCFF4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2848D" id="Rectángulo 7" o:spid="_x0000_s1026" style="position:absolute;margin-left:-5.4pt;margin-top:487.35pt;width:604.5pt;height:311.7pt;z-index:2516177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" fillcolor="#7030a0" stroked="f" strokeweight="2pt">
                <v:fill opacity="39321f"/>
                <v:shadow on="t" color="#ffcff4" opacity="26214f" origin=",.5" offset="0,-3pt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69C95CE7" w14:textId="77777777" w:rsidR="00B526DF" w:rsidRPr="00B526DF" w:rsidRDefault="00B526DF" w:rsidP="00B526DF">
      <w:pPr>
        <w:pStyle w:val="TEXTO"/>
        <w:rPr>
          <w:rFonts w:ascii="Poppins" w:hAnsi="Poppins" w:cs="Poppins"/>
          <w:b/>
          <w:bCs/>
          <w:color w:val="5F2987"/>
        </w:rPr>
      </w:pPr>
      <w:r w:rsidRPr="00B526DF">
        <w:rPr>
          <w:rFonts w:ascii="Poppins" w:hAnsi="Poppins" w:cs="Poppins"/>
          <w:b/>
          <w:bCs/>
          <w:color w:val="5F2987"/>
        </w:rPr>
        <w:lastRenderedPageBreak/>
        <w:t>Un sistema dispone de 3 discos físicos (</w:t>
      </w:r>
      <w:proofErr w:type="spellStart"/>
      <w:proofErr w:type="gramStart"/>
      <w:r w:rsidRPr="00B526DF">
        <w:rPr>
          <w:rFonts w:ascii="Poppins" w:hAnsi="Poppins" w:cs="Poppins"/>
          <w:b/>
          <w:bCs/>
          <w:color w:val="5F2987"/>
        </w:rPr>
        <w:t>sdb,sdc</w:t>
      </w:r>
      <w:proofErr w:type="gramEnd"/>
      <w:r w:rsidRPr="00B526DF">
        <w:rPr>
          <w:rFonts w:ascii="Poppins" w:hAnsi="Poppins" w:cs="Poppins"/>
          <w:b/>
          <w:bCs/>
          <w:color w:val="5F2987"/>
        </w:rPr>
        <w:t>,sdd</w:t>
      </w:r>
      <w:proofErr w:type="spellEnd"/>
      <w:r w:rsidRPr="00B526DF">
        <w:rPr>
          <w:rFonts w:ascii="Poppins" w:hAnsi="Poppins" w:cs="Poppins"/>
          <w:b/>
          <w:bCs/>
          <w:color w:val="5F2987"/>
        </w:rPr>
        <w:t xml:space="preserve">) para almacenamiento. Además, el disco </w:t>
      </w:r>
      <w:proofErr w:type="spellStart"/>
      <w:r w:rsidRPr="00B526DF">
        <w:rPr>
          <w:rFonts w:ascii="Poppins" w:hAnsi="Poppins" w:cs="Poppins"/>
          <w:b/>
          <w:bCs/>
          <w:color w:val="5F2987"/>
        </w:rPr>
        <w:t>sdb</w:t>
      </w:r>
      <w:proofErr w:type="spellEnd"/>
      <w:r w:rsidRPr="00B526DF">
        <w:rPr>
          <w:rFonts w:ascii="Poppins" w:hAnsi="Poppins" w:cs="Poppins"/>
          <w:b/>
          <w:bCs/>
          <w:color w:val="5F2987"/>
        </w:rPr>
        <w:t xml:space="preserve"> tiene dos particiones del mismo tamaño.</w:t>
      </w:r>
    </w:p>
    <w:p w14:paraId="265FD855" w14:textId="409E0CEE" w:rsidR="007D7A2A" w:rsidRPr="00B526DF" w:rsidRDefault="001310DE" w:rsidP="00B526DF">
      <w:pPr>
        <w:pStyle w:val="TEXTO"/>
        <w:rPr>
          <w:rFonts w:ascii="Poppins" w:hAnsi="Poppins" w:cs="Poppins"/>
          <w:color w:val="34164A"/>
        </w:rPr>
      </w:pPr>
      <w:r w:rsidRPr="005A7708">
        <w:rPr>
          <w:rFonts w:ascii="Poppins" w:hAnsi="Poppins" w:cs="Poppins"/>
          <w:noProof/>
          <w:color w:val="34164A"/>
        </w:rPr>
        <w:drawing>
          <wp:anchor distT="0" distB="0" distL="114300" distR="114300" simplePos="0" relativeHeight="251813376" behindDoc="0" locked="0" layoutInCell="1" allowOverlap="1" wp14:anchorId="0D6A76DE" wp14:editId="5F83CEFF">
            <wp:simplePos x="0" y="0"/>
            <wp:positionH relativeFrom="margin">
              <wp:posOffset>461645</wp:posOffset>
            </wp:positionH>
            <wp:positionV relativeFrom="paragraph">
              <wp:posOffset>2165985</wp:posOffset>
            </wp:positionV>
            <wp:extent cx="5250180" cy="912495"/>
            <wp:effectExtent l="152400" t="152400" r="369570" b="36385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32"/>
                    <a:stretch/>
                  </pic:blipFill>
                  <pic:spPr bwMode="auto">
                    <a:xfrm>
                      <a:off x="0" y="0"/>
                      <a:ext cx="5250180" cy="912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07DE">
        <w:rPr>
          <w:rFonts w:ascii="Poppins" w:hAnsi="Poppins" w:cs="Poppins"/>
          <w:noProof/>
          <w:color w:val="34164A"/>
        </w:rPr>
        <w:drawing>
          <wp:anchor distT="0" distB="0" distL="114300" distR="114300" simplePos="0" relativeHeight="251812352" behindDoc="0" locked="0" layoutInCell="1" allowOverlap="1" wp14:anchorId="6C930A54" wp14:editId="59FF51F6">
            <wp:simplePos x="0" y="0"/>
            <wp:positionH relativeFrom="margin">
              <wp:align>center</wp:align>
            </wp:positionH>
            <wp:positionV relativeFrom="paragraph">
              <wp:posOffset>870006</wp:posOffset>
            </wp:positionV>
            <wp:extent cx="5240020" cy="912495"/>
            <wp:effectExtent l="152400" t="152400" r="360680" b="36385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912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6DF" w:rsidRPr="00B526DF">
        <w:rPr>
          <w:rFonts w:ascii="Poppins" w:hAnsi="Poppins" w:cs="Poppins"/>
          <w:color w:val="34164A"/>
        </w:rPr>
        <w:t>Se pretende crear seis volúmenes lógicos a partir de dos grupos de volúmenes (grupo1, grupo2) de los 3 discos físicos.</w:t>
      </w:r>
    </w:p>
    <w:p w14:paraId="6E98D98B" w14:textId="2692982D" w:rsidR="00DD3354" w:rsidRPr="00DD3354" w:rsidRDefault="00B526DF" w:rsidP="00DD3354">
      <w:pPr>
        <w:pStyle w:val="TEXTO"/>
        <w:numPr>
          <w:ilvl w:val="0"/>
          <w:numId w:val="30"/>
        </w:numPr>
        <w:rPr>
          <w:rFonts w:ascii="Poppins" w:hAnsi="Poppins" w:cs="Poppins"/>
          <w:color w:val="34164A"/>
        </w:rPr>
      </w:pPr>
      <w:r w:rsidRPr="00B526DF">
        <w:rPr>
          <w:rFonts w:ascii="Poppins" w:hAnsi="Poppins" w:cs="Poppins"/>
          <w:color w:val="34164A"/>
        </w:rPr>
        <w:t xml:space="preserve">El grupo1: estará formado por el disco </w:t>
      </w:r>
      <w:proofErr w:type="spellStart"/>
      <w:r w:rsidRPr="00B526DF">
        <w:rPr>
          <w:rFonts w:ascii="Poppins" w:hAnsi="Poppins" w:cs="Poppins"/>
          <w:color w:val="34164A"/>
        </w:rPr>
        <w:t>disco</w:t>
      </w:r>
      <w:proofErr w:type="spellEnd"/>
      <w:r w:rsidRPr="00B526DF">
        <w:rPr>
          <w:rFonts w:ascii="Poppins" w:hAnsi="Poppins" w:cs="Poppins"/>
          <w:color w:val="34164A"/>
        </w:rPr>
        <w:t xml:space="preserve"> /</w:t>
      </w:r>
      <w:proofErr w:type="spellStart"/>
      <w:r w:rsidRPr="00B526DF">
        <w:rPr>
          <w:rFonts w:ascii="Poppins" w:hAnsi="Poppins" w:cs="Poppins"/>
          <w:color w:val="34164A"/>
        </w:rPr>
        <w:t>dev</w:t>
      </w:r>
      <w:proofErr w:type="spellEnd"/>
      <w:r w:rsidRPr="00B526DF">
        <w:rPr>
          <w:rFonts w:ascii="Poppins" w:hAnsi="Poppins" w:cs="Poppins"/>
          <w:color w:val="34164A"/>
        </w:rPr>
        <w:t>/</w:t>
      </w:r>
      <w:proofErr w:type="spellStart"/>
      <w:r w:rsidRPr="00B526DF">
        <w:rPr>
          <w:rFonts w:ascii="Poppins" w:hAnsi="Poppins" w:cs="Poppins"/>
          <w:color w:val="34164A"/>
        </w:rPr>
        <w:t>sdb</w:t>
      </w:r>
      <w:proofErr w:type="spellEnd"/>
      <w:r w:rsidRPr="00B526DF">
        <w:rPr>
          <w:rFonts w:ascii="Poppins" w:hAnsi="Poppins" w:cs="Poppins"/>
          <w:color w:val="34164A"/>
        </w:rPr>
        <w:t xml:space="preserve"> y dispondrá de los siguientes volúmenes lógicos:</w:t>
      </w:r>
    </w:p>
    <w:p w14:paraId="39518E8B" w14:textId="0BFD68D2" w:rsidR="00B526DF" w:rsidRPr="00DD3354" w:rsidRDefault="00DD3354" w:rsidP="00DD3354">
      <w:pPr>
        <w:pStyle w:val="TEXTO"/>
        <w:numPr>
          <w:ilvl w:val="1"/>
          <w:numId w:val="30"/>
        </w:numPr>
        <w:rPr>
          <w:rFonts w:ascii="Poppins" w:hAnsi="Poppins" w:cs="Poppins"/>
          <w:color w:val="34164A"/>
        </w:rPr>
      </w:pPr>
      <w:r w:rsidRPr="00233828">
        <w:rPr>
          <w:rFonts w:ascii="Poppins" w:hAnsi="Poppins" w:cs="Poppins"/>
          <w:noProof/>
          <w:color w:val="34164A"/>
        </w:rPr>
        <w:drawing>
          <wp:anchor distT="0" distB="0" distL="114300" distR="114300" simplePos="0" relativeHeight="251817472" behindDoc="0" locked="0" layoutInCell="1" allowOverlap="1" wp14:anchorId="5898957D" wp14:editId="67ED7F6D">
            <wp:simplePos x="0" y="0"/>
            <wp:positionH relativeFrom="column">
              <wp:posOffset>981323</wp:posOffset>
            </wp:positionH>
            <wp:positionV relativeFrom="paragraph">
              <wp:posOffset>2671307</wp:posOffset>
            </wp:positionV>
            <wp:extent cx="4565623" cy="366781"/>
            <wp:effectExtent l="152400" t="152400" r="330835" b="35750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" t="-1772" b="31700"/>
                    <a:stretch/>
                  </pic:blipFill>
                  <pic:spPr bwMode="auto">
                    <a:xfrm>
                      <a:off x="0" y="0"/>
                      <a:ext cx="4565623" cy="366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42B3">
        <w:rPr>
          <w:rFonts w:ascii="Poppins" w:hAnsi="Poppins" w:cs="Poppins"/>
          <w:noProof/>
          <w:color w:val="34164A"/>
        </w:rPr>
        <w:drawing>
          <wp:anchor distT="0" distB="0" distL="114300" distR="114300" simplePos="0" relativeHeight="251816448" behindDoc="0" locked="0" layoutInCell="1" allowOverlap="1" wp14:anchorId="6BF1C91D" wp14:editId="11C9BA84">
            <wp:simplePos x="0" y="0"/>
            <wp:positionH relativeFrom="column">
              <wp:posOffset>971522</wp:posOffset>
            </wp:positionH>
            <wp:positionV relativeFrom="paragraph">
              <wp:posOffset>1939179</wp:posOffset>
            </wp:positionV>
            <wp:extent cx="4059555" cy="318770"/>
            <wp:effectExtent l="152400" t="152400" r="340995" b="36703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" t="2017" r="1" b="53867"/>
                    <a:stretch/>
                  </pic:blipFill>
                  <pic:spPr bwMode="auto">
                    <a:xfrm>
                      <a:off x="0" y="0"/>
                      <a:ext cx="4059555" cy="318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5544">
        <w:rPr>
          <w:rFonts w:ascii="Poppins" w:hAnsi="Poppins" w:cs="Poppins"/>
          <w:noProof/>
          <w:color w:val="34164A"/>
        </w:rPr>
        <w:drawing>
          <wp:anchor distT="0" distB="0" distL="114300" distR="114300" simplePos="0" relativeHeight="251815424" behindDoc="0" locked="0" layoutInCell="1" allowOverlap="1" wp14:anchorId="390FDDE2" wp14:editId="3DA044CA">
            <wp:simplePos x="0" y="0"/>
            <wp:positionH relativeFrom="column">
              <wp:posOffset>979418</wp:posOffset>
            </wp:positionH>
            <wp:positionV relativeFrom="paragraph">
              <wp:posOffset>1302606</wp:posOffset>
            </wp:positionV>
            <wp:extent cx="5238722" cy="292127"/>
            <wp:effectExtent l="152400" t="152400" r="343535" b="35560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" t="6840" b="48817"/>
                    <a:stretch/>
                  </pic:blipFill>
                  <pic:spPr bwMode="auto">
                    <a:xfrm>
                      <a:off x="0" y="0"/>
                      <a:ext cx="5238722" cy="2921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D1A">
        <w:rPr>
          <w:rFonts w:ascii="Poppins" w:hAnsi="Poppins" w:cs="Poppins"/>
          <w:noProof/>
          <w:color w:val="34164A"/>
        </w:rPr>
        <w:drawing>
          <wp:anchor distT="0" distB="0" distL="114300" distR="114300" simplePos="0" relativeHeight="251814400" behindDoc="0" locked="0" layoutInCell="1" allowOverlap="1" wp14:anchorId="0B862C89" wp14:editId="6D02BF33">
            <wp:simplePos x="0" y="0"/>
            <wp:positionH relativeFrom="column">
              <wp:posOffset>971550</wp:posOffset>
            </wp:positionH>
            <wp:positionV relativeFrom="paragraph">
              <wp:posOffset>412750</wp:posOffset>
            </wp:positionV>
            <wp:extent cx="5258435" cy="541655"/>
            <wp:effectExtent l="152400" t="133350" r="361315" b="35369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" t="-3325" b="48956"/>
                    <a:stretch/>
                  </pic:blipFill>
                  <pic:spPr bwMode="auto">
                    <a:xfrm>
                      <a:off x="0" y="0"/>
                      <a:ext cx="5258435" cy="541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6DF" w:rsidRPr="00B526DF">
        <w:rPr>
          <w:rFonts w:ascii="Poppins" w:hAnsi="Poppins" w:cs="Poppins"/>
          <w:color w:val="34164A"/>
        </w:rPr>
        <w:t>vl0 montado en /home</w:t>
      </w:r>
    </w:p>
    <w:p w14:paraId="5828233C" w14:textId="5BC7A1B2" w:rsidR="00DD3354" w:rsidRDefault="00DD3354" w:rsidP="00DD3354">
      <w:pPr>
        <w:pStyle w:val="TEXTO"/>
        <w:ind w:left="1440"/>
        <w:rPr>
          <w:rFonts w:ascii="Poppins" w:hAnsi="Poppins" w:cs="Poppins"/>
          <w:color w:val="34164A"/>
        </w:rPr>
      </w:pPr>
    </w:p>
    <w:p w14:paraId="70C168A7" w14:textId="77777777" w:rsidR="00DD3354" w:rsidRDefault="00DD3354" w:rsidP="00DD3354">
      <w:pPr>
        <w:pStyle w:val="TEXTO"/>
        <w:rPr>
          <w:rFonts w:ascii="Poppins" w:hAnsi="Poppins" w:cs="Poppins"/>
          <w:color w:val="34164A"/>
        </w:rPr>
      </w:pPr>
    </w:p>
    <w:p w14:paraId="467221F4" w14:textId="0438A422" w:rsidR="00DD3354" w:rsidRDefault="00DD3354" w:rsidP="00DD3354">
      <w:pPr>
        <w:pStyle w:val="TEXTO"/>
        <w:ind w:left="1440"/>
        <w:rPr>
          <w:rFonts w:ascii="Poppins" w:hAnsi="Poppins" w:cs="Poppins"/>
          <w:color w:val="34164A"/>
        </w:rPr>
      </w:pPr>
      <w:r w:rsidRPr="00B96AEF">
        <w:rPr>
          <w:rFonts w:ascii="Poppins" w:hAnsi="Poppins" w:cs="Poppins"/>
          <w:noProof/>
          <w:color w:val="34164A"/>
        </w:rPr>
        <w:lastRenderedPageBreak/>
        <w:drawing>
          <wp:anchor distT="0" distB="0" distL="114300" distR="114300" simplePos="0" relativeHeight="251818496" behindDoc="0" locked="0" layoutInCell="1" allowOverlap="1" wp14:anchorId="79E2C965" wp14:editId="5FC87D87">
            <wp:simplePos x="0" y="0"/>
            <wp:positionH relativeFrom="column">
              <wp:posOffset>1028948</wp:posOffset>
            </wp:positionH>
            <wp:positionV relativeFrom="paragraph">
              <wp:posOffset>152400</wp:posOffset>
            </wp:positionV>
            <wp:extent cx="4524373" cy="508884"/>
            <wp:effectExtent l="152400" t="152400" r="353060" b="36766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68"/>
                    <a:stretch/>
                  </pic:blipFill>
                  <pic:spPr bwMode="auto">
                    <a:xfrm>
                      <a:off x="0" y="0"/>
                      <a:ext cx="4524373" cy="5088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A3C24">
        <w:rPr>
          <w:rFonts w:ascii="Poppins" w:hAnsi="Poppins" w:cs="Poppins"/>
          <w:noProof/>
          <w:color w:val="34164A"/>
        </w:rPr>
        <w:drawing>
          <wp:anchor distT="0" distB="0" distL="114300" distR="114300" simplePos="0" relativeHeight="251820544" behindDoc="0" locked="0" layoutInCell="1" allowOverlap="1" wp14:anchorId="4ABC503B" wp14:editId="0112AF43">
            <wp:simplePos x="0" y="0"/>
            <wp:positionH relativeFrom="column">
              <wp:posOffset>1044851</wp:posOffset>
            </wp:positionH>
            <wp:positionV relativeFrom="paragraph">
              <wp:posOffset>2716337</wp:posOffset>
            </wp:positionV>
            <wp:extent cx="4334480" cy="238158"/>
            <wp:effectExtent l="152400" t="152400" r="352425" b="37147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8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91A22">
        <w:rPr>
          <w:rFonts w:ascii="Poppins" w:hAnsi="Poppins" w:cs="Poppins"/>
          <w:noProof/>
          <w:color w:val="34164A"/>
        </w:rPr>
        <w:drawing>
          <wp:anchor distT="0" distB="0" distL="114300" distR="114300" simplePos="0" relativeHeight="251819520" behindDoc="0" locked="0" layoutInCell="1" allowOverlap="1" wp14:anchorId="6AD9FEAB" wp14:editId="7EF14916">
            <wp:simplePos x="0" y="0"/>
            <wp:positionH relativeFrom="page">
              <wp:posOffset>1615440</wp:posOffset>
            </wp:positionH>
            <wp:positionV relativeFrom="paragraph">
              <wp:posOffset>1003935</wp:posOffset>
            </wp:positionV>
            <wp:extent cx="5048885" cy="1361440"/>
            <wp:effectExtent l="152400" t="152400" r="361315" b="35306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" t="-1159"/>
                    <a:stretch/>
                  </pic:blipFill>
                  <pic:spPr bwMode="auto">
                    <a:xfrm>
                      <a:off x="0" y="0"/>
                      <a:ext cx="5048885" cy="1361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1F135" w14:textId="4AB452C3" w:rsidR="00DD3354" w:rsidRPr="00DD3354" w:rsidRDefault="00B526DF" w:rsidP="00DD3354">
      <w:pPr>
        <w:pStyle w:val="TEXTO"/>
        <w:numPr>
          <w:ilvl w:val="1"/>
          <w:numId w:val="30"/>
        </w:numPr>
        <w:rPr>
          <w:rFonts w:ascii="Poppins" w:hAnsi="Poppins" w:cs="Poppins"/>
          <w:color w:val="34164A"/>
        </w:rPr>
      </w:pPr>
      <w:r w:rsidRPr="00B526DF">
        <w:rPr>
          <w:rFonts w:ascii="Poppins" w:hAnsi="Poppins" w:cs="Poppins"/>
          <w:color w:val="34164A"/>
        </w:rPr>
        <w:t>vl1 montado/archivos</w:t>
      </w:r>
    </w:p>
    <w:p w14:paraId="0E7116CD" w14:textId="4DC7E849" w:rsidR="00DD3354" w:rsidRDefault="00C05CAA" w:rsidP="00C05CAA">
      <w:pPr>
        <w:pStyle w:val="TEXTO"/>
        <w:ind w:left="1440"/>
        <w:rPr>
          <w:rFonts w:ascii="Poppins" w:hAnsi="Poppins" w:cs="Poppins"/>
          <w:color w:val="34164A"/>
        </w:rPr>
      </w:pPr>
      <w:r w:rsidRPr="00B96AEF">
        <w:rPr>
          <w:rFonts w:ascii="Poppins" w:hAnsi="Poppins" w:cs="Poppins"/>
          <w:noProof/>
          <w:color w:val="34164A"/>
        </w:rPr>
        <w:drawing>
          <wp:anchor distT="0" distB="0" distL="114300" distR="114300" simplePos="0" relativeHeight="251824640" behindDoc="0" locked="0" layoutInCell="1" allowOverlap="1" wp14:anchorId="22797452" wp14:editId="099E5D08">
            <wp:simplePos x="0" y="0"/>
            <wp:positionH relativeFrom="column">
              <wp:posOffset>1020997</wp:posOffset>
            </wp:positionH>
            <wp:positionV relativeFrom="paragraph">
              <wp:posOffset>4060604</wp:posOffset>
            </wp:positionV>
            <wp:extent cx="4524373" cy="533814"/>
            <wp:effectExtent l="152400" t="152400" r="353060" b="36195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10"/>
                    <a:stretch/>
                  </pic:blipFill>
                  <pic:spPr bwMode="auto">
                    <a:xfrm>
                      <a:off x="0" y="0"/>
                      <a:ext cx="4524373" cy="5338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D3354" w:rsidRPr="00233828">
        <w:rPr>
          <w:rFonts w:ascii="Poppins" w:hAnsi="Poppins" w:cs="Poppins"/>
          <w:noProof/>
          <w:color w:val="34164A"/>
        </w:rPr>
        <w:drawing>
          <wp:anchor distT="0" distB="0" distL="114300" distR="114300" simplePos="0" relativeHeight="251823616" behindDoc="0" locked="0" layoutInCell="1" allowOverlap="1" wp14:anchorId="21F17A94" wp14:editId="25535804">
            <wp:simplePos x="0" y="0"/>
            <wp:positionH relativeFrom="column">
              <wp:posOffset>1028948</wp:posOffset>
            </wp:positionH>
            <wp:positionV relativeFrom="paragraph">
              <wp:posOffset>3005372</wp:posOffset>
            </wp:positionV>
            <wp:extent cx="4582164" cy="523948"/>
            <wp:effectExtent l="152400" t="152400" r="370840" b="37147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23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D3354" w:rsidRPr="003B42B3">
        <w:rPr>
          <w:rFonts w:ascii="Poppins" w:hAnsi="Poppins" w:cs="Poppins"/>
          <w:noProof/>
          <w:color w:val="34164A"/>
        </w:rPr>
        <w:drawing>
          <wp:anchor distT="0" distB="0" distL="114300" distR="114300" simplePos="0" relativeHeight="251822592" behindDoc="0" locked="0" layoutInCell="1" allowOverlap="1" wp14:anchorId="564236DE" wp14:editId="6E3DCCE4">
            <wp:simplePos x="0" y="0"/>
            <wp:positionH relativeFrom="column">
              <wp:posOffset>1044851</wp:posOffset>
            </wp:positionH>
            <wp:positionV relativeFrom="paragraph">
              <wp:posOffset>2195664</wp:posOffset>
            </wp:positionV>
            <wp:extent cx="4105275" cy="366091"/>
            <wp:effectExtent l="152400" t="152400" r="352425" b="35814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28"/>
                    <a:stretch/>
                  </pic:blipFill>
                  <pic:spPr bwMode="auto">
                    <a:xfrm>
                      <a:off x="0" y="0"/>
                      <a:ext cx="4105275" cy="3660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D3354" w:rsidRPr="00C65544">
        <w:rPr>
          <w:rFonts w:ascii="Poppins" w:hAnsi="Poppins" w:cs="Poppins"/>
          <w:noProof/>
          <w:color w:val="34164A"/>
        </w:rPr>
        <w:drawing>
          <wp:anchor distT="0" distB="0" distL="114300" distR="114300" simplePos="0" relativeHeight="251821568" behindDoc="0" locked="0" layoutInCell="1" allowOverlap="1" wp14:anchorId="49C3F79E" wp14:editId="2630CA32">
            <wp:simplePos x="0" y="0"/>
            <wp:positionH relativeFrom="column">
              <wp:posOffset>1068705</wp:posOffset>
            </wp:positionH>
            <wp:positionV relativeFrom="paragraph">
              <wp:posOffset>1170305</wp:posOffset>
            </wp:positionV>
            <wp:extent cx="5246370" cy="626110"/>
            <wp:effectExtent l="152400" t="152400" r="354330" b="36449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" t="4762"/>
                    <a:stretch/>
                  </pic:blipFill>
                  <pic:spPr bwMode="auto">
                    <a:xfrm>
                      <a:off x="0" y="0"/>
                      <a:ext cx="5246370" cy="626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01D1A" w:rsidRPr="00301D1A">
        <w:rPr>
          <w:rFonts w:ascii="Poppins" w:hAnsi="Poppins" w:cs="Poppins"/>
          <w:noProof/>
          <w:color w:val="34164A"/>
        </w:rPr>
        <w:drawing>
          <wp:inline distT="0" distB="0" distL="0" distR="0" wp14:anchorId="73ABB35A" wp14:editId="5BDB43A5">
            <wp:extent cx="5221605" cy="478293"/>
            <wp:effectExtent l="152400" t="152400" r="360045" b="3600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4" t="51843"/>
                    <a:stretch/>
                  </pic:blipFill>
                  <pic:spPr bwMode="auto">
                    <a:xfrm>
                      <a:off x="0" y="0"/>
                      <a:ext cx="5370307" cy="4919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19BC8" w14:textId="031C4FBD" w:rsidR="00CC153A" w:rsidRDefault="00CC153A" w:rsidP="00DD3354">
      <w:pPr>
        <w:pStyle w:val="TEXTO"/>
        <w:ind w:left="1440"/>
        <w:rPr>
          <w:rFonts w:ascii="Poppins" w:hAnsi="Poppins" w:cs="Poppins"/>
          <w:color w:val="34164A"/>
        </w:rPr>
      </w:pPr>
      <w:r w:rsidRPr="00CC153A">
        <w:rPr>
          <w:rFonts w:ascii="Poppins" w:hAnsi="Poppins" w:cs="Poppins"/>
          <w:noProof/>
          <w:color w:val="34164A"/>
        </w:rPr>
        <w:lastRenderedPageBreak/>
        <w:drawing>
          <wp:inline distT="0" distB="0" distL="0" distR="0" wp14:anchorId="627A9A4D" wp14:editId="58FD50CE">
            <wp:extent cx="4896485" cy="1299749"/>
            <wp:effectExtent l="152400" t="152400" r="361315" b="3581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18"/>
                    <a:stretch/>
                  </pic:blipFill>
                  <pic:spPr bwMode="auto">
                    <a:xfrm>
                      <a:off x="0" y="0"/>
                      <a:ext cx="4926951" cy="1307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EEC6A" w14:textId="79DCE805" w:rsidR="00F90138" w:rsidRDefault="00F90138" w:rsidP="00CB0B45">
      <w:pPr>
        <w:pStyle w:val="TEXTO"/>
        <w:ind w:left="1440"/>
        <w:rPr>
          <w:rFonts w:ascii="Poppins" w:hAnsi="Poppins" w:cs="Poppins"/>
          <w:color w:val="34164A"/>
        </w:rPr>
      </w:pPr>
      <w:r w:rsidRPr="00F90138">
        <w:rPr>
          <w:rFonts w:ascii="Poppins" w:hAnsi="Poppins" w:cs="Poppins"/>
          <w:noProof/>
          <w:color w:val="34164A"/>
        </w:rPr>
        <w:drawing>
          <wp:inline distT="0" distB="0" distL="0" distR="0" wp14:anchorId="2ABE0852" wp14:editId="32A4C37C">
            <wp:extent cx="5182925" cy="196255"/>
            <wp:effectExtent l="152400" t="152400" r="341630" b="3562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3346" cy="1989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1E648" w14:textId="3FCD362B" w:rsidR="00D320E5" w:rsidRPr="00B526DF" w:rsidRDefault="00D320E5" w:rsidP="00CB0B45">
      <w:pPr>
        <w:pStyle w:val="TEXTO"/>
        <w:ind w:left="1440"/>
        <w:rPr>
          <w:rFonts w:ascii="Poppins" w:hAnsi="Poppins" w:cs="Poppins"/>
          <w:color w:val="34164A"/>
        </w:rPr>
      </w:pPr>
      <w:r w:rsidRPr="00D320E5">
        <w:rPr>
          <w:rFonts w:ascii="Poppins" w:hAnsi="Poppins" w:cs="Poppins"/>
          <w:noProof/>
          <w:color w:val="34164A"/>
        </w:rPr>
        <w:drawing>
          <wp:inline distT="0" distB="0" distL="0" distR="0" wp14:anchorId="3EA3E45E" wp14:editId="3C06BA61">
            <wp:extent cx="5206779" cy="743084"/>
            <wp:effectExtent l="152400" t="152400" r="356235" b="3619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1774" cy="753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931EA" w14:textId="13481530" w:rsidR="00B526DF" w:rsidRPr="00B526DF" w:rsidRDefault="00F21306" w:rsidP="00B526DF">
      <w:pPr>
        <w:pStyle w:val="TEXTO"/>
        <w:numPr>
          <w:ilvl w:val="0"/>
          <w:numId w:val="30"/>
        </w:numPr>
        <w:rPr>
          <w:rFonts w:ascii="Poppins" w:hAnsi="Poppins" w:cs="Poppins"/>
          <w:color w:val="34164A"/>
        </w:rPr>
      </w:pPr>
      <w:r w:rsidRPr="000C60B6">
        <w:rPr>
          <w:rFonts w:ascii="Poppins" w:hAnsi="Poppins" w:cs="Poppins"/>
          <w:color w:val="34164A"/>
        </w:rPr>
        <w:drawing>
          <wp:anchor distT="0" distB="0" distL="114300" distR="114300" simplePos="0" relativeHeight="251826688" behindDoc="0" locked="0" layoutInCell="1" allowOverlap="1" wp14:anchorId="7C20C3CD" wp14:editId="4F61865D">
            <wp:simplePos x="0" y="0"/>
            <wp:positionH relativeFrom="margin">
              <wp:align>center</wp:align>
            </wp:positionH>
            <wp:positionV relativeFrom="paragraph">
              <wp:posOffset>2031242</wp:posOffset>
            </wp:positionV>
            <wp:extent cx="5011205" cy="358614"/>
            <wp:effectExtent l="152400" t="152400" r="361315" b="36576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" t="10231" b="1"/>
                    <a:stretch/>
                  </pic:blipFill>
                  <pic:spPr bwMode="auto">
                    <a:xfrm>
                      <a:off x="0" y="0"/>
                      <a:ext cx="5011205" cy="358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52A38" w:rsidRPr="00252A38">
        <w:rPr>
          <w:rFonts w:ascii="Poppins" w:hAnsi="Poppins" w:cs="Poppins"/>
          <w:bCs/>
          <w:color w:val="4C0043"/>
          <w:szCs w:val="20"/>
        </w:rPr>
        <w:drawing>
          <wp:anchor distT="0" distB="0" distL="114300" distR="114300" simplePos="0" relativeHeight="251825664" behindDoc="0" locked="0" layoutInCell="1" allowOverlap="1" wp14:anchorId="79345DA1" wp14:editId="64C84529">
            <wp:simplePos x="0" y="0"/>
            <wp:positionH relativeFrom="margin">
              <wp:align>center</wp:align>
            </wp:positionH>
            <wp:positionV relativeFrom="paragraph">
              <wp:posOffset>816942</wp:posOffset>
            </wp:positionV>
            <wp:extent cx="4978400" cy="918845"/>
            <wp:effectExtent l="152400" t="152400" r="355600" b="35750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918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6DF" w:rsidRPr="00B526DF">
        <w:rPr>
          <w:rFonts w:ascii="Poppins" w:hAnsi="Poppins" w:cs="Poppins"/>
          <w:color w:val="34164A"/>
        </w:rPr>
        <w:t>El grupo2: al que añadimos dos discos /</w:t>
      </w:r>
      <w:proofErr w:type="spellStart"/>
      <w:r w:rsidR="00B526DF" w:rsidRPr="00B526DF">
        <w:rPr>
          <w:rFonts w:ascii="Poppins" w:hAnsi="Poppins" w:cs="Poppins"/>
          <w:color w:val="34164A"/>
        </w:rPr>
        <w:t>dev</w:t>
      </w:r>
      <w:proofErr w:type="spellEnd"/>
      <w:r w:rsidR="00B526DF" w:rsidRPr="00B526DF">
        <w:rPr>
          <w:rFonts w:ascii="Poppins" w:hAnsi="Poppins" w:cs="Poppins"/>
          <w:color w:val="34164A"/>
        </w:rPr>
        <w:t>/sdc</w:t>
      </w:r>
      <w:r w:rsidR="005A7708">
        <w:rPr>
          <w:rFonts w:ascii="Poppins" w:hAnsi="Poppins" w:cs="Poppins"/>
          <w:color w:val="34164A"/>
        </w:rPr>
        <w:t>1</w:t>
      </w:r>
      <w:r w:rsidR="00B526DF" w:rsidRPr="00B526DF">
        <w:rPr>
          <w:rFonts w:ascii="Poppins" w:hAnsi="Poppins" w:cs="Poppins"/>
          <w:color w:val="34164A"/>
        </w:rPr>
        <w:t xml:space="preserve"> /</w:t>
      </w:r>
      <w:proofErr w:type="spellStart"/>
      <w:r w:rsidR="00B526DF" w:rsidRPr="00B526DF">
        <w:rPr>
          <w:rFonts w:ascii="Poppins" w:hAnsi="Poppins" w:cs="Poppins"/>
          <w:color w:val="34164A"/>
        </w:rPr>
        <w:t>dev</w:t>
      </w:r>
      <w:proofErr w:type="spellEnd"/>
      <w:r w:rsidR="00B526DF" w:rsidRPr="00B526DF">
        <w:rPr>
          <w:rFonts w:ascii="Poppins" w:hAnsi="Poppins" w:cs="Poppins"/>
          <w:color w:val="34164A"/>
        </w:rPr>
        <w:t>/sdd</w:t>
      </w:r>
      <w:r w:rsidR="005A7708">
        <w:rPr>
          <w:rFonts w:ascii="Poppins" w:hAnsi="Poppins" w:cs="Poppins"/>
          <w:color w:val="34164A"/>
        </w:rPr>
        <w:t>1</w:t>
      </w:r>
      <w:r w:rsidR="00B526DF" w:rsidRPr="00B526DF">
        <w:rPr>
          <w:rFonts w:ascii="Poppins" w:hAnsi="Poppins" w:cs="Poppins"/>
          <w:color w:val="34164A"/>
        </w:rPr>
        <w:t xml:space="preserve"> y dispondrá de los siguientes volúmenes lógicos.</w:t>
      </w:r>
      <w:r w:rsidR="00252A38" w:rsidRPr="00252A38">
        <w:rPr>
          <w:rFonts w:ascii="Poppins" w:hAnsi="Poppins" w:cs="Poppins"/>
          <w:bCs/>
          <w:color w:val="4C0043"/>
          <w:szCs w:val="20"/>
        </w:rPr>
        <w:t xml:space="preserve"> </w:t>
      </w:r>
    </w:p>
    <w:p w14:paraId="4579CD72" w14:textId="2B6ED5AB" w:rsidR="000C60B6" w:rsidRDefault="000C60B6" w:rsidP="000C60B6">
      <w:pPr>
        <w:pStyle w:val="TEXTO"/>
        <w:ind w:left="1440"/>
        <w:rPr>
          <w:rFonts w:ascii="Poppins" w:hAnsi="Poppins" w:cs="Poppins"/>
          <w:color w:val="34164A"/>
        </w:rPr>
      </w:pPr>
    </w:p>
    <w:p w14:paraId="1147BC91" w14:textId="2F19FE93" w:rsidR="000C60B6" w:rsidRDefault="000C60B6" w:rsidP="000C60B6">
      <w:pPr>
        <w:pStyle w:val="TEXTO"/>
        <w:ind w:left="1440"/>
        <w:rPr>
          <w:rFonts w:ascii="Poppins" w:hAnsi="Poppins" w:cs="Poppins"/>
          <w:color w:val="34164A"/>
        </w:rPr>
      </w:pPr>
    </w:p>
    <w:p w14:paraId="3A80EEF2" w14:textId="77777777" w:rsidR="00F21306" w:rsidRDefault="00F21306" w:rsidP="000C60B6">
      <w:pPr>
        <w:pStyle w:val="TEXTO"/>
        <w:ind w:left="1440"/>
        <w:rPr>
          <w:rFonts w:ascii="Poppins" w:hAnsi="Poppins" w:cs="Poppins"/>
          <w:color w:val="34164A"/>
        </w:rPr>
      </w:pPr>
    </w:p>
    <w:p w14:paraId="09D1F82A" w14:textId="77777777" w:rsidR="00F21306" w:rsidRDefault="00F21306" w:rsidP="000C60B6">
      <w:pPr>
        <w:pStyle w:val="TEXTO"/>
        <w:ind w:left="1440"/>
        <w:rPr>
          <w:rFonts w:ascii="Poppins" w:hAnsi="Poppins" w:cs="Poppins"/>
          <w:color w:val="34164A"/>
        </w:rPr>
      </w:pPr>
    </w:p>
    <w:p w14:paraId="059731E3" w14:textId="77777777" w:rsidR="00F21306" w:rsidRDefault="00F21306" w:rsidP="000C60B6">
      <w:pPr>
        <w:pStyle w:val="TEXTO"/>
        <w:ind w:left="1440"/>
        <w:rPr>
          <w:rFonts w:ascii="Poppins" w:hAnsi="Poppins" w:cs="Poppins"/>
          <w:color w:val="34164A"/>
        </w:rPr>
      </w:pPr>
    </w:p>
    <w:p w14:paraId="79F6FD16" w14:textId="77777777" w:rsidR="00F21306" w:rsidRDefault="00F21306" w:rsidP="000C60B6">
      <w:pPr>
        <w:pStyle w:val="TEXTO"/>
        <w:ind w:left="1440"/>
        <w:rPr>
          <w:rFonts w:ascii="Poppins" w:hAnsi="Poppins" w:cs="Poppins"/>
          <w:color w:val="34164A"/>
        </w:rPr>
      </w:pPr>
    </w:p>
    <w:p w14:paraId="36F573D4" w14:textId="77777777" w:rsidR="00F21306" w:rsidRDefault="00F21306" w:rsidP="000C60B6">
      <w:pPr>
        <w:pStyle w:val="TEXTO"/>
        <w:ind w:left="1440"/>
        <w:rPr>
          <w:rFonts w:ascii="Poppins" w:hAnsi="Poppins" w:cs="Poppins"/>
          <w:color w:val="34164A"/>
        </w:rPr>
      </w:pPr>
    </w:p>
    <w:p w14:paraId="137C930F" w14:textId="225E2896" w:rsidR="00B526DF" w:rsidRDefault="00B526DF" w:rsidP="00B526DF">
      <w:pPr>
        <w:pStyle w:val="TEXTO"/>
        <w:numPr>
          <w:ilvl w:val="1"/>
          <w:numId w:val="30"/>
        </w:numPr>
        <w:rPr>
          <w:rFonts w:ascii="Poppins" w:hAnsi="Poppins" w:cs="Poppins"/>
          <w:color w:val="34164A"/>
        </w:rPr>
      </w:pPr>
      <w:r w:rsidRPr="00B526DF">
        <w:rPr>
          <w:rFonts w:ascii="Poppins" w:hAnsi="Poppins" w:cs="Poppins"/>
          <w:color w:val="34164A"/>
        </w:rPr>
        <w:lastRenderedPageBreak/>
        <w:t>vl2 montado en /administración</w:t>
      </w:r>
    </w:p>
    <w:p w14:paraId="0B5A9ACB" w14:textId="6F027C05" w:rsidR="00046B73" w:rsidRDefault="008E2B8D" w:rsidP="00046B73">
      <w:pPr>
        <w:pStyle w:val="TEXTO"/>
        <w:ind w:left="1440"/>
        <w:rPr>
          <w:rFonts w:ascii="Poppins" w:hAnsi="Poppins" w:cs="Poppins"/>
          <w:color w:val="34164A"/>
        </w:rPr>
      </w:pPr>
      <w:r w:rsidRPr="008E2B8D">
        <w:rPr>
          <w:rFonts w:ascii="Poppins" w:hAnsi="Poppins" w:cs="Poppins"/>
          <w:color w:val="34164A"/>
        </w:rPr>
        <w:drawing>
          <wp:inline distT="0" distB="0" distL="0" distR="0" wp14:anchorId="4C8D57FE" wp14:editId="58D393CC">
            <wp:extent cx="5035605" cy="437617"/>
            <wp:effectExtent l="152400" t="152400" r="355600" b="3625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2884" cy="440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77A2B" w14:textId="4494F0E9" w:rsidR="00417CC9" w:rsidRDefault="00417CC9" w:rsidP="00417CC9">
      <w:pPr>
        <w:pStyle w:val="TEXTO"/>
        <w:ind w:left="1440"/>
        <w:rPr>
          <w:rFonts w:ascii="Poppins" w:hAnsi="Poppins" w:cs="Poppins"/>
          <w:color w:val="34164A"/>
        </w:rPr>
      </w:pPr>
      <w:r w:rsidRPr="00417CC9">
        <w:rPr>
          <w:rFonts w:ascii="Poppins" w:hAnsi="Poppins" w:cs="Poppins"/>
          <w:color w:val="34164A"/>
        </w:rPr>
        <w:drawing>
          <wp:inline distT="0" distB="0" distL="0" distR="0" wp14:anchorId="20EAFFA6" wp14:editId="0BA698A2">
            <wp:extent cx="4338074" cy="1206654"/>
            <wp:effectExtent l="152400" t="152400" r="367665" b="35560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9259" cy="1212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57CE4" w14:textId="6B747020" w:rsidR="00C665CF" w:rsidRDefault="00C665CF" w:rsidP="00417CC9">
      <w:pPr>
        <w:pStyle w:val="TEXTO"/>
        <w:ind w:left="1440"/>
        <w:rPr>
          <w:rFonts w:ascii="Poppins" w:hAnsi="Poppins" w:cs="Poppins"/>
          <w:color w:val="34164A"/>
        </w:rPr>
      </w:pPr>
      <w:r w:rsidRPr="00C665CF">
        <w:rPr>
          <w:rFonts w:ascii="Poppins" w:hAnsi="Poppins" w:cs="Poppins"/>
          <w:color w:val="34164A"/>
        </w:rPr>
        <w:drawing>
          <wp:inline distT="0" distB="0" distL="0" distR="0" wp14:anchorId="6CFE5982" wp14:editId="5C8D76A6">
            <wp:extent cx="5114214" cy="162725"/>
            <wp:effectExtent l="133350" t="152400" r="334645" b="3708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7466" cy="172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27101" w14:textId="7558B3D2" w:rsidR="00B526DF" w:rsidRDefault="00B526DF" w:rsidP="00B526DF">
      <w:pPr>
        <w:pStyle w:val="TEXTO"/>
        <w:numPr>
          <w:ilvl w:val="1"/>
          <w:numId w:val="30"/>
        </w:numPr>
        <w:rPr>
          <w:rFonts w:ascii="Poppins" w:hAnsi="Poppins" w:cs="Poppins"/>
          <w:color w:val="34164A"/>
        </w:rPr>
      </w:pPr>
      <w:r w:rsidRPr="00B526DF">
        <w:rPr>
          <w:rFonts w:ascii="Poppins" w:hAnsi="Poppins" w:cs="Poppins"/>
          <w:color w:val="34164A"/>
        </w:rPr>
        <w:t>vl3 montado en /comercial</w:t>
      </w:r>
    </w:p>
    <w:p w14:paraId="225DBD41" w14:textId="43379078" w:rsidR="002561A0" w:rsidRDefault="00046B73" w:rsidP="00F21306">
      <w:pPr>
        <w:pStyle w:val="TEXTO"/>
        <w:ind w:left="1440"/>
        <w:rPr>
          <w:rFonts w:ascii="Poppins" w:hAnsi="Poppins" w:cs="Poppins"/>
          <w:color w:val="34164A"/>
        </w:rPr>
      </w:pPr>
      <w:r w:rsidRPr="00046B73">
        <w:rPr>
          <w:rFonts w:ascii="Poppins" w:hAnsi="Poppins" w:cs="Poppins"/>
          <w:color w:val="34164A"/>
        </w:rPr>
        <w:drawing>
          <wp:inline distT="0" distB="0" distL="0" distR="0" wp14:anchorId="1B001C64" wp14:editId="396CCB45">
            <wp:extent cx="4629796" cy="352474"/>
            <wp:effectExtent l="152400" t="152400" r="361315" b="3714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52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25F0E9" w14:textId="42225699" w:rsidR="00C665CF" w:rsidRDefault="005C1517" w:rsidP="00F21306">
      <w:pPr>
        <w:pStyle w:val="TEXTO"/>
        <w:ind w:left="1440"/>
        <w:rPr>
          <w:rFonts w:ascii="Poppins" w:hAnsi="Poppins" w:cs="Poppins"/>
          <w:color w:val="34164A"/>
        </w:rPr>
      </w:pPr>
      <w:r w:rsidRPr="005C1517">
        <w:rPr>
          <w:rFonts w:ascii="Poppins" w:hAnsi="Poppins" w:cs="Poppins"/>
          <w:color w:val="34164A"/>
        </w:rPr>
        <w:drawing>
          <wp:inline distT="0" distB="0" distL="0" distR="0" wp14:anchorId="0B3824AA" wp14:editId="2E2BA3C7">
            <wp:extent cx="5218355" cy="1468150"/>
            <wp:effectExtent l="152400" t="152400" r="363855" b="3606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5160" cy="1472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0CBBEB" w14:textId="0793855C" w:rsidR="00C665CF" w:rsidRPr="00B526DF" w:rsidRDefault="0027011B" w:rsidP="00046B73">
      <w:pPr>
        <w:pStyle w:val="TEXTO"/>
        <w:ind w:left="1440"/>
        <w:rPr>
          <w:rFonts w:ascii="Poppins" w:hAnsi="Poppins" w:cs="Poppins"/>
          <w:color w:val="34164A"/>
        </w:rPr>
      </w:pPr>
      <w:r w:rsidRPr="0027011B">
        <w:rPr>
          <w:rFonts w:ascii="Poppins" w:hAnsi="Poppins" w:cs="Poppins"/>
          <w:color w:val="34164A"/>
        </w:rPr>
        <w:drawing>
          <wp:inline distT="0" distB="0" distL="0" distR="0" wp14:anchorId="416FCAD4" wp14:editId="32712ADF">
            <wp:extent cx="5248841" cy="180402"/>
            <wp:effectExtent l="133350" t="152400" r="333375" b="35306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5544" cy="185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8C013" w14:textId="77777777" w:rsidR="00F21306" w:rsidRDefault="00F21306" w:rsidP="00F21306">
      <w:pPr>
        <w:pStyle w:val="TEXTO"/>
        <w:ind w:left="1440"/>
        <w:rPr>
          <w:rFonts w:ascii="Poppins" w:hAnsi="Poppins" w:cs="Poppins"/>
          <w:color w:val="34164A"/>
        </w:rPr>
      </w:pPr>
    </w:p>
    <w:p w14:paraId="54F2CC9A" w14:textId="77777777" w:rsidR="00F21306" w:rsidRDefault="00F21306" w:rsidP="00F21306">
      <w:pPr>
        <w:pStyle w:val="TEXTO"/>
        <w:ind w:left="1440"/>
        <w:rPr>
          <w:rFonts w:ascii="Poppins" w:hAnsi="Poppins" w:cs="Poppins"/>
          <w:color w:val="34164A"/>
        </w:rPr>
      </w:pPr>
    </w:p>
    <w:p w14:paraId="1D5602F1" w14:textId="3A867A90" w:rsidR="00B526DF" w:rsidRDefault="00B526DF" w:rsidP="00B526DF">
      <w:pPr>
        <w:pStyle w:val="TEXTO"/>
        <w:numPr>
          <w:ilvl w:val="1"/>
          <w:numId w:val="30"/>
        </w:numPr>
        <w:rPr>
          <w:rFonts w:ascii="Poppins" w:hAnsi="Poppins" w:cs="Poppins"/>
          <w:color w:val="34164A"/>
        </w:rPr>
      </w:pPr>
      <w:r w:rsidRPr="00B526DF">
        <w:rPr>
          <w:rFonts w:ascii="Poppins" w:hAnsi="Poppins" w:cs="Poppins"/>
          <w:color w:val="34164A"/>
        </w:rPr>
        <w:lastRenderedPageBreak/>
        <w:t>vl4 montado en /música</w:t>
      </w:r>
    </w:p>
    <w:p w14:paraId="517C9D25" w14:textId="653C759F" w:rsidR="002561A0" w:rsidRDefault="002561A0" w:rsidP="002561A0">
      <w:pPr>
        <w:pStyle w:val="TEXTO"/>
        <w:ind w:left="1440"/>
        <w:rPr>
          <w:rFonts w:ascii="Poppins" w:hAnsi="Poppins" w:cs="Poppins"/>
          <w:color w:val="34164A"/>
        </w:rPr>
      </w:pPr>
      <w:r w:rsidRPr="002561A0">
        <w:rPr>
          <w:rFonts w:ascii="Poppins" w:hAnsi="Poppins" w:cs="Poppins"/>
          <w:color w:val="34164A"/>
        </w:rPr>
        <w:drawing>
          <wp:inline distT="0" distB="0" distL="0" distR="0" wp14:anchorId="5B795317" wp14:editId="698C3E6A">
            <wp:extent cx="5036347" cy="700585"/>
            <wp:effectExtent l="152400" t="152400" r="354965" b="36639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43"/>
                    <a:stretch/>
                  </pic:blipFill>
                  <pic:spPr bwMode="auto">
                    <a:xfrm>
                      <a:off x="0" y="0"/>
                      <a:ext cx="5068439" cy="705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E519B" w14:textId="157F3B39" w:rsidR="00826B72" w:rsidRDefault="00826B72" w:rsidP="002561A0">
      <w:pPr>
        <w:pStyle w:val="TEXTO"/>
        <w:ind w:left="1440"/>
        <w:rPr>
          <w:rFonts w:ascii="Poppins" w:hAnsi="Poppins" w:cs="Poppins"/>
          <w:color w:val="34164A"/>
        </w:rPr>
      </w:pPr>
      <w:r w:rsidRPr="00826B72">
        <w:rPr>
          <w:rFonts w:ascii="Poppins" w:hAnsi="Poppins" w:cs="Poppins"/>
          <w:color w:val="34164A"/>
        </w:rPr>
        <w:drawing>
          <wp:inline distT="0" distB="0" distL="0" distR="0" wp14:anchorId="4D0FAADC" wp14:editId="6B8BC783">
            <wp:extent cx="4713387" cy="1312458"/>
            <wp:effectExtent l="152400" t="152400" r="354330" b="3644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4268" cy="13182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CB06EF" w14:textId="624479EA" w:rsidR="0027011B" w:rsidRPr="00B526DF" w:rsidRDefault="0027011B" w:rsidP="002561A0">
      <w:pPr>
        <w:pStyle w:val="TEXTO"/>
        <w:ind w:left="1440"/>
        <w:rPr>
          <w:rFonts w:ascii="Poppins" w:hAnsi="Poppins" w:cs="Poppins"/>
          <w:color w:val="34164A"/>
        </w:rPr>
      </w:pPr>
      <w:r w:rsidRPr="0027011B">
        <w:rPr>
          <w:rFonts w:ascii="Poppins" w:hAnsi="Poppins" w:cs="Poppins"/>
          <w:color w:val="34164A"/>
        </w:rPr>
        <w:drawing>
          <wp:inline distT="0" distB="0" distL="0" distR="0" wp14:anchorId="7805FFC3" wp14:editId="63C4364E">
            <wp:extent cx="5047397" cy="182751"/>
            <wp:effectExtent l="152400" t="152400" r="325120" b="3702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5781" cy="1899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B8749" w14:textId="77777777" w:rsidR="00B526DF" w:rsidRDefault="00B526DF" w:rsidP="00B526DF">
      <w:pPr>
        <w:pStyle w:val="TEXTO"/>
        <w:numPr>
          <w:ilvl w:val="1"/>
          <w:numId w:val="30"/>
        </w:numPr>
        <w:rPr>
          <w:rFonts w:ascii="Poppins" w:hAnsi="Poppins" w:cs="Poppins"/>
          <w:color w:val="34164A"/>
        </w:rPr>
      </w:pPr>
      <w:r w:rsidRPr="00B526DF">
        <w:rPr>
          <w:rFonts w:ascii="Poppins" w:hAnsi="Poppins" w:cs="Poppins"/>
          <w:color w:val="34164A"/>
        </w:rPr>
        <w:t>vl5 montado en /técnico</w:t>
      </w:r>
    </w:p>
    <w:p w14:paraId="31AD88E6" w14:textId="1A429513" w:rsidR="002561A0" w:rsidRPr="00B526DF" w:rsidRDefault="002561A0" w:rsidP="002561A0">
      <w:pPr>
        <w:pStyle w:val="TEXTO"/>
        <w:ind w:left="1440"/>
        <w:rPr>
          <w:rFonts w:ascii="Poppins" w:hAnsi="Poppins" w:cs="Poppins"/>
          <w:color w:val="34164A"/>
        </w:rPr>
      </w:pPr>
      <w:r w:rsidRPr="002561A0">
        <w:rPr>
          <w:rFonts w:ascii="Poppins" w:hAnsi="Poppins" w:cs="Poppins"/>
          <w:color w:val="34164A"/>
        </w:rPr>
        <w:drawing>
          <wp:inline distT="0" distB="0" distL="0" distR="0" wp14:anchorId="075DBADF" wp14:editId="1728E130">
            <wp:extent cx="4629796" cy="371527"/>
            <wp:effectExtent l="152400" t="152400" r="361315" b="3714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715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F2194" w14:textId="439CB023" w:rsidR="00E21482" w:rsidRDefault="00826B72" w:rsidP="00E21482">
      <w:pPr>
        <w:pStyle w:val="Prrafodelista"/>
        <w:ind w:left="1440"/>
        <w:rPr>
          <w:rFonts w:ascii="Poppins" w:hAnsi="Poppins" w:cs="Poppins"/>
          <w:bCs/>
          <w:color w:val="4C0043"/>
          <w:szCs w:val="20"/>
        </w:rPr>
      </w:pPr>
      <w:r w:rsidRPr="00826B72">
        <w:rPr>
          <w:rFonts w:ascii="Poppins" w:hAnsi="Poppins" w:cs="Poppins"/>
          <w:bCs/>
          <w:color w:val="4C0043"/>
          <w:szCs w:val="20"/>
        </w:rPr>
        <w:drawing>
          <wp:inline distT="0" distB="0" distL="0" distR="0" wp14:anchorId="6D1DFE49" wp14:editId="7823A366">
            <wp:extent cx="4972695" cy="1374256"/>
            <wp:effectExtent l="152400" t="152400" r="361315" b="3594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4516" cy="13802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9BC3E7" w14:textId="6F944910" w:rsidR="00E66B88" w:rsidRDefault="00E66B88" w:rsidP="00E21482">
      <w:pPr>
        <w:pStyle w:val="Prrafodelista"/>
        <w:ind w:left="1440"/>
        <w:rPr>
          <w:rFonts w:ascii="Poppins" w:hAnsi="Poppins" w:cs="Poppins"/>
          <w:bCs/>
          <w:color w:val="4C0043"/>
          <w:szCs w:val="20"/>
        </w:rPr>
      </w:pPr>
      <w:r w:rsidRPr="00E66B88">
        <w:rPr>
          <w:rFonts w:ascii="Poppins" w:hAnsi="Poppins" w:cs="Poppins"/>
          <w:bCs/>
          <w:color w:val="4C0043"/>
          <w:szCs w:val="20"/>
        </w:rPr>
        <w:drawing>
          <wp:inline distT="0" distB="0" distL="0" distR="0" wp14:anchorId="26C3D13E" wp14:editId="61C5B60C">
            <wp:extent cx="4981990" cy="169456"/>
            <wp:effectExtent l="133350" t="152400" r="333375" b="3644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6667" cy="181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C8E06E" w14:textId="77777777" w:rsidR="00310228" w:rsidRDefault="00310228" w:rsidP="00E21482">
      <w:pPr>
        <w:pStyle w:val="Prrafodelista"/>
        <w:ind w:left="1440"/>
        <w:rPr>
          <w:rFonts w:ascii="Poppins" w:hAnsi="Poppins" w:cs="Poppins"/>
          <w:bCs/>
          <w:color w:val="4C0043"/>
          <w:szCs w:val="20"/>
        </w:rPr>
      </w:pPr>
    </w:p>
    <w:p w14:paraId="05E083A8" w14:textId="77777777" w:rsidR="000332AE" w:rsidRDefault="000332AE" w:rsidP="00E21482">
      <w:pPr>
        <w:pStyle w:val="Prrafodelista"/>
        <w:ind w:left="1440"/>
        <w:rPr>
          <w:rFonts w:ascii="Poppins" w:hAnsi="Poppins" w:cs="Poppins"/>
          <w:bCs/>
          <w:color w:val="4C0043"/>
          <w:szCs w:val="20"/>
        </w:rPr>
      </w:pPr>
    </w:p>
    <w:p w14:paraId="52283D95" w14:textId="06E955A6" w:rsidR="00310228" w:rsidRDefault="00310228" w:rsidP="00E21482">
      <w:pPr>
        <w:pStyle w:val="Prrafodelista"/>
        <w:ind w:left="1440"/>
        <w:rPr>
          <w:rFonts w:ascii="Poppins" w:hAnsi="Poppins" w:cs="Poppins"/>
          <w:bCs/>
          <w:color w:val="4C0043"/>
          <w:szCs w:val="20"/>
        </w:rPr>
      </w:pPr>
      <w:r w:rsidRPr="00310228">
        <w:rPr>
          <w:rFonts w:ascii="Poppins" w:hAnsi="Poppins" w:cs="Poppins"/>
          <w:bCs/>
          <w:color w:val="4C0043"/>
          <w:szCs w:val="20"/>
        </w:rPr>
        <w:lastRenderedPageBreak/>
        <w:drawing>
          <wp:anchor distT="0" distB="0" distL="114300" distR="114300" simplePos="0" relativeHeight="251827712" behindDoc="0" locked="0" layoutInCell="1" allowOverlap="1" wp14:anchorId="55B9B96C" wp14:editId="118A6FA2">
            <wp:simplePos x="0" y="0"/>
            <wp:positionH relativeFrom="column">
              <wp:posOffset>524756</wp:posOffset>
            </wp:positionH>
            <wp:positionV relativeFrom="paragraph">
              <wp:posOffset>159820</wp:posOffset>
            </wp:positionV>
            <wp:extent cx="5637670" cy="1017801"/>
            <wp:effectExtent l="152400" t="152400" r="363220" b="35433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86"/>
                    <a:stretch/>
                  </pic:blipFill>
                  <pic:spPr bwMode="auto">
                    <a:xfrm>
                      <a:off x="0" y="0"/>
                      <a:ext cx="5641281" cy="1018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32AE">
        <w:rPr>
          <w:rFonts w:ascii="Poppins" w:hAnsi="Poppins" w:cs="Poppins"/>
          <w:bCs/>
          <w:color w:val="4C0043"/>
          <w:szCs w:val="20"/>
        </w:rPr>
        <w:t xml:space="preserve"> </w:t>
      </w:r>
    </w:p>
    <w:p w14:paraId="487D88A6" w14:textId="3DA5E041" w:rsidR="00252A38" w:rsidRPr="00E21482" w:rsidRDefault="00252A38" w:rsidP="00E21482">
      <w:pPr>
        <w:pStyle w:val="Prrafodelista"/>
        <w:ind w:left="1440"/>
        <w:rPr>
          <w:rFonts w:ascii="Poppins" w:hAnsi="Poppins" w:cs="Poppins"/>
          <w:bCs/>
          <w:color w:val="4C0043"/>
          <w:szCs w:val="20"/>
        </w:rPr>
      </w:pPr>
    </w:p>
    <w:sectPr w:rsidR="00252A38" w:rsidRPr="00E21482" w:rsidSect="00CC4D15">
      <w:headerReference w:type="default" r:id="rId38"/>
      <w:footerReference w:type="default" r:id="rId39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0C5C2" w14:textId="77777777" w:rsidR="00906212" w:rsidRDefault="00906212">
      <w:r>
        <w:separator/>
      </w:r>
    </w:p>
    <w:p w14:paraId="712F5214" w14:textId="77777777" w:rsidR="00906212" w:rsidRDefault="00906212"/>
  </w:endnote>
  <w:endnote w:type="continuationSeparator" w:id="0">
    <w:p w14:paraId="4B5D13A2" w14:textId="77777777" w:rsidR="00906212" w:rsidRDefault="00906212">
      <w:r>
        <w:continuationSeparator/>
      </w:r>
    </w:p>
    <w:p w14:paraId="4CC7110E" w14:textId="77777777" w:rsidR="00906212" w:rsidRDefault="00906212"/>
  </w:endnote>
  <w:endnote w:type="continuationNotice" w:id="1">
    <w:p w14:paraId="1937F82F" w14:textId="77777777" w:rsidR="00906212" w:rsidRDefault="0090621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10 Pitch">
    <w:altName w:val="Courier New"/>
    <w:charset w:val="00"/>
    <w:family w:val="auto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52D9DE66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80975" b="21907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FF5E0D"/>
                            </a:solidFill>
                            <a:ln>
                              <a:solidFill>
                                <a:srgbClr val="FF5E0D"/>
                              </a:solidFill>
                            </a:ln>
                            <a:effectLst>
                              <a:outerShdw blurRad="152400" dist="38100" dir="5400000" rotWithShape="0">
                                <a:srgbClr val="FF5E0D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767641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" fillcolor="#ff5e0d" strokecolor="#ff5e0d" strokeweight="2pt">
                    <v:shadow on="t" color="#ff5e0d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AF480F" w:rsidRDefault="00394BB1">
                          <w:pPr>
                            <w:rPr>
                              <w:rFonts w:ascii="Poppins" w:hAnsi="Poppins" w:cs="Poppins"/>
                              <w:color w:val="FF742F"/>
                              <w:sz w:val="20"/>
                              <w:szCs w:val="16"/>
                            </w:rPr>
                          </w:pPr>
                          <w:r w:rsidRPr="00AF480F">
                            <w:rPr>
                              <w:rFonts w:ascii="Poppins" w:hAnsi="Poppins" w:cs="Poppins"/>
                              <w:color w:val="FF742F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AF480F" w:rsidRDefault="00394BB1">
                    <w:pPr>
                      <w:rPr>
                        <w:rFonts w:ascii="Poppins" w:hAnsi="Poppins" w:cs="Poppins"/>
                        <w:color w:val="FF742F"/>
                        <w:sz w:val="20"/>
                        <w:szCs w:val="16"/>
                      </w:rPr>
                    </w:pPr>
                    <w:r w:rsidRPr="00AF480F">
                      <w:rPr>
                        <w:rFonts w:ascii="Poppins" w:hAnsi="Poppins" w:cs="Poppins"/>
                        <w:color w:val="FF742F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C6BC4" w14:textId="77777777" w:rsidR="00906212" w:rsidRDefault="00906212">
      <w:r>
        <w:separator/>
      </w:r>
    </w:p>
    <w:p w14:paraId="3E7EE9D0" w14:textId="77777777" w:rsidR="00906212" w:rsidRDefault="00906212"/>
  </w:footnote>
  <w:footnote w:type="continuationSeparator" w:id="0">
    <w:p w14:paraId="1BDE55F9" w14:textId="77777777" w:rsidR="00906212" w:rsidRDefault="00906212">
      <w:r>
        <w:continuationSeparator/>
      </w:r>
    </w:p>
    <w:p w14:paraId="3B94FEB5" w14:textId="77777777" w:rsidR="00906212" w:rsidRDefault="00906212"/>
  </w:footnote>
  <w:footnote w:type="continuationNotice" w:id="1">
    <w:p w14:paraId="32B009EA" w14:textId="77777777" w:rsidR="00906212" w:rsidRDefault="0090621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A5EE0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688B1280" w:rsidR="00D077E9" w:rsidRPr="00AF480F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FF742F"/>
              <w:sz w:val="20"/>
              <w:szCs w:val="16"/>
            </w:rPr>
          </w:pPr>
        </w:p>
        <w:p w14:paraId="0D5FFBA4" w14:textId="100F7037" w:rsidR="00370673" w:rsidRPr="00AF480F" w:rsidRDefault="00A16FBC" w:rsidP="00370673">
          <w:pPr>
            <w:spacing w:before="60"/>
            <w:rPr>
              <w:rFonts w:ascii="Poppins" w:hAnsi="Poppins" w:cs="Poppins"/>
              <w:color w:val="FF742F"/>
              <w:sz w:val="20"/>
              <w:szCs w:val="16"/>
            </w:rPr>
          </w:pPr>
          <w:r w:rsidRPr="00AF480F">
            <w:rPr>
              <w:noProof/>
              <w:color w:val="FF742F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315AF82" wp14:editId="325C73D8">
                    <wp:simplePos x="0" y="0"/>
                    <wp:positionH relativeFrom="column">
                      <wp:posOffset>-13970</wp:posOffset>
                    </wp:positionH>
                    <wp:positionV relativeFrom="paragraph">
                      <wp:posOffset>337930</wp:posOffset>
                    </wp:positionV>
                    <wp:extent cx="6306207" cy="45719"/>
                    <wp:effectExtent l="57150" t="19050" r="56515" b="107315"/>
                    <wp:wrapNone/>
                    <wp:docPr id="204" name="Rectángulo: esquinas redondeadas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06207" cy="45719"/>
                            </a:xfrm>
                            <a:prstGeom prst="roundRect">
                              <a:avLst/>
                            </a:prstGeom>
                            <a:solidFill>
                              <a:srgbClr val="FF5E0D"/>
                            </a:solidFill>
                            <a:ln>
                              <a:solidFill>
                                <a:srgbClr val="FF5E0D"/>
                              </a:solidFill>
                            </a:ln>
                            <a:effectLst>
                              <a:outerShdw blurRad="50800" dist="38100" dir="5400000" algn="t" rotWithShape="0">
                                <a:srgbClr val="FF742F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912EB19" id="Rectángulo: esquinas redondeadas 204" o:spid="_x0000_s1026" style="position:absolute;margin-left:-1.1pt;margin-top:26.6pt;width:496.55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" fillcolor="#ff5e0d" strokecolor="#ff5e0d" strokeweight="2pt">
                    <v:shadow on="t" color="#ff742f" opacity="26214f" origin=",-.5" offset="0,3pt"/>
                  </v:roundrect>
                </w:pict>
              </mc:Fallback>
            </mc:AlternateContent>
          </w:r>
          <w:r w:rsidR="00AF480F" w:rsidRPr="00AF480F">
            <w:rPr>
              <w:rFonts w:ascii="Poppins" w:hAnsi="Poppins" w:cs="Poppins"/>
              <w:color w:val="FF742F"/>
              <w:sz w:val="20"/>
              <w:szCs w:val="16"/>
            </w:rPr>
            <w:t>UBUNTU SERVER</w:t>
          </w:r>
          <w:r w:rsidR="00905B39">
            <w:rPr>
              <w:rFonts w:ascii="Poppins" w:hAnsi="Poppins" w:cs="Poppins"/>
              <w:color w:val="FF742F"/>
              <w:sz w:val="20"/>
              <w:szCs w:val="16"/>
            </w:rPr>
            <w:t xml:space="preserve">: VOLÚMENES                                                      </w:t>
          </w:r>
          <w:r w:rsidR="00AF480F" w:rsidRPr="00AF480F">
            <w:rPr>
              <w:rFonts w:ascii="Poppins" w:hAnsi="Poppins" w:cs="Poppins"/>
              <w:color w:val="FF742F"/>
              <w:sz w:val="20"/>
              <w:szCs w:val="16"/>
            </w:rPr>
            <w:t xml:space="preserve">                                        </w:t>
          </w:r>
          <w:r w:rsidR="00B10A4A" w:rsidRPr="00AF480F">
            <w:rPr>
              <w:rFonts w:ascii="Poppins" w:hAnsi="Poppins" w:cs="Poppins"/>
              <w:color w:val="FF742F"/>
              <w:sz w:val="20"/>
              <w:szCs w:val="16"/>
            </w:rPr>
            <w:t>IMPLANTACION DE SISTEMAS</w:t>
          </w:r>
        </w:p>
      </w:tc>
    </w:tr>
  </w:tbl>
  <w:p w14:paraId="23DFB0F7" w14:textId="34DB9D4B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A6BEA"/>
    <w:multiLevelType w:val="multilevel"/>
    <w:tmpl w:val="ABE2A3A4"/>
    <w:lvl w:ilvl="0">
      <w:start w:val="1"/>
      <w:numFmt w:val="decimal"/>
      <w:lvlText w:val="%1."/>
      <w:lvlJc w:val="left"/>
      <w:pPr>
        <w:ind w:left="360" w:hanging="360"/>
      </w:pPr>
      <w:rPr>
        <w:rFonts w:ascii="Poppins" w:hAnsi="Poppins" w:cs="Poppins" w:hint="default"/>
        <w:b/>
        <w:bCs/>
        <w:color w:val="4C0043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/>
        <w:bCs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/>
        <w:bCs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/>
        <w:bCs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/>
        <w:bCs/>
      </w:rPr>
    </w:lvl>
  </w:abstractNum>
  <w:abstractNum w:abstractNumId="1" w15:restartNumberingAfterBreak="0">
    <w:nsid w:val="0B5A2FD9"/>
    <w:multiLevelType w:val="hybridMultilevel"/>
    <w:tmpl w:val="FFF037E0"/>
    <w:lvl w:ilvl="0" w:tplc="E1EE1A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6144C5"/>
    <w:multiLevelType w:val="hybridMultilevel"/>
    <w:tmpl w:val="2F5C56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91710"/>
    <w:multiLevelType w:val="hybridMultilevel"/>
    <w:tmpl w:val="56AA4786"/>
    <w:lvl w:ilvl="0" w:tplc="2CAC42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6201BA"/>
    <w:multiLevelType w:val="hybridMultilevel"/>
    <w:tmpl w:val="ABF6954A"/>
    <w:lvl w:ilvl="0" w:tplc="23B8AF8A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B42D96"/>
    <w:multiLevelType w:val="hybridMultilevel"/>
    <w:tmpl w:val="39FE46E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C1F05"/>
    <w:multiLevelType w:val="hybridMultilevel"/>
    <w:tmpl w:val="863C42D6"/>
    <w:lvl w:ilvl="0" w:tplc="07E428B8">
      <w:numFmt w:val="bullet"/>
      <w:lvlText w:val="•"/>
      <w:lvlJc w:val="left"/>
      <w:pPr>
        <w:ind w:left="39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2C090730"/>
    <w:multiLevelType w:val="hybridMultilevel"/>
    <w:tmpl w:val="1EF4F40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C572FC8"/>
    <w:multiLevelType w:val="hybridMultilevel"/>
    <w:tmpl w:val="4B80CDF6"/>
    <w:lvl w:ilvl="0" w:tplc="3DDE001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5F6BC7"/>
    <w:multiLevelType w:val="hybridMultilevel"/>
    <w:tmpl w:val="110434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BE252A"/>
    <w:multiLevelType w:val="hybridMultilevel"/>
    <w:tmpl w:val="889E8FD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E034351"/>
    <w:multiLevelType w:val="hybridMultilevel"/>
    <w:tmpl w:val="689E02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5882A50"/>
    <w:multiLevelType w:val="hybridMultilevel"/>
    <w:tmpl w:val="A3D0F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A5556AF"/>
    <w:multiLevelType w:val="hybridMultilevel"/>
    <w:tmpl w:val="1D72E2E4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B385BF9"/>
    <w:multiLevelType w:val="hybridMultilevel"/>
    <w:tmpl w:val="F7122986"/>
    <w:lvl w:ilvl="0" w:tplc="0C0A000F">
      <w:start w:val="1"/>
      <w:numFmt w:val="decimal"/>
      <w:lvlText w:val="%1."/>
      <w:lvlJc w:val="left"/>
      <w:pPr>
        <w:ind w:left="2770" w:hanging="360"/>
      </w:pPr>
    </w:lvl>
    <w:lvl w:ilvl="1" w:tplc="4730689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CA7FBA"/>
    <w:multiLevelType w:val="hybridMultilevel"/>
    <w:tmpl w:val="B07C1DC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3D54B73"/>
    <w:multiLevelType w:val="hybridMultilevel"/>
    <w:tmpl w:val="F0105C02"/>
    <w:lvl w:ilvl="0" w:tplc="D92C1C32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F44D94"/>
    <w:multiLevelType w:val="hybridMultilevel"/>
    <w:tmpl w:val="F1D88D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EBB0383"/>
    <w:multiLevelType w:val="hybridMultilevel"/>
    <w:tmpl w:val="F58A52EE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465154"/>
    <w:multiLevelType w:val="hybridMultilevel"/>
    <w:tmpl w:val="2ADA6E1E"/>
    <w:lvl w:ilvl="0" w:tplc="2298645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FB3379"/>
    <w:multiLevelType w:val="hybridMultilevel"/>
    <w:tmpl w:val="CD98FFCA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5F1D36"/>
    <w:multiLevelType w:val="hybridMultilevel"/>
    <w:tmpl w:val="9C5614DE"/>
    <w:lvl w:ilvl="0" w:tplc="07E428B8">
      <w:numFmt w:val="bullet"/>
      <w:lvlText w:val="•"/>
      <w:lvlJc w:val="left"/>
      <w:pPr>
        <w:ind w:left="360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C7C15D6"/>
    <w:multiLevelType w:val="hybridMultilevel"/>
    <w:tmpl w:val="D3F2611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36607F"/>
    <w:multiLevelType w:val="hybridMultilevel"/>
    <w:tmpl w:val="5A2253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E4D2D95"/>
    <w:multiLevelType w:val="hybridMultilevel"/>
    <w:tmpl w:val="CE32D47A"/>
    <w:lvl w:ilvl="0" w:tplc="ED66E31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9"/>
  </w:num>
  <w:num w:numId="3">
    <w:abstractNumId w:val="13"/>
  </w:num>
  <w:num w:numId="4">
    <w:abstractNumId w:val="28"/>
  </w:num>
  <w:num w:numId="5">
    <w:abstractNumId w:val="15"/>
  </w:num>
  <w:num w:numId="6">
    <w:abstractNumId w:val="17"/>
  </w:num>
  <w:num w:numId="7">
    <w:abstractNumId w:val="2"/>
  </w:num>
  <w:num w:numId="8">
    <w:abstractNumId w:val="8"/>
  </w:num>
  <w:num w:numId="9">
    <w:abstractNumId w:val="3"/>
  </w:num>
  <w:num w:numId="10">
    <w:abstractNumId w:val="21"/>
  </w:num>
  <w:num w:numId="11">
    <w:abstractNumId w:val="1"/>
  </w:num>
  <w:num w:numId="12">
    <w:abstractNumId w:val="29"/>
  </w:num>
  <w:num w:numId="13">
    <w:abstractNumId w:val="12"/>
  </w:num>
  <w:num w:numId="14">
    <w:abstractNumId w:val="27"/>
  </w:num>
  <w:num w:numId="15">
    <w:abstractNumId w:val="10"/>
  </w:num>
  <w:num w:numId="16">
    <w:abstractNumId w:val="5"/>
  </w:num>
  <w:num w:numId="17">
    <w:abstractNumId w:val="0"/>
  </w:num>
  <w:num w:numId="18">
    <w:abstractNumId w:val="7"/>
  </w:num>
  <w:num w:numId="19">
    <w:abstractNumId w:val="16"/>
  </w:num>
  <w:num w:numId="20">
    <w:abstractNumId w:val="11"/>
  </w:num>
  <w:num w:numId="21">
    <w:abstractNumId w:val="22"/>
  </w:num>
  <w:num w:numId="22">
    <w:abstractNumId w:val="24"/>
  </w:num>
  <w:num w:numId="23">
    <w:abstractNumId w:val="18"/>
  </w:num>
  <w:num w:numId="24">
    <w:abstractNumId w:val="25"/>
  </w:num>
  <w:num w:numId="25">
    <w:abstractNumId w:val="6"/>
  </w:num>
  <w:num w:numId="26">
    <w:abstractNumId w:val="26"/>
  </w:num>
  <w:num w:numId="27">
    <w:abstractNumId w:val="4"/>
  </w:num>
  <w:num w:numId="28">
    <w:abstractNumId w:val="23"/>
  </w:num>
  <w:num w:numId="29">
    <w:abstractNumId w:val="20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588E"/>
    <w:rsid w:val="000065F6"/>
    <w:rsid w:val="00007F0B"/>
    <w:rsid w:val="00011021"/>
    <w:rsid w:val="0001226C"/>
    <w:rsid w:val="0001282D"/>
    <w:rsid w:val="000153FC"/>
    <w:rsid w:val="000211C1"/>
    <w:rsid w:val="00022B9F"/>
    <w:rsid w:val="00022D3B"/>
    <w:rsid w:val="0002334B"/>
    <w:rsid w:val="00023807"/>
    <w:rsid w:val="0002482E"/>
    <w:rsid w:val="000317E3"/>
    <w:rsid w:val="000332AE"/>
    <w:rsid w:val="0003366F"/>
    <w:rsid w:val="00042202"/>
    <w:rsid w:val="00044D7F"/>
    <w:rsid w:val="00046B73"/>
    <w:rsid w:val="00046C05"/>
    <w:rsid w:val="00050324"/>
    <w:rsid w:val="00050A42"/>
    <w:rsid w:val="00052C98"/>
    <w:rsid w:val="00053E14"/>
    <w:rsid w:val="0005653F"/>
    <w:rsid w:val="00062D19"/>
    <w:rsid w:val="00063C76"/>
    <w:rsid w:val="00067046"/>
    <w:rsid w:val="0006720B"/>
    <w:rsid w:val="000747A0"/>
    <w:rsid w:val="0007650E"/>
    <w:rsid w:val="00082817"/>
    <w:rsid w:val="0008679D"/>
    <w:rsid w:val="00092E70"/>
    <w:rsid w:val="00092EB6"/>
    <w:rsid w:val="00096D68"/>
    <w:rsid w:val="000A0150"/>
    <w:rsid w:val="000A01E3"/>
    <w:rsid w:val="000A1A91"/>
    <w:rsid w:val="000A5D0E"/>
    <w:rsid w:val="000A66C0"/>
    <w:rsid w:val="000A75AD"/>
    <w:rsid w:val="000B0D15"/>
    <w:rsid w:val="000B1809"/>
    <w:rsid w:val="000B3C8D"/>
    <w:rsid w:val="000B4071"/>
    <w:rsid w:val="000B56CF"/>
    <w:rsid w:val="000C173A"/>
    <w:rsid w:val="000C2536"/>
    <w:rsid w:val="000C533B"/>
    <w:rsid w:val="000C60B6"/>
    <w:rsid w:val="000D0017"/>
    <w:rsid w:val="000D790E"/>
    <w:rsid w:val="000E2B74"/>
    <w:rsid w:val="000E5CF8"/>
    <w:rsid w:val="000E63C9"/>
    <w:rsid w:val="000F1E9E"/>
    <w:rsid w:val="00111A98"/>
    <w:rsid w:val="0011333F"/>
    <w:rsid w:val="00115B20"/>
    <w:rsid w:val="00122144"/>
    <w:rsid w:val="00122A05"/>
    <w:rsid w:val="001309B8"/>
    <w:rsid w:val="00130E9D"/>
    <w:rsid w:val="001310DE"/>
    <w:rsid w:val="00133D56"/>
    <w:rsid w:val="00137A7B"/>
    <w:rsid w:val="0014205F"/>
    <w:rsid w:val="001447EA"/>
    <w:rsid w:val="001506FB"/>
    <w:rsid w:val="00150A6D"/>
    <w:rsid w:val="00151D85"/>
    <w:rsid w:val="00154186"/>
    <w:rsid w:val="00157AD9"/>
    <w:rsid w:val="00160883"/>
    <w:rsid w:val="00164E8E"/>
    <w:rsid w:val="00174471"/>
    <w:rsid w:val="00177F20"/>
    <w:rsid w:val="00183396"/>
    <w:rsid w:val="00185B35"/>
    <w:rsid w:val="00186518"/>
    <w:rsid w:val="00186B0A"/>
    <w:rsid w:val="001934F9"/>
    <w:rsid w:val="001978B0"/>
    <w:rsid w:val="001A0081"/>
    <w:rsid w:val="001A0602"/>
    <w:rsid w:val="001A18DD"/>
    <w:rsid w:val="001A33C5"/>
    <w:rsid w:val="001A702A"/>
    <w:rsid w:val="001B1BAA"/>
    <w:rsid w:val="001B327B"/>
    <w:rsid w:val="001B38E3"/>
    <w:rsid w:val="001B4E73"/>
    <w:rsid w:val="001B5CED"/>
    <w:rsid w:val="001B705D"/>
    <w:rsid w:val="001D0091"/>
    <w:rsid w:val="001D45FD"/>
    <w:rsid w:val="001D4C7F"/>
    <w:rsid w:val="001D6BAC"/>
    <w:rsid w:val="001D7132"/>
    <w:rsid w:val="001E41ED"/>
    <w:rsid w:val="001E5F26"/>
    <w:rsid w:val="001F1C9F"/>
    <w:rsid w:val="001F1F7D"/>
    <w:rsid w:val="001F2147"/>
    <w:rsid w:val="001F2BC8"/>
    <w:rsid w:val="001F3C77"/>
    <w:rsid w:val="001F4EA7"/>
    <w:rsid w:val="001F5F6B"/>
    <w:rsid w:val="001F7A36"/>
    <w:rsid w:val="0020257A"/>
    <w:rsid w:val="00207299"/>
    <w:rsid w:val="0021562A"/>
    <w:rsid w:val="00217612"/>
    <w:rsid w:val="00220186"/>
    <w:rsid w:val="00224057"/>
    <w:rsid w:val="00224617"/>
    <w:rsid w:val="00224DBE"/>
    <w:rsid w:val="00230549"/>
    <w:rsid w:val="00230D08"/>
    <w:rsid w:val="00231B96"/>
    <w:rsid w:val="00233828"/>
    <w:rsid w:val="00237CDF"/>
    <w:rsid w:val="00242928"/>
    <w:rsid w:val="00242BE2"/>
    <w:rsid w:val="00243EBC"/>
    <w:rsid w:val="00246A35"/>
    <w:rsid w:val="00247CFB"/>
    <w:rsid w:val="00252A38"/>
    <w:rsid w:val="002561A0"/>
    <w:rsid w:val="0026059D"/>
    <w:rsid w:val="00261085"/>
    <w:rsid w:val="002621C3"/>
    <w:rsid w:val="0027011B"/>
    <w:rsid w:val="00270613"/>
    <w:rsid w:val="0027232F"/>
    <w:rsid w:val="002803C9"/>
    <w:rsid w:val="0028166D"/>
    <w:rsid w:val="00284348"/>
    <w:rsid w:val="0029124A"/>
    <w:rsid w:val="00292AFC"/>
    <w:rsid w:val="0029478F"/>
    <w:rsid w:val="00297AF8"/>
    <w:rsid w:val="002A0C9B"/>
    <w:rsid w:val="002A0E63"/>
    <w:rsid w:val="002A1580"/>
    <w:rsid w:val="002A160E"/>
    <w:rsid w:val="002A3CF4"/>
    <w:rsid w:val="002A4D68"/>
    <w:rsid w:val="002B5391"/>
    <w:rsid w:val="002B7485"/>
    <w:rsid w:val="002C01AA"/>
    <w:rsid w:val="002C2944"/>
    <w:rsid w:val="002D4714"/>
    <w:rsid w:val="002E0066"/>
    <w:rsid w:val="002E2057"/>
    <w:rsid w:val="002E45B3"/>
    <w:rsid w:val="002E492D"/>
    <w:rsid w:val="002E64D0"/>
    <w:rsid w:val="002E6B32"/>
    <w:rsid w:val="002E7470"/>
    <w:rsid w:val="002F3845"/>
    <w:rsid w:val="002F51F5"/>
    <w:rsid w:val="002F5EF5"/>
    <w:rsid w:val="00301B0B"/>
    <w:rsid w:val="00301D1A"/>
    <w:rsid w:val="00304027"/>
    <w:rsid w:val="00305A97"/>
    <w:rsid w:val="00306987"/>
    <w:rsid w:val="00307796"/>
    <w:rsid w:val="00310228"/>
    <w:rsid w:val="003110E4"/>
    <w:rsid w:val="0031199B"/>
    <w:rsid w:val="00312137"/>
    <w:rsid w:val="00314C1E"/>
    <w:rsid w:val="00316C1D"/>
    <w:rsid w:val="00322DB2"/>
    <w:rsid w:val="00324A4F"/>
    <w:rsid w:val="00330359"/>
    <w:rsid w:val="003317DC"/>
    <w:rsid w:val="00334060"/>
    <w:rsid w:val="00334B9F"/>
    <w:rsid w:val="003352A9"/>
    <w:rsid w:val="00336EDB"/>
    <w:rsid w:val="0033762F"/>
    <w:rsid w:val="003409BB"/>
    <w:rsid w:val="00340C9A"/>
    <w:rsid w:val="0034342B"/>
    <w:rsid w:val="00345115"/>
    <w:rsid w:val="003459FA"/>
    <w:rsid w:val="00345A5D"/>
    <w:rsid w:val="00352C37"/>
    <w:rsid w:val="00353310"/>
    <w:rsid w:val="00355C7A"/>
    <w:rsid w:val="00356CC1"/>
    <w:rsid w:val="003578DB"/>
    <w:rsid w:val="00360494"/>
    <w:rsid w:val="003608A9"/>
    <w:rsid w:val="0036129D"/>
    <w:rsid w:val="00362063"/>
    <w:rsid w:val="00366C7E"/>
    <w:rsid w:val="00370673"/>
    <w:rsid w:val="00371685"/>
    <w:rsid w:val="00373B53"/>
    <w:rsid w:val="00374891"/>
    <w:rsid w:val="00374968"/>
    <w:rsid w:val="00375F1C"/>
    <w:rsid w:val="00376744"/>
    <w:rsid w:val="003809F6"/>
    <w:rsid w:val="0038110E"/>
    <w:rsid w:val="00384EA3"/>
    <w:rsid w:val="00390F30"/>
    <w:rsid w:val="003915B4"/>
    <w:rsid w:val="00392E1F"/>
    <w:rsid w:val="00394BB1"/>
    <w:rsid w:val="003A0027"/>
    <w:rsid w:val="003A0488"/>
    <w:rsid w:val="003A37EF"/>
    <w:rsid w:val="003A39A1"/>
    <w:rsid w:val="003A428B"/>
    <w:rsid w:val="003A4F81"/>
    <w:rsid w:val="003A50BA"/>
    <w:rsid w:val="003A53A2"/>
    <w:rsid w:val="003A609C"/>
    <w:rsid w:val="003B0FE6"/>
    <w:rsid w:val="003B267C"/>
    <w:rsid w:val="003B42B3"/>
    <w:rsid w:val="003B4E53"/>
    <w:rsid w:val="003B64C0"/>
    <w:rsid w:val="003C1798"/>
    <w:rsid w:val="003C18B1"/>
    <w:rsid w:val="003C1E9A"/>
    <w:rsid w:val="003C2191"/>
    <w:rsid w:val="003C221A"/>
    <w:rsid w:val="003C545B"/>
    <w:rsid w:val="003C6218"/>
    <w:rsid w:val="003D3863"/>
    <w:rsid w:val="003E2344"/>
    <w:rsid w:val="003E540E"/>
    <w:rsid w:val="003E554D"/>
    <w:rsid w:val="003F0858"/>
    <w:rsid w:val="003F4299"/>
    <w:rsid w:val="003F59A6"/>
    <w:rsid w:val="00402062"/>
    <w:rsid w:val="004110DE"/>
    <w:rsid w:val="004115E0"/>
    <w:rsid w:val="0041768A"/>
    <w:rsid w:val="00417CC9"/>
    <w:rsid w:val="00421892"/>
    <w:rsid w:val="004218BC"/>
    <w:rsid w:val="004246C0"/>
    <w:rsid w:val="00431E36"/>
    <w:rsid w:val="004330D6"/>
    <w:rsid w:val="0044085A"/>
    <w:rsid w:val="00445BCF"/>
    <w:rsid w:val="00445C27"/>
    <w:rsid w:val="0044629F"/>
    <w:rsid w:val="00447BED"/>
    <w:rsid w:val="00455650"/>
    <w:rsid w:val="0046074F"/>
    <w:rsid w:val="00461D67"/>
    <w:rsid w:val="00462B8C"/>
    <w:rsid w:val="0046765A"/>
    <w:rsid w:val="00472FE3"/>
    <w:rsid w:val="00473267"/>
    <w:rsid w:val="0047726C"/>
    <w:rsid w:val="004800D7"/>
    <w:rsid w:val="0048110D"/>
    <w:rsid w:val="00484FB7"/>
    <w:rsid w:val="0049106D"/>
    <w:rsid w:val="004934E7"/>
    <w:rsid w:val="00493F82"/>
    <w:rsid w:val="00497337"/>
    <w:rsid w:val="004A0D62"/>
    <w:rsid w:val="004A218C"/>
    <w:rsid w:val="004A325F"/>
    <w:rsid w:val="004A370F"/>
    <w:rsid w:val="004A3E41"/>
    <w:rsid w:val="004A493B"/>
    <w:rsid w:val="004A6A7E"/>
    <w:rsid w:val="004A779D"/>
    <w:rsid w:val="004B1052"/>
    <w:rsid w:val="004B21A5"/>
    <w:rsid w:val="004B3CF9"/>
    <w:rsid w:val="004B4452"/>
    <w:rsid w:val="004B57EE"/>
    <w:rsid w:val="004B5B56"/>
    <w:rsid w:val="004B65C5"/>
    <w:rsid w:val="004C0CDC"/>
    <w:rsid w:val="004C168C"/>
    <w:rsid w:val="004C1849"/>
    <w:rsid w:val="004C51CA"/>
    <w:rsid w:val="004D2193"/>
    <w:rsid w:val="004D2608"/>
    <w:rsid w:val="004D3662"/>
    <w:rsid w:val="004E32EC"/>
    <w:rsid w:val="004E5FEE"/>
    <w:rsid w:val="004E7297"/>
    <w:rsid w:val="004E78D5"/>
    <w:rsid w:val="004F1B5F"/>
    <w:rsid w:val="004F54F4"/>
    <w:rsid w:val="004F68AB"/>
    <w:rsid w:val="005011E3"/>
    <w:rsid w:val="00501922"/>
    <w:rsid w:val="00501ECA"/>
    <w:rsid w:val="005026DC"/>
    <w:rsid w:val="005037F0"/>
    <w:rsid w:val="00504738"/>
    <w:rsid w:val="00505142"/>
    <w:rsid w:val="00506060"/>
    <w:rsid w:val="00514241"/>
    <w:rsid w:val="00515C30"/>
    <w:rsid w:val="00516A86"/>
    <w:rsid w:val="0052121A"/>
    <w:rsid w:val="005212F0"/>
    <w:rsid w:val="005275F6"/>
    <w:rsid w:val="00531B35"/>
    <w:rsid w:val="005339CC"/>
    <w:rsid w:val="0053400F"/>
    <w:rsid w:val="005356A2"/>
    <w:rsid w:val="005451A2"/>
    <w:rsid w:val="005477CC"/>
    <w:rsid w:val="00554287"/>
    <w:rsid w:val="00555C7E"/>
    <w:rsid w:val="00556441"/>
    <w:rsid w:val="0056073B"/>
    <w:rsid w:val="0056535D"/>
    <w:rsid w:val="005654DC"/>
    <w:rsid w:val="00566B41"/>
    <w:rsid w:val="00567959"/>
    <w:rsid w:val="005705BA"/>
    <w:rsid w:val="00570A79"/>
    <w:rsid w:val="00572102"/>
    <w:rsid w:val="005745B7"/>
    <w:rsid w:val="00574F52"/>
    <w:rsid w:val="00575A1B"/>
    <w:rsid w:val="0057729A"/>
    <w:rsid w:val="00587308"/>
    <w:rsid w:val="00587358"/>
    <w:rsid w:val="005876E7"/>
    <w:rsid w:val="00590131"/>
    <w:rsid w:val="00593283"/>
    <w:rsid w:val="0059492F"/>
    <w:rsid w:val="00594DA8"/>
    <w:rsid w:val="00595A18"/>
    <w:rsid w:val="005969E9"/>
    <w:rsid w:val="005970EA"/>
    <w:rsid w:val="005A7708"/>
    <w:rsid w:val="005B000A"/>
    <w:rsid w:val="005B097C"/>
    <w:rsid w:val="005B2FB5"/>
    <w:rsid w:val="005B53BC"/>
    <w:rsid w:val="005C0B91"/>
    <w:rsid w:val="005C1517"/>
    <w:rsid w:val="005C1C67"/>
    <w:rsid w:val="005C3B74"/>
    <w:rsid w:val="005C3D46"/>
    <w:rsid w:val="005C61AA"/>
    <w:rsid w:val="005D5AE0"/>
    <w:rsid w:val="005E274E"/>
    <w:rsid w:val="005E6A67"/>
    <w:rsid w:val="005F030B"/>
    <w:rsid w:val="005F1BB0"/>
    <w:rsid w:val="005F215D"/>
    <w:rsid w:val="005F24E1"/>
    <w:rsid w:val="005F34E9"/>
    <w:rsid w:val="005F4959"/>
    <w:rsid w:val="005F4E2A"/>
    <w:rsid w:val="005F69DD"/>
    <w:rsid w:val="005F6EF9"/>
    <w:rsid w:val="005F70AE"/>
    <w:rsid w:val="005F79B6"/>
    <w:rsid w:val="00605474"/>
    <w:rsid w:val="00606CEF"/>
    <w:rsid w:val="0061193B"/>
    <w:rsid w:val="00614CED"/>
    <w:rsid w:val="0061615B"/>
    <w:rsid w:val="00622568"/>
    <w:rsid w:val="0063270F"/>
    <w:rsid w:val="00643C07"/>
    <w:rsid w:val="00650696"/>
    <w:rsid w:val="00652416"/>
    <w:rsid w:val="006536B7"/>
    <w:rsid w:val="00654CDF"/>
    <w:rsid w:val="006559C7"/>
    <w:rsid w:val="0065652C"/>
    <w:rsid w:val="00656C4D"/>
    <w:rsid w:val="00660DD8"/>
    <w:rsid w:val="00661424"/>
    <w:rsid w:val="006631B3"/>
    <w:rsid w:val="006661E7"/>
    <w:rsid w:val="00673F32"/>
    <w:rsid w:val="00675993"/>
    <w:rsid w:val="006770C6"/>
    <w:rsid w:val="006812BF"/>
    <w:rsid w:val="006829CB"/>
    <w:rsid w:val="006840D4"/>
    <w:rsid w:val="00686B5D"/>
    <w:rsid w:val="00693DC4"/>
    <w:rsid w:val="0069529C"/>
    <w:rsid w:val="00696213"/>
    <w:rsid w:val="006B30DE"/>
    <w:rsid w:val="006B4B12"/>
    <w:rsid w:val="006B4CF4"/>
    <w:rsid w:val="006B6861"/>
    <w:rsid w:val="006D02D1"/>
    <w:rsid w:val="006D19A9"/>
    <w:rsid w:val="006D2B61"/>
    <w:rsid w:val="006D3181"/>
    <w:rsid w:val="006D7F91"/>
    <w:rsid w:val="006E4F09"/>
    <w:rsid w:val="006E5716"/>
    <w:rsid w:val="006F1542"/>
    <w:rsid w:val="006F41AC"/>
    <w:rsid w:val="00701E3F"/>
    <w:rsid w:val="00703814"/>
    <w:rsid w:val="007048D6"/>
    <w:rsid w:val="00704F0E"/>
    <w:rsid w:val="00707CDD"/>
    <w:rsid w:val="007108BE"/>
    <w:rsid w:val="007110F3"/>
    <w:rsid w:val="00713810"/>
    <w:rsid w:val="00715925"/>
    <w:rsid w:val="0072034D"/>
    <w:rsid w:val="00723737"/>
    <w:rsid w:val="00723F64"/>
    <w:rsid w:val="00724DC6"/>
    <w:rsid w:val="00725004"/>
    <w:rsid w:val="0072688F"/>
    <w:rsid w:val="00726C48"/>
    <w:rsid w:val="007302B3"/>
    <w:rsid w:val="00730733"/>
    <w:rsid w:val="00730978"/>
    <w:rsid w:val="007309A6"/>
    <w:rsid w:val="00730E3A"/>
    <w:rsid w:val="00732748"/>
    <w:rsid w:val="00732DBB"/>
    <w:rsid w:val="00732F45"/>
    <w:rsid w:val="00733858"/>
    <w:rsid w:val="00734844"/>
    <w:rsid w:val="00736AAF"/>
    <w:rsid w:val="00740689"/>
    <w:rsid w:val="00740D0B"/>
    <w:rsid w:val="00742DA6"/>
    <w:rsid w:val="007437BE"/>
    <w:rsid w:val="00746B65"/>
    <w:rsid w:val="007474A2"/>
    <w:rsid w:val="0075005C"/>
    <w:rsid w:val="00750071"/>
    <w:rsid w:val="0075701A"/>
    <w:rsid w:val="007570F7"/>
    <w:rsid w:val="007579A9"/>
    <w:rsid w:val="00761389"/>
    <w:rsid w:val="00765B2A"/>
    <w:rsid w:val="0076709D"/>
    <w:rsid w:val="00767766"/>
    <w:rsid w:val="007713E5"/>
    <w:rsid w:val="0077208D"/>
    <w:rsid w:val="0077368E"/>
    <w:rsid w:val="007740B7"/>
    <w:rsid w:val="00775748"/>
    <w:rsid w:val="0077694F"/>
    <w:rsid w:val="0078008E"/>
    <w:rsid w:val="00781B55"/>
    <w:rsid w:val="007837E5"/>
    <w:rsid w:val="00783A34"/>
    <w:rsid w:val="00784964"/>
    <w:rsid w:val="00784B9B"/>
    <w:rsid w:val="00784D82"/>
    <w:rsid w:val="00785CEA"/>
    <w:rsid w:val="00791E18"/>
    <w:rsid w:val="007A270A"/>
    <w:rsid w:val="007A5EE0"/>
    <w:rsid w:val="007A70B7"/>
    <w:rsid w:val="007A7219"/>
    <w:rsid w:val="007A74AE"/>
    <w:rsid w:val="007B19CE"/>
    <w:rsid w:val="007B1B28"/>
    <w:rsid w:val="007B31EB"/>
    <w:rsid w:val="007B415C"/>
    <w:rsid w:val="007B63D0"/>
    <w:rsid w:val="007B67B8"/>
    <w:rsid w:val="007B6CEA"/>
    <w:rsid w:val="007C013A"/>
    <w:rsid w:val="007C1D47"/>
    <w:rsid w:val="007C3553"/>
    <w:rsid w:val="007C6B52"/>
    <w:rsid w:val="007C7CCB"/>
    <w:rsid w:val="007D06BD"/>
    <w:rsid w:val="007D16C5"/>
    <w:rsid w:val="007D2417"/>
    <w:rsid w:val="007D259E"/>
    <w:rsid w:val="007D3A90"/>
    <w:rsid w:val="007D69C9"/>
    <w:rsid w:val="007D7A2A"/>
    <w:rsid w:val="007E07AF"/>
    <w:rsid w:val="007F350E"/>
    <w:rsid w:val="007F3D64"/>
    <w:rsid w:val="007F46F0"/>
    <w:rsid w:val="007F479B"/>
    <w:rsid w:val="008134E6"/>
    <w:rsid w:val="00814E3D"/>
    <w:rsid w:val="00822BA0"/>
    <w:rsid w:val="00823462"/>
    <w:rsid w:val="008236D9"/>
    <w:rsid w:val="00823CE3"/>
    <w:rsid w:val="008244DB"/>
    <w:rsid w:val="00826B72"/>
    <w:rsid w:val="00832129"/>
    <w:rsid w:val="008322B0"/>
    <w:rsid w:val="00834505"/>
    <w:rsid w:val="00835BBE"/>
    <w:rsid w:val="008365A4"/>
    <w:rsid w:val="00851EDB"/>
    <w:rsid w:val="00853754"/>
    <w:rsid w:val="0085711A"/>
    <w:rsid w:val="008572F2"/>
    <w:rsid w:val="00860237"/>
    <w:rsid w:val="008604AD"/>
    <w:rsid w:val="00862FE4"/>
    <w:rsid w:val="0086389A"/>
    <w:rsid w:val="00866217"/>
    <w:rsid w:val="00867726"/>
    <w:rsid w:val="008732C1"/>
    <w:rsid w:val="00874177"/>
    <w:rsid w:val="0087605E"/>
    <w:rsid w:val="0087632C"/>
    <w:rsid w:val="0087649B"/>
    <w:rsid w:val="00876FEC"/>
    <w:rsid w:val="00884B17"/>
    <w:rsid w:val="0089400B"/>
    <w:rsid w:val="008941AE"/>
    <w:rsid w:val="008A1395"/>
    <w:rsid w:val="008A3195"/>
    <w:rsid w:val="008A3AF3"/>
    <w:rsid w:val="008B197A"/>
    <w:rsid w:val="008B1FEE"/>
    <w:rsid w:val="008B294A"/>
    <w:rsid w:val="008C5047"/>
    <w:rsid w:val="008C7529"/>
    <w:rsid w:val="008C7C9F"/>
    <w:rsid w:val="008D15E0"/>
    <w:rsid w:val="008D1A2D"/>
    <w:rsid w:val="008D337B"/>
    <w:rsid w:val="008D4E6D"/>
    <w:rsid w:val="008D6B07"/>
    <w:rsid w:val="008E062D"/>
    <w:rsid w:val="008E13B8"/>
    <w:rsid w:val="008E1952"/>
    <w:rsid w:val="008E2B8D"/>
    <w:rsid w:val="008F4E72"/>
    <w:rsid w:val="008F7AD2"/>
    <w:rsid w:val="00903C32"/>
    <w:rsid w:val="0090446E"/>
    <w:rsid w:val="0090551D"/>
    <w:rsid w:val="00905B39"/>
    <w:rsid w:val="00906212"/>
    <w:rsid w:val="00906293"/>
    <w:rsid w:val="009066B4"/>
    <w:rsid w:val="009073FC"/>
    <w:rsid w:val="00916B16"/>
    <w:rsid w:val="009173B9"/>
    <w:rsid w:val="00917546"/>
    <w:rsid w:val="00923937"/>
    <w:rsid w:val="0093335D"/>
    <w:rsid w:val="009353FD"/>
    <w:rsid w:val="0093613E"/>
    <w:rsid w:val="00941411"/>
    <w:rsid w:val="0094259D"/>
    <w:rsid w:val="00943026"/>
    <w:rsid w:val="00945E57"/>
    <w:rsid w:val="00947BDC"/>
    <w:rsid w:val="009513D8"/>
    <w:rsid w:val="00951EBF"/>
    <w:rsid w:val="0095625D"/>
    <w:rsid w:val="00962EE8"/>
    <w:rsid w:val="00966B81"/>
    <w:rsid w:val="009734D3"/>
    <w:rsid w:val="009735ED"/>
    <w:rsid w:val="00975CF7"/>
    <w:rsid w:val="009768AB"/>
    <w:rsid w:val="00976E74"/>
    <w:rsid w:val="00977F79"/>
    <w:rsid w:val="00986255"/>
    <w:rsid w:val="009922CE"/>
    <w:rsid w:val="00992AB6"/>
    <w:rsid w:val="00992CB8"/>
    <w:rsid w:val="0099752F"/>
    <w:rsid w:val="009A5AED"/>
    <w:rsid w:val="009A74A3"/>
    <w:rsid w:val="009B0EED"/>
    <w:rsid w:val="009B19F3"/>
    <w:rsid w:val="009B40C7"/>
    <w:rsid w:val="009B5851"/>
    <w:rsid w:val="009B7AFF"/>
    <w:rsid w:val="009C00B5"/>
    <w:rsid w:val="009C74B3"/>
    <w:rsid w:val="009C7720"/>
    <w:rsid w:val="009D6DCE"/>
    <w:rsid w:val="009D6FC6"/>
    <w:rsid w:val="009E3909"/>
    <w:rsid w:val="009E7689"/>
    <w:rsid w:val="009F025C"/>
    <w:rsid w:val="009F05D6"/>
    <w:rsid w:val="009F3F0D"/>
    <w:rsid w:val="009F7C37"/>
    <w:rsid w:val="00A01BB1"/>
    <w:rsid w:val="00A048AA"/>
    <w:rsid w:val="00A067E8"/>
    <w:rsid w:val="00A128A0"/>
    <w:rsid w:val="00A14AF8"/>
    <w:rsid w:val="00A15423"/>
    <w:rsid w:val="00A159BD"/>
    <w:rsid w:val="00A16FBC"/>
    <w:rsid w:val="00A23AFA"/>
    <w:rsid w:val="00A2582F"/>
    <w:rsid w:val="00A2779C"/>
    <w:rsid w:val="00A31B3E"/>
    <w:rsid w:val="00A3276D"/>
    <w:rsid w:val="00A41597"/>
    <w:rsid w:val="00A430D3"/>
    <w:rsid w:val="00A43569"/>
    <w:rsid w:val="00A43694"/>
    <w:rsid w:val="00A436D7"/>
    <w:rsid w:val="00A44B78"/>
    <w:rsid w:val="00A457E7"/>
    <w:rsid w:val="00A47157"/>
    <w:rsid w:val="00A50087"/>
    <w:rsid w:val="00A532F3"/>
    <w:rsid w:val="00A56D11"/>
    <w:rsid w:val="00A62347"/>
    <w:rsid w:val="00A632F2"/>
    <w:rsid w:val="00A65947"/>
    <w:rsid w:val="00A701A5"/>
    <w:rsid w:val="00A731D9"/>
    <w:rsid w:val="00A7362D"/>
    <w:rsid w:val="00A768E2"/>
    <w:rsid w:val="00A8489E"/>
    <w:rsid w:val="00A900B3"/>
    <w:rsid w:val="00A90B80"/>
    <w:rsid w:val="00A962B7"/>
    <w:rsid w:val="00AA38B4"/>
    <w:rsid w:val="00AA3C24"/>
    <w:rsid w:val="00AB02A7"/>
    <w:rsid w:val="00AB04BB"/>
    <w:rsid w:val="00AB1A0B"/>
    <w:rsid w:val="00AB4261"/>
    <w:rsid w:val="00AB4F60"/>
    <w:rsid w:val="00AC2444"/>
    <w:rsid w:val="00AC29F3"/>
    <w:rsid w:val="00AC4B32"/>
    <w:rsid w:val="00AD2963"/>
    <w:rsid w:val="00AD6D8C"/>
    <w:rsid w:val="00AD6F41"/>
    <w:rsid w:val="00AE3C0C"/>
    <w:rsid w:val="00AE6B47"/>
    <w:rsid w:val="00AE7755"/>
    <w:rsid w:val="00AF19DA"/>
    <w:rsid w:val="00AF480F"/>
    <w:rsid w:val="00AF538E"/>
    <w:rsid w:val="00B00E00"/>
    <w:rsid w:val="00B01C79"/>
    <w:rsid w:val="00B0250F"/>
    <w:rsid w:val="00B02D7B"/>
    <w:rsid w:val="00B06BD7"/>
    <w:rsid w:val="00B10A4A"/>
    <w:rsid w:val="00B14FA0"/>
    <w:rsid w:val="00B15494"/>
    <w:rsid w:val="00B171A9"/>
    <w:rsid w:val="00B217D5"/>
    <w:rsid w:val="00B22766"/>
    <w:rsid w:val="00B231E5"/>
    <w:rsid w:val="00B2347A"/>
    <w:rsid w:val="00B2578B"/>
    <w:rsid w:val="00B31FD3"/>
    <w:rsid w:val="00B36004"/>
    <w:rsid w:val="00B366BC"/>
    <w:rsid w:val="00B36CE4"/>
    <w:rsid w:val="00B37726"/>
    <w:rsid w:val="00B424F9"/>
    <w:rsid w:val="00B4619A"/>
    <w:rsid w:val="00B526DF"/>
    <w:rsid w:val="00B5441B"/>
    <w:rsid w:val="00B54710"/>
    <w:rsid w:val="00B56BF1"/>
    <w:rsid w:val="00B61657"/>
    <w:rsid w:val="00B637F2"/>
    <w:rsid w:val="00B658F1"/>
    <w:rsid w:val="00B66CDE"/>
    <w:rsid w:val="00B71168"/>
    <w:rsid w:val="00B7151E"/>
    <w:rsid w:val="00B71531"/>
    <w:rsid w:val="00B769EB"/>
    <w:rsid w:val="00B80B54"/>
    <w:rsid w:val="00B811C7"/>
    <w:rsid w:val="00B9033F"/>
    <w:rsid w:val="00B925C3"/>
    <w:rsid w:val="00B96AEF"/>
    <w:rsid w:val="00BA035F"/>
    <w:rsid w:val="00BA058D"/>
    <w:rsid w:val="00BA1366"/>
    <w:rsid w:val="00BA3FD5"/>
    <w:rsid w:val="00BB0211"/>
    <w:rsid w:val="00BB2BC2"/>
    <w:rsid w:val="00BC03EB"/>
    <w:rsid w:val="00BD16DE"/>
    <w:rsid w:val="00BD2179"/>
    <w:rsid w:val="00BD3D6D"/>
    <w:rsid w:val="00BD4A94"/>
    <w:rsid w:val="00BD4F4D"/>
    <w:rsid w:val="00BD644E"/>
    <w:rsid w:val="00BE203A"/>
    <w:rsid w:val="00BE51D0"/>
    <w:rsid w:val="00BE7E22"/>
    <w:rsid w:val="00BF4A9F"/>
    <w:rsid w:val="00BF4B93"/>
    <w:rsid w:val="00C02B87"/>
    <w:rsid w:val="00C054EE"/>
    <w:rsid w:val="00C05CAA"/>
    <w:rsid w:val="00C0690E"/>
    <w:rsid w:val="00C07181"/>
    <w:rsid w:val="00C07912"/>
    <w:rsid w:val="00C10933"/>
    <w:rsid w:val="00C153DC"/>
    <w:rsid w:val="00C20BA7"/>
    <w:rsid w:val="00C2291C"/>
    <w:rsid w:val="00C22F3A"/>
    <w:rsid w:val="00C23151"/>
    <w:rsid w:val="00C23450"/>
    <w:rsid w:val="00C2560A"/>
    <w:rsid w:val="00C25DC2"/>
    <w:rsid w:val="00C26247"/>
    <w:rsid w:val="00C364CC"/>
    <w:rsid w:val="00C4055B"/>
    <w:rsid w:val="00C4086D"/>
    <w:rsid w:val="00C40E2A"/>
    <w:rsid w:val="00C4247E"/>
    <w:rsid w:val="00C4317E"/>
    <w:rsid w:val="00C444A9"/>
    <w:rsid w:val="00C445FA"/>
    <w:rsid w:val="00C5013D"/>
    <w:rsid w:val="00C60798"/>
    <w:rsid w:val="00C6115A"/>
    <w:rsid w:val="00C65544"/>
    <w:rsid w:val="00C662BF"/>
    <w:rsid w:val="00C665CF"/>
    <w:rsid w:val="00C66FEF"/>
    <w:rsid w:val="00C70B29"/>
    <w:rsid w:val="00C86A4A"/>
    <w:rsid w:val="00C87318"/>
    <w:rsid w:val="00C940D7"/>
    <w:rsid w:val="00C94C52"/>
    <w:rsid w:val="00CA1896"/>
    <w:rsid w:val="00CA1D72"/>
    <w:rsid w:val="00CA320D"/>
    <w:rsid w:val="00CA3AE3"/>
    <w:rsid w:val="00CA74F5"/>
    <w:rsid w:val="00CB0B45"/>
    <w:rsid w:val="00CB404B"/>
    <w:rsid w:val="00CB5B28"/>
    <w:rsid w:val="00CC153A"/>
    <w:rsid w:val="00CC1AE0"/>
    <w:rsid w:val="00CC4D15"/>
    <w:rsid w:val="00CC6851"/>
    <w:rsid w:val="00CD1007"/>
    <w:rsid w:val="00CD316B"/>
    <w:rsid w:val="00CD5A59"/>
    <w:rsid w:val="00CD6A4E"/>
    <w:rsid w:val="00CE310D"/>
    <w:rsid w:val="00CE5510"/>
    <w:rsid w:val="00CE72CB"/>
    <w:rsid w:val="00CE7614"/>
    <w:rsid w:val="00CF1A70"/>
    <w:rsid w:val="00CF377B"/>
    <w:rsid w:val="00CF4206"/>
    <w:rsid w:val="00CF5371"/>
    <w:rsid w:val="00CF694A"/>
    <w:rsid w:val="00D00144"/>
    <w:rsid w:val="00D005AC"/>
    <w:rsid w:val="00D0323A"/>
    <w:rsid w:val="00D0559F"/>
    <w:rsid w:val="00D064B5"/>
    <w:rsid w:val="00D077E9"/>
    <w:rsid w:val="00D141D5"/>
    <w:rsid w:val="00D16873"/>
    <w:rsid w:val="00D22D94"/>
    <w:rsid w:val="00D320E5"/>
    <w:rsid w:val="00D3275E"/>
    <w:rsid w:val="00D3469E"/>
    <w:rsid w:val="00D347F2"/>
    <w:rsid w:val="00D36326"/>
    <w:rsid w:val="00D369FD"/>
    <w:rsid w:val="00D41411"/>
    <w:rsid w:val="00D41E4D"/>
    <w:rsid w:val="00D41F05"/>
    <w:rsid w:val="00D42A49"/>
    <w:rsid w:val="00D42CB7"/>
    <w:rsid w:val="00D474ED"/>
    <w:rsid w:val="00D52F5F"/>
    <w:rsid w:val="00D5413D"/>
    <w:rsid w:val="00D56A15"/>
    <w:rsid w:val="00D570A9"/>
    <w:rsid w:val="00D57E8B"/>
    <w:rsid w:val="00D605CF"/>
    <w:rsid w:val="00D66DFA"/>
    <w:rsid w:val="00D70D02"/>
    <w:rsid w:val="00D71F70"/>
    <w:rsid w:val="00D72B3D"/>
    <w:rsid w:val="00D73968"/>
    <w:rsid w:val="00D75BD0"/>
    <w:rsid w:val="00D770C7"/>
    <w:rsid w:val="00D77145"/>
    <w:rsid w:val="00D81BB3"/>
    <w:rsid w:val="00D81FEB"/>
    <w:rsid w:val="00D83F36"/>
    <w:rsid w:val="00D84CCE"/>
    <w:rsid w:val="00D85EE5"/>
    <w:rsid w:val="00D86945"/>
    <w:rsid w:val="00D871A8"/>
    <w:rsid w:val="00D87B39"/>
    <w:rsid w:val="00D90290"/>
    <w:rsid w:val="00DA11ED"/>
    <w:rsid w:val="00DA3382"/>
    <w:rsid w:val="00DB2410"/>
    <w:rsid w:val="00DB67E7"/>
    <w:rsid w:val="00DB6A04"/>
    <w:rsid w:val="00DB7E3F"/>
    <w:rsid w:val="00DC0FB9"/>
    <w:rsid w:val="00DC3FA8"/>
    <w:rsid w:val="00DC6662"/>
    <w:rsid w:val="00DC706A"/>
    <w:rsid w:val="00DD0802"/>
    <w:rsid w:val="00DD152F"/>
    <w:rsid w:val="00DD3354"/>
    <w:rsid w:val="00DD3942"/>
    <w:rsid w:val="00DD3DE6"/>
    <w:rsid w:val="00DD4CD9"/>
    <w:rsid w:val="00DE213F"/>
    <w:rsid w:val="00DE3B7D"/>
    <w:rsid w:val="00DE4D80"/>
    <w:rsid w:val="00DF027C"/>
    <w:rsid w:val="00E00A32"/>
    <w:rsid w:val="00E01E9A"/>
    <w:rsid w:val="00E03915"/>
    <w:rsid w:val="00E07717"/>
    <w:rsid w:val="00E1067A"/>
    <w:rsid w:val="00E16475"/>
    <w:rsid w:val="00E17E23"/>
    <w:rsid w:val="00E21482"/>
    <w:rsid w:val="00E22ACD"/>
    <w:rsid w:val="00E24B2C"/>
    <w:rsid w:val="00E25F46"/>
    <w:rsid w:val="00E271B4"/>
    <w:rsid w:val="00E30260"/>
    <w:rsid w:val="00E317D6"/>
    <w:rsid w:val="00E31FC4"/>
    <w:rsid w:val="00E4754B"/>
    <w:rsid w:val="00E47D5D"/>
    <w:rsid w:val="00E51574"/>
    <w:rsid w:val="00E543AD"/>
    <w:rsid w:val="00E54A6A"/>
    <w:rsid w:val="00E55CC7"/>
    <w:rsid w:val="00E57976"/>
    <w:rsid w:val="00E57AAD"/>
    <w:rsid w:val="00E57B2B"/>
    <w:rsid w:val="00E603E0"/>
    <w:rsid w:val="00E620B0"/>
    <w:rsid w:val="00E66B88"/>
    <w:rsid w:val="00E6799E"/>
    <w:rsid w:val="00E72B19"/>
    <w:rsid w:val="00E74C20"/>
    <w:rsid w:val="00E75F46"/>
    <w:rsid w:val="00E80217"/>
    <w:rsid w:val="00E81B40"/>
    <w:rsid w:val="00E86482"/>
    <w:rsid w:val="00E9074D"/>
    <w:rsid w:val="00E91A22"/>
    <w:rsid w:val="00EA2A48"/>
    <w:rsid w:val="00EA5071"/>
    <w:rsid w:val="00EA6947"/>
    <w:rsid w:val="00EA6995"/>
    <w:rsid w:val="00EA79FF"/>
    <w:rsid w:val="00EB5422"/>
    <w:rsid w:val="00EB6A5B"/>
    <w:rsid w:val="00EB7152"/>
    <w:rsid w:val="00EC1900"/>
    <w:rsid w:val="00EC2060"/>
    <w:rsid w:val="00ED33ED"/>
    <w:rsid w:val="00ED5899"/>
    <w:rsid w:val="00EE1625"/>
    <w:rsid w:val="00EE17AF"/>
    <w:rsid w:val="00EE7036"/>
    <w:rsid w:val="00EF555B"/>
    <w:rsid w:val="00EF7EE0"/>
    <w:rsid w:val="00F027BB"/>
    <w:rsid w:val="00F11362"/>
    <w:rsid w:val="00F11DCF"/>
    <w:rsid w:val="00F1530F"/>
    <w:rsid w:val="00F161D0"/>
    <w:rsid w:val="00F162EA"/>
    <w:rsid w:val="00F1684A"/>
    <w:rsid w:val="00F20AE0"/>
    <w:rsid w:val="00F20E32"/>
    <w:rsid w:val="00F21306"/>
    <w:rsid w:val="00F21C46"/>
    <w:rsid w:val="00F26177"/>
    <w:rsid w:val="00F268D3"/>
    <w:rsid w:val="00F26F5A"/>
    <w:rsid w:val="00F315C6"/>
    <w:rsid w:val="00F362C6"/>
    <w:rsid w:val="00F37DE6"/>
    <w:rsid w:val="00F44B84"/>
    <w:rsid w:val="00F46F0E"/>
    <w:rsid w:val="00F47E32"/>
    <w:rsid w:val="00F51E42"/>
    <w:rsid w:val="00F52D27"/>
    <w:rsid w:val="00F53295"/>
    <w:rsid w:val="00F575BF"/>
    <w:rsid w:val="00F5763F"/>
    <w:rsid w:val="00F61038"/>
    <w:rsid w:val="00F656C7"/>
    <w:rsid w:val="00F6629A"/>
    <w:rsid w:val="00F664FF"/>
    <w:rsid w:val="00F70AB7"/>
    <w:rsid w:val="00F72864"/>
    <w:rsid w:val="00F76A44"/>
    <w:rsid w:val="00F778B3"/>
    <w:rsid w:val="00F8146F"/>
    <w:rsid w:val="00F829F7"/>
    <w:rsid w:val="00F83527"/>
    <w:rsid w:val="00F86010"/>
    <w:rsid w:val="00F90138"/>
    <w:rsid w:val="00F9313F"/>
    <w:rsid w:val="00FA08D8"/>
    <w:rsid w:val="00FA1972"/>
    <w:rsid w:val="00FC00CF"/>
    <w:rsid w:val="00FC07DE"/>
    <w:rsid w:val="00FC30FA"/>
    <w:rsid w:val="00FC5F3D"/>
    <w:rsid w:val="00FD1B85"/>
    <w:rsid w:val="00FD388A"/>
    <w:rsid w:val="00FD38DC"/>
    <w:rsid w:val="00FD5799"/>
    <w:rsid w:val="00FD583F"/>
    <w:rsid w:val="00FD6151"/>
    <w:rsid w:val="00FD63AF"/>
    <w:rsid w:val="00FD7488"/>
    <w:rsid w:val="00FE04FD"/>
    <w:rsid w:val="00FE5957"/>
    <w:rsid w:val="00FE74FF"/>
    <w:rsid w:val="00FF08ED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A067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822BA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A067E8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822BA0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paragraph" w:customStyle="1" w:styleId="T2">
    <w:name w:val="T2"/>
    <w:basedOn w:val="Normal"/>
    <w:qFormat/>
    <w:rsid w:val="00605474"/>
    <w:pPr>
      <w:shd w:val="clear" w:color="auto" w:fill="F2F7F4" w:themeFill="accent5" w:themeFillTint="33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  <w:style w:type="paragraph" w:customStyle="1" w:styleId="Textbody">
    <w:name w:val="Text body"/>
    <w:basedOn w:val="Normal"/>
    <w:rsid w:val="00605474"/>
    <w:pPr>
      <w:keepLines/>
      <w:widowControl w:val="0"/>
      <w:suppressAutoHyphens/>
      <w:autoSpaceDN w:val="0"/>
      <w:spacing w:after="232" w:line="240" w:lineRule="auto"/>
      <w:textAlignment w:val="baseline"/>
    </w:pPr>
    <w:rPr>
      <w:rFonts w:ascii="Courier 10 Pitch" w:eastAsia="Courier 10 Pitch" w:hAnsi="Courier 10 Pitch" w:cs="Courier 10 Pitch"/>
      <w:b w:val="0"/>
      <w:color w:val="auto"/>
      <w:kern w:val="3"/>
      <w:sz w:val="20"/>
      <w:szCs w:val="24"/>
      <w:lang w:eastAsia="es-ES"/>
    </w:rPr>
  </w:style>
  <w:style w:type="paragraph" w:customStyle="1" w:styleId="TEXTO">
    <w:name w:val="TEXTO"/>
    <w:basedOn w:val="Normal"/>
    <w:qFormat/>
    <w:rsid w:val="00B526DF"/>
    <w:pPr>
      <w:suppressAutoHyphens/>
      <w:spacing w:line="360" w:lineRule="auto"/>
      <w:jc w:val="both"/>
    </w:pPr>
    <w:rPr>
      <w:rFonts w:ascii="Arial" w:eastAsia="Times New Roman" w:hAnsi="Arial" w:cs="Times New Roman"/>
      <w:b w:val="0"/>
      <w:color w:val="auto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114</TotalTime>
  <Pages>7</Pages>
  <Words>107</Words>
  <Characters>590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41</cp:revision>
  <cp:lastPrinted>2022-01-24T19:55:00Z</cp:lastPrinted>
  <dcterms:created xsi:type="dcterms:W3CDTF">2023-03-14T11:55:00Z</dcterms:created>
  <dcterms:modified xsi:type="dcterms:W3CDTF">2023-03-20T19:15:00Z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