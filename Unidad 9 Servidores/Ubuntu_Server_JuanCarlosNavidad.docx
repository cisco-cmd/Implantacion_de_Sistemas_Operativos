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05338B3D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0466604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6F6D958" w:rsidR="00D077E9" w:rsidRDefault="0001226C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1328" behindDoc="1" locked="0" layoutInCell="1" allowOverlap="1" wp14:anchorId="58B7B91B" wp14:editId="1A718676">
                  <wp:simplePos x="0" y="0"/>
                  <wp:positionH relativeFrom="column">
                    <wp:posOffset>-1595024</wp:posOffset>
                  </wp:positionH>
                  <wp:positionV relativeFrom="paragraph">
                    <wp:posOffset>-3877916</wp:posOffset>
                  </wp:positionV>
                  <wp:extent cx="9626863" cy="17103315"/>
                  <wp:effectExtent l="0" t="0" r="0" b="3810"/>
                  <wp:wrapNone/>
                  <wp:docPr id="52" name="Imagen 52" descr="Ubuntu iPhone Wallpapers on WallpaperD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buntu iPhone Wallpapers on WallpaperD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656" cy="1711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2748">
              <w:rPr>
                <w:noProof/>
              </w:rPr>
              <w:drawing>
                <wp:anchor distT="0" distB="0" distL="114300" distR="114300" simplePos="0" relativeHeight="251810304" behindDoc="0" locked="0" layoutInCell="1" allowOverlap="1" wp14:anchorId="162F3813" wp14:editId="0F4397BB">
                  <wp:simplePos x="0" y="0"/>
                  <wp:positionH relativeFrom="column">
                    <wp:posOffset>232548</wp:posOffset>
                  </wp:positionH>
                  <wp:positionV relativeFrom="paragraph">
                    <wp:posOffset>2272030</wp:posOffset>
                  </wp:positionV>
                  <wp:extent cx="2990335" cy="2954871"/>
                  <wp:effectExtent l="228600" t="266700" r="210185" b="245745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335" cy="295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04800" sx="102000" sy="102000" algn="ctr" rotWithShape="0">
                              <a:schemeClr val="bg1"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055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008BF02D" wp14:editId="1ACA3413">
                      <wp:simplePos x="0" y="0"/>
                      <wp:positionH relativeFrom="column">
                        <wp:posOffset>193434</wp:posOffset>
                      </wp:positionH>
                      <wp:positionV relativeFrom="paragraph">
                        <wp:posOffset>1740097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81D30D" id="Rectángulo: esquinas redondeadas 18" o:spid="_x0000_s1026" style="position:absolute;margin-left:15.25pt;margin-top:137pt;width:201.7pt;height:3.6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" fillcolor="white [3212]" strokecolor="white [3212]" strokeweight="2pt"/>
                  </w:pict>
                </mc:Fallback>
              </mc:AlternateContent>
            </w:r>
            <w:r w:rsidR="00C4055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2E823FFE">
                      <wp:simplePos x="0" y="0"/>
                      <wp:positionH relativeFrom="page">
                        <wp:posOffset>98315</wp:posOffset>
                      </wp:positionH>
                      <wp:positionV relativeFrom="paragraph">
                        <wp:posOffset>64573</wp:posOffset>
                      </wp:positionV>
                      <wp:extent cx="3476297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6297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3FED4084" w:rsidR="00D077E9" w:rsidRPr="00C4055B" w:rsidRDefault="00C4055B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</w:pPr>
                                  <w:r w:rsidRPr="00C4055B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>INSTALACIÓN Y CONFIGURACIÓN DE UBUNTU SERVER.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75pt;margin-top:5.1pt;width:273.7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" filled="f" stroked="f" strokeweight=".5pt">
                      <v:textbox>
                        <w:txbxContent>
                          <w:p w14:paraId="6E4B0DF9" w14:textId="3FED4084" w:rsidR="00D077E9" w:rsidRPr="00C4055B" w:rsidRDefault="00C4055B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</w:pPr>
                            <w:r w:rsidRPr="00C4055B"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>INSTALACIÓN Y CONFIGURACIÓN DE UBUNTU SERVER.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5FA8F08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14350" t="533400" r="499745" b="5524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1000">
                                    <a:srgbClr val="FF7F3F">
                                      <a:alpha val="75000"/>
                                    </a:srgbClr>
                                  </a:gs>
                                  <a:gs pos="100000">
                                    <a:srgbClr val="7E006F">
                                      <a:alpha val="87000"/>
                                    </a:srgbClr>
                                  </a:gs>
                                  <a:gs pos="47000">
                                    <a:srgbClr val="9F035C">
                                      <a:alpha val="91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rgbClr val="FD7BB9">
                                    <a:alpha val="40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618792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" fillcolor="#ff7f3f" stroked="f" strokeweight="2pt">
                      <v:fill opacity="57016f" color2="#7e006f" o:opacity2=".75" colors="0 #ff7f3f;13763f #ff7f3f;30802f #9f035c" focus="100%" type="gradient"/>
                      <v:shadow on="t" type="perspective" color="#fd7bb9" opacity="26214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3F62ED8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5C8A38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</w:tbl>
    <w:p w14:paraId="3A556F2E" w14:textId="2604572D" w:rsidR="00732748" w:rsidRPr="00E86482" w:rsidRDefault="0099752F" w:rsidP="00E8648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7E7BE195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304800" t="342900" r="304800" b="2705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E3BE9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" fillcolor="#7030a0" stroked="f" strokeweight="2pt">
                <v:fill opacity="39321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5C9D217" w14:textId="28A884AC" w:rsidR="00CA320D" w:rsidRPr="00CA320D" w:rsidRDefault="00CA320D" w:rsidP="00CA320D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color w:val="4C0043"/>
          <w:sz w:val="28"/>
          <w:szCs w:val="28"/>
        </w:rPr>
      </w:pPr>
      <w:r>
        <w:rPr>
          <w:rFonts w:ascii="Poppins" w:hAnsi="Poppins" w:cs="Poppins"/>
          <w:b/>
          <w:bCs/>
          <w:color w:val="4C0043"/>
          <w:sz w:val="28"/>
          <w:szCs w:val="28"/>
        </w:rPr>
        <w:lastRenderedPageBreak/>
        <w:t>Servidor</w:t>
      </w:r>
      <w:r w:rsidRPr="00011021">
        <w:rPr>
          <w:rFonts w:ascii="Poppins" w:hAnsi="Poppins" w:cs="Poppins"/>
          <w:b/>
          <w:bCs/>
          <w:color w:val="4C0043"/>
          <w:sz w:val="28"/>
          <w:szCs w:val="28"/>
        </w:rPr>
        <w:t>:</w:t>
      </w:r>
    </w:p>
    <w:p w14:paraId="0B9C6463" w14:textId="3E79128F" w:rsidR="006B30DE" w:rsidRPr="006B30DE" w:rsidRDefault="006B30DE" w:rsidP="006B30DE">
      <w:pPr>
        <w:pStyle w:val="Textbody"/>
        <w:numPr>
          <w:ilvl w:val="0"/>
          <w:numId w:val="18"/>
        </w:numPr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6B30DE">
        <w:rPr>
          <w:rFonts w:ascii="Poppins" w:hAnsi="Poppins" w:cs="Poppins"/>
          <w:b/>
          <w:bCs/>
          <w:color w:val="4C0043"/>
          <w:sz w:val="24"/>
        </w:rPr>
        <w:t>Crear una máquina virtual:</w:t>
      </w:r>
    </w:p>
    <w:p w14:paraId="09C3E529" w14:textId="3FB10BCE" w:rsidR="006B30DE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Nombre: servidor-U20.04</w:t>
      </w:r>
    </w:p>
    <w:p w14:paraId="061EC23E" w14:textId="1BD19E17" w:rsidR="000E2B74" w:rsidRPr="00775748" w:rsidRDefault="000E2B74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E2B74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53AA9DD0" wp14:editId="5B9F3550">
            <wp:extent cx="3867785" cy="1641111"/>
            <wp:effectExtent l="152400" t="152400" r="361315" b="3594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307" cy="1649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B1C67" w14:textId="06517DD4" w:rsidR="006B30DE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Ram:2GB</w:t>
      </w:r>
    </w:p>
    <w:p w14:paraId="7F54F485" w14:textId="3C0F2839" w:rsidR="00531B35" w:rsidRPr="00775748" w:rsidRDefault="00531B35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531B35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2C86E01C" wp14:editId="649B1514">
            <wp:extent cx="3867807" cy="1281549"/>
            <wp:effectExtent l="152400" t="152400" r="361315" b="3568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813" cy="1289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D7255" w14:textId="5D66D21D" w:rsidR="006B30DE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HD: 15GB</w:t>
      </w:r>
    </w:p>
    <w:p w14:paraId="3B1DDCFC" w14:textId="7111E7ED" w:rsidR="00BF4A9F" w:rsidRDefault="00445BCF" w:rsidP="00E21482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445BC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0041E596" wp14:editId="346C3E86">
            <wp:extent cx="3844159" cy="1593207"/>
            <wp:effectExtent l="152400" t="152400" r="366395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9042" cy="1595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81BB2" w14:textId="15F38ABB" w:rsidR="006B30DE" w:rsidRPr="00775748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 xml:space="preserve">Red: red </w:t>
      </w:r>
      <w:proofErr w:type="spellStart"/>
      <w:r w:rsidRPr="00775748">
        <w:rPr>
          <w:rFonts w:ascii="Poppins" w:hAnsi="Poppins" w:cs="Poppins"/>
          <w:color w:val="4C0043"/>
          <w:sz w:val="24"/>
        </w:rPr>
        <w:t>Nat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: </w:t>
      </w:r>
    </w:p>
    <w:p w14:paraId="10AB35F6" w14:textId="77777777" w:rsidR="006B30DE" w:rsidRPr="00775748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Nombre: rn-1asir</w:t>
      </w:r>
    </w:p>
    <w:p w14:paraId="1341DDFC" w14:textId="03B37A1B" w:rsidR="006B30DE" w:rsidRDefault="006B30DE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Red: 192.168.10.0/24</w:t>
      </w:r>
    </w:p>
    <w:p w14:paraId="17600706" w14:textId="1795A4E0" w:rsidR="00BF4A9F" w:rsidRPr="00775748" w:rsidRDefault="00BF4A9F" w:rsidP="006B30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BF4A9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2E2EC2E" wp14:editId="06C17089">
            <wp:extent cx="2883810" cy="1437575"/>
            <wp:effectExtent l="152400" t="152400" r="354965" b="3536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810" cy="143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DC830" w14:textId="5F77C485" w:rsidR="006B30DE" w:rsidRPr="006B30DE" w:rsidRDefault="006B30DE" w:rsidP="006B30DE">
      <w:pPr>
        <w:pStyle w:val="Textbody"/>
        <w:numPr>
          <w:ilvl w:val="0"/>
          <w:numId w:val="18"/>
        </w:numPr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6B30DE">
        <w:rPr>
          <w:rFonts w:ascii="Poppins" w:hAnsi="Poppins" w:cs="Poppins"/>
          <w:b/>
          <w:bCs/>
          <w:color w:val="4C0043"/>
          <w:sz w:val="24"/>
        </w:rPr>
        <w:t>Instalar Ubuntu server 20.04:</w:t>
      </w:r>
    </w:p>
    <w:p w14:paraId="1D25C9C2" w14:textId="3B5CED14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Idioma: español</w:t>
      </w:r>
    </w:p>
    <w:p w14:paraId="2F3E083B" w14:textId="77777777" w:rsidR="00247CFB" w:rsidRDefault="00B36004" w:rsidP="00E21482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B36004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58A45D8C" wp14:editId="53170B51">
            <wp:extent cx="4254062" cy="1503961"/>
            <wp:effectExtent l="152400" t="152400" r="356235" b="3632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431" cy="1507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B5FD9" w14:textId="2C27F433" w:rsidR="00247CFB" w:rsidRDefault="006B30DE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No actualizar el instalador</w:t>
      </w:r>
    </w:p>
    <w:p w14:paraId="209DBD46" w14:textId="5CAD05FB" w:rsidR="002E492D" w:rsidRPr="00775748" w:rsidRDefault="002E492D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2E492D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309B959" wp14:editId="03FAF0B5">
            <wp:extent cx="2693288" cy="736108"/>
            <wp:effectExtent l="152400" t="152400" r="354965" b="3689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3288" cy="736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2E68D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6D46D1D1" w14:textId="13D00D17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 xml:space="preserve">Distribución del teclado: español, variante </w:t>
      </w:r>
      <w:proofErr w:type="spellStart"/>
      <w:r w:rsidRPr="00775748">
        <w:rPr>
          <w:rFonts w:ascii="Poppins" w:hAnsi="Poppins" w:cs="Poppins"/>
          <w:color w:val="4C0043"/>
          <w:sz w:val="24"/>
        </w:rPr>
        <w:t>spanish</w:t>
      </w:r>
      <w:proofErr w:type="spellEnd"/>
    </w:p>
    <w:p w14:paraId="3FE20563" w14:textId="334FCD46" w:rsidR="0090446E" w:rsidRPr="00775748" w:rsidRDefault="0090446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90446E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1782D0CC" wp14:editId="66E85DD9">
            <wp:extent cx="3836421" cy="762088"/>
            <wp:effectExtent l="152400" t="152400" r="354965" b="361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6421" cy="762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C30D1" w14:textId="3FA99AEA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Configuración de red: </w:t>
      </w:r>
      <w:proofErr w:type="spellStart"/>
      <w:r w:rsidRPr="00775748">
        <w:rPr>
          <w:rFonts w:ascii="Poppins" w:hAnsi="Poppins" w:cs="Poppins"/>
          <w:color w:val="4C0043"/>
          <w:sz w:val="24"/>
        </w:rPr>
        <w:t>Ip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fija: 192.168.10.250</w:t>
      </w:r>
    </w:p>
    <w:p w14:paraId="68A8D760" w14:textId="51FBD2B1" w:rsidR="008B294A" w:rsidRPr="00775748" w:rsidRDefault="008B294A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8B294A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44CEA38C" wp14:editId="753A7A0B">
            <wp:extent cx="3623441" cy="2316824"/>
            <wp:effectExtent l="152400" t="152400" r="358140" b="3695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698" cy="2320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199F5D" w14:textId="4661CFC7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Proxy: ninguno. </w:t>
      </w:r>
    </w:p>
    <w:p w14:paraId="316CEFB1" w14:textId="18CC2A21" w:rsidR="001F1C9F" w:rsidRPr="00775748" w:rsidRDefault="001F1C9F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1F1C9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B78FD57" wp14:editId="1EFE4870">
            <wp:extent cx="4608786" cy="1320854"/>
            <wp:effectExtent l="152400" t="152400" r="363855" b="3556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354" cy="1323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31796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585DA829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420379AB" w14:textId="631C866B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>Dejamos la ubicación del repositorio predeterminado que usará el servidor</w:t>
      </w:r>
    </w:p>
    <w:p w14:paraId="03478DB7" w14:textId="303BAE61" w:rsidR="000065F6" w:rsidRPr="00775748" w:rsidRDefault="001F1C9F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1F1C9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47FA1C1C" wp14:editId="3C9C90B8">
            <wp:extent cx="4995041" cy="991382"/>
            <wp:effectExtent l="152400" t="152400" r="358140" b="3613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823" cy="993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A1C28" w14:textId="79CF573A" w:rsidR="000065F6" w:rsidRPr="00775748" w:rsidRDefault="006B30DE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Estructura del disco: </w:t>
      </w:r>
      <w:proofErr w:type="spellStart"/>
      <w:r w:rsidRPr="00775748">
        <w:rPr>
          <w:rFonts w:ascii="Poppins" w:hAnsi="Poppins" w:cs="Poppins"/>
          <w:color w:val="4C0043"/>
          <w:sz w:val="24"/>
        </w:rPr>
        <w:t>Custom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Storage </w:t>
      </w:r>
      <w:proofErr w:type="spellStart"/>
      <w:r w:rsidRPr="00775748">
        <w:rPr>
          <w:rFonts w:ascii="Poppins" w:hAnsi="Poppins" w:cs="Poppins"/>
          <w:color w:val="4C0043"/>
          <w:sz w:val="24"/>
        </w:rPr>
        <w:t>layout</w:t>
      </w:r>
      <w:proofErr w:type="spellEnd"/>
      <w:r w:rsidRPr="00775748">
        <w:rPr>
          <w:rFonts w:ascii="Poppins" w:hAnsi="Poppins" w:cs="Poppins"/>
          <w:color w:val="4C0043"/>
          <w:sz w:val="24"/>
        </w:rPr>
        <w:t>, para crear las particiones</w:t>
      </w:r>
      <w:r w:rsidR="000065F6" w:rsidRPr="000065F6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239D65C1" wp14:editId="41DEAA47">
            <wp:extent cx="2061102" cy="337744"/>
            <wp:effectExtent l="152400" t="152400" r="358775" b="3676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1102" cy="337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97029" w14:textId="77777777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Partición / </w:t>
      </w:r>
    </w:p>
    <w:p w14:paraId="0B90B76E" w14:textId="3AD8655A" w:rsidR="006B30DE" w:rsidRDefault="0063270F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P</w:t>
      </w:r>
      <w:r w:rsidR="006B30DE" w:rsidRPr="00775748">
        <w:rPr>
          <w:rFonts w:ascii="Poppins" w:hAnsi="Poppins" w:cs="Poppins"/>
          <w:color w:val="4C0043"/>
          <w:sz w:val="24"/>
        </w:rPr>
        <w:t>rimaria</w:t>
      </w:r>
    </w:p>
    <w:p w14:paraId="316F9039" w14:textId="217E04A5" w:rsidR="0063270F" w:rsidRPr="00775748" w:rsidRDefault="0063270F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63270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7A850202" wp14:editId="07ECB8BD">
            <wp:extent cx="4395952" cy="1738592"/>
            <wp:effectExtent l="152400" t="152400" r="367030" b="3575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5356" cy="1742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7AC0A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5BC1FA81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053537ED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0DB83D21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49D9A4F7" w14:textId="65AF3605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>Partición /home</w:t>
      </w:r>
    </w:p>
    <w:p w14:paraId="3D9A85CD" w14:textId="0DE3A155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Lógica</w:t>
      </w:r>
    </w:p>
    <w:p w14:paraId="4C0D2812" w14:textId="78D162E4" w:rsidR="0029478F" w:rsidRDefault="00B4619A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B4619A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1FFA1F26" wp14:editId="0051CF28">
            <wp:extent cx="4214648" cy="1677472"/>
            <wp:effectExtent l="152400" t="152400" r="357505" b="3613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393" cy="1679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BDCCA" w14:textId="759387E2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Datos de la cuenta:</w:t>
      </w:r>
    </w:p>
    <w:p w14:paraId="1E2230FD" w14:textId="77777777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Usuario: </w:t>
      </w:r>
      <w:proofErr w:type="spellStart"/>
      <w:r w:rsidRPr="00775748">
        <w:rPr>
          <w:rFonts w:ascii="Poppins" w:hAnsi="Poppins" w:cs="Poppins"/>
          <w:color w:val="4C0043"/>
          <w:sz w:val="24"/>
        </w:rPr>
        <w:t>servidorU-InicialesNombre</w:t>
      </w:r>
      <w:proofErr w:type="spellEnd"/>
    </w:p>
    <w:p w14:paraId="20BE1A47" w14:textId="782F667C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Clave: </w:t>
      </w:r>
      <w:proofErr w:type="spellStart"/>
      <w:r w:rsidRPr="00775748">
        <w:rPr>
          <w:rFonts w:ascii="Poppins" w:hAnsi="Poppins" w:cs="Poppins"/>
          <w:color w:val="4C0043"/>
          <w:sz w:val="24"/>
        </w:rPr>
        <w:t>servidorU</w:t>
      </w:r>
      <w:proofErr w:type="spellEnd"/>
    </w:p>
    <w:p w14:paraId="4D7B9576" w14:textId="4414F1CC" w:rsidR="00D474ED" w:rsidRPr="00775748" w:rsidRDefault="00D474ED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D474ED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728CF93F" wp14:editId="680E18B6">
            <wp:extent cx="4499930" cy="2270235"/>
            <wp:effectExtent l="152400" t="152400" r="358140" b="3587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227" cy="2272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27F85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7321D630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7776449B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3802CA65" w14:textId="7422D5F0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>Clona la maquina con el nombre de servidor-</w:t>
      </w:r>
      <w:proofErr w:type="spellStart"/>
      <w:r w:rsidRPr="00775748">
        <w:rPr>
          <w:rFonts w:ascii="Poppins" w:hAnsi="Poppins" w:cs="Poppins"/>
          <w:color w:val="4C0043"/>
          <w:sz w:val="24"/>
        </w:rPr>
        <w:t>webmin</w:t>
      </w:r>
      <w:proofErr w:type="spellEnd"/>
      <w:r w:rsidRPr="00775748">
        <w:rPr>
          <w:rFonts w:ascii="Poppins" w:hAnsi="Poppins" w:cs="Poppins"/>
          <w:color w:val="4C0043"/>
          <w:sz w:val="24"/>
        </w:rPr>
        <w:t>-iniciales</w:t>
      </w:r>
    </w:p>
    <w:p w14:paraId="2DD58024" w14:textId="5FDF5766" w:rsidR="00AD6D8C" w:rsidRPr="00775748" w:rsidRDefault="00AD6D8C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AD6D8C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C6E1A05" wp14:editId="2391B83A">
            <wp:extent cx="3946634" cy="1754818"/>
            <wp:effectExtent l="152400" t="152400" r="358775" b="3600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63" cy="1757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B4BCC" w14:textId="54ED729D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Instalamos </w:t>
      </w:r>
      <w:proofErr w:type="spellStart"/>
      <w:r w:rsidRPr="00775748">
        <w:rPr>
          <w:rFonts w:ascii="Poppins" w:hAnsi="Poppins" w:cs="Poppins"/>
          <w:color w:val="4C0043"/>
          <w:sz w:val="24"/>
        </w:rPr>
        <w:t>OpenSSH</w:t>
      </w:r>
      <w:proofErr w:type="spellEnd"/>
      <w:r w:rsidRPr="00775748">
        <w:rPr>
          <w:rFonts w:ascii="Poppins" w:hAnsi="Poppins" w:cs="Poppins"/>
          <w:color w:val="4C0043"/>
          <w:sz w:val="24"/>
        </w:rPr>
        <w:t>: para poder administrar de forma remota</w:t>
      </w:r>
    </w:p>
    <w:p w14:paraId="5556E226" w14:textId="5682344E" w:rsidR="00E57AAD" w:rsidRDefault="00B7151E" w:rsidP="00AD6D8C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B7151E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7276EECD" wp14:editId="17B3A752">
            <wp:extent cx="4529959" cy="1337283"/>
            <wp:effectExtent l="152400" t="152400" r="36639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814" cy="1340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7B969" w14:textId="6A0F6532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Paquetes: Instalar </w:t>
      </w:r>
      <w:proofErr w:type="spellStart"/>
      <w:r w:rsidRPr="00775748">
        <w:rPr>
          <w:rFonts w:ascii="Poppins" w:hAnsi="Poppins" w:cs="Poppins"/>
          <w:color w:val="4C0043"/>
          <w:sz w:val="24"/>
        </w:rPr>
        <w:t>powerShell</w:t>
      </w:r>
      <w:proofErr w:type="spellEnd"/>
    </w:p>
    <w:p w14:paraId="748FE861" w14:textId="017231A2" w:rsidR="00E57AAD" w:rsidRPr="00775748" w:rsidRDefault="00E57AAD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E57AAD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14E6D2F2" wp14:editId="6021F089">
            <wp:extent cx="4623997" cy="1852449"/>
            <wp:effectExtent l="152400" t="152400" r="367665" b="3575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1322" cy="1855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C4FD" w14:textId="77777777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>Reinicia el equipo y retiramos el soporte de instalación para que vuelva a arrancar el equipo</w:t>
      </w:r>
    </w:p>
    <w:p w14:paraId="20220191" w14:textId="2940C8ED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Introducimos los datos de nuestra cuenta</w:t>
      </w:r>
    </w:p>
    <w:p w14:paraId="2067A636" w14:textId="36D8B8DF" w:rsidR="00AD6D8C" w:rsidRPr="00247CFB" w:rsidRDefault="00E47D5D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E47D5D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475AE98C" wp14:editId="05A7C684">
            <wp:extent cx="4624489" cy="580226"/>
            <wp:effectExtent l="152400" t="152400" r="367030" b="3536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489" cy="580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2E1A1" w14:textId="77A0EF65" w:rsidR="006B30DE" w:rsidRPr="006B30DE" w:rsidRDefault="006B30DE" w:rsidP="00775748">
      <w:pPr>
        <w:pStyle w:val="Textbody"/>
        <w:numPr>
          <w:ilvl w:val="0"/>
          <w:numId w:val="18"/>
        </w:numPr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6B30DE">
        <w:rPr>
          <w:rFonts w:ascii="Poppins" w:hAnsi="Poppins" w:cs="Poppins"/>
          <w:b/>
          <w:bCs/>
          <w:color w:val="4C0043"/>
          <w:sz w:val="24"/>
        </w:rPr>
        <w:t>Configurar</w:t>
      </w:r>
    </w:p>
    <w:p w14:paraId="2AB6C20B" w14:textId="1CF36D0F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Activa </w:t>
      </w:r>
      <w:proofErr w:type="spellStart"/>
      <w:r w:rsidRPr="00775748">
        <w:rPr>
          <w:rFonts w:ascii="Poppins" w:hAnsi="Poppins" w:cs="Poppins"/>
          <w:color w:val="4C0043"/>
          <w:sz w:val="24"/>
        </w:rPr>
        <w:t>root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: </w:t>
      </w:r>
      <w:proofErr w:type="spellStart"/>
      <w:r w:rsidRPr="00775748">
        <w:rPr>
          <w:rFonts w:ascii="Poppins" w:hAnsi="Poppins" w:cs="Poppins"/>
          <w:color w:val="4C0043"/>
          <w:sz w:val="24"/>
        </w:rPr>
        <w:t>passwd</w:t>
      </w:r>
      <w:proofErr w:type="spellEnd"/>
    </w:p>
    <w:p w14:paraId="41AB8B67" w14:textId="3E3D9A1C" w:rsidR="007B19CE" w:rsidRPr="00775748" w:rsidRDefault="007B19C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B19CE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5C4DF71E" wp14:editId="77E041D0">
            <wp:extent cx="3082993" cy="753428"/>
            <wp:effectExtent l="152400" t="152400" r="365125" b="3708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993" cy="753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EF0B2" w14:textId="27C47DCB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Verifica que eres </w:t>
      </w:r>
      <w:proofErr w:type="spellStart"/>
      <w:r w:rsidRPr="00775748">
        <w:rPr>
          <w:rFonts w:ascii="Poppins" w:hAnsi="Poppins" w:cs="Poppins"/>
          <w:color w:val="4C0043"/>
          <w:sz w:val="24"/>
        </w:rPr>
        <w:t>root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: </w:t>
      </w:r>
      <w:proofErr w:type="spellStart"/>
      <w:r w:rsidRPr="00775748">
        <w:rPr>
          <w:rFonts w:ascii="Poppins" w:hAnsi="Poppins" w:cs="Poppins"/>
          <w:color w:val="4C0043"/>
          <w:sz w:val="24"/>
        </w:rPr>
        <w:t>woami</w:t>
      </w:r>
      <w:proofErr w:type="spellEnd"/>
    </w:p>
    <w:p w14:paraId="381AA465" w14:textId="274DC38A" w:rsidR="00C23450" w:rsidRPr="00775748" w:rsidRDefault="00C23450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C23450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D534F29" wp14:editId="786DC199">
            <wp:extent cx="2494531" cy="375745"/>
            <wp:effectExtent l="152400" t="152400" r="363220" b="3676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984" cy="378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4A831" w14:textId="2E04BE54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Actualiza: </w:t>
      </w:r>
      <w:proofErr w:type="spellStart"/>
      <w:r w:rsidRPr="00775748">
        <w:rPr>
          <w:rFonts w:ascii="Poppins" w:hAnsi="Poppins" w:cs="Poppins"/>
          <w:color w:val="4C0043"/>
          <w:sz w:val="24"/>
        </w:rPr>
        <w:t>Update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, </w:t>
      </w:r>
      <w:proofErr w:type="spellStart"/>
      <w:r w:rsidRPr="00775748">
        <w:rPr>
          <w:rFonts w:ascii="Poppins" w:hAnsi="Poppins" w:cs="Poppins"/>
          <w:color w:val="4C0043"/>
          <w:sz w:val="24"/>
        </w:rPr>
        <w:t>Upgrade</w:t>
      </w:r>
      <w:proofErr w:type="spellEnd"/>
    </w:p>
    <w:p w14:paraId="07066AAB" w14:textId="65DB9C5E" w:rsidR="00C20BA7" w:rsidRPr="00775748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C20BA7">
        <w:rPr>
          <w:rFonts w:ascii="Poppins" w:hAnsi="Poppins" w:cs="Poppins"/>
          <w:noProof/>
          <w:color w:val="4C0043"/>
          <w:sz w:val="24"/>
        </w:rPr>
        <w:drawing>
          <wp:anchor distT="0" distB="0" distL="114300" distR="114300" simplePos="0" relativeHeight="251812352" behindDoc="0" locked="0" layoutInCell="1" allowOverlap="1" wp14:anchorId="350AB52A" wp14:editId="561480A3">
            <wp:simplePos x="0" y="0"/>
            <wp:positionH relativeFrom="column">
              <wp:posOffset>359432</wp:posOffset>
            </wp:positionH>
            <wp:positionV relativeFrom="paragraph">
              <wp:posOffset>1301312</wp:posOffset>
            </wp:positionV>
            <wp:extent cx="3022372" cy="129901"/>
            <wp:effectExtent l="133350" t="152400" r="311785" b="36576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72" cy="129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20BA7" w:rsidRPr="00C20BA7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2F31949B" wp14:editId="5E55121E">
            <wp:extent cx="4737070" cy="718788"/>
            <wp:effectExtent l="152400" t="152400" r="349885" b="36766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070" cy="71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BB724" w14:textId="0401D8DA" w:rsidR="00C20BA7" w:rsidRDefault="00C20BA7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4CD53D3C" w14:textId="0524C61C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lastRenderedPageBreak/>
        <w:t xml:space="preserve">Verificar el nombre del equipo: </w:t>
      </w:r>
      <w:proofErr w:type="spellStart"/>
      <w:r w:rsidRPr="00011021">
        <w:rPr>
          <w:rFonts w:ascii="Poppins" w:hAnsi="Poppins" w:cs="Poppins"/>
          <w:color w:val="4C0043"/>
          <w:sz w:val="24"/>
        </w:rPr>
        <w:t>hostnamectl</w:t>
      </w:r>
      <w:proofErr w:type="spellEnd"/>
    </w:p>
    <w:p w14:paraId="6ED0DBF6" w14:textId="0C06538A" w:rsidR="001B1BAA" w:rsidRPr="00011021" w:rsidRDefault="001B1BAA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1B1BAA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69BF926C" wp14:editId="38B955E3">
            <wp:extent cx="3654559" cy="1376955"/>
            <wp:effectExtent l="152400" t="152400" r="365125" b="3568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4559" cy="1376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B140B" w14:textId="5FA6DE7D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Cambia el nombre del equipo y verifica que se ha cambiado: clienteU-1 </w:t>
      </w:r>
    </w:p>
    <w:p w14:paraId="445D5175" w14:textId="334FC685" w:rsidR="004E7297" w:rsidRPr="00775748" w:rsidRDefault="004E7297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4E7297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09D2DB10" wp14:editId="38E79E8B">
            <wp:extent cx="2953091" cy="207842"/>
            <wp:effectExtent l="152400" t="152400" r="342900" b="3638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091" cy="207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5CBD63" w14:textId="61A8A09D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Fecha</w:t>
      </w:r>
    </w:p>
    <w:p w14:paraId="1D2694F5" w14:textId="0AE7BE8C" w:rsidR="001F3C77" w:rsidRPr="00775748" w:rsidRDefault="001F3C77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1F3C77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7785A605" wp14:editId="3D8FE1CA">
            <wp:extent cx="2061102" cy="329083"/>
            <wp:effectExtent l="152400" t="152400" r="339725" b="3568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1102" cy="329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A8589" w14:textId="5793A15B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¿Qué pasa cuando no está el sistema en hora?</w:t>
      </w:r>
    </w:p>
    <w:p w14:paraId="55A1FA6C" w14:textId="65A6A442" w:rsidR="001F3C77" w:rsidRPr="001F3C77" w:rsidRDefault="001F3C77" w:rsidP="001F3C77">
      <w:pPr>
        <w:pStyle w:val="Textbody"/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</w:t>
      </w:r>
      <w:r w:rsidR="00B637F2">
        <w:rPr>
          <w:rFonts w:asciiTheme="minorHAnsi" w:hAnsiTheme="minorHAnsi" w:cstheme="minorHAnsi"/>
          <w:sz w:val="24"/>
        </w:rPr>
        <w:t>uando un sistema no se encuentra en hora, lo más seguro es que Internet no funcione correctamente.</w:t>
      </w:r>
    </w:p>
    <w:p w14:paraId="4941BB4D" w14:textId="54887035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Verifica que es correct</w:t>
      </w:r>
      <w:r w:rsidR="00C364CC">
        <w:rPr>
          <w:rFonts w:ascii="Poppins" w:hAnsi="Poppins" w:cs="Poppins"/>
          <w:color w:val="4C0043"/>
          <w:sz w:val="24"/>
        </w:rPr>
        <w:t>a</w:t>
      </w:r>
    </w:p>
    <w:p w14:paraId="1145734E" w14:textId="40DF2B6A" w:rsidR="00C364CC" w:rsidRPr="00C364CC" w:rsidRDefault="00C364CC" w:rsidP="00C364CC">
      <w:pPr>
        <w:pStyle w:val="Textbody"/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No lo es.</w:t>
      </w:r>
    </w:p>
    <w:p w14:paraId="79BB4D57" w14:textId="4C916696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>Ajústala al formato mm/</w:t>
      </w:r>
      <w:proofErr w:type="spellStart"/>
      <w:r w:rsidRPr="00775748">
        <w:rPr>
          <w:rFonts w:ascii="Poppins" w:hAnsi="Poppins" w:cs="Poppins"/>
          <w:color w:val="4C0043"/>
          <w:sz w:val="24"/>
        </w:rPr>
        <w:t>dd</w:t>
      </w:r>
      <w:proofErr w:type="spellEnd"/>
      <w:r w:rsidRPr="00775748">
        <w:rPr>
          <w:rFonts w:ascii="Poppins" w:hAnsi="Poppins" w:cs="Poppins"/>
          <w:color w:val="4C0043"/>
          <w:sz w:val="24"/>
        </w:rPr>
        <w:t>/</w:t>
      </w:r>
      <w:proofErr w:type="spellStart"/>
      <w:r w:rsidRPr="00775748">
        <w:rPr>
          <w:rFonts w:ascii="Poppins" w:hAnsi="Poppins" w:cs="Poppins"/>
          <w:color w:val="4C0043"/>
          <w:sz w:val="24"/>
        </w:rPr>
        <w:t>yy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Y la hora al formato </w:t>
      </w:r>
      <w:proofErr w:type="spellStart"/>
      <w:r w:rsidRPr="00775748">
        <w:rPr>
          <w:rFonts w:ascii="Poppins" w:hAnsi="Poppins" w:cs="Poppins"/>
          <w:color w:val="4C0043"/>
          <w:sz w:val="24"/>
        </w:rPr>
        <w:t>hh:</w:t>
      </w:r>
      <w:proofErr w:type="gramStart"/>
      <w:r w:rsidRPr="00775748">
        <w:rPr>
          <w:rFonts w:ascii="Poppins" w:hAnsi="Poppins" w:cs="Poppins"/>
          <w:color w:val="4C0043"/>
          <w:sz w:val="24"/>
        </w:rPr>
        <w:t>mm:ss</w:t>
      </w:r>
      <w:proofErr w:type="spellEnd"/>
      <w:proofErr w:type="gramEnd"/>
    </w:p>
    <w:p w14:paraId="0119639C" w14:textId="0F6E4F7F" w:rsidR="00C364CC" w:rsidRPr="00775748" w:rsidRDefault="00F51E42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F51E42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15EC85D8" wp14:editId="4C911DD9">
            <wp:extent cx="3585278" cy="285783"/>
            <wp:effectExtent l="152400" t="152400" r="339090" b="3619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5278" cy="285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2F0AD" w14:textId="77777777" w:rsidR="006B30DE" w:rsidRPr="00775748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A90B80">
        <w:rPr>
          <w:rFonts w:ascii="Poppins" w:hAnsi="Poppins" w:cs="Poppins"/>
          <w:b/>
          <w:bCs/>
          <w:color w:val="4C0043"/>
          <w:sz w:val="28"/>
          <w:szCs w:val="28"/>
        </w:rPr>
        <w:lastRenderedPageBreak/>
        <w:t>Red</w:t>
      </w:r>
      <w:r w:rsidRPr="00775748">
        <w:rPr>
          <w:rFonts w:ascii="Poppins" w:hAnsi="Poppins" w:cs="Poppins"/>
          <w:color w:val="4C0043"/>
          <w:sz w:val="24"/>
        </w:rPr>
        <w:t>:</w:t>
      </w:r>
    </w:p>
    <w:p w14:paraId="1D27F03F" w14:textId="4DA17927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Verifica las interfaces de redes sin usar </w:t>
      </w:r>
      <w:proofErr w:type="spellStart"/>
      <w:r w:rsidRPr="00775748">
        <w:rPr>
          <w:rFonts w:ascii="Poppins" w:hAnsi="Poppins" w:cs="Poppins"/>
          <w:color w:val="4C0043"/>
          <w:sz w:val="24"/>
        </w:rPr>
        <w:t>ifconfig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: Tipo, </w:t>
      </w:r>
      <w:proofErr w:type="spellStart"/>
      <w:r w:rsidRPr="00775748">
        <w:rPr>
          <w:rFonts w:ascii="Poppins" w:hAnsi="Poppins" w:cs="Poppins"/>
          <w:color w:val="4C0043"/>
          <w:sz w:val="24"/>
        </w:rPr>
        <w:t>Ip</w:t>
      </w:r>
      <w:proofErr w:type="spellEnd"/>
      <w:r w:rsidRPr="00775748">
        <w:rPr>
          <w:rFonts w:ascii="Poppins" w:hAnsi="Poppins" w:cs="Poppins"/>
          <w:color w:val="4C0043"/>
          <w:sz w:val="24"/>
        </w:rPr>
        <w:t>, Mascara de red</w:t>
      </w:r>
    </w:p>
    <w:p w14:paraId="46B1A5A8" w14:textId="0927B019" w:rsidR="00292AFC" w:rsidRPr="00775748" w:rsidRDefault="00292AFC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292AFC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529B6E8C" wp14:editId="3D870F0C">
            <wp:extent cx="4884292" cy="1792639"/>
            <wp:effectExtent l="152400" t="152400" r="354965" b="3600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4292" cy="1792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DEABD" w14:textId="2E50AEF4" w:rsidR="006559C7" w:rsidRDefault="006B30DE" w:rsidP="006559C7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¿Archivo de configuración? </w:t>
      </w:r>
    </w:p>
    <w:p w14:paraId="6BBDF522" w14:textId="5553D8EE" w:rsidR="006559C7" w:rsidRPr="00775748" w:rsidRDefault="006559C7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6559C7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3E8480F0" wp14:editId="3AC5AEDE">
            <wp:extent cx="2682787" cy="157162"/>
            <wp:effectExtent l="133350" t="152400" r="346710" b="3575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5053" b="91230"/>
                    <a:stretch/>
                  </pic:blipFill>
                  <pic:spPr bwMode="auto">
                    <a:xfrm>
                      <a:off x="0" y="0"/>
                      <a:ext cx="2683789" cy="157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9B9A" w14:textId="4242F8A6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Cambiar la </w:t>
      </w:r>
      <w:proofErr w:type="spellStart"/>
      <w:r w:rsidRPr="00775748">
        <w:rPr>
          <w:rFonts w:ascii="Poppins" w:hAnsi="Poppins" w:cs="Poppins"/>
          <w:color w:val="4C0043"/>
          <w:sz w:val="24"/>
        </w:rPr>
        <w:t>Ip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por una estática</w:t>
      </w:r>
    </w:p>
    <w:p w14:paraId="1E49C7F5" w14:textId="6E1990BA" w:rsidR="00247CFB" w:rsidRPr="00247CFB" w:rsidRDefault="00247CFB" w:rsidP="00247CFB">
      <w:pPr>
        <w:pStyle w:val="Textbody"/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Ya está configurada una IP estática.</w:t>
      </w:r>
    </w:p>
    <w:p w14:paraId="762D2AA6" w14:textId="4FE719A2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Añade el </w:t>
      </w:r>
      <w:proofErr w:type="spellStart"/>
      <w:r w:rsidRPr="00775748">
        <w:rPr>
          <w:rFonts w:ascii="Poppins" w:hAnsi="Poppins" w:cs="Poppins"/>
          <w:color w:val="4C0043"/>
          <w:sz w:val="24"/>
        </w:rPr>
        <w:t>dns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8.8.8.8</w:t>
      </w:r>
    </w:p>
    <w:p w14:paraId="6FCF28CD" w14:textId="0E573EBC" w:rsidR="009E3909" w:rsidRPr="00775748" w:rsidRDefault="009E3909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9E3909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440E5C55" wp14:editId="47CDDB4D">
            <wp:extent cx="2078422" cy="1610777"/>
            <wp:effectExtent l="152400" t="152400" r="360045" b="3708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8422" cy="1610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69B8A" w14:textId="77777777" w:rsidR="00247CFB" w:rsidRDefault="00247CFB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</w:p>
    <w:p w14:paraId="3DCA1BFD" w14:textId="3F62E70C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lastRenderedPageBreak/>
        <w:t xml:space="preserve">Aplicamos los cambios: </w:t>
      </w:r>
      <w:proofErr w:type="spellStart"/>
      <w:r w:rsidRPr="00775748">
        <w:rPr>
          <w:rFonts w:ascii="Poppins" w:hAnsi="Poppins" w:cs="Poppins"/>
          <w:color w:val="4C0043"/>
          <w:sz w:val="24"/>
        </w:rPr>
        <w:t>netplan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775748">
        <w:rPr>
          <w:rFonts w:ascii="Poppins" w:hAnsi="Poppins" w:cs="Poppins"/>
          <w:color w:val="4C0043"/>
          <w:sz w:val="24"/>
        </w:rPr>
        <w:t>apply</w:t>
      </w:r>
      <w:proofErr w:type="spellEnd"/>
    </w:p>
    <w:p w14:paraId="335A4128" w14:textId="36D1AD8D" w:rsidR="006E4F09" w:rsidRPr="00775748" w:rsidRDefault="006E4F09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6E4F09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24FBBA23" wp14:editId="3C7149D4">
            <wp:extent cx="2554727" cy="164542"/>
            <wp:effectExtent l="133350" t="152400" r="340995" b="3689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4727" cy="164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09227" w14:textId="46193767" w:rsidR="006B30DE" w:rsidRDefault="006B30DE" w:rsidP="00775748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775748">
        <w:rPr>
          <w:rFonts w:ascii="Poppins" w:hAnsi="Poppins" w:cs="Poppins"/>
          <w:color w:val="4C0043"/>
          <w:sz w:val="24"/>
        </w:rPr>
        <w:t xml:space="preserve">Reinicia la tarjeta de red: </w:t>
      </w:r>
      <w:proofErr w:type="spellStart"/>
      <w:r w:rsidRPr="00775748">
        <w:rPr>
          <w:rFonts w:ascii="Poppins" w:hAnsi="Poppins" w:cs="Poppins"/>
          <w:color w:val="4C0043"/>
          <w:sz w:val="24"/>
        </w:rPr>
        <w:t>systemctl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775748">
        <w:rPr>
          <w:rFonts w:ascii="Poppins" w:hAnsi="Poppins" w:cs="Poppins"/>
          <w:color w:val="4C0043"/>
          <w:sz w:val="24"/>
        </w:rPr>
        <w:t>restart</w:t>
      </w:r>
      <w:proofErr w:type="spellEnd"/>
      <w:r w:rsidRPr="00775748">
        <w:rPr>
          <w:rFonts w:ascii="Poppins" w:hAnsi="Poppins" w:cs="Poppins"/>
          <w:color w:val="4C0043"/>
          <w:sz w:val="24"/>
        </w:rPr>
        <w:t xml:space="preserve"> </w:t>
      </w:r>
    </w:p>
    <w:p w14:paraId="050B7AD5" w14:textId="717C0AFA" w:rsidR="00242BE2" w:rsidRPr="00247CFB" w:rsidRDefault="00242BE2" w:rsidP="00247CFB">
      <w:pPr>
        <w:pStyle w:val="Textbody"/>
        <w:spacing w:line="360" w:lineRule="auto"/>
        <w:ind w:left="360"/>
        <w:jc w:val="both"/>
        <w:rPr>
          <w:rFonts w:ascii="Poppins" w:hAnsi="Poppins" w:cs="Poppins"/>
          <w:color w:val="4C0043"/>
          <w:sz w:val="24"/>
        </w:rPr>
      </w:pPr>
      <w:r w:rsidRPr="00242BE2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5B7E8FDE" wp14:editId="28F07742">
            <wp:extent cx="3394756" cy="164542"/>
            <wp:effectExtent l="133350" t="152400" r="33909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164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F4F2F" w14:textId="799DEB92" w:rsidR="004B57EE" w:rsidRPr="00011021" w:rsidRDefault="00011021" w:rsidP="004B57EE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color w:val="4C0043"/>
          <w:sz w:val="28"/>
          <w:szCs w:val="28"/>
        </w:rPr>
      </w:pPr>
      <w:r w:rsidRPr="00011021">
        <w:rPr>
          <w:rFonts w:ascii="Poppins" w:hAnsi="Poppins" w:cs="Poppins"/>
          <w:b/>
          <w:bCs/>
          <w:color w:val="4C0043"/>
          <w:sz w:val="28"/>
          <w:szCs w:val="28"/>
        </w:rPr>
        <w:t>Cliente:</w:t>
      </w:r>
    </w:p>
    <w:p w14:paraId="3A634C01" w14:textId="77777777" w:rsidR="00011021" w:rsidRDefault="00011021" w:rsidP="004B57EE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2A4EDF42" w14:textId="77777777" w:rsidR="00011021" w:rsidRPr="00011021" w:rsidRDefault="00011021" w:rsidP="00011021">
      <w:pPr>
        <w:pStyle w:val="Textbody"/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011021">
        <w:rPr>
          <w:rFonts w:ascii="Poppins" w:hAnsi="Poppins" w:cs="Poppins"/>
          <w:b/>
          <w:bCs/>
          <w:color w:val="4C0043"/>
          <w:sz w:val="24"/>
        </w:rPr>
        <w:t>1.</w:t>
      </w:r>
      <w:r w:rsidRPr="00011021">
        <w:rPr>
          <w:rFonts w:ascii="Poppins" w:hAnsi="Poppins" w:cs="Poppins"/>
          <w:b/>
          <w:bCs/>
          <w:color w:val="4C0043"/>
          <w:sz w:val="24"/>
        </w:rPr>
        <w:tab/>
        <w:t>Crear una máquina virtual:</w:t>
      </w:r>
    </w:p>
    <w:p w14:paraId="2ED7ACD0" w14:textId="3EFCAC1D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a.</w:t>
      </w:r>
      <w:r w:rsidRPr="00011021">
        <w:rPr>
          <w:rFonts w:ascii="Poppins" w:hAnsi="Poppins" w:cs="Poppins"/>
          <w:color w:val="4C0043"/>
          <w:sz w:val="24"/>
        </w:rPr>
        <w:tab/>
        <w:t>Nombre: cliente-U20.04</w:t>
      </w:r>
    </w:p>
    <w:p w14:paraId="38346FD9" w14:textId="77777777" w:rsidR="00247CFB" w:rsidRDefault="00D81FEB" w:rsidP="00247CFB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D81FEB">
        <w:rPr>
          <w:rFonts w:ascii="Poppins" w:hAnsi="Poppins" w:cs="Poppins"/>
          <w:color w:val="4C0043"/>
          <w:sz w:val="24"/>
        </w:rPr>
        <w:drawing>
          <wp:inline distT="0" distB="0" distL="0" distR="0" wp14:anchorId="17480171" wp14:editId="77540031">
            <wp:extent cx="3335946" cy="1613338"/>
            <wp:effectExtent l="152400" t="152400" r="360045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1532" cy="161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D6621" w14:textId="3775DC2D" w:rsidR="00011021" w:rsidRDefault="00247CFB" w:rsidP="00247CFB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AF19DA">
        <w:rPr>
          <w:rFonts w:ascii="Poppins" w:hAnsi="Poppins" w:cs="Poppins"/>
          <w:color w:val="4C0043"/>
          <w:sz w:val="24"/>
        </w:rPr>
        <w:drawing>
          <wp:anchor distT="0" distB="0" distL="114300" distR="114300" simplePos="0" relativeHeight="251813376" behindDoc="0" locked="0" layoutInCell="1" allowOverlap="1" wp14:anchorId="2A780236" wp14:editId="663B3CBA">
            <wp:simplePos x="0" y="0"/>
            <wp:positionH relativeFrom="column">
              <wp:posOffset>606447</wp:posOffset>
            </wp:positionH>
            <wp:positionV relativeFrom="paragraph">
              <wp:posOffset>493877</wp:posOffset>
            </wp:positionV>
            <wp:extent cx="3357370" cy="1156138"/>
            <wp:effectExtent l="152400" t="152400" r="357505" b="36830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61" cy="1163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21" w:rsidRPr="00011021">
        <w:rPr>
          <w:rFonts w:ascii="Poppins" w:hAnsi="Poppins" w:cs="Poppins"/>
          <w:color w:val="4C0043"/>
          <w:sz w:val="24"/>
        </w:rPr>
        <w:t>b.</w:t>
      </w:r>
      <w:r w:rsidR="00011021" w:rsidRPr="00011021">
        <w:rPr>
          <w:rFonts w:ascii="Poppins" w:hAnsi="Poppins" w:cs="Poppins"/>
          <w:color w:val="4C0043"/>
          <w:sz w:val="24"/>
        </w:rPr>
        <w:tab/>
        <w:t>Ram:2GB</w:t>
      </w:r>
    </w:p>
    <w:p w14:paraId="5038286D" w14:textId="6307A5F0" w:rsidR="00AF19DA" w:rsidRPr="00011021" w:rsidRDefault="00AF19DA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05AA634E" w14:textId="77777777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2F6D0EA5" w14:textId="77777777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5413CD2A" w14:textId="74B06DB1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lastRenderedPageBreak/>
        <w:t>c.</w:t>
      </w:r>
      <w:r w:rsidRPr="00011021">
        <w:rPr>
          <w:rFonts w:ascii="Poppins" w:hAnsi="Poppins" w:cs="Poppins"/>
          <w:color w:val="4C0043"/>
          <w:sz w:val="24"/>
        </w:rPr>
        <w:tab/>
        <w:t>HD: 15GB</w:t>
      </w:r>
    </w:p>
    <w:p w14:paraId="15BFD3C7" w14:textId="2C4E3F88" w:rsidR="00AF19DA" w:rsidRPr="00011021" w:rsidRDefault="00AF19DA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AF19DA">
        <w:rPr>
          <w:rFonts w:ascii="Poppins" w:hAnsi="Poppins" w:cs="Poppins"/>
          <w:color w:val="4C0043"/>
          <w:sz w:val="24"/>
        </w:rPr>
        <w:drawing>
          <wp:inline distT="0" distB="0" distL="0" distR="0" wp14:anchorId="50E81FF8" wp14:editId="6CD7B803">
            <wp:extent cx="3647090" cy="1518465"/>
            <wp:effectExtent l="152400" t="152400" r="353695" b="36766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4402" cy="1521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2A18C" w14:textId="77777777" w:rsidR="00011021" w:rsidRP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d.</w:t>
      </w:r>
      <w:r w:rsidRPr="00011021">
        <w:rPr>
          <w:rFonts w:ascii="Poppins" w:hAnsi="Poppins" w:cs="Poppins"/>
          <w:color w:val="4C0043"/>
          <w:sz w:val="24"/>
        </w:rPr>
        <w:tab/>
        <w:t xml:space="preserve">Red: Red </w:t>
      </w:r>
      <w:proofErr w:type="spellStart"/>
      <w:r w:rsidRPr="00011021">
        <w:rPr>
          <w:rFonts w:ascii="Poppins" w:hAnsi="Poppins" w:cs="Poppins"/>
          <w:color w:val="4C0043"/>
          <w:sz w:val="24"/>
        </w:rPr>
        <w:t>Nat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: </w:t>
      </w:r>
    </w:p>
    <w:p w14:paraId="7E5B4432" w14:textId="3F4B1116" w:rsidR="00C10933" w:rsidRPr="00011021" w:rsidRDefault="00011021" w:rsidP="00C10933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i.</w:t>
      </w:r>
      <w:r w:rsidRPr="00011021">
        <w:rPr>
          <w:rFonts w:ascii="Poppins" w:hAnsi="Poppins" w:cs="Poppins"/>
          <w:color w:val="4C0043"/>
          <w:sz w:val="24"/>
        </w:rPr>
        <w:tab/>
        <w:t>Nombre: rn-1asir</w:t>
      </w:r>
    </w:p>
    <w:p w14:paraId="0F7A8C61" w14:textId="3DDB44E5" w:rsidR="00011021" w:rsidRDefault="00011021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>Red: 192.168.10.0/24</w:t>
      </w:r>
    </w:p>
    <w:p w14:paraId="1FEEDF1C" w14:textId="17DF1826" w:rsidR="00C10933" w:rsidRDefault="00C10933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  <w:r w:rsidRPr="00BF4A9F">
        <w:rPr>
          <w:rFonts w:ascii="Poppins" w:hAnsi="Poppins" w:cs="Poppins"/>
          <w:noProof/>
          <w:color w:val="4C0043"/>
          <w:sz w:val="24"/>
        </w:rPr>
        <w:drawing>
          <wp:inline distT="0" distB="0" distL="0" distR="0" wp14:anchorId="79B57398" wp14:editId="6D4FF90F">
            <wp:extent cx="2883810" cy="1437575"/>
            <wp:effectExtent l="152400" t="152400" r="354965" b="3536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810" cy="143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E1842" w14:textId="3129D0C2" w:rsidR="00C10933" w:rsidRDefault="00C10933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</w:p>
    <w:p w14:paraId="2C3A6DEE" w14:textId="489ED1B6" w:rsidR="00C10933" w:rsidRDefault="00C10933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</w:p>
    <w:p w14:paraId="0FE008EA" w14:textId="2782F970" w:rsidR="00247CFB" w:rsidRDefault="00247CFB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</w:p>
    <w:p w14:paraId="66A807CA" w14:textId="573FC2DF" w:rsidR="00247CFB" w:rsidRDefault="00247CFB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</w:p>
    <w:p w14:paraId="4423D3D5" w14:textId="77777777" w:rsidR="00247CFB" w:rsidRPr="00011021" w:rsidRDefault="00247CFB" w:rsidP="00242BE2">
      <w:pPr>
        <w:pStyle w:val="Textbody"/>
        <w:spacing w:line="360" w:lineRule="auto"/>
        <w:ind w:left="1440"/>
        <w:jc w:val="both"/>
        <w:rPr>
          <w:rFonts w:ascii="Poppins" w:hAnsi="Poppins" w:cs="Poppins"/>
          <w:color w:val="4C0043"/>
          <w:sz w:val="24"/>
        </w:rPr>
      </w:pPr>
    </w:p>
    <w:p w14:paraId="657F436A" w14:textId="3D5D7868" w:rsidR="00011021" w:rsidRPr="00011021" w:rsidRDefault="00011021" w:rsidP="00011021">
      <w:pPr>
        <w:pStyle w:val="Textbody"/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011021">
        <w:rPr>
          <w:rFonts w:ascii="Poppins" w:hAnsi="Poppins" w:cs="Poppins"/>
          <w:b/>
          <w:bCs/>
          <w:color w:val="4C0043"/>
          <w:sz w:val="24"/>
        </w:rPr>
        <w:lastRenderedPageBreak/>
        <w:t>2.</w:t>
      </w:r>
      <w:r w:rsidRPr="00011021">
        <w:rPr>
          <w:rFonts w:ascii="Poppins" w:hAnsi="Poppins" w:cs="Poppins"/>
          <w:b/>
          <w:bCs/>
          <w:color w:val="4C0043"/>
          <w:sz w:val="24"/>
        </w:rPr>
        <w:tab/>
        <w:t xml:space="preserve">Instalar Ubuntu Desktop 20.04. usuario: </w:t>
      </w:r>
      <w:proofErr w:type="spellStart"/>
      <w:r w:rsidRPr="00011021">
        <w:rPr>
          <w:rFonts w:ascii="Poppins" w:hAnsi="Poppins" w:cs="Poppins"/>
          <w:b/>
          <w:bCs/>
          <w:color w:val="4C0043"/>
          <w:sz w:val="24"/>
        </w:rPr>
        <w:t>clienteUinicialesNombre</w:t>
      </w:r>
      <w:proofErr w:type="spellEnd"/>
      <w:r w:rsidRPr="00011021">
        <w:rPr>
          <w:rFonts w:ascii="Poppins" w:hAnsi="Poppins" w:cs="Poppins"/>
          <w:b/>
          <w:bCs/>
          <w:color w:val="4C0043"/>
          <w:sz w:val="24"/>
        </w:rPr>
        <w:t xml:space="preserve">, clave: </w:t>
      </w:r>
      <w:proofErr w:type="spellStart"/>
      <w:r w:rsidRPr="00011021">
        <w:rPr>
          <w:rFonts w:ascii="Poppins" w:hAnsi="Poppins" w:cs="Poppins"/>
          <w:b/>
          <w:bCs/>
          <w:color w:val="4C0043"/>
          <w:sz w:val="24"/>
        </w:rPr>
        <w:t>clienteU</w:t>
      </w:r>
      <w:proofErr w:type="spellEnd"/>
    </w:p>
    <w:p w14:paraId="5E4A2315" w14:textId="77777777" w:rsidR="00011021" w:rsidRPr="00011021" w:rsidRDefault="00011021" w:rsidP="00011021">
      <w:pPr>
        <w:pStyle w:val="Textbody"/>
        <w:spacing w:line="360" w:lineRule="auto"/>
        <w:jc w:val="both"/>
        <w:rPr>
          <w:rFonts w:ascii="Poppins" w:hAnsi="Poppins" w:cs="Poppins"/>
          <w:b/>
          <w:bCs/>
          <w:color w:val="4C0043"/>
          <w:sz w:val="24"/>
        </w:rPr>
      </w:pPr>
      <w:r w:rsidRPr="00011021">
        <w:rPr>
          <w:rFonts w:ascii="Poppins" w:hAnsi="Poppins" w:cs="Poppins"/>
          <w:b/>
          <w:bCs/>
          <w:color w:val="4C0043"/>
          <w:sz w:val="24"/>
        </w:rPr>
        <w:t>3.</w:t>
      </w:r>
      <w:r w:rsidRPr="00011021">
        <w:rPr>
          <w:rFonts w:ascii="Poppins" w:hAnsi="Poppins" w:cs="Poppins"/>
          <w:b/>
          <w:bCs/>
          <w:color w:val="4C0043"/>
          <w:sz w:val="24"/>
        </w:rPr>
        <w:tab/>
        <w:t>Configurar</w:t>
      </w:r>
    </w:p>
    <w:p w14:paraId="5D30B3D8" w14:textId="77777777" w:rsidR="00011021" w:rsidRP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a.</w:t>
      </w:r>
      <w:r w:rsidRPr="00011021">
        <w:rPr>
          <w:rFonts w:ascii="Poppins" w:hAnsi="Poppins" w:cs="Poppins"/>
          <w:color w:val="4C0043"/>
          <w:sz w:val="24"/>
        </w:rPr>
        <w:tab/>
        <w:t xml:space="preserve">Activa </w:t>
      </w:r>
      <w:proofErr w:type="spellStart"/>
      <w:r w:rsidRPr="00011021">
        <w:rPr>
          <w:rFonts w:ascii="Poppins" w:hAnsi="Poppins" w:cs="Poppins"/>
          <w:color w:val="4C0043"/>
          <w:sz w:val="24"/>
        </w:rPr>
        <w:t>root</w:t>
      </w:r>
      <w:proofErr w:type="spellEnd"/>
      <w:r w:rsidRPr="00011021">
        <w:rPr>
          <w:rFonts w:ascii="Poppins" w:hAnsi="Poppins" w:cs="Poppins"/>
          <w:color w:val="4C0043"/>
          <w:sz w:val="24"/>
        </w:rPr>
        <w:t>:</w:t>
      </w:r>
    </w:p>
    <w:p w14:paraId="30704FCB" w14:textId="16D69EF7" w:rsidR="00011021" w:rsidRDefault="00011021" w:rsidP="00011021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i.</w:t>
      </w:r>
      <w:r w:rsidRPr="00011021">
        <w:rPr>
          <w:rFonts w:ascii="Poppins" w:hAnsi="Poppins" w:cs="Poppins"/>
          <w:color w:val="4C0043"/>
          <w:sz w:val="24"/>
        </w:rPr>
        <w:tab/>
        <w:t xml:space="preserve">Sudo </w:t>
      </w:r>
      <w:proofErr w:type="spellStart"/>
      <w:r w:rsidRPr="00011021">
        <w:rPr>
          <w:rFonts w:ascii="Poppins" w:hAnsi="Poppins" w:cs="Poppins"/>
          <w:color w:val="4C0043"/>
          <w:sz w:val="24"/>
        </w:rPr>
        <w:t>passwd</w:t>
      </w:r>
      <w:proofErr w:type="spellEnd"/>
    </w:p>
    <w:p w14:paraId="429D37E1" w14:textId="46236661" w:rsidR="00860237" w:rsidRPr="00011021" w:rsidRDefault="00860237" w:rsidP="00A44B78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860237">
        <w:rPr>
          <w:rFonts w:ascii="Poppins" w:hAnsi="Poppins" w:cs="Poppins"/>
          <w:color w:val="4C0043"/>
          <w:sz w:val="24"/>
        </w:rPr>
        <w:drawing>
          <wp:inline distT="0" distB="0" distL="0" distR="0" wp14:anchorId="571B6AC8" wp14:editId="7D76296C">
            <wp:extent cx="2970411" cy="684147"/>
            <wp:effectExtent l="152400" t="152400" r="363855" b="3638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0411" cy="684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EEEB" w14:textId="462A2397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b.</w:t>
      </w:r>
      <w:r w:rsidRPr="00011021">
        <w:rPr>
          <w:rFonts w:ascii="Poppins" w:hAnsi="Poppins" w:cs="Poppins"/>
          <w:color w:val="4C0043"/>
          <w:sz w:val="24"/>
        </w:rPr>
        <w:tab/>
        <w:t xml:space="preserve">Verifica con </w:t>
      </w:r>
      <w:proofErr w:type="spellStart"/>
      <w:r w:rsidRPr="00011021">
        <w:rPr>
          <w:rFonts w:ascii="Poppins" w:hAnsi="Poppins" w:cs="Poppins"/>
          <w:color w:val="4C0043"/>
          <w:sz w:val="24"/>
        </w:rPr>
        <w:t>woami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que eres </w:t>
      </w:r>
      <w:proofErr w:type="spellStart"/>
      <w:r w:rsidRPr="00011021">
        <w:rPr>
          <w:rFonts w:ascii="Poppins" w:hAnsi="Poppins" w:cs="Poppins"/>
          <w:color w:val="4C0043"/>
          <w:sz w:val="24"/>
        </w:rPr>
        <w:t>root</w:t>
      </w:r>
      <w:proofErr w:type="spellEnd"/>
    </w:p>
    <w:p w14:paraId="59A41F1C" w14:textId="166BE7B7" w:rsidR="00D005AC" w:rsidRPr="00011021" w:rsidRDefault="00D005AC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D005AC">
        <w:rPr>
          <w:rFonts w:ascii="Poppins" w:hAnsi="Poppins" w:cs="Poppins"/>
          <w:color w:val="4C0043"/>
          <w:sz w:val="24"/>
        </w:rPr>
        <w:drawing>
          <wp:inline distT="0" distB="0" distL="0" distR="0" wp14:anchorId="44A50A0F" wp14:editId="1B7863FF">
            <wp:extent cx="2078422" cy="303103"/>
            <wp:effectExtent l="152400" t="152400" r="340995" b="3638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8422" cy="303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794D9" w14:textId="5EFF118C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c.</w:t>
      </w:r>
      <w:r w:rsidRPr="00011021">
        <w:rPr>
          <w:rFonts w:ascii="Poppins" w:hAnsi="Poppins" w:cs="Poppins"/>
          <w:color w:val="4C0043"/>
          <w:sz w:val="24"/>
        </w:rPr>
        <w:tab/>
        <w:t xml:space="preserve">Actualiza: </w:t>
      </w:r>
      <w:proofErr w:type="spellStart"/>
      <w:r w:rsidRPr="00011021">
        <w:rPr>
          <w:rFonts w:ascii="Poppins" w:hAnsi="Poppins" w:cs="Poppins"/>
          <w:color w:val="4C0043"/>
          <w:sz w:val="24"/>
        </w:rPr>
        <w:t>Update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, </w:t>
      </w:r>
      <w:proofErr w:type="spellStart"/>
      <w:r w:rsidRPr="00011021">
        <w:rPr>
          <w:rFonts w:ascii="Poppins" w:hAnsi="Poppins" w:cs="Poppins"/>
          <w:color w:val="4C0043"/>
          <w:sz w:val="24"/>
        </w:rPr>
        <w:t>Upgrade</w:t>
      </w:r>
      <w:proofErr w:type="spellEnd"/>
    </w:p>
    <w:p w14:paraId="3B6A6D98" w14:textId="695DD2FA" w:rsidR="002B5391" w:rsidRDefault="00247CFB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2B5391">
        <w:rPr>
          <w:rFonts w:ascii="Poppins" w:hAnsi="Poppins" w:cs="Poppins"/>
          <w:color w:val="4C0043"/>
          <w:sz w:val="24"/>
        </w:rPr>
        <w:drawing>
          <wp:anchor distT="0" distB="0" distL="114300" distR="114300" simplePos="0" relativeHeight="251814400" behindDoc="0" locked="0" layoutInCell="1" allowOverlap="1" wp14:anchorId="3AB44162" wp14:editId="2CCD444F">
            <wp:simplePos x="0" y="0"/>
            <wp:positionH relativeFrom="column">
              <wp:posOffset>1064282</wp:posOffset>
            </wp:positionH>
            <wp:positionV relativeFrom="paragraph">
              <wp:posOffset>846302</wp:posOffset>
            </wp:positionV>
            <wp:extent cx="2745249" cy="147222"/>
            <wp:effectExtent l="133350" t="152400" r="340995" b="36766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249" cy="147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05AC" w:rsidRPr="00D005AC">
        <w:rPr>
          <w:rFonts w:ascii="Poppins" w:hAnsi="Poppins" w:cs="Poppins"/>
          <w:color w:val="4C0043"/>
          <w:sz w:val="24"/>
        </w:rPr>
        <w:drawing>
          <wp:inline distT="0" distB="0" distL="0" distR="0" wp14:anchorId="3782381C" wp14:editId="5EF0D031">
            <wp:extent cx="4569372" cy="480987"/>
            <wp:effectExtent l="152400" t="152400" r="365125" b="3575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4420" cy="484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61CC1" w14:textId="3174D734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d.</w:t>
      </w:r>
      <w:r w:rsidRPr="00011021">
        <w:rPr>
          <w:rFonts w:ascii="Poppins" w:hAnsi="Poppins" w:cs="Poppins"/>
          <w:color w:val="4C0043"/>
          <w:sz w:val="24"/>
        </w:rPr>
        <w:tab/>
        <w:t xml:space="preserve">Verificar el nombre del equipo: </w:t>
      </w:r>
      <w:proofErr w:type="spellStart"/>
      <w:r w:rsidRPr="00011021">
        <w:rPr>
          <w:rFonts w:ascii="Poppins" w:hAnsi="Poppins" w:cs="Poppins"/>
          <w:color w:val="4C0043"/>
          <w:sz w:val="24"/>
        </w:rPr>
        <w:t>hostname</w:t>
      </w:r>
      <w:proofErr w:type="spellEnd"/>
    </w:p>
    <w:p w14:paraId="6A70B0D1" w14:textId="3A87E77E" w:rsidR="002B5391" w:rsidRDefault="00A701A5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A701A5">
        <w:rPr>
          <w:rFonts w:ascii="Poppins" w:hAnsi="Poppins" w:cs="Poppins"/>
          <w:color w:val="4C0043"/>
          <w:sz w:val="24"/>
        </w:rPr>
        <w:drawing>
          <wp:inline distT="0" distB="0" distL="0" distR="0" wp14:anchorId="2C29DDD7" wp14:editId="222EE97D">
            <wp:extent cx="2165023" cy="294443"/>
            <wp:effectExtent l="152400" t="152400" r="330835" b="3536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5023" cy="294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89096" w14:textId="77777777" w:rsidR="00247CFB" w:rsidRPr="00011021" w:rsidRDefault="00247CFB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</w:p>
    <w:p w14:paraId="0109DC61" w14:textId="712BA833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lastRenderedPageBreak/>
        <w:t>e.</w:t>
      </w:r>
      <w:r w:rsidRPr="00011021">
        <w:rPr>
          <w:rFonts w:ascii="Poppins" w:hAnsi="Poppins" w:cs="Poppins"/>
          <w:color w:val="4C0043"/>
          <w:sz w:val="24"/>
        </w:rPr>
        <w:tab/>
        <w:t>Cambia el nombre del equipo: clienteU-1 y verifica que se ha cambiado</w:t>
      </w:r>
    </w:p>
    <w:p w14:paraId="1823DF7A" w14:textId="77B51C99" w:rsidR="0056535D" w:rsidRPr="00011021" w:rsidRDefault="0056535D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56535D">
        <w:rPr>
          <w:rFonts w:ascii="Poppins" w:hAnsi="Poppins" w:cs="Poppins"/>
          <w:color w:val="4C0043"/>
          <w:sz w:val="24"/>
        </w:rPr>
        <w:drawing>
          <wp:inline distT="0" distB="0" distL="0" distR="0" wp14:anchorId="71F26C6A" wp14:editId="3406090E">
            <wp:extent cx="2883810" cy="441665"/>
            <wp:effectExtent l="152400" t="152400" r="354965" b="3587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3810" cy="441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8148E" w14:textId="77A5740F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f.</w:t>
      </w:r>
      <w:r w:rsidRPr="00011021">
        <w:rPr>
          <w:rFonts w:ascii="Poppins" w:hAnsi="Poppins" w:cs="Poppins"/>
          <w:color w:val="4C0043"/>
          <w:sz w:val="24"/>
        </w:rPr>
        <w:tab/>
        <w:t>Fecha: Verifica que es correcta</w:t>
      </w:r>
    </w:p>
    <w:p w14:paraId="21626920" w14:textId="6DBB327D" w:rsidR="003C6218" w:rsidRPr="00011021" w:rsidRDefault="003C6218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3C6218">
        <w:rPr>
          <w:rFonts w:ascii="Poppins" w:hAnsi="Poppins" w:cs="Poppins"/>
          <w:color w:val="4C0043"/>
          <w:sz w:val="24"/>
        </w:rPr>
        <w:drawing>
          <wp:inline distT="0" distB="0" distL="0" distR="0" wp14:anchorId="418CDFB1" wp14:editId="6256706C">
            <wp:extent cx="2026461" cy="311763"/>
            <wp:effectExtent l="152400" t="152400" r="335915" b="3556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6461" cy="311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988F1" w14:textId="033B78BA" w:rsidR="00011021" w:rsidRPr="003C6218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color w:val="4C0043"/>
          <w:sz w:val="28"/>
          <w:szCs w:val="28"/>
        </w:rPr>
      </w:pPr>
      <w:r w:rsidRPr="003C6218">
        <w:rPr>
          <w:rFonts w:ascii="Poppins" w:hAnsi="Poppins" w:cs="Poppins"/>
          <w:b/>
          <w:bCs/>
          <w:color w:val="4C0043"/>
          <w:sz w:val="28"/>
          <w:szCs w:val="28"/>
        </w:rPr>
        <w:t>Red:</w:t>
      </w:r>
    </w:p>
    <w:p w14:paraId="46A76695" w14:textId="77777777" w:rsidR="00011021" w:rsidRPr="00011021" w:rsidRDefault="00011021" w:rsidP="00011021">
      <w:pPr>
        <w:pStyle w:val="Textbody"/>
        <w:spacing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i.</w:t>
      </w:r>
      <w:r w:rsidRPr="00011021">
        <w:rPr>
          <w:rFonts w:ascii="Poppins" w:hAnsi="Poppins" w:cs="Poppins"/>
          <w:color w:val="4C0043"/>
          <w:sz w:val="24"/>
        </w:rPr>
        <w:tab/>
        <w:t>Identifica para que sirven las siguientes Interfaces de red:</w:t>
      </w:r>
    </w:p>
    <w:p w14:paraId="1F174496" w14:textId="00E28530" w:rsidR="00011021" w:rsidRDefault="00011021" w:rsidP="00011021">
      <w:pPr>
        <w:pStyle w:val="Textbody"/>
        <w:numPr>
          <w:ilvl w:val="0"/>
          <w:numId w:val="26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 xml:space="preserve">Lo. </w:t>
      </w:r>
      <w:proofErr w:type="spellStart"/>
      <w:r w:rsidRPr="00011021">
        <w:rPr>
          <w:rFonts w:ascii="Poppins" w:hAnsi="Poppins" w:cs="Poppins"/>
          <w:color w:val="4C0043"/>
          <w:sz w:val="24"/>
        </w:rPr>
        <w:t>Loopback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</w:p>
    <w:p w14:paraId="0D1C2C40" w14:textId="1D16BAE1" w:rsidR="00A44B78" w:rsidRPr="001F2147" w:rsidRDefault="00A44B78" w:rsidP="001F2147">
      <w:pPr>
        <w:pStyle w:val="Textbody"/>
        <w:spacing w:line="360" w:lineRule="auto"/>
        <w:ind w:left="21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La dirección </w:t>
      </w:r>
      <w:proofErr w:type="spellStart"/>
      <w:r>
        <w:rPr>
          <w:rFonts w:asciiTheme="minorHAnsi" w:hAnsiTheme="minorHAnsi" w:cstheme="minorHAnsi"/>
          <w:sz w:val="24"/>
        </w:rPr>
        <w:t>loopback</w:t>
      </w:r>
      <w:proofErr w:type="spellEnd"/>
      <w:r>
        <w:rPr>
          <w:rFonts w:asciiTheme="minorHAnsi" w:hAnsiTheme="minorHAnsi" w:cstheme="minorHAnsi"/>
          <w:sz w:val="24"/>
        </w:rPr>
        <w:t xml:space="preserve"> es aquella que el equipo </w:t>
      </w:r>
      <w:r w:rsidR="001F2147">
        <w:rPr>
          <w:rFonts w:asciiTheme="minorHAnsi" w:hAnsiTheme="minorHAnsi" w:cstheme="minorHAnsi"/>
          <w:sz w:val="24"/>
        </w:rPr>
        <w:t>utiliza para referirse a si mismo en la red. Básicamente para dirigir el tráfico hacia él mismo.</w:t>
      </w:r>
    </w:p>
    <w:p w14:paraId="5AAEFBE4" w14:textId="76A7C5FB" w:rsidR="00011021" w:rsidRDefault="00011021" w:rsidP="001F2147">
      <w:pPr>
        <w:pStyle w:val="Textbody"/>
        <w:numPr>
          <w:ilvl w:val="0"/>
          <w:numId w:val="27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Con que se corresponde</w:t>
      </w:r>
    </w:p>
    <w:p w14:paraId="44A485A4" w14:textId="6915471B" w:rsidR="001F2147" w:rsidRPr="001F2147" w:rsidRDefault="001F2147" w:rsidP="001F2147">
      <w:pPr>
        <w:pStyle w:val="Textbody"/>
        <w:spacing w:line="360" w:lineRule="auto"/>
        <w:ind w:left="144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Corresponde con la dirección 127.0.0.1.</w:t>
      </w:r>
    </w:p>
    <w:p w14:paraId="06024C06" w14:textId="77777777" w:rsidR="00011021" w:rsidRP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b.</w:t>
      </w:r>
      <w:r w:rsidRPr="00011021">
        <w:rPr>
          <w:rFonts w:ascii="Poppins" w:hAnsi="Poppins" w:cs="Poppins"/>
          <w:color w:val="4C0043"/>
          <w:sz w:val="24"/>
        </w:rPr>
        <w:tab/>
        <w:t>Valor de la IP</w:t>
      </w:r>
    </w:p>
    <w:p w14:paraId="212B2EC4" w14:textId="3B47AF19" w:rsidR="00011021" w:rsidRPr="00D75BD0" w:rsidRDefault="00011021" w:rsidP="00D75BD0">
      <w:pPr>
        <w:pStyle w:val="Textbody"/>
        <w:spacing w:line="360" w:lineRule="auto"/>
        <w:ind w:left="2160"/>
        <w:jc w:val="both"/>
        <w:rPr>
          <w:rFonts w:asciiTheme="minorHAnsi" w:hAnsiTheme="minorHAnsi" w:cstheme="minorHAnsi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enpXsY</w:t>
      </w:r>
      <w:proofErr w:type="spellEnd"/>
      <w:r w:rsidR="00B06BD7">
        <w:rPr>
          <w:rFonts w:ascii="Poppins" w:hAnsi="Poppins" w:cs="Poppins"/>
          <w:color w:val="4C0043"/>
          <w:sz w:val="24"/>
        </w:rPr>
        <w:t xml:space="preserve">:  </w:t>
      </w:r>
      <w:r w:rsidR="00B06BD7">
        <w:rPr>
          <w:rFonts w:asciiTheme="minorHAnsi" w:hAnsiTheme="minorHAnsi" w:cstheme="minorHAnsi"/>
          <w:sz w:val="24"/>
        </w:rPr>
        <w:t xml:space="preserve">Corresponde a las antiguas interfaces ethernet, en la máquina virtual tiene un valor de </w:t>
      </w:r>
      <w:r w:rsidR="00431E36">
        <w:rPr>
          <w:rFonts w:asciiTheme="minorHAnsi" w:hAnsiTheme="minorHAnsi" w:cstheme="minorHAnsi"/>
          <w:sz w:val="24"/>
        </w:rPr>
        <w:t>estático de 192.168.10.251</w:t>
      </w:r>
    </w:p>
    <w:p w14:paraId="10ADCB9B" w14:textId="3C090804" w:rsidR="00011021" w:rsidRPr="00011021" w:rsidRDefault="00D75BD0" w:rsidP="00B80B54">
      <w:pPr>
        <w:pStyle w:val="Textbody"/>
        <w:spacing w:line="360" w:lineRule="auto"/>
        <w:ind w:left="216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W</w:t>
      </w:r>
      <w:r w:rsidR="00011021" w:rsidRPr="00011021">
        <w:rPr>
          <w:rFonts w:ascii="Poppins" w:hAnsi="Poppins" w:cs="Poppins"/>
          <w:color w:val="4C0043"/>
          <w:sz w:val="24"/>
        </w:rPr>
        <w:t>lan</w:t>
      </w:r>
      <w:proofErr w:type="spellEnd"/>
      <w:r>
        <w:rPr>
          <w:rFonts w:ascii="Poppins" w:hAnsi="Poppins" w:cs="Poppins"/>
          <w:color w:val="4C0043"/>
          <w:sz w:val="24"/>
        </w:rPr>
        <w:t xml:space="preserve">: </w:t>
      </w:r>
      <w:r>
        <w:rPr>
          <w:rFonts w:asciiTheme="minorHAnsi" w:hAnsiTheme="minorHAnsi" w:cstheme="minorHAnsi"/>
          <w:sz w:val="24"/>
        </w:rPr>
        <w:t>Corresponde a l</w:t>
      </w:r>
      <w:r>
        <w:rPr>
          <w:rFonts w:asciiTheme="minorHAnsi" w:hAnsiTheme="minorHAnsi" w:cstheme="minorHAnsi"/>
          <w:sz w:val="24"/>
        </w:rPr>
        <w:t>a interfaz inalámbrica</w:t>
      </w:r>
      <w:r>
        <w:rPr>
          <w:rFonts w:asciiTheme="minorHAnsi" w:hAnsiTheme="minorHAnsi" w:cstheme="minorHAnsi"/>
          <w:sz w:val="24"/>
        </w:rPr>
        <w:t xml:space="preserve">, en la máquina virtual </w:t>
      </w:r>
      <w:r>
        <w:rPr>
          <w:rFonts w:asciiTheme="minorHAnsi" w:hAnsiTheme="minorHAnsi" w:cstheme="minorHAnsi"/>
          <w:sz w:val="24"/>
        </w:rPr>
        <w:t>no tiene ningún valor.</w:t>
      </w:r>
    </w:p>
    <w:p w14:paraId="7668A7D6" w14:textId="5F29C4A7" w:rsidR="00011021" w:rsidRPr="00011021" w:rsidRDefault="00D75BD0" w:rsidP="00B80B54">
      <w:pPr>
        <w:pStyle w:val="Textbody"/>
        <w:spacing w:line="360" w:lineRule="auto"/>
        <w:ind w:left="216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E</w:t>
      </w:r>
      <w:r w:rsidR="00011021" w:rsidRPr="00011021">
        <w:rPr>
          <w:rFonts w:ascii="Poppins" w:hAnsi="Poppins" w:cs="Poppins"/>
          <w:color w:val="4C0043"/>
          <w:sz w:val="24"/>
        </w:rPr>
        <w:t>th</w:t>
      </w:r>
      <w:proofErr w:type="spellEnd"/>
      <w:r>
        <w:rPr>
          <w:rFonts w:ascii="Poppins" w:hAnsi="Poppins" w:cs="Poppins"/>
          <w:color w:val="4C0043"/>
          <w:sz w:val="24"/>
        </w:rPr>
        <w:t xml:space="preserve">: </w:t>
      </w:r>
      <w:r>
        <w:rPr>
          <w:rFonts w:asciiTheme="minorHAnsi" w:hAnsiTheme="minorHAnsi" w:cstheme="minorHAnsi"/>
          <w:sz w:val="24"/>
        </w:rPr>
        <w:t xml:space="preserve">Corresponde a la interfaz </w:t>
      </w:r>
      <w:r w:rsidR="003B0FE6">
        <w:rPr>
          <w:rFonts w:asciiTheme="minorHAnsi" w:hAnsiTheme="minorHAnsi" w:cstheme="minorHAnsi"/>
          <w:sz w:val="24"/>
        </w:rPr>
        <w:t>ethernet</w:t>
      </w:r>
      <w:r>
        <w:rPr>
          <w:rFonts w:asciiTheme="minorHAnsi" w:hAnsiTheme="minorHAnsi" w:cstheme="minorHAnsi"/>
          <w:sz w:val="24"/>
        </w:rPr>
        <w:t>, en la máquina virtual no tiene ningún valor</w:t>
      </w:r>
      <w:r w:rsidR="003B0FE6">
        <w:rPr>
          <w:rFonts w:asciiTheme="minorHAnsi" w:hAnsiTheme="minorHAnsi" w:cstheme="minorHAnsi"/>
          <w:sz w:val="24"/>
        </w:rPr>
        <w:t xml:space="preserve"> ya que utiliza </w:t>
      </w:r>
      <w:proofErr w:type="spellStart"/>
      <w:r w:rsidR="003B0FE6">
        <w:rPr>
          <w:rFonts w:asciiTheme="minorHAnsi" w:hAnsiTheme="minorHAnsi" w:cstheme="minorHAnsi"/>
          <w:sz w:val="24"/>
        </w:rPr>
        <w:t>enp</w:t>
      </w:r>
      <w:r w:rsidR="00746B65">
        <w:rPr>
          <w:rFonts w:asciiTheme="minorHAnsi" w:hAnsiTheme="minorHAnsi" w:cstheme="minorHAnsi"/>
          <w:sz w:val="24"/>
        </w:rPr>
        <w:t>XsY</w:t>
      </w:r>
      <w:proofErr w:type="spellEnd"/>
      <w:r>
        <w:rPr>
          <w:rFonts w:asciiTheme="minorHAnsi" w:hAnsiTheme="minorHAnsi" w:cstheme="minorHAnsi"/>
          <w:sz w:val="24"/>
        </w:rPr>
        <w:t>.</w:t>
      </w:r>
    </w:p>
    <w:p w14:paraId="27FBB53B" w14:textId="606A188D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lastRenderedPageBreak/>
        <w:t>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 xml:space="preserve">¿Cuál es la herramienta de administración de red de </w:t>
      </w:r>
      <w:proofErr w:type="spellStart"/>
      <w:r w:rsidRPr="00011021">
        <w:rPr>
          <w:rFonts w:ascii="Poppins" w:hAnsi="Poppins" w:cs="Poppins"/>
          <w:color w:val="4C0043"/>
          <w:sz w:val="24"/>
        </w:rPr>
        <w:t>ubuntu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inferior o igual a 16 y en las superiores? </w:t>
      </w:r>
    </w:p>
    <w:p w14:paraId="613CC9EA" w14:textId="0D5B676D" w:rsidR="00746B65" w:rsidRPr="00247CFB" w:rsidRDefault="00C22F3A" w:rsidP="00247CFB">
      <w:pPr>
        <w:pStyle w:val="Textbody"/>
        <w:spacing w:line="360" w:lineRule="auto"/>
        <w:ind w:left="144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Sobre Ubuntu 16, se utilizaba el </w:t>
      </w:r>
      <w:proofErr w:type="spellStart"/>
      <w:r>
        <w:rPr>
          <w:rFonts w:asciiTheme="minorHAnsi" w:hAnsiTheme="minorHAnsi" w:cstheme="minorHAnsi"/>
          <w:sz w:val="24"/>
        </w:rPr>
        <w:t>network</w:t>
      </w:r>
      <w:proofErr w:type="spellEnd"/>
      <w:r>
        <w:rPr>
          <w:rFonts w:asciiTheme="minorHAnsi" w:hAnsiTheme="minorHAnsi" w:cstheme="minorHAnsi"/>
          <w:sz w:val="24"/>
        </w:rPr>
        <w:t xml:space="preserve"> manager, a partir de Ubuntu 20 se utilizaba </w:t>
      </w:r>
      <w:proofErr w:type="spellStart"/>
      <w:r w:rsidR="00A7362D">
        <w:rPr>
          <w:rFonts w:asciiTheme="minorHAnsi" w:hAnsiTheme="minorHAnsi" w:cstheme="minorHAnsi"/>
          <w:sz w:val="24"/>
        </w:rPr>
        <w:t>Netplan</w:t>
      </w:r>
      <w:proofErr w:type="spellEnd"/>
      <w:r w:rsidR="00A7362D">
        <w:rPr>
          <w:rFonts w:asciiTheme="minorHAnsi" w:hAnsiTheme="minorHAnsi" w:cstheme="minorHAnsi"/>
          <w:sz w:val="24"/>
        </w:rPr>
        <w:t xml:space="preserve"> y actualmente, se sigue utilizando </w:t>
      </w:r>
      <w:proofErr w:type="spellStart"/>
      <w:r w:rsidR="00A7362D">
        <w:rPr>
          <w:rFonts w:asciiTheme="minorHAnsi" w:hAnsiTheme="minorHAnsi" w:cstheme="minorHAnsi"/>
          <w:sz w:val="24"/>
        </w:rPr>
        <w:t>Netplan</w:t>
      </w:r>
      <w:proofErr w:type="spellEnd"/>
      <w:r w:rsidR="0000588E">
        <w:rPr>
          <w:rFonts w:asciiTheme="minorHAnsi" w:hAnsiTheme="minorHAnsi" w:cstheme="minorHAnsi"/>
          <w:sz w:val="24"/>
        </w:rPr>
        <w:t>.</w:t>
      </w:r>
    </w:p>
    <w:p w14:paraId="7E644EE7" w14:textId="59291628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iii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>Donde se encuentran los archivos de configuración de red</w:t>
      </w:r>
    </w:p>
    <w:p w14:paraId="1843F52B" w14:textId="6B458E66" w:rsidR="00750071" w:rsidRPr="0000588E" w:rsidRDefault="00750071" w:rsidP="0000588E">
      <w:pPr>
        <w:pStyle w:val="Textbody"/>
        <w:spacing w:line="360" w:lineRule="auto"/>
        <w:ind w:left="144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En Ubuntu </w:t>
      </w:r>
      <w:r w:rsidR="00703814">
        <w:rPr>
          <w:rFonts w:asciiTheme="minorHAnsi" w:hAnsiTheme="minorHAnsi" w:cstheme="minorHAnsi"/>
          <w:sz w:val="24"/>
        </w:rPr>
        <w:t>20</w:t>
      </w:r>
      <w:r w:rsidR="0000588E">
        <w:rPr>
          <w:rFonts w:asciiTheme="minorHAnsi" w:hAnsiTheme="minorHAnsi" w:cstheme="minorHAnsi"/>
          <w:sz w:val="24"/>
        </w:rPr>
        <w:t xml:space="preserve"> en adelante</w:t>
      </w:r>
      <w:r w:rsidR="00703814">
        <w:rPr>
          <w:rFonts w:asciiTheme="minorHAnsi" w:hAnsiTheme="minorHAnsi" w:cstheme="minorHAnsi"/>
          <w:sz w:val="24"/>
        </w:rPr>
        <w:t>, es /</w:t>
      </w:r>
      <w:proofErr w:type="spellStart"/>
      <w:r w:rsidR="00703814">
        <w:rPr>
          <w:rFonts w:asciiTheme="minorHAnsi" w:hAnsiTheme="minorHAnsi" w:cstheme="minorHAnsi"/>
          <w:sz w:val="24"/>
        </w:rPr>
        <w:t>etc</w:t>
      </w:r>
      <w:proofErr w:type="spellEnd"/>
      <w:r w:rsidR="00703814">
        <w:rPr>
          <w:rFonts w:asciiTheme="minorHAnsi" w:hAnsiTheme="minorHAnsi" w:cstheme="minorHAnsi"/>
          <w:sz w:val="24"/>
        </w:rPr>
        <w:t>/</w:t>
      </w:r>
      <w:proofErr w:type="spellStart"/>
      <w:r w:rsidR="00703814">
        <w:rPr>
          <w:rFonts w:asciiTheme="minorHAnsi" w:hAnsiTheme="minorHAnsi" w:cstheme="minorHAnsi"/>
          <w:sz w:val="24"/>
        </w:rPr>
        <w:t>netplan</w:t>
      </w:r>
      <w:proofErr w:type="spellEnd"/>
      <w:r w:rsidR="00703814">
        <w:rPr>
          <w:rFonts w:asciiTheme="minorHAnsi" w:hAnsiTheme="minorHAnsi" w:cstheme="minorHAnsi"/>
          <w:sz w:val="24"/>
        </w:rPr>
        <w:t>/</w:t>
      </w:r>
      <w:r w:rsidR="00703814" w:rsidRPr="00703814">
        <w:rPr>
          <w:rFonts w:asciiTheme="minorHAnsi" w:hAnsiTheme="minorHAnsi" w:cstheme="minorHAnsi"/>
          <w:sz w:val="24"/>
        </w:rPr>
        <w:t>00-installer-config.yaml</w:t>
      </w:r>
    </w:p>
    <w:p w14:paraId="6933F624" w14:textId="77777777" w:rsidR="00011021" w:rsidRP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iv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>Par que se utilizan:</w:t>
      </w:r>
    </w:p>
    <w:p w14:paraId="0976B798" w14:textId="1858BFD4" w:rsidR="00011021" w:rsidRDefault="00011021" w:rsidP="00011021">
      <w:pPr>
        <w:pStyle w:val="Textbody"/>
        <w:numPr>
          <w:ilvl w:val="0"/>
          <w:numId w:val="20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/</w:t>
      </w:r>
      <w:proofErr w:type="spellStart"/>
      <w:r w:rsidRPr="00011021">
        <w:rPr>
          <w:rFonts w:ascii="Poppins" w:hAnsi="Poppins" w:cs="Poppins"/>
          <w:color w:val="4C0043"/>
          <w:sz w:val="24"/>
        </w:rPr>
        <w:t>etc</w:t>
      </w:r>
      <w:proofErr w:type="spellEnd"/>
      <w:r w:rsidRPr="00011021">
        <w:rPr>
          <w:rFonts w:ascii="Poppins" w:hAnsi="Poppins" w:cs="Poppins"/>
          <w:color w:val="4C0043"/>
          <w:sz w:val="24"/>
        </w:rPr>
        <w:t>/</w:t>
      </w:r>
      <w:proofErr w:type="spellStart"/>
      <w:r w:rsidRPr="00011021">
        <w:rPr>
          <w:rFonts w:ascii="Poppins" w:hAnsi="Poppins" w:cs="Poppins"/>
          <w:color w:val="4C0043"/>
          <w:sz w:val="24"/>
        </w:rPr>
        <w:t>network</w:t>
      </w:r>
      <w:proofErr w:type="spellEnd"/>
      <w:r w:rsidRPr="00011021">
        <w:rPr>
          <w:rFonts w:ascii="Poppins" w:hAnsi="Poppins" w:cs="Poppins"/>
          <w:color w:val="4C0043"/>
          <w:sz w:val="24"/>
        </w:rPr>
        <w:t>/interfaces</w:t>
      </w:r>
    </w:p>
    <w:p w14:paraId="1FC3E29D" w14:textId="637EDD50" w:rsidR="00046C05" w:rsidRPr="00046C05" w:rsidRDefault="00046C05" w:rsidP="00046C05">
      <w:pPr>
        <w:pStyle w:val="Textbody"/>
        <w:spacing w:line="360" w:lineRule="auto"/>
        <w:ind w:left="21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Tiene la misma función que el fichero </w:t>
      </w:r>
      <w:r>
        <w:rPr>
          <w:rFonts w:asciiTheme="minorHAnsi" w:hAnsiTheme="minorHAnsi" w:cstheme="minorHAnsi"/>
          <w:sz w:val="24"/>
        </w:rPr>
        <w:t>/</w:t>
      </w:r>
      <w:proofErr w:type="spellStart"/>
      <w:r>
        <w:rPr>
          <w:rFonts w:asciiTheme="minorHAnsi" w:hAnsiTheme="minorHAnsi" w:cstheme="minorHAnsi"/>
          <w:sz w:val="24"/>
        </w:rPr>
        <w:t>etc</w:t>
      </w:r>
      <w:proofErr w:type="spellEnd"/>
      <w:r>
        <w:rPr>
          <w:rFonts w:asciiTheme="minorHAnsi" w:hAnsiTheme="minorHAnsi" w:cstheme="minorHAnsi"/>
          <w:sz w:val="24"/>
        </w:rPr>
        <w:t>/</w:t>
      </w:r>
      <w:proofErr w:type="spellStart"/>
      <w:r>
        <w:rPr>
          <w:rFonts w:asciiTheme="minorHAnsi" w:hAnsiTheme="minorHAnsi" w:cstheme="minorHAnsi"/>
          <w:sz w:val="24"/>
        </w:rPr>
        <w:t>netplan</w:t>
      </w:r>
      <w:proofErr w:type="spellEnd"/>
      <w:r>
        <w:rPr>
          <w:rFonts w:asciiTheme="minorHAnsi" w:hAnsiTheme="minorHAnsi" w:cstheme="minorHAnsi"/>
          <w:sz w:val="24"/>
        </w:rPr>
        <w:t>/</w:t>
      </w:r>
      <w:r w:rsidRPr="00703814">
        <w:rPr>
          <w:rFonts w:asciiTheme="minorHAnsi" w:hAnsiTheme="minorHAnsi" w:cstheme="minorHAnsi"/>
          <w:sz w:val="24"/>
        </w:rPr>
        <w:t>00-installer-config.yaml</w:t>
      </w:r>
      <w:r>
        <w:rPr>
          <w:rFonts w:asciiTheme="minorHAnsi" w:hAnsiTheme="minorHAnsi" w:cstheme="minorHAnsi"/>
          <w:sz w:val="24"/>
        </w:rPr>
        <w:t>, de hecho, tiene la misma estructura, este se encuentra de Ubuntu 20 en adelante.</w:t>
      </w:r>
    </w:p>
    <w:p w14:paraId="2A6E0701" w14:textId="0F73F4E3" w:rsidR="00011021" w:rsidRDefault="00011021" w:rsidP="00011021">
      <w:pPr>
        <w:pStyle w:val="Textbody"/>
        <w:numPr>
          <w:ilvl w:val="0"/>
          <w:numId w:val="20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/</w:t>
      </w:r>
      <w:proofErr w:type="spellStart"/>
      <w:r w:rsidRPr="00011021">
        <w:rPr>
          <w:rFonts w:ascii="Poppins" w:hAnsi="Poppins" w:cs="Poppins"/>
          <w:color w:val="4C0043"/>
          <w:sz w:val="24"/>
        </w:rPr>
        <w:t>etc</w:t>
      </w:r>
      <w:proofErr w:type="spellEnd"/>
      <w:r w:rsidRPr="00011021">
        <w:rPr>
          <w:rFonts w:ascii="Poppins" w:hAnsi="Poppins" w:cs="Poppins"/>
          <w:color w:val="4C0043"/>
          <w:sz w:val="24"/>
        </w:rPr>
        <w:t>/</w:t>
      </w:r>
      <w:proofErr w:type="spellStart"/>
      <w:r w:rsidRPr="00011021">
        <w:rPr>
          <w:rFonts w:ascii="Poppins" w:hAnsi="Poppins" w:cs="Poppins"/>
          <w:color w:val="4C0043"/>
          <w:sz w:val="24"/>
        </w:rPr>
        <w:t>netplan</w:t>
      </w:r>
      <w:proofErr w:type="spellEnd"/>
    </w:p>
    <w:p w14:paraId="6E864F6D" w14:textId="2D366AAB" w:rsidR="00046C05" w:rsidRPr="007B6CEA" w:rsidRDefault="00046C05" w:rsidP="007B6CEA">
      <w:pPr>
        <w:pStyle w:val="Textbody"/>
        <w:spacing w:line="360" w:lineRule="auto"/>
        <w:ind w:left="2160"/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El </w:t>
      </w:r>
      <w:r>
        <w:rPr>
          <w:rFonts w:asciiTheme="minorHAnsi" w:hAnsiTheme="minorHAnsi" w:cstheme="minorHAnsi"/>
          <w:sz w:val="24"/>
        </w:rPr>
        <w:t>fichero /</w:t>
      </w:r>
      <w:proofErr w:type="spellStart"/>
      <w:r>
        <w:rPr>
          <w:rFonts w:asciiTheme="minorHAnsi" w:hAnsiTheme="minorHAnsi" w:cstheme="minorHAnsi"/>
          <w:sz w:val="24"/>
        </w:rPr>
        <w:t>etc</w:t>
      </w:r>
      <w:proofErr w:type="spellEnd"/>
      <w:r>
        <w:rPr>
          <w:rFonts w:asciiTheme="minorHAnsi" w:hAnsiTheme="minorHAnsi" w:cstheme="minorHAnsi"/>
          <w:sz w:val="24"/>
        </w:rPr>
        <w:t>/</w:t>
      </w:r>
      <w:proofErr w:type="spellStart"/>
      <w:r>
        <w:rPr>
          <w:rFonts w:asciiTheme="minorHAnsi" w:hAnsiTheme="minorHAnsi" w:cstheme="minorHAnsi"/>
          <w:sz w:val="24"/>
        </w:rPr>
        <w:t>netplan</w:t>
      </w:r>
      <w:proofErr w:type="spellEnd"/>
      <w:r>
        <w:rPr>
          <w:rFonts w:asciiTheme="minorHAnsi" w:hAnsiTheme="minorHAnsi" w:cstheme="minorHAnsi"/>
          <w:sz w:val="24"/>
        </w:rPr>
        <w:t>/</w:t>
      </w:r>
      <w:r w:rsidRPr="00703814">
        <w:rPr>
          <w:rFonts w:asciiTheme="minorHAnsi" w:hAnsiTheme="minorHAnsi" w:cstheme="minorHAnsi"/>
          <w:sz w:val="24"/>
        </w:rPr>
        <w:t>00-installer-config.yaml</w:t>
      </w:r>
      <w:r>
        <w:rPr>
          <w:rFonts w:asciiTheme="minorHAnsi" w:hAnsiTheme="minorHAnsi" w:cstheme="minorHAnsi"/>
          <w:sz w:val="24"/>
        </w:rPr>
        <w:t xml:space="preserve">, </w:t>
      </w:r>
      <w:r w:rsidR="001D0091">
        <w:rPr>
          <w:rFonts w:asciiTheme="minorHAnsi" w:hAnsiTheme="minorHAnsi" w:cstheme="minorHAnsi"/>
          <w:sz w:val="24"/>
        </w:rPr>
        <w:t>tiene como función</w:t>
      </w:r>
      <w:r w:rsidR="007B6CEA">
        <w:rPr>
          <w:rFonts w:asciiTheme="minorHAnsi" w:hAnsiTheme="minorHAnsi" w:cstheme="minorHAnsi"/>
          <w:sz w:val="24"/>
        </w:rPr>
        <w:t xml:space="preserve"> configurar las interfaces de red</w:t>
      </w:r>
      <w:r>
        <w:rPr>
          <w:rFonts w:asciiTheme="minorHAnsi" w:hAnsiTheme="minorHAnsi" w:cstheme="minorHAnsi"/>
          <w:sz w:val="24"/>
        </w:rPr>
        <w:t>.</w:t>
      </w:r>
    </w:p>
    <w:p w14:paraId="6CCFC40F" w14:textId="36162B62" w:rsidR="007B6CEA" w:rsidRDefault="00011021" w:rsidP="00BD16DE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v.</w:t>
      </w:r>
      <w:r w:rsidRPr="00011021">
        <w:rPr>
          <w:rFonts w:ascii="Poppins" w:hAnsi="Poppins" w:cs="Poppins"/>
          <w:color w:val="4C0043"/>
          <w:sz w:val="24"/>
        </w:rPr>
        <w:tab/>
        <w:t xml:space="preserve">Verifica la interfaz de </w:t>
      </w:r>
      <w:proofErr w:type="spellStart"/>
      <w:proofErr w:type="gramStart"/>
      <w:r w:rsidRPr="00011021">
        <w:rPr>
          <w:rFonts w:ascii="Poppins" w:hAnsi="Poppins" w:cs="Poppins"/>
          <w:color w:val="4C0043"/>
          <w:sz w:val="24"/>
        </w:rPr>
        <w:t>red,Tipo</w:t>
      </w:r>
      <w:proofErr w:type="spellEnd"/>
      <w:proofErr w:type="gramEnd"/>
      <w:r w:rsidRPr="00011021">
        <w:rPr>
          <w:rFonts w:ascii="Poppins" w:hAnsi="Poppins" w:cs="Poppins"/>
          <w:color w:val="4C0043"/>
          <w:sz w:val="24"/>
        </w:rPr>
        <w:t xml:space="preserve">,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, Mascara de red.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address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show</w:t>
      </w:r>
    </w:p>
    <w:p w14:paraId="18085304" w14:textId="3A0A0E76" w:rsidR="007B6CEA" w:rsidRPr="00011021" w:rsidRDefault="00BD16DE" w:rsidP="00BD16DE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BD16DE">
        <w:rPr>
          <w:rFonts w:ascii="Poppins" w:hAnsi="Poppins" w:cs="Poppins"/>
          <w:color w:val="4C0043"/>
          <w:sz w:val="24"/>
        </w:rPr>
        <w:drawing>
          <wp:inline distT="0" distB="0" distL="0" distR="0" wp14:anchorId="2F602523" wp14:editId="7B3E6E5F">
            <wp:extent cx="5097517" cy="1452442"/>
            <wp:effectExtent l="152400" t="152400" r="370205" b="3575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2010" cy="1459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97292" w14:textId="77777777" w:rsidR="00247CFB" w:rsidRDefault="00247CFB" w:rsidP="00052C98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26A08AFF" w14:textId="77777777" w:rsidR="00247CFB" w:rsidRDefault="00247CFB" w:rsidP="00052C98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6AC4B8CA" w14:textId="78011999" w:rsidR="00BD16DE" w:rsidRDefault="00011021" w:rsidP="00052C98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lastRenderedPageBreak/>
        <w:t>vi.</w:t>
      </w:r>
      <w:r w:rsidRPr="00011021">
        <w:rPr>
          <w:rFonts w:ascii="Poppins" w:hAnsi="Poppins" w:cs="Poppins"/>
          <w:color w:val="4C0043"/>
          <w:sz w:val="24"/>
        </w:rPr>
        <w:tab/>
        <w:t xml:space="preserve">Añade la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del servidor como DNS principal para que pueda actuar como cliente</w:t>
      </w:r>
    </w:p>
    <w:p w14:paraId="3CB0E8E6" w14:textId="54728665" w:rsidR="00BD16DE" w:rsidRPr="00011021" w:rsidRDefault="005E6A67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5E6A67">
        <w:rPr>
          <w:rFonts w:ascii="Poppins" w:hAnsi="Poppins" w:cs="Poppins"/>
          <w:color w:val="4C0043"/>
          <w:sz w:val="24"/>
        </w:rPr>
        <w:drawing>
          <wp:inline distT="0" distB="0" distL="0" distR="0" wp14:anchorId="489AB35F" wp14:editId="4274E329">
            <wp:extent cx="3567958" cy="1654077"/>
            <wp:effectExtent l="152400" t="152400" r="356870" b="3657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7958" cy="1654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76EA" w14:textId="79EAF855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vii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 xml:space="preserve">Añade el </w:t>
      </w:r>
      <w:proofErr w:type="spellStart"/>
      <w:r w:rsidRPr="00011021">
        <w:rPr>
          <w:rFonts w:ascii="Poppins" w:hAnsi="Poppins" w:cs="Poppins"/>
          <w:color w:val="4C0043"/>
          <w:sz w:val="24"/>
        </w:rPr>
        <w:t>dns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8.8.8.8 como secundario </w:t>
      </w:r>
    </w:p>
    <w:p w14:paraId="4645DBF9" w14:textId="7E05098E" w:rsidR="005876E7" w:rsidRPr="00011021" w:rsidRDefault="005876E7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5E6A67">
        <w:rPr>
          <w:rFonts w:ascii="Poppins" w:hAnsi="Poppins" w:cs="Poppins"/>
          <w:color w:val="4C0043"/>
          <w:sz w:val="24"/>
        </w:rPr>
        <w:drawing>
          <wp:inline distT="0" distB="0" distL="0" distR="0" wp14:anchorId="224C797F" wp14:editId="16ADDB2A">
            <wp:extent cx="3567958" cy="1654077"/>
            <wp:effectExtent l="152400" t="152400" r="356870" b="3657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7958" cy="1654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6D942" w14:textId="5DEB9738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viii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 xml:space="preserve">Aplicamos los cambios: </w:t>
      </w:r>
      <w:proofErr w:type="spellStart"/>
      <w:r w:rsidRPr="00011021">
        <w:rPr>
          <w:rFonts w:ascii="Poppins" w:hAnsi="Poppins" w:cs="Poppins"/>
          <w:color w:val="4C0043"/>
          <w:sz w:val="24"/>
        </w:rPr>
        <w:t>netplan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apply</w:t>
      </w:r>
      <w:proofErr w:type="spellEnd"/>
    </w:p>
    <w:p w14:paraId="321521E0" w14:textId="20ABF1B7" w:rsidR="005876E7" w:rsidRPr="00011021" w:rsidRDefault="005876E7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5876E7">
        <w:rPr>
          <w:rFonts w:ascii="Poppins" w:hAnsi="Poppins" w:cs="Poppins"/>
          <w:color w:val="4C0043"/>
          <w:sz w:val="24"/>
        </w:rPr>
        <w:drawing>
          <wp:inline distT="0" distB="0" distL="0" distR="0" wp14:anchorId="7F64BD6D" wp14:editId="53491C11">
            <wp:extent cx="2589367" cy="363724"/>
            <wp:effectExtent l="152400" t="152400" r="363855" b="3606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9367" cy="363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10A72" w14:textId="77777777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53CC98AA" w14:textId="77777777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6B3CBBB9" w14:textId="77777777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</w:p>
    <w:p w14:paraId="6AD9822E" w14:textId="6B099F9A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lastRenderedPageBreak/>
        <w:t>ix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 xml:space="preserve">Mostrar el </w:t>
      </w:r>
      <w:proofErr w:type="spellStart"/>
      <w:r w:rsidRPr="00011021">
        <w:rPr>
          <w:rFonts w:ascii="Poppins" w:hAnsi="Poppins" w:cs="Poppins"/>
          <w:color w:val="4C0043"/>
          <w:sz w:val="24"/>
        </w:rPr>
        <w:t>gateway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de nuestra red: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route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show</w:t>
      </w:r>
    </w:p>
    <w:p w14:paraId="44FC9C1D" w14:textId="2A7172CD" w:rsidR="00E24B2C" w:rsidRPr="00011021" w:rsidRDefault="00E24B2C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E24B2C">
        <w:rPr>
          <w:rFonts w:ascii="Poppins" w:hAnsi="Poppins" w:cs="Poppins"/>
          <w:color w:val="4C0043"/>
          <w:sz w:val="24"/>
        </w:rPr>
        <w:drawing>
          <wp:inline distT="0" distB="0" distL="0" distR="0" wp14:anchorId="5D4DFAA9" wp14:editId="0E2203AD">
            <wp:extent cx="3481357" cy="294443"/>
            <wp:effectExtent l="152400" t="152400" r="328930" b="35369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1357" cy="294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40A4F" w14:textId="77777777" w:rsidR="00011021" w:rsidRP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x.</w:t>
      </w:r>
      <w:r w:rsidRPr="00011021">
        <w:rPr>
          <w:rFonts w:ascii="Poppins" w:hAnsi="Poppins" w:cs="Poppins"/>
          <w:color w:val="4C0043"/>
          <w:sz w:val="24"/>
        </w:rPr>
        <w:tab/>
        <w:t xml:space="preserve">Ver la ruta que toma una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: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route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get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IP. </w:t>
      </w:r>
    </w:p>
    <w:p w14:paraId="59EC4C3E" w14:textId="5B3E037C" w:rsidR="00011021" w:rsidRDefault="00011021" w:rsidP="00011021">
      <w:pPr>
        <w:pStyle w:val="Textbody"/>
        <w:numPr>
          <w:ilvl w:val="0"/>
          <w:numId w:val="20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Ejecútalo con el Gateway</w:t>
      </w:r>
    </w:p>
    <w:p w14:paraId="75189518" w14:textId="1918794D" w:rsidR="00EB5422" w:rsidRPr="00011021" w:rsidRDefault="00EB5422" w:rsidP="00EB5422">
      <w:pPr>
        <w:pStyle w:val="Textbody"/>
        <w:spacing w:line="360" w:lineRule="auto"/>
        <w:ind w:left="2160"/>
        <w:jc w:val="both"/>
        <w:rPr>
          <w:rFonts w:ascii="Poppins" w:hAnsi="Poppins" w:cs="Poppins"/>
          <w:color w:val="4C0043"/>
          <w:sz w:val="24"/>
        </w:rPr>
      </w:pPr>
      <w:r w:rsidRPr="00EB5422">
        <w:rPr>
          <w:rFonts w:ascii="Poppins" w:hAnsi="Poppins" w:cs="Poppins"/>
          <w:color w:val="4C0043"/>
          <w:sz w:val="24"/>
        </w:rPr>
        <w:drawing>
          <wp:inline distT="0" distB="0" distL="0" distR="0" wp14:anchorId="5AF24DF2" wp14:editId="26EF0FC4">
            <wp:extent cx="3368776" cy="398364"/>
            <wp:effectExtent l="152400" t="152400" r="365125" b="3638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8776" cy="398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5D4AB" w14:textId="77710C41" w:rsidR="00011021" w:rsidRDefault="00011021" w:rsidP="00011021">
      <w:pPr>
        <w:pStyle w:val="Textbody"/>
        <w:numPr>
          <w:ilvl w:val="0"/>
          <w:numId w:val="20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Ejecutalo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con el DND de Google 8.8.8.8</w:t>
      </w:r>
    </w:p>
    <w:p w14:paraId="46F00D3A" w14:textId="2A778980" w:rsidR="004C51CA" w:rsidRPr="00011021" w:rsidRDefault="004C51CA" w:rsidP="004C51CA">
      <w:pPr>
        <w:pStyle w:val="Textbody"/>
        <w:spacing w:line="360" w:lineRule="auto"/>
        <w:ind w:left="2160"/>
        <w:jc w:val="both"/>
        <w:rPr>
          <w:rFonts w:ascii="Poppins" w:hAnsi="Poppins" w:cs="Poppins"/>
          <w:color w:val="4C0043"/>
          <w:sz w:val="24"/>
        </w:rPr>
      </w:pPr>
      <w:r w:rsidRPr="004C51CA">
        <w:rPr>
          <w:rFonts w:ascii="Poppins" w:hAnsi="Poppins" w:cs="Poppins"/>
          <w:color w:val="4C0043"/>
          <w:sz w:val="24"/>
        </w:rPr>
        <w:drawing>
          <wp:inline distT="0" distB="0" distL="0" distR="0" wp14:anchorId="46E2C625" wp14:editId="79AD4CB3">
            <wp:extent cx="4234785" cy="450325"/>
            <wp:effectExtent l="152400" t="152400" r="356870" b="3689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4785" cy="45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C7E6A" w14:textId="06FBDE0B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>xi.</w:t>
      </w:r>
      <w:r w:rsidRPr="00011021">
        <w:rPr>
          <w:rFonts w:ascii="Poppins" w:hAnsi="Poppins" w:cs="Poppins"/>
          <w:color w:val="4C0043"/>
          <w:sz w:val="24"/>
        </w:rPr>
        <w:tab/>
        <w:t xml:space="preserve">Activar y </w:t>
      </w:r>
      <w:proofErr w:type="spellStart"/>
      <w:r w:rsidRPr="00011021">
        <w:rPr>
          <w:rFonts w:ascii="Poppins" w:hAnsi="Poppins" w:cs="Poppins"/>
          <w:color w:val="4C0043"/>
          <w:sz w:val="24"/>
        </w:rPr>
        <w:t>desctivar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una red (</w:t>
      </w:r>
      <w:proofErr w:type="spellStart"/>
      <w:r w:rsidRPr="00011021">
        <w:rPr>
          <w:rFonts w:ascii="Poppins" w:hAnsi="Poppins" w:cs="Poppins"/>
          <w:color w:val="4C0043"/>
          <w:sz w:val="24"/>
        </w:rPr>
        <w:t>nic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): </w:t>
      </w:r>
      <w:proofErr w:type="spellStart"/>
      <w:r w:rsidRPr="00011021">
        <w:rPr>
          <w:rFonts w:ascii="Poppins" w:hAnsi="Poppins" w:cs="Poppins"/>
          <w:color w:val="4C0043"/>
          <w:sz w:val="24"/>
        </w:rPr>
        <w:t>Ip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link set </w:t>
      </w:r>
      <w:proofErr w:type="spellStart"/>
      <w:r w:rsidRPr="00011021">
        <w:rPr>
          <w:rFonts w:ascii="Poppins" w:hAnsi="Poppins" w:cs="Poppins"/>
          <w:color w:val="4C0043"/>
          <w:sz w:val="24"/>
        </w:rPr>
        <w:t>nombreNic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</w:t>
      </w:r>
      <w:proofErr w:type="spellStart"/>
      <w:r w:rsidRPr="00011021">
        <w:rPr>
          <w:rFonts w:ascii="Poppins" w:hAnsi="Poppins" w:cs="Poppins"/>
          <w:color w:val="4C0043"/>
          <w:sz w:val="24"/>
        </w:rPr>
        <w:t>down</w:t>
      </w:r>
      <w:proofErr w:type="spellEnd"/>
      <w:r w:rsidRPr="00011021">
        <w:rPr>
          <w:rFonts w:ascii="Poppins" w:hAnsi="Poppins" w:cs="Poppins"/>
          <w:color w:val="4C0043"/>
          <w:sz w:val="24"/>
        </w:rPr>
        <w:t>/up</w:t>
      </w:r>
    </w:p>
    <w:p w14:paraId="283B5DDC" w14:textId="7880C133" w:rsidR="00455650" w:rsidRPr="00011021" w:rsidRDefault="00455650" w:rsidP="00247CFB">
      <w:pPr>
        <w:pStyle w:val="Textbody"/>
        <w:spacing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455650">
        <w:rPr>
          <w:rFonts w:ascii="Poppins" w:hAnsi="Poppins" w:cs="Poppins"/>
          <w:color w:val="4C0043"/>
          <w:sz w:val="24"/>
        </w:rPr>
        <w:drawing>
          <wp:inline distT="0" distB="0" distL="0" distR="0" wp14:anchorId="37EBDE57" wp14:editId="0C600666">
            <wp:extent cx="3195574" cy="320423"/>
            <wp:effectExtent l="152400" t="152400" r="347980" b="36576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5574" cy="320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A5744" w14:textId="67CC370F" w:rsidR="00011021" w:rsidRDefault="0001102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xii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</w:r>
      <w:proofErr w:type="spellStart"/>
      <w:r w:rsidRPr="00011021">
        <w:rPr>
          <w:rFonts w:ascii="Poppins" w:hAnsi="Poppins" w:cs="Poppins"/>
          <w:color w:val="4C0043"/>
          <w:sz w:val="24"/>
        </w:rPr>
        <w:t>Cual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es el archivo de configuración de nombres DNS. Muestra su contenido para Ubuntu inferiores o igual a 15 y para superiores</w:t>
      </w:r>
    </w:p>
    <w:p w14:paraId="206939AE" w14:textId="7E80CC37" w:rsidR="000B4071" w:rsidRDefault="000B4071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 w:rsidRPr="000B4071">
        <w:rPr>
          <w:rFonts w:ascii="Poppins" w:hAnsi="Poppins" w:cs="Poppins"/>
          <w:sz w:val="22"/>
          <w:szCs w:val="22"/>
        </w:rPr>
        <w:t xml:space="preserve">El archivo de configuración de nombres de dominio es </w:t>
      </w:r>
      <w:r w:rsidRPr="000B4071">
        <w:rPr>
          <w:rFonts w:ascii="Poppins" w:hAnsi="Poppins" w:cs="Poppins"/>
          <w:sz w:val="22"/>
          <w:szCs w:val="22"/>
        </w:rPr>
        <w:t>/</w:t>
      </w:r>
      <w:proofErr w:type="spellStart"/>
      <w:r w:rsidRPr="000B4071">
        <w:rPr>
          <w:rFonts w:ascii="Poppins" w:hAnsi="Poppins" w:cs="Poppins"/>
          <w:sz w:val="22"/>
          <w:szCs w:val="22"/>
        </w:rPr>
        <w:t>etc</w:t>
      </w:r>
      <w:proofErr w:type="spellEnd"/>
      <w:r w:rsidRPr="000B4071">
        <w:rPr>
          <w:rFonts w:ascii="Poppins" w:hAnsi="Poppins" w:cs="Poppins"/>
          <w:sz w:val="22"/>
          <w:szCs w:val="22"/>
        </w:rPr>
        <w:t>/</w:t>
      </w:r>
      <w:proofErr w:type="spellStart"/>
      <w:r w:rsidRPr="000B4071">
        <w:rPr>
          <w:rFonts w:ascii="Poppins" w:hAnsi="Poppins" w:cs="Poppins"/>
          <w:sz w:val="22"/>
          <w:szCs w:val="22"/>
        </w:rPr>
        <w:t>resolv.conf</w:t>
      </w:r>
      <w:proofErr w:type="spellEnd"/>
    </w:p>
    <w:p w14:paraId="2E276293" w14:textId="37FD8056" w:rsidR="00247CFB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</w:p>
    <w:p w14:paraId="13314267" w14:textId="77777777" w:rsidR="00247CFB" w:rsidRPr="000B4071" w:rsidRDefault="00247CFB" w:rsidP="00011021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</w:p>
    <w:p w14:paraId="4AEC37ED" w14:textId="4B1EEB5B" w:rsidR="00220186" w:rsidRDefault="00011021" w:rsidP="007B415C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lastRenderedPageBreak/>
        <w:t>xiii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 xml:space="preserve">Mostrar DNS: </w:t>
      </w:r>
      <w:proofErr w:type="spellStart"/>
      <w:r w:rsidRPr="00011021">
        <w:rPr>
          <w:rFonts w:ascii="Poppins" w:hAnsi="Poppins" w:cs="Poppins"/>
          <w:color w:val="4C0043"/>
          <w:sz w:val="24"/>
        </w:rPr>
        <w:t>systemd-resolve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–status.</w:t>
      </w:r>
    </w:p>
    <w:p w14:paraId="7C37EDE1" w14:textId="48ED0FDC" w:rsidR="00917546" w:rsidRPr="00011021" w:rsidRDefault="00917546" w:rsidP="007B415C">
      <w:pPr>
        <w:pStyle w:val="Textbody"/>
        <w:spacing w:line="360" w:lineRule="auto"/>
        <w:ind w:left="720"/>
        <w:jc w:val="both"/>
        <w:rPr>
          <w:rFonts w:ascii="Poppins" w:hAnsi="Poppins" w:cs="Poppins"/>
          <w:color w:val="4C0043"/>
          <w:sz w:val="24"/>
        </w:rPr>
      </w:pPr>
      <w:r w:rsidRPr="00917546">
        <w:rPr>
          <w:rFonts w:ascii="Poppins" w:hAnsi="Poppins" w:cs="Poppins"/>
          <w:color w:val="4C0043"/>
          <w:sz w:val="24"/>
        </w:rPr>
        <w:drawing>
          <wp:inline distT="0" distB="0" distL="0" distR="0" wp14:anchorId="49865000" wp14:editId="16D65B0B">
            <wp:extent cx="3039692" cy="1801299"/>
            <wp:effectExtent l="152400" t="152400" r="370840" b="3708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9692" cy="1801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FCE20" w14:textId="3FCAE37B" w:rsidR="00011021" w:rsidRDefault="00011021" w:rsidP="00011021">
      <w:pPr>
        <w:pStyle w:val="Textbody"/>
        <w:numPr>
          <w:ilvl w:val="0"/>
          <w:numId w:val="20"/>
        </w:numPr>
        <w:spacing w:line="360" w:lineRule="auto"/>
        <w:jc w:val="both"/>
        <w:rPr>
          <w:rFonts w:ascii="Poppins" w:hAnsi="Poppins" w:cs="Poppins"/>
          <w:color w:val="4C0043"/>
          <w:sz w:val="24"/>
        </w:rPr>
      </w:pPr>
      <w:r w:rsidRPr="00011021">
        <w:rPr>
          <w:rFonts w:ascii="Poppins" w:hAnsi="Poppins" w:cs="Poppins"/>
          <w:color w:val="4C0043"/>
          <w:sz w:val="24"/>
        </w:rPr>
        <w:t xml:space="preserve">Como muestra demasiada información, está la filtramos con grep: </w:t>
      </w:r>
      <w:proofErr w:type="spellStart"/>
      <w:r w:rsidRPr="00011021">
        <w:rPr>
          <w:rFonts w:ascii="Poppins" w:hAnsi="Poppins" w:cs="Poppins"/>
          <w:color w:val="4C0043"/>
          <w:sz w:val="24"/>
        </w:rPr>
        <w:t>systemd-resolve</w:t>
      </w:r>
      <w:proofErr w:type="spellEnd"/>
      <w:r w:rsidRPr="00011021">
        <w:rPr>
          <w:rFonts w:ascii="Poppins" w:hAnsi="Poppins" w:cs="Poppins"/>
          <w:color w:val="4C0043"/>
          <w:sz w:val="24"/>
        </w:rPr>
        <w:t xml:space="preserve"> --status | grep 'DNS Servers' -A2</w:t>
      </w:r>
    </w:p>
    <w:p w14:paraId="6585B029" w14:textId="14C2145E" w:rsidR="007B415C" w:rsidRPr="00011021" w:rsidRDefault="007B415C" w:rsidP="007B415C">
      <w:pPr>
        <w:pStyle w:val="Textbody"/>
        <w:spacing w:line="360" w:lineRule="auto"/>
        <w:ind w:left="2160"/>
        <w:jc w:val="both"/>
        <w:rPr>
          <w:rFonts w:ascii="Poppins" w:hAnsi="Poppins" w:cs="Poppins"/>
          <w:color w:val="4C0043"/>
          <w:sz w:val="24"/>
        </w:rPr>
      </w:pPr>
      <w:r w:rsidRPr="007B415C">
        <w:rPr>
          <w:rFonts w:ascii="Poppins" w:hAnsi="Poppins" w:cs="Poppins"/>
          <w:color w:val="4C0043"/>
          <w:sz w:val="24"/>
        </w:rPr>
        <w:drawing>
          <wp:inline distT="0" distB="0" distL="0" distR="0" wp14:anchorId="74941A82" wp14:editId="2BB590DB">
            <wp:extent cx="4711262" cy="518077"/>
            <wp:effectExtent l="152400" t="152400" r="356235" b="3587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3111" cy="52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06FB1" w14:textId="009D3FC4" w:rsidR="00DD0802" w:rsidRDefault="00011021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  <w:proofErr w:type="spellStart"/>
      <w:r w:rsidRPr="00011021">
        <w:rPr>
          <w:rFonts w:ascii="Poppins" w:hAnsi="Poppins" w:cs="Poppins"/>
          <w:color w:val="4C0043"/>
          <w:sz w:val="24"/>
        </w:rPr>
        <w:t>xiv</w:t>
      </w:r>
      <w:proofErr w:type="spellEnd"/>
      <w:r w:rsidRPr="00011021">
        <w:rPr>
          <w:rFonts w:ascii="Poppins" w:hAnsi="Poppins" w:cs="Poppins"/>
          <w:color w:val="4C0043"/>
          <w:sz w:val="24"/>
        </w:rPr>
        <w:t>.</w:t>
      </w:r>
      <w:r w:rsidRPr="00011021">
        <w:rPr>
          <w:rFonts w:ascii="Poppins" w:hAnsi="Poppins" w:cs="Poppins"/>
          <w:color w:val="4C0043"/>
          <w:sz w:val="24"/>
        </w:rPr>
        <w:tab/>
        <w:t>Reinicia la tarjeta de red</w:t>
      </w:r>
    </w:p>
    <w:p w14:paraId="2BA3FA07" w14:textId="487F9BC6" w:rsidR="00CA320D" w:rsidRDefault="00CA320D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6287DD89" w14:textId="5E48E75B" w:rsidR="00B80B54" w:rsidRDefault="00CA1D72" w:rsidP="00CA1D72">
      <w:pPr>
        <w:pStyle w:val="Textbody"/>
        <w:spacing w:after="0" w:line="360" w:lineRule="auto"/>
        <w:ind w:left="720" w:firstLine="720"/>
        <w:jc w:val="both"/>
        <w:rPr>
          <w:rFonts w:ascii="Poppins" w:hAnsi="Poppins" w:cs="Poppins"/>
          <w:color w:val="4C0043"/>
          <w:sz w:val="24"/>
        </w:rPr>
      </w:pPr>
      <w:r w:rsidRPr="00CA1D72">
        <w:rPr>
          <w:rFonts w:ascii="Poppins" w:hAnsi="Poppins" w:cs="Poppins"/>
          <w:color w:val="4C0043"/>
          <w:sz w:val="24"/>
        </w:rPr>
        <w:drawing>
          <wp:inline distT="0" distB="0" distL="0" distR="0" wp14:anchorId="2DE07D8E" wp14:editId="0DDC7646">
            <wp:extent cx="3897041" cy="155882"/>
            <wp:effectExtent l="133350" t="152400" r="332105" b="35877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7041" cy="15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971C1" w14:textId="7D4DF32B" w:rsidR="00B80B54" w:rsidRDefault="00B80B54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3276B4C7" w14:textId="07D278DD" w:rsidR="00B80B54" w:rsidRDefault="00B80B54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30737DB1" w14:textId="59A9CD1C" w:rsidR="00CA1D72" w:rsidRDefault="00CA1D72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622E94E5" w14:textId="3012FA59" w:rsidR="00CA1D72" w:rsidRDefault="00CA1D72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631AE40C" w14:textId="19AB97A6" w:rsidR="00CA1D72" w:rsidRDefault="00CA1D72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66E5755F" w14:textId="0BD4B4F3" w:rsidR="00CA1D72" w:rsidRDefault="00CA1D72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7A2E9648" w14:textId="77777777" w:rsidR="00CA1D72" w:rsidRPr="00011021" w:rsidRDefault="00CA1D72" w:rsidP="00011021">
      <w:pPr>
        <w:pStyle w:val="Textbody"/>
        <w:spacing w:after="0" w:line="360" w:lineRule="auto"/>
        <w:ind w:firstLine="720"/>
        <w:jc w:val="both"/>
        <w:rPr>
          <w:rFonts w:ascii="Poppins" w:hAnsi="Poppins" w:cs="Poppins"/>
          <w:color w:val="4C0043"/>
          <w:sz w:val="24"/>
        </w:rPr>
      </w:pPr>
    </w:p>
    <w:p w14:paraId="63F672C1" w14:textId="2A62BE0B" w:rsidR="00CA320D" w:rsidRPr="00011021" w:rsidRDefault="00CA320D" w:rsidP="00CA320D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color w:val="4C0043"/>
          <w:sz w:val="28"/>
          <w:szCs w:val="28"/>
        </w:rPr>
      </w:pPr>
      <w:proofErr w:type="spellStart"/>
      <w:r>
        <w:rPr>
          <w:rFonts w:ascii="Poppins" w:hAnsi="Poppins" w:cs="Poppins"/>
          <w:b/>
          <w:bCs/>
          <w:color w:val="4C0043"/>
          <w:sz w:val="28"/>
          <w:szCs w:val="28"/>
        </w:rPr>
        <w:lastRenderedPageBreak/>
        <w:t>Webmin</w:t>
      </w:r>
      <w:proofErr w:type="spellEnd"/>
      <w:r w:rsidRPr="00011021">
        <w:rPr>
          <w:rFonts w:ascii="Poppins" w:hAnsi="Poppins" w:cs="Poppins"/>
          <w:b/>
          <w:bCs/>
          <w:color w:val="4C0043"/>
          <w:sz w:val="28"/>
          <w:szCs w:val="28"/>
        </w:rPr>
        <w:t>:</w:t>
      </w:r>
    </w:p>
    <w:p w14:paraId="554AA474" w14:textId="143563EE" w:rsidR="001309B8" w:rsidRPr="00247CFB" w:rsidRDefault="001309B8" w:rsidP="00CA1D72">
      <w:pPr>
        <w:pStyle w:val="Prrafodelista"/>
        <w:numPr>
          <w:ilvl w:val="0"/>
          <w:numId w:val="28"/>
        </w:numPr>
        <w:rPr>
          <w:rFonts w:ascii="Poppins" w:hAnsi="Poppins" w:cs="Poppins"/>
          <w:b/>
          <w:bCs/>
          <w:color w:val="4C0043"/>
          <w:szCs w:val="20"/>
        </w:rPr>
      </w:pPr>
      <w:r w:rsidRPr="00247CFB">
        <w:rPr>
          <w:rFonts w:ascii="Poppins" w:hAnsi="Poppins" w:cs="Poppins"/>
          <w:b/>
          <w:bCs/>
          <w:color w:val="4C0043"/>
          <w:szCs w:val="20"/>
        </w:rPr>
        <w:t xml:space="preserve">Instala </w:t>
      </w:r>
      <w:proofErr w:type="spellStart"/>
      <w:r w:rsidRPr="00247CFB">
        <w:rPr>
          <w:rFonts w:ascii="Poppins" w:hAnsi="Poppins" w:cs="Poppins"/>
          <w:b/>
          <w:bCs/>
          <w:color w:val="4C0043"/>
          <w:szCs w:val="20"/>
        </w:rPr>
        <w:t>Webmin</w:t>
      </w:r>
      <w:proofErr w:type="spellEnd"/>
    </w:p>
    <w:p w14:paraId="35804074" w14:textId="1C463026" w:rsidR="00CA1D72" w:rsidRDefault="00CA1D72" w:rsidP="00CA1D72">
      <w:pPr>
        <w:pStyle w:val="Prrafodelista"/>
        <w:ind w:left="1080"/>
        <w:rPr>
          <w:rFonts w:ascii="Poppins" w:hAnsi="Poppins" w:cs="Poppins"/>
          <w:color w:val="4C0043"/>
          <w:szCs w:val="20"/>
        </w:rPr>
      </w:pPr>
    </w:p>
    <w:p w14:paraId="73D7E825" w14:textId="7381D893" w:rsidR="003F59A6" w:rsidRDefault="003F59A6" w:rsidP="003F59A6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Añadimos el repositorio de </w:t>
      </w:r>
      <w:proofErr w:type="spellStart"/>
      <w:r>
        <w:rPr>
          <w:rFonts w:ascii="Poppins" w:hAnsi="Poppins" w:cs="Poppins"/>
          <w:sz w:val="22"/>
          <w:szCs w:val="22"/>
        </w:rPr>
        <w:t>Webmin</w:t>
      </w:r>
      <w:proofErr w:type="spellEnd"/>
      <w:r>
        <w:rPr>
          <w:rFonts w:ascii="Poppins" w:hAnsi="Poppins" w:cs="Poppins"/>
          <w:sz w:val="22"/>
          <w:szCs w:val="22"/>
        </w:rPr>
        <w:t xml:space="preserve"> a /</w:t>
      </w:r>
      <w:proofErr w:type="spellStart"/>
      <w:r>
        <w:rPr>
          <w:rFonts w:ascii="Poppins" w:hAnsi="Poppins" w:cs="Poppins"/>
          <w:sz w:val="22"/>
          <w:szCs w:val="22"/>
        </w:rPr>
        <w:t>etc</w:t>
      </w:r>
      <w:proofErr w:type="spellEnd"/>
      <w:r>
        <w:rPr>
          <w:rFonts w:ascii="Poppins" w:hAnsi="Poppins" w:cs="Poppins"/>
          <w:sz w:val="22"/>
          <w:szCs w:val="22"/>
        </w:rPr>
        <w:t>/</w:t>
      </w:r>
      <w:proofErr w:type="spellStart"/>
      <w:r>
        <w:rPr>
          <w:rFonts w:ascii="Poppins" w:hAnsi="Poppins" w:cs="Poppins"/>
          <w:sz w:val="22"/>
          <w:szCs w:val="22"/>
        </w:rPr>
        <w:t>apt</w:t>
      </w:r>
      <w:proofErr w:type="spellEnd"/>
      <w:r>
        <w:rPr>
          <w:rFonts w:ascii="Poppins" w:hAnsi="Poppins" w:cs="Poppins"/>
          <w:sz w:val="22"/>
          <w:szCs w:val="22"/>
        </w:rPr>
        <w:t>/</w:t>
      </w:r>
      <w:proofErr w:type="spellStart"/>
      <w:r>
        <w:rPr>
          <w:rFonts w:ascii="Poppins" w:hAnsi="Poppins" w:cs="Poppins"/>
          <w:sz w:val="22"/>
          <w:szCs w:val="22"/>
        </w:rPr>
        <w:t>sources.list</w:t>
      </w:r>
      <w:proofErr w:type="spellEnd"/>
    </w:p>
    <w:p w14:paraId="575E6860" w14:textId="6354705B" w:rsidR="003F59A6" w:rsidRPr="000B4071" w:rsidRDefault="00164E8E" w:rsidP="003F59A6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 w:rsidRPr="00164E8E">
        <w:rPr>
          <w:rFonts w:ascii="Poppins" w:hAnsi="Poppins" w:cs="Poppins"/>
          <w:sz w:val="22"/>
          <w:szCs w:val="22"/>
        </w:rPr>
        <w:drawing>
          <wp:inline distT="0" distB="0" distL="0" distR="0" wp14:anchorId="396733DE" wp14:editId="241E90B7">
            <wp:extent cx="4494587" cy="233822"/>
            <wp:effectExtent l="152400" t="152400" r="344170" b="35687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4587" cy="233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0614B" w14:textId="77B8D929" w:rsidR="00F161D0" w:rsidRDefault="00F161D0" w:rsidP="00F161D0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Añadimos </w:t>
      </w:r>
      <w:r>
        <w:rPr>
          <w:rFonts w:ascii="Poppins" w:hAnsi="Poppins" w:cs="Poppins"/>
          <w:sz w:val="22"/>
          <w:szCs w:val="22"/>
        </w:rPr>
        <w:t xml:space="preserve">la clave PGP del repositorio de </w:t>
      </w:r>
      <w:proofErr w:type="spellStart"/>
      <w:r>
        <w:rPr>
          <w:rFonts w:ascii="Poppins" w:hAnsi="Poppins" w:cs="Poppins"/>
          <w:sz w:val="22"/>
          <w:szCs w:val="22"/>
        </w:rPr>
        <w:t>Webmin</w:t>
      </w:r>
      <w:proofErr w:type="spellEnd"/>
      <w:r>
        <w:rPr>
          <w:rFonts w:ascii="Poppins" w:hAnsi="Poppins" w:cs="Poppins"/>
          <w:sz w:val="22"/>
          <w:szCs w:val="22"/>
        </w:rPr>
        <w:t xml:space="preserve"> y hacemos un </w:t>
      </w:r>
      <w:proofErr w:type="spellStart"/>
      <w:r>
        <w:rPr>
          <w:rFonts w:ascii="Poppins" w:hAnsi="Poppins" w:cs="Poppins"/>
          <w:sz w:val="22"/>
          <w:szCs w:val="22"/>
        </w:rPr>
        <w:t>update</w:t>
      </w:r>
      <w:proofErr w:type="spellEnd"/>
      <w:r>
        <w:rPr>
          <w:rFonts w:ascii="Poppins" w:hAnsi="Poppins" w:cs="Poppins"/>
          <w:sz w:val="22"/>
          <w:szCs w:val="22"/>
        </w:rPr>
        <w:t>:</w:t>
      </w:r>
    </w:p>
    <w:p w14:paraId="4BB1DECC" w14:textId="6B4D4088" w:rsidR="00CA1D72" w:rsidRPr="00F161D0" w:rsidRDefault="00154186" w:rsidP="00154186">
      <w:pPr>
        <w:ind w:firstLine="720"/>
        <w:rPr>
          <w:rFonts w:ascii="Poppins" w:hAnsi="Poppins" w:cs="Poppins"/>
          <w:color w:val="4C0043"/>
          <w:szCs w:val="20"/>
        </w:rPr>
      </w:pPr>
      <w:r w:rsidRPr="00154186">
        <w:rPr>
          <w:rFonts w:ascii="Poppins" w:hAnsi="Poppins" w:cs="Poppins"/>
          <w:color w:val="4C0043"/>
          <w:szCs w:val="20"/>
        </w:rPr>
        <w:drawing>
          <wp:inline distT="0" distB="0" distL="0" distR="0" wp14:anchorId="0DB185F7" wp14:editId="319978B2">
            <wp:extent cx="4635062" cy="688284"/>
            <wp:effectExtent l="152400" t="152400" r="356235" b="36004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2404" cy="69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91B285" w14:textId="2B87A718" w:rsidR="00CA1D72" w:rsidRDefault="00CA1D72" w:rsidP="00CA1D72">
      <w:pPr>
        <w:pStyle w:val="Prrafodelista"/>
        <w:ind w:left="1080"/>
        <w:rPr>
          <w:rFonts w:ascii="Poppins" w:hAnsi="Poppins" w:cs="Poppins"/>
          <w:color w:val="4C0043"/>
          <w:szCs w:val="20"/>
        </w:rPr>
      </w:pPr>
    </w:p>
    <w:p w14:paraId="4C7BD824" w14:textId="57C41126" w:rsidR="009B19F3" w:rsidRDefault="009B19F3" w:rsidP="009B19F3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Por último, instalamos </w:t>
      </w:r>
      <w:proofErr w:type="spellStart"/>
      <w:r>
        <w:rPr>
          <w:rFonts w:ascii="Poppins" w:hAnsi="Poppins" w:cs="Poppins"/>
          <w:sz w:val="22"/>
          <w:szCs w:val="22"/>
        </w:rPr>
        <w:t>Webmin</w:t>
      </w:r>
      <w:proofErr w:type="spellEnd"/>
      <w:r>
        <w:rPr>
          <w:rFonts w:ascii="Poppins" w:hAnsi="Poppins" w:cs="Poppins"/>
          <w:sz w:val="22"/>
          <w:szCs w:val="22"/>
        </w:rPr>
        <w:t>:</w:t>
      </w:r>
    </w:p>
    <w:p w14:paraId="1F4FCCAD" w14:textId="42B32C2E" w:rsidR="006F1542" w:rsidRPr="000B56CF" w:rsidRDefault="006F1542" w:rsidP="000B56CF">
      <w:pPr>
        <w:pStyle w:val="Textbody"/>
        <w:spacing w:line="360" w:lineRule="auto"/>
        <w:ind w:left="720"/>
        <w:jc w:val="both"/>
        <w:rPr>
          <w:rFonts w:ascii="Poppins" w:hAnsi="Poppins" w:cs="Poppins"/>
          <w:sz w:val="22"/>
          <w:szCs w:val="22"/>
        </w:rPr>
      </w:pPr>
      <w:r w:rsidRPr="006F1542">
        <w:rPr>
          <w:rFonts w:ascii="Poppins" w:hAnsi="Poppins" w:cs="Poppins"/>
          <w:sz w:val="22"/>
          <w:szCs w:val="22"/>
        </w:rPr>
        <w:drawing>
          <wp:inline distT="0" distB="0" distL="0" distR="0" wp14:anchorId="4BD71D72" wp14:editId="1BFB9D9C">
            <wp:extent cx="3464037" cy="571566"/>
            <wp:effectExtent l="152400" t="152400" r="365125" b="36195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4037" cy="571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E3098" w14:textId="77777777" w:rsidR="006F1542" w:rsidRPr="006F1542" w:rsidRDefault="006F1542" w:rsidP="006F1542">
      <w:pPr>
        <w:pStyle w:val="Prrafodelista"/>
        <w:ind w:left="1080"/>
        <w:rPr>
          <w:rFonts w:ascii="Poppins" w:hAnsi="Poppins" w:cs="Poppins"/>
          <w:color w:val="4C0043"/>
          <w:szCs w:val="20"/>
        </w:rPr>
      </w:pPr>
    </w:p>
    <w:p w14:paraId="60C4002C" w14:textId="162E14F8" w:rsidR="001309B8" w:rsidRPr="00247CFB" w:rsidRDefault="001309B8" w:rsidP="000B56CF">
      <w:pPr>
        <w:pStyle w:val="Prrafodelista"/>
        <w:numPr>
          <w:ilvl w:val="0"/>
          <w:numId w:val="28"/>
        </w:numPr>
        <w:rPr>
          <w:rFonts w:ascii="Poppins" w:hAnsi="Poppins" w:cs="Poppins"/>
          <w:b/>
          <w:bCs/>
          <w:color w:val="4C0043"/>
          <w:szCs w:val="20"/>
        </w:rPr>
      </w:pPr>
      <w:r w:rsidRPr="00247CFB">
        <w:rPr>
          <w:rFonts w:ascii="Poppins" w:hAnsi="Poppins" w:cs="Poppins"/>
          <w:b/>
          <w:bCs/>
          <w:color w:val="4C0043"/>
          <w:szCs w:val="20"/>
        </w:rPr>
        <w:t xml:space="preserve">Accede a </w:t>
      </w:r>
      <w:proofErr w:type="spellStart"/>
      <w:r w:rsidRPr="00247CFB">
        <w:rPr>
          <w:rFonts w:ascii="Poppins" w:hAnsi="Poppins" w:cs="Poppins"/>
          <w:b/>
          <w:bCs/>
          <w:color w:val="4C0043"/>
          <w:szCs w:val="20"/>
        </w:rPr>
        <w:t>webmin</w:t>
      </w:r>
      <w:proofErr w:type="spellEnd"/>
      <w:r w:rsidRPr="00247CFB">
        <w:rPr>
          <w:rFonts w:ascii="Poppins" w:hAnsi="Poppins" w:cs="Poppins"/>
          <w:b/>
          <w:bCs/>
          <w:color w:val="4C0043"/>
          <w:szCs w:val="20"/>
        </w:rPr>
        <w:t xml:space="preserve"> para configurar el servidor:</w:t>
      </w:r>
    </w:p>
    <w:p w14:paraId="7B4160DE" w14:textId="333426F2" w:rsidR="000B56CF" w:rsidRPr="000B56CF" w:rsidRDefault="000B56CF" w:rsidP="000B56CF">
      <w:pPr>
        <w:pStyle w:val="Prrafodelista"/>
        <w:ind w:left="1080"/>
        <w:rPr>
          <w:rFonts w:ascii="Poppins" w:hAnsi="Poppins" w:cs="Poppins"/>
          <w:color w:val="4C0043"/>
          <w:szCs w:val="20"/>
        </w:rPr>
      </w:pPr>
    </w:p>
    <w:p w14:paraId="5A478886" w14:textId="6F48B85D" w:rsidR="001309B8" w:rsidRPr="009734D3" w:rsidRDefault="001309B8" w:rsidP="009734D3">
      <w:pPr>
        <w:pStyle w:val="Prrafodelista"/>
        <w:numPr>
          <w:ilvl w:val="0"/>
          <w:numId w:val="29"/>
        </w:numPr>
        <w:rPr>
          <w:rFonts w:ascii="Poppins" w:hAnsi="Poppins" w:cs="Poppins"/>
          <w:bCs/>
          <w:color w:val="4C0043"/>
          <w:szCs w:val="20"/>
        </w:rPr>
      </w:pPr>
      <w:r w:rsidRPr="009734D3">
        <w:rPr>
          <w:rFonts w:ascii="Poppins" w:hAnsi="Poppins" w:cs="Poppins"/>
          <w:bCs/>
          <w:color w:val="4C0043"/>
          <w:szCs w:val="20"/>
        </w:rPr>
        <w:t>Nombre y red</w:t>
      </w:r>
    </w:p>
    <w:p w14:paraId="4EBACC9E" w14:textId="6F3F4FE4" w:rsidR="009734D3" w:rsidRPr="009734D3" w:rsidRDefault="009734D3" w:rsidP="009734D3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9734D3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6AE8DA5B" wp14:editId="3194415B">
            <wp:extent cx="4243245" cy="1041147"/>
            <wp:effectExtent l="152400" t="152400" r="367030" b="36893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9998" cy="1045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A6EC8" w14:textId="13E8BE75" w:rsidR="00247CFB" w:rsidRDefault="00247CFB" w:rsidP="00247CFB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</w:p>
    <w:p w14:paraId="62DF5323" w14:textId="77777777" w:rsidR="00247CFB" w:rsidRDefault="00247CFB" w:rsidP="00247CFB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</w:p>
    <w:p w14:paraId="054D7624" w14:textId="1F9C104F" w:rsidR="001309B8" w:rsidRPr="002E6B32" w:rsidRDefault="001309B8" w:rsidP="002E6B32">
      <w:pPr>
        <w:pStyle w:val="Prrafodelista"/>
        <w:numPr>
          <w:ilvl w:val="0"/>
          <w:numId w:val="29"/>
        </w:numPr>
        <w:rPr>
          <w:rFonts w:ascii="Poppins" w:hAnsi="Poppins" w:cs="Poppins"/>
          <w:bCs/>
          <w:color w:val="4C0043"/>
          <w:szCs w:val="20"/>
        </w:rPr>
      </w:pPr>
      <w:r w:rsidRPr="002E6B32">
        <w:rPr>
          <w:rFonts w:ascii="Poppins" w:hAnsi="Poppins" w:cs="Poppins"/>
          <w:bCs/>
          <w:color w:val="4C0043"/>
          <w:szCs w:val="20"/>
        </w:rPr>
        <w:lastRenderedPageBreak/>
        <w:t>Actualizaciones:</w:t>
      </w:r>
    </w:p>
    <w:p w14:paraId="6EFE71CE" w14:textId="4CF57D1A" w:rsidR="00AC4B32" w:rsidRPr="00247CFB" w:rsidRDefault="002E6B32" w:rsidP="00247CFB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2E6B32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68413DF2" wp14:editId="111762EA">
            <wp:extent cx="4818687" cy="1626079"/>
            <wp:effectExtent l="152400" t="152400" r="363220" b="35560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0319" cy="1630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A076B" w14:textId="5753BF3D" w:rsidR="001309B8" w:rsidRPr="00AC4B32" w:rsidRDefault="001309B8" w:rsidP="00AC4B32">
      <w:pPr>
        <w:pStyle w:val="Prrafodelista"/>
        <w:numPr>
          <w:ilvl w:val="0"/>
          <w:numId w:val="29"/>
        </w:numPr>
        <w:rPr>
          <w:rFonts w:ascii="Poppins" w:hAnsi="Poppins" w:cs="Poppins"/>
          <w:bCs/>
          <w:color w:val="4C0043"/>
          <w:szCs w:val="20"/>
        </w:rPr>
      </w:pPr>
      <w:r w:rsidRPr="00AC4B32">
        <w:rPr>
          <w:rFonts w:ascii="Poppins" w:hAnsi="Poppins" w:cs="Poppins"/>
          <w:bCs/>
          <w:color w:val="4C0043"/>
          <w:szCs w:val="20"/>
        </w:rPr>
        <w:t>Fecha y hora</w:t>
      </w:r>
    </w:p>
    <w:p w14:paraId="4B09F047" w14:textId="67C41E56" w:rsidR="00AC4B32" w:rsidRPr="00AC4B32" w:rsidRDefault="00AC4B32" w:rsidP="00AC4B3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AC4B32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69CCA866" wp14:editId="395A5A9E">
            <wp:extent cx="4831715" cy="1009295"/>
            <wp:effectExtent l="152400" t="152400" r="368935" b="36258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3209" cy="1015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B3A2A" w14:textId="05114B30" w:rsidR="001309B8" w:rsidRPr="00DA3382" w:rsidRDefault="001309B8" w:rsidP="00DA3382">
      <w:pPr>
        <w:pStyle w:val="Prrafodelista"/>
        <w:numPr>
          <w:ilvl w:val="0"/>
          <w:numId w:val="29"/>
        </w:numPr>
        <w:rPr>
          <w:rFonts w:ascii="Poppins" w:hAnsi="Poppins" w:cs="Poppins"/>
          <w:bCs/>
          <w:color w:val="4C0043"/>
          <w:szCs w:val="20"/>
        </w:rPr>
      </w:pPr>
      <w:r w:rsidRPr="00DA3382">
        <w:rPr>
          <w:rFonts w:ascii="Poppins" w:hAnsi="Poppins" w:cs="Poppins"/>
          <w:bCs/>
          <w:color w:val="4C0043"/>
          <w:szCs w:val="20"/>
        </w:rPr>
        <w:t>Tareas programadas</w:t>
      </w:r>
    </w:p>
    <w:p w14:paraId="629EE703" w14:textId="116B0451" w:rsidR="00DA3382" w:rsidRPr="00DA3382" w:rsidRDefault="00DA3382" w:rsidP="00DA33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DA3382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519156E4" wp14:editId="2BDDB35E">
            <wp:extent cx="4818380" cy="1629816"/>
            <wp:effectExtent l="152400" t="152400" r="363220" b="37084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1129" cy="1637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A5B56" w14:textId="38A80BCC" w:rsidR="00A3276D" w:rsidRPr="00E21482" w:rsidRDefault="001309B8" w:rsidP="00E21482">
      <w:pPr>
        <w:pStyle w:val="Prrafodelista"/>
        <w:numPr>
          <w:ilvl w:val="0"/>
          <w:numId w:val="29"/>
        </w:numPr>
        <w:rPr>
          <w:rFonts w:ascii="Poppins" w:hAnsi="Poppins" w:cs="Poppins"/>
          <w:bCs/>
          <w:color w:val="4C0043"/>
          <w:szCs w:val="20"/>
        </w:rPr>
      </w:pPr>
      <w:r w:rsidRPr="00E21482">
        <w:rPr>
          <w:rFonts w:ascii="Poppins" w:hAnsi="Poppins" w:cs="Poppins"/>
          <w:bCs/>
          <w:color w:val="4C0043"/>
          <w:szCs w:val="20"/>
        </w:rPr>
        <w:t>Copias de seguridad</w:t>
      </w:r>
    </w:p>
    <w:p w14:paraId="6BAF2194" w14:textId="2AA810C6" w:rsidR="00E21482" w:rsidRPr="00E21482" w:rsidRDefault="00E21482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E21482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0C983734" wp14:editId="72D41BF8">
            <wp:extent cx="4831715" cy="1363706"/>
            <wp:effectExtent l="152400" t="152400" r="368935" b="37020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7448" cy="1370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21482" w:rsidRPr="00E21482" w:rsidSect="00CC4D15">
      <w:headerReference w:type="default" r:id="rId69"/>
      <w:footerReference w:type="default" r:id="rId7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343BB" w14:textId="77777777" w:rsidR="00B5441B" w:rsidRDefault="00B5441B">
      <w:r>
        <w:separator/>
      </w:r>
    </w:p>
    <w:p w14:paraId="7A3A4F92" w14:textId="77777777" w:rsidR="00B5441B" w:rsidRDefault="00B5441B"/>
  </w:endnote>
  <w:endnote w:type="continuationSeparator" w:id="0">
    <w:p w14:paraId="18BEA639" w14:textId="77777777" w:rsidR="00B5441B" w:rsidRDefault="00B5441B">
      <w:r>
        <w:continuationSeparator/>
      </w:r>
    </w:p>
    <w:p w14:paraId="64FB9074" w14:textId="77777777" w:rsidR="00B5441B" w:rsidRDefault="00B5441B"/>
  </w:endnote>
  <w:endnote w:type="continuationNotice" w:id="1">
    <w:p w14:paraId="6592E48B" w14:textId="77777777" w:rsidR="00B5441B" w:rsidRDefault="00B5441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10 Pitch">
    <w:altName w:val="Courier New"/>
    <w:charset w:val="00"/>
    <w:family w:val="auto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52D9DE66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FF5E0D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F5AB36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" fillcolor="#ff5e0d" strokecolor="#ff5e0d" strokeweight="2pt">
                    <v:shadow on="t" color="#ff5e0d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F480F" w:rsidRDefault="00394BB1">
                          <w:pPr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</w:pPr>
                          <w:r w:rsidRPr="00AF480F"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F480F" w:rsidRDefault="00394BB1">
                    <w:pPr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</w:pPr>
                    <w:r w:rsidRPr="00AF480F"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7E15A" w14:textId="77777777" w:rsidR="00B5441B" w:rsidRDefault="00B5441B">
      <w:r>
        <w:separator/>
      </w:r>
    </w:p>
    <w:p w14:paraId="2ACD33C1" w14:textId="77777777" w:rsidR="00B5441B" w:rsidRDefault="00B5441B"/>
  </w:footnote>
  <w:footnote w:type="continuationSeparator" w:id="0">
    <w:p w14:paraId="52C4C54C" w14:textId="77777777" w:rsidR="00B5441B" w:rsidRDefault="00B5441B">
      <w:r>
        <w:continuationSeparator/>
      </w:r>
    </w:p>
    <w:p w14:paraId="61D1C65B" w14:textId="77777777" w:rsidR="00B5441B" w:rsidRDefault="00B5441B"/>
  </w:footnote>
  <w:footnote w:type="continuationNotice" w:id="1">
    <w:p w14:paraId="4A12DFFA" w14:textId="77777777" w:rsidR="00B5441B" w:rsidRDefault="00B5441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F480F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742F"/>
              <w:sz w:val="20"/>
              <w:szCs w:val="16"/>
            </w:rPr>
          </w:pPr>
        </w:p>
        <w:p w14:paraId="0D5FFBA4" w14:textId="10FE5B40" w:rsidR="00370673" w:rsidRPr="00AF480F" w:rsidRDefault="00A16FBC" w:rsidP="00370673">
          <w:pPr>
            <w:spacing w:before="60"/>
            <w:rPr>
              <w:rFonts w:ascii="Poppins" w:hAnsi="Poppins" w:cs="Poppins"/>
              <w:color w:val="FF742F"/>
              <w:sz w:val="20"/>
              <w:szCs w:val="16"/>
            </w:rPr>
          </w:pPr>
          <w:r w:rsidRPr="00AF480F">
            <w:rPr>
              <w:noProof/>
              <w:color w:val="FF742F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315AF82" wp14:editId="325C73D8">
                    <wp:simplePos x="0" y="0"/>
                    <wp:positionH relativeFrom="column">
                      <wp:posOffset>-13970</wp:posOffset>
                    </wp:positionH>
                    <wp:positionV relativeFrom="paragraph">
                      <wp:posOffset>337930</wp:posOffset>
                    </wp:positionV>
                    <wp:extent cx="6306207" cy="45719"/>
                    <wp:effectExtent l="57150" t="19050" r="56515" b="107315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45719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FF742F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A4A3E8C" id="Rectángulo: esquinas redondeadas 204" o:spid="_x0000_s1026" style="position:absolute;margin-left:-1.1pt;margin-top:26.6pt;width:496.5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" fillcolor="#ff5e0d" strokecolor="#ff5e0d" strokeweight="2pt">
                    <v:shadow on="t" color="#ff742f" opacity="26214f" origin=",-.5" offset="0,3pt"/>
                  </v:roundrect>
                </w:pict>
              </mc:Fallback>
            </mc:AlternateContent>
          </w:r>
          <w:r w:rsidR="00AF480F" w:rsidRPr="00AF480F">
            <w:rPr>
              <w:rFonts w:ascii="Poppins" w:hAnsi="Poppins" w:cs="Poppins"/>
              <w:color w:val="FF742F"/>
              <w:sz w:val="20"/>
              <w:szCs w:val="16"/>
            </w:rPr>
            <w:t xml:space="preserve">INSTALACIÓN Y CONFIGURACIÓN DE UBUNTU SERVER                                        </w:t>
          </w:r>
          <w:r w:rsidR="00B10A4A" w:rsidRPr="00AF480F">
            <w:rPr>
              <w:rFonts w:ascii="Poppins" w:hAnsi="Poppins" w:cs="Poppins"/>
              <w:color w:val="FF742F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1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3"/>
  </w:num>
  <w:num w:numId="4">
    <w:abstractNumId w:val="27"/>
  </w:num>
  <w:num w:numId="5">
    <w:abstractNumId w:val="14"/>
  </w:num>
  <w:num w:numId="6">
    <w:abstractNumId w:val="16"/>
  </w:num>
  <w:num w:numId="7">
    <w:abstractNumId w:val="2"/>
  </w:num>
  <w:num w:numId="8">
    <w:abstractNumId w:val="8"/>
  </w:num>
  <w:num w:numId="9">
    <w:abstractNumId w:val="3"/>
  </w:num>
  <w:num w:numId="10">
    <w:abstractNumId w:val="20"/>
  </w:num>
  <w:num w:numId="11">
    <w:abstractNumId w:val="1"/>
  </w:num>
  <w:num w:numId="12">
    <w:abstractNumId w:val="28"/>
  </w:num>
  <w:num w:numId="13">
    <w:abstractNumId w:val="12"/>
  </w:num>
  <w:num w:numId="14">
    <w:abstractNumId w:val="26"/>
  </w:num>
  <w:num w:numId="15">
    <w:abstractNumId w:val="10"/>
  </w:num>
  <w:num w:numId="16">
    <w:abstractNumId w:val="5"/>
  </w:num>
  <w:num w:numId="17">
    <w:abstractNumId w:val="0"/>
  </w:num>
  <w:num w:numId="18">
    <w:abstractNumId w:val="7"/>
  </w:num>
  <w:num w:numId="19">
    <w:abstractNumId w:val="15"/>
  </w:num>
  <w:num w:numId="20">
    <w:abstractNumId w:val="11"/>
  </w:num>
  <w:num w:numId="21">
    <w:abstractNumId w:val="21"/>
  </w:num>
  <w:num w:numId="22">
    <w:abstractNumId w:val="23"/>
  </w:num>
  <w:num w:numId="23">
    <w:abstractNumId w:val="17"/>
  </w:num>
  <w:num w:numId="24">
    <w:abstractNumId w:val="24"/>
  </w:num>
  <w:num w:numId="25">
    <w:abstractNumId w:val="6"/>
  </w:num>
  <w:num w:numId="26">
    <w:abstractNumId w:val="25"/>
  </w:num>
  <w:num w:numId="27">
    <w:abstractNumId w:val="4"/>
  </w:num>
  <w:num w:numId="28">
    <w:abstractNumId w:val="22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211C1"/>
    <w:rsid w:val="00022B9F"/>
    <w:rsid w:val="00022D3B"/>
    <w:rsid w:val="0002334B"/>
    <w:rsid w:val="00023807"/>
    <w:rsid w:val="0002482E"/>
    <w:rsid w:val="000317E3"/>
    <w:rsid w:val="0003366F"/>
    <w:rsid w:val="00042202"/>
    <w:rsid w:val="00044D7F"/>
    <w:rsid w:val="00046C05"/>
    <w:rsid w:val="00050324"/>
    <w:rsid w:val="00050A42"/>
    <w:rsid w:val="00052C98"/>
    <w:rsid w:val="00053E14"/>
    <w:rsid w:val="0005653F"/>
    <w:rsid w:val="00062D19"/>
    <w:rsid w:val="00063C76"/>
    <w:rsid w:val="00067046"/>
    <w:rsid w:val="0006720B"/>
    <w:rsid w:val="000747A0"/>
    <w:rsid w:val="0007650E"/>
    <w:rsid w:val="00082817"/>
    <w:rsid w:val="0008679D"/>
    <w:rsid w:val="00092E70"/>
    <w:rsid w:val="00092EB6"/>
    <w:rsid w:val="00096D68"/>
    <w:rsid w:val="000A0150"/>
    <w:rsid w:val="000A01E3"/>
    <w:rsid w:val="000A1A91"/>
    <w:rsid w:val="000A5D0E"/>
    <w:rsid w:val="000A66C0"/>
    <w:rsid w:val="000A75AD"/>
    <w:rsid w:val="000B0D15"/>
    <w:rsid w:val="000B1809"/>
    <w:rsid w:val="000B3C8D"/>
    <w:rsid w:val="000B4071"/>
    <w:rsid w:val="000B56CF"/>
    <w:rsid w:val="000C173A"/>
    <w:rsid w:val="000C2536"/>
    <w:rsid w:val="000D0017"/>
    <w:rsid w:val="000D790E"/>
    <w:rsid w:val="000E2B74"/>
    <w:rsid w:val="000E5CF8"/>
    <w:rsid w:val="000E63C9"/>
    <w:rsid w:val="000F1E9E"/>
    <w:rsid w:val="00111A98"/>
    <w:rsid w:val="0011333F"/>
    <w:rsid w:val="00115B20"/>
    <w:rsid w:val="00122144"/>
    <w:rsid w:val="00122A05"/>
    <w:rsid w:val="001309B8"/>
    <w:rsid w:val="00130E9D"/>
    <w:rsid w:val="00133D56"/>
    <w:rsid w:val="00137A7B"/>
    <w:rsid w:val="0014205F"/>
    <w:rsid w:val="001447EA"/>
    <w:rsid w:val="001506FB"/>
    <w:rsid w:val="00150A6D"/>
    <w:rsid w:val="00151D85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78B0"/>
    <w:rsid w:val="001A0081"/>
    <w:rsid w:val="001A0602"/>
    <w:rsid w:val="001A18DD"/>
    <w:rsid w:val="001A33C5"/>
    <w:rsid w:val="001A702A"/>
    <w:rsid w:val="001B1BAA"/>
    <w:rsid w:val="001B327B"/>
    <w:rsid w:val="001B38E3"/>
    <w:rsid w:val="001B4E73"/>
    <w:rsid w:val="001B5CED"/>
    <w:rsid w:val="001B705D"/>
    <w:rsid w:val="001D0091"/>
    <w:rsid w:val="001D45FD"/>
    <w:rsid w:val="001D4C7F"/>
    <w:rsid w:val="001D6BAC"/>
    <w:rsid w:val="001D7132"/>
    <w:rsid w:val="001E41ED"/>
    <w:rsid w:val="001E5F26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7299"/>
    <w:rsid w:val="0021562A"/>
    <w:rsid w:val="00217612"/>
    <w:rsid w:val="00220186"/>
    <w:rsid w:val="00224057"/>
    <w:rsid w:val="00224617"/>
    <w:rsid w:val="00224DBE"/>
    <w:rsid w:val="00230549"/>
    <w:rsid w:val="00230D08"/>
    <w:rsid w:val="00231B96"/>
    <w:rsid w:val="00237CDF"/>
    <w:rsid w:val="00242928"/>
    <w:rsid w:val="00242BE2"/>
    <w:rsid w:val="00243EBC"/>
    <w:rsid w:val="00246A35"/>
    <w:rsid w:val="00247CFB"/>
    <w:rsid w:val="0026059D"/>
    <w:rsid w:val="00261085"/>
    <w:rsid w:val="002621C3"/>
    <w:rsid w:val="00270613"/>
    <w:rsid w:val="0027232F"/>
    <w:rsid w:val="002803C9"/>
    <w:rsid w:val="0028166D"/>
    <w:rsid w:val="00284348"/>
    <w:rsid w:val="0029124A"/>
    <w:rsid w:val="00292AFC"/>
    <w:rsid w:val="0029478F"/>
    <w:rsid w:val="00297AF8"/>
    <w:rsid w:val="002A0C9B"/>
    <w:rsid w:val="002A0E63"/>
    <w:rsid w:val="002A1580"/>
    <w:rsid w:val="002A160E"/>
    <w:rsid w:val="002A3CF4"/>
    <w:rsid w:val="002A4D68"/>
    <w:rsid w:val="002B5391"/>
    <w:rsid w:val="002B7485"/>
    <w:rsid w:val="002C01AA"/>
    <w:rsid w:val="002C2944"/>
    <w:rsid w:val="002D4714"/>
    <w:rsid w:val="002E0066"/>
    <w:rsid w:val="002E2057"/>
    <w:rsid w:val="002E45B3"/>
    <w:rsid w:val="002E492D"/>
    <w:rsid w:val="002E64D0"/>
    <w:rsid w:val="002E6B32"/>
    <w:rsid w:val="002E7470"/>
    <w:rsid w:val="002F3845"/>
    <w:rsid w:val="002F51F5"/>
    <w:rsid w:val="002F5EF5"/>
    <w:rsid w:val="00301B0B"/>
    <w:rsid w:val="00304027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EDB"/>
    <w:rsid w:val="0033762F"/>
    <w:rsid w:val="003409BB"/>
    <w:rsid w:val="00340C9A"/>
    <w:rsid w:val="0034342B"/>
    <w:rsid w:val="00345115"/>
    <w:rsid w:val="003459FA"/>
    <w:rsid w:val="00345A5D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4EA3"/>
    <w:rsid w:val="00390F30"/>
    <w:rsid w:val="003915B4"/>
    <w:rsid w:val="00392E1F"/>
    <w:rsid w:val="00394BB1"/>
    <w:rsid w:val="003A0027"/>
    <w:rsid w:val="003A0488"/>
    <w:rsid w:val="003A37EF"/>
    <w:rsid w:val="003A39A1"/>
    <w:rsid w:val="003A428B"/>
    <w:rsid w:val="003A4F81"/>
    <w:rsid w:val="003A50BA"/>
    <w:rsid w:val="003A53A2"/>
    <w:rsid w:val="003A609C"/>
    <w:rsid w:val="003B0FE6"/>
    <w:rsid w:val="003B267C"/>
    <w:rsid w:val="003B4E53"/>
    <w:rsid w:val="003B64C0"/>
    <w:rsid w:val="003C1798"/>
    <w:rsid w:val="003C18B1"/>
    <w:rsid w:val="003C1E9A"/>
    <w:rsid w:val="003C2191"/>
    <w:rsid w:val="003C221A"/>
    <w:rsid w:val="003C545B"/>
    <w:rsid w:val="003C6218"/>
    <w:rsid w:val="003D3863"/>
    <w:rsid w:val="003E2344"/>
    <w:rsid w:val="003E540E"/>
    <w:rsid w:val="003E554D"/>
    <w:rsid w:val="003F0858"/>
    <w:rsid w:val="003F4299"/>
    <w:rsid w:val="003F59A6"/>
    <w:rsid w:val="00402062"/>
    <w:rsid w:val="004110DE"/>
    <w:rsid w:val="004115E0"/>
    <w:rsid w:val="0041768A"/>
    <w:rsid w:val="00421892"/>
    <w:rsid w:val="004218BC"/>
    <w:rsid w:val="004246C0"/>
    <w:rsid w:val="00431E36"/>
    <w:rsid w:val="004330D6"/>
    <w:rsid w:val="0044085A"/>
    <w:rsid w:val="00445BCF"/>
    <w:rsid w:val="00445C27"/>
    <w:rsid w:val="0044629F"/>
    <w:rsid w:val="00447BED"/>
    <w:rsid w:val="00455650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4FB7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6A7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68C"/>
    <w:rsid w:val="004C1849"/>
    <w:rsid w:val="004C51CA"/>
    <w:rsid w:val="004D2193"/>
    <w:rsid w:val="004D2608"/>
    <w:rsid w:val="004D3662"/>
    <w:rsid w:val="004E32EC"/>
    <w:rsid w:val="004E5FEE"/>
    <w:rsid w:val="004E7297"/>
    <w:rsid w:val="004E78D5"/>
    <w:rsid w:val="004F1B5F"/>
    <w:rsid w:val="004F54F4"/>
    <w:rsid w:val="004F68AB"/>
    <w:rsid w:val="005011E3"/>
    <w:rsid w:val="00501922"/>
    <w:rsid w:val="00501ECA"/>
    <w:rsid w:val="005026DC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75F6"/>
    <w:rsid w:val="00531B35"/>
    <w:rsid w:val="005339CC"/>
    <w:rsid w:val="0053400F"/>
    <w:rsid w:val="005356A2"/>
    <w:rsid w:val="005451A2"/>
    <w:rsid w:val="005477CC"/>
    <w:rsid w:val="00554287"/>
    <w:rsid w:val="00555C7E"/>
    <w:rsid w:val="00556441"/>
    <w:rsid w:val="0056073B"/>
    <w:rsid w:val="0056535D"/>
    <w:rsid w:val="005654DC"/>
    <w:rsid w:val="00566B41"/>
    <w:rsid w:val="00567959"/>
    <w:rsid w:val="005705BA"/>
    <w:rsid w:val="00570A79"/>
    <w:rsid w:val="00572102"/>
    <w:rsid w:val="005745B7"/>
    <w:rsid w:val="00575A1B"/>
    <w:rsid w:val="0057729A"/>
    <w:rsid w:val="00587308"/>
    <w:rsid w:val="00587358"/>
    <w:rsid w:val="005876E7"/>
    <w:rsid w:val="00590131"/>
    <w:rsid w:val="00593283"/>
    <w:rsid w:val="0059492F"/>
    <w:rsid w:val="00594DA8"/>
    <w:rsid w:val="00595A18"/>
    <w:rsid w:val="005969E9"/>
    <w:rsid w:val="005970EA"/>
    <w:rsid w:val="005B000A"/>
    <w:rsid w:val="005B097C"/>
    <w:rsid w:val="005B2FB5"/>
    <w:rsid w:val="005B53BC"/>
    <w:rsid w:val="005C0B91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5474"/>
    <w:rsid w:val="00606CEF"/>
    <w:rsid w:val="0061193B"/>
    <w:rsid w:val="00614CED"/>
    <w:rsid w:val="0061615B"/>
    <w:rsid w:val="00622568"/>
    <w:rsid w:val="0063270F"/>
    <w:rsid w:val="00643C07"/>
    <w:rsid w:val="00650696"/>
    <w:rsid w:val="00652416"/>
    <w:rsid w:val="006536B7"/>
    <w:rsid w:val="00654CDF"/>
    <w:rsid w:val="006559C7"/>
    <w:rsid w:val="0065652C"/>
    <w:rsid w:val="00656C4D"/>
    <w:rsid w:val="00660DD8"/>
    <w:rsid w:val="00661424"/>
    <w:rsid w:val="006631B3"/>
    <w:rsid w:val="006661E7"/>
    <w:rsid w:val="00673F32"/>
    <w:rsid w:val="00675993"/>
    <w:rsid w:val="006770C6"/>
    <w:rsid w:val="006812BF"/>
    <w:rsid w:val="006829CB"/>
    <w:rsid w:val="006840D4"/>
    <w:rsid w:val="00693DC4"/>
    <w:rsid w:val="0069529C"/>
    <w:rsid w:val="00696213"/>
    <w:rsid w:val="006B30DE"/>
    <w:rsid w:val="006B4B12"/>
    <w:rsid w:val="006B4CF4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41AC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78"/>
    <w:rsid w:val="007309A6"/>
    <w:rsid w:val="00730E3A"/>
    <w:rsid w:val="00732748"/>
    <w:rsid w:val="00732DBB"/>
    <w:rsid w:val="00732F45"/>
    <w:rsid w:val="00733858"/>
    <w:rsid w:val="00734844"/>
    <w:rsid w:val="00736AAF"/>
    <w:rsid w:val="00740689"/>
    <w:rsid w:val="00740D0B"/>
    <w:rsid w:val="00742DA6"/>
    <w:rsid w:val="007437BE"/>
    <w:rsid w:val="00746B65"/>
    <w:rsid w:val="007474A2"/>
    <w:rsid w:val="0075005C"/>
    <w:rsid w:val="00750071"/>
    <w:rsid w:val="0075701A"/>
    <w:rsid w:val="007570F7"/>
    <w:rsid w:val="007579A9"/>
    <w:rsid w:val="00761389"/>
    <w:rsid w:val="00765B2A"/>
    <w:rsid w:val="0076709D"/>
    <w:rsid w:val="00767766"/>
    <w:rsid w:val="007713E5"/>
    <w:rsid w:val="0077208D"/>
    <w:rsid w:val="0077368E"/>
    <w:rsid w:val="007740B7"/>
    <w:rsid w:val="00775748"/>
    <w:rsid w:val="0077694F"/>
    <w:rsid w:val="0078008E"/>
    <w:rsid w:val="00781B55"/>
    <w:rsid w:val="007837E5"/>
    <w:rsid w:val="00783A34"/>
    <w:rsid w:val="00784964"/>
    <w:rsid w:val="00784B9B"/>
    <w:rsid w:val="00784D82"/>
    <w:rsid w:val="00785CEA"/>
    <w:rsid w:val="00791E18"/>
    <w:rsid w:val="007A270A"/>
    <w:rsid w:val="007A5EE0"/>
    <w:rsid w:val="007A70B7"/>
    <w:rsid w:val="007A7219"/>
    <w:rsid w:val="007B19CE"/>
    <w:rsid w:val="007B1B28"/>
    <w:rsid w:val="007B31EB"/>
    <w:rsid w:val="007B415C"/>
    <w:rsid w:val="007B63D0"/>
    <w:rsid w:val="007B67B8"/>
    <w:rsid w:val="007B6CEA"/>
    <w:rsid w:val="007C013A"/>
    <w:rsid w:val="007C1D4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F350E"/>
    <w:rsid w:val="007F3D64"/>
    <w:rsid w:val="007F46F0"/>
    <w:rsid w:val="007F479B"/>
    <w:rsid w:val="008134E6"/>
    <w:rsid w:val="00814E3D"/>
    <w:rsid w:val="00822BA0"/>
    <w:rsid w:val="00823462"/>
    <w:rsid w:val="008236D9"/>
    <w:rsid w:val="00823CE3"/>
    <w:rsid w:val="008244DB"/>
    <w:rsid w:val="00832129"/>
    <w:rsid w:val="008322B0"/>
    <w:rsid w:val="00834505"/>
    <w:rsid w:val="00835BBE"/>
    <w:rsid w:val="008365A4"/>
    <w:rsid w:val="00851EDB"/>
    <w:rsid w:val="00853754"/>
    <w:rsid w:val="0085711A"/>
    <w:rsid w:val="008572F2"/>
    <w:rsid w:val="00860237"/>
    <w:rsid w:val="008604AD"/>
    <w:rsid w:val="00862FE4"/>
    <w:rsid w:val="0086389A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C5047"/>
    <w:rsid w:val="008C7529"/>
    <w:rsid w:val="008C7C9F"/>
    <w:rsid w:val="008D15E0"/>
    <w:rsid w:val="008D1A2D"/>
    <w:rsid w:val="008D337B"/>
    <w:rsid w:val="008D4E6D"/>
    <w:rsid w:val="008D6B07"/>
    <w:rsid w:val="008E062D"/>
    <w:rsid w:val="008E13B8"/>
    <w:rsid w:val="008E1952"/>
    <w:rsid w:val="008F4E72"/>
    <w:rsid w:val="008F7AD2"/>
    <w:rsid w:val="00903C32"/>
    <w:rsid w:val="0090446E"/>
    <w:rsid w:val="0090551D"/>
    <w:rsid w:val="00906293"/>
    <w:rsid w:val="009066B4"/>
    <w:rsid w:val="009073FC"/>
    <w:rsid w:val="00916B16"/>
    <w:rsid w:val="009173B9"/>
    <w:rsid w:val="00917546"/>
    <w:rsid w:val="00923937"/>
    <w:rsid w:val="0093335D"/>
    <w:rsid w:val="009353FD"/>
    <w:rsid w:val="0093613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F79"/>
    <w:rsid w:val="00986255"/>
    <w:rsid w:val="009922CE"/>
    <w:rsid w:val="00992AB6"/>
    <w:rsid w:val="00992CB8"/>
    <w:rsid w:val="0099752F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7C37"/>
    <w:rsid w:val="00A01BB1"/>
    <w:rsid w:val="00A048AA"/>
    <w:rsid w:val="00A067E8"/>
    <w:rsid w:val="00A128A0"/>
    <w:rsid w:val="00A14AF8"/>
    <w:rsid w:val="00A15423"/>
    <w:rsid w:val="00A159BD"/>
    <w:rsid w:val="00A16FBC"/>
    <w:rsid w:val="00A23AFA"/>
    <w:rsid w:val="00A2582F"/>
    <w:rsid w:val="00A2779C"/>
    <w:rsid w:val="00A31B3E"/>
    <w:rsid w:val="00A3276D"/>
    <w:rsid w:val="00A41597"/>
    <w:rsid w:val="00A430D3"/>
    <w:rsid w:val="00A43569"/>
    <w:rsid w:val="00A43694"/>
    <w:rsid w:val="00A436D7"/>
    <w:rsid w:val="00A44B78"/>
    <w:rsid w:val="00A457E7"/>
    <w:rsid w:val="00A50087"/>
    <w:rsid w:val="00A532F3"/>
    <w:rsid w:val="00A56D11"/>
    <w:rsid w:val="00A62347"/>
    <w:rsid w:val="00A632F2"/>
    <w:rsid w:val="00A65947"/>
    <w:rsid w:val="00A701A5"/>
    <w:rsid w:val="00A731D9"/>
    <w:rsid w:val="00A7362D"/>
    <w:rsid w:val="00A768E2"/>
    <w:rsid w:val="00A8489E"/>
    <w:rsid w:val="00A900B3"/>
    <w:rsid w:val="00A90B80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9EB"/>
    <w:rsid w:val="00B80B54"/>
    <w:rsid w:val="00B811C7"/>
    <w:rsid w:val="00B9033F"/>
    <w:rsid w:val="00B925C3"/>
    <w:rsid w:val="00BA035F"/>
    <w:rsid w:val="00BA058D"/>
    <w:rsid w:val="00BA1366"/>
    <w:rsid w:val="00BA3FD5"/>
    <w:rsid w:val="00BB0211"/>
    <w:rsid w:val="00BB2BC2"/>
    <w:rsid w:val="00BC03EB"/>
    <w:rsid w:val="00BD16DE"/>
    <w:rsid w:val="00BD2179"/>
    <w:rsid w:val="00BD3D6D"/>
    <w:rsid w:val="00BD4A94"/>
    <w:rsid w:val="00BD4F4D"/>
    <w:rsid w:val="00BD644E"/>
    <w:rsid w:val="00BE203A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BA7"/>
    <w:rsid w:val="00C2291C"/>
    <w:rsid w:val="00C22F3A"/>
    <w:rsid w:val="00C23151"/>
    <w:rsid w:val="00C23450"/>
    <w:rsid w:val="00C2560A"/>
    <w:rsid w:val="00C25DC2"/>
    <w:rsid w:val="00C26247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60798"/>
    <w:rsid w:val="00C6115A"/>
    <w:rsid w:val="00C662BF"/>
    <w:rsid w:val="00C66FEF"/>
    <w:rsid w:val="00C70B29"/>
    <w:rsid w:val="00C86A4A"/>
    <w:rsid w:val="00C87318"/>
    <w:rsid w:val="00C940D7"/>
    <w:rsid w:val="00C94C52"/>
    <w:rsid w:val="00CA1896"/>
    <w:rsid w:val="00CA1D72"/>
    <w:rsid w:val="00CA320D"/>
    <w:rsid w:val="00CA3AE3"/>
    <w:rsid w:val="00CA74F5"/>
    <w:rsid w:val="00CB404B"/>
    <w:rsid w:val="00CB5B28"/>
    <w:rsid w:val="00CC1AE0"/>
    <w:rsid w:val="00CC4D15"/>
    <w:rsid w:val="00CC6851"/>
    <w:rsid w:val="00CD1007"/>
    <w:rsid w:val="00CD316B"/>
    <w:rsid w:val="00CD5A59"/>
    <w:rsid w:val="00CD6A4E"/>
    <w:rsid w:val="00CE310D"/>
    <w:rsid w:val="00CE5510"/>
    <w:rsid w:val="00CE72CB"/>
    <w:rsid w:val="00CE7614"/>
    <w:rsid w:val="00CF1A70"/>
    <w:rsid w:val="00CF377B"/>
    <w:rsid w:val="00CF4206"/>
    <w:rsid w:val="00CF5371"/>
    <w:rsid w:val="00CF694A"/>
    <w:rsid w:val="00D00144"/>
    <w:rsid w:val="00D005AC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6326"/>
    <w:rsid w:val="00D369FD"/>
    <w:rsid w:val="00D41411"/>
    <w:rsid w:val="00D41E4D"/>
    <w:rsid w:val="00D41F05"/>
    <w:rsid w:val="00D42A49"/>
    <w:rsid w:val="00D42CB7"/>
    <w:rsid w:val="00D474ED"/>
    <w:rsid w:val="00D52F5F"/>
    <w:rsid w:val="00D5413D"/>
    <w:rsid w:val="00D56A15"/>
    <w:rsid w:val="00D570A9"/>
    <w:rsid w:val="00D57E8B"/>
    <w:rsid w:val="00D605CF"/>
    <w:rsid w:val="00D66DFA"/>
    <w:rsid w:val="00D70D02"/>
    <w:rsid w:val="00D71F70"/>
    <w:rsid w:val="00D72B3D"/>
    <w:rsid w:val="00D73968"/>
    <w:rsid w:val="00D75BD0"/>
    <w:rsid w:val="00D770C7"/>
    <w:rsid w:val="00D77145"/>
    <w:rsid w:val="00D81BB3"/>
    <w:rsid w:val="00D81FEB"/>
    <w:rsid w:val="00D83F36"/>
    <w:rsid w:val="00D84CCE"/>
    <w:rsid w:val="00D85EE5"/>
    <w:rsid w:val="00D86945"/>
    <w:rsid w:val="00D871A8"/>
    <w:rsid w:val="00D87B39"/>
    <w:rsid w:val="00D90290"/>
    <w:rsid w:val="00DA11ED"/>
    <w:rsid w:val="00DA3382"/>
    <w:rsid w:val="00DB2410"/>
    <w:rsid w:val="00DB67E7"/>
    <w:rsid w:val="00DB6A04"/>
    <w:rsid w:val="00DB7E3F"/>
    <w:rsid w:val="00DC0FB9"/>
    <w:rsid w:val="00DC3FA8"/>
    <w:rsid w:val="00DC6662"/>
    <w:rsid w:val="00DC706A"/>
    <w:rsid w:val="00DD0802"/>
    <w:rsid w:val="00DD152F"/>
    <w:rsid w:val="00DD3942"/>
    <w:rsid w:val="00DD3DE6"/>
    <w:rsid w:val="00DD4CD9"/>
    <w:rsid w:val="00DE213F"/>
    <w:rsid w:val="00DE3B7D"/>
    <w:rsid w:val="00DE4D80"/>
    <w:rsid w:val="00DF027C"/>
    <w:rsid w:val="00E00A32"/>
    <w:rsid w:val="00E01E9A"/>
    <w:rsid w:val="00E03915"/>
    <w:rsid w:val="00E07717"/>
    <w:rsid w:val="00E1067A"/>
    <w:rsid w:val="00E16475"/>
    <w:rsid w:val="00E17E23"/>
    <w:rsid w:val="00E21482"/>
    <w:rsid w:val="00E22ACD"/>
    <w:rsid w:val="00E24B2C"/>
    <w:rsid w:val="00E25F46"/>
    <w:rsid w:val="00E271B4"/>
    <w:rsid w:val="00E30260"/>
    <w:rsid w:val="00E317D6"/>
    <w:rsid w:val="00E31FC4"/>
    <w:rsid w:val="00E4754B"/>
    <w:rsid w:val="00E47D5D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2B19"/>
    <w:rsid w:val="00E74C20"/>
    <w:rsid w:val="00E75F46"/>
    <w:rsid w:val="00E80217"/>
    <w:rsid w:val="00E81B40"/>
    <w:rsid w:val="00E86482"/>
    <w:rsid w:val="00E9074D"/>
    <w:rsid w:val="00EA2A48"/>
    <w:rsid w:val="00EA5071"/>
    <w:rsid w:val="00EA6947"/>
    <w:rsid w:val="00EA6995"/>
    <w:rsid w:val="00EA79FF"/>
    <w:rsid w:val="00EB5422"/>
    <w:rsid w:val="00EB6A5B"/>
    <w:rsid w:val="00EB7152"/>
    <w:rsid w:val="00EC1900"/>
    <w:rsid w:val="00EC2060"/>
    <w:rsid w:val="00ED33ED"/>
    <w:rsid w:val="00ED5899"/>
    <w:rsid w:val="00EE1625"/>
    <w:rsid w:val="00EE17AF"/>
    <w:rsid w:val="00EE7036"/>
    <w:rsid w:val="00EF555B"/>
    <w:rsid w:val="00EF7EE0"/>
    <w:rsid w:val="00F027BB"/>
    <w:rsid w:val="00F11362"/>
    <w:rsid w:val="00F11DCF"/>
    <w:rsid w:val="00F1530F"/>
    <w:rsid w:val="00F161D0"/>
    <w:rsid w:val="00F162EA"/>
    <w:rsid w:val="00F1684A"/>
    <w:rsid w:val="00F20AE0"/>
    <w:rsid w:val="00F20E32"/>
    <w:rsid w:val="00F21C46"/>
    <w:rsid w:val="00F26177"/>
    <w:rsid w:val="00F268D3"/>
    <w:rsid w:val="00F26F5A"/>
    <w:rsid w:val="00F315C6"/>
    <w:rsid w:val="00F362C6"/>
    <w:rsid w:val="00F37DE6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9313F"/>
    <w:rsid w:val="00FA08D8"/>
    <w:rsid w:val="00FA1972"/>
    <w:rsid w:val="00FC00CF"/>
    <w:rsid w:val="00FC30FA"/>
    <w:rsid w:val="00FC5F3D"/>
    <w:rsid w:val="00FD1B85"/>
    <w:rsid w:val="00FD388A"/>
    <w:rsid w:val="00FD38DC"/>
    <w:rsid w:val="00FD5799"/>
    <w:rsid w:val="00FD583F"/>
    <w:rsid w:val="00FD6151"/>
    <w:rsid w:val="00FD63AF"/>
    <w:rsid w:val="00FD7488"/>
    <w:rsid w:val="00FE04FD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337</TotalTime>
  <Pages>20</Pages>
  <Words>735</Words>
  <Characters>4047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180</cp:revision>
  <cp:lastPrinted>2022-01-24T19:55:00Z</cp:lastPrinted>
  <dcterms:created xsi:type="dcterms:W3CDTF">2023-02-21T11:55:00Z</dcterms:created>
  <dcterms:modified xsi:type="dcterms:W3CDTF">2023-03-13T11:58:00Z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