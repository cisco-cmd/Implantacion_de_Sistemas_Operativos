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/>
  <w:body>
    <w:p w14:paraId="4A2E57AD" w14:textId="7AEDD49C" w:rsidR="00D077E9" w:rsidRDefault="00835BBE" w:rsidP="00D70D02">
      <w:pPr>
        <w:rPr>
          <w:noProof/>
        </w:rPr>
      </w:pPr>
      <w:bookmarkStart w:id="0" w:name="_Hlk126263008"/>
      <w:bookmarkEnd w:id="0"/>
      <w:r>
        <w:rPr>
          <w:noProof/>
        </w:rPr>
        <w:drawing>
          <wp:anchor distT="0" distB="0" distL="114300" distR="114300" simplePos="0" relativeHeight="251718144" behindDoc="1" locked="0" layoutInCell="1" allowOverlap="1" wp14:anchorId="6FC0F29F" wp14:editId="0ED0AA59">
            <wp:simplePos x="0" y="0"/>
            <wp:positionH relativeFrom="column">
              <wp:posOffset>-2727960</wp:posOffset>
            </wp:positionH>
            <wp:positionV relativeFrom="paragraph">
              <wp:posOffset>-708660</wp:posOffset>
            </wp:positionV>
            <wp:extent cx="16562070" cy="11041380"/>
            <wp:effectExtent l="0" t="0" r="0" b="7620"/>
            <wp:wrapNone/>
            <wp:docPr id="3" name="Imagen 3" descr="Qué es, y cómo realizar, una conexión SSH | Professor Fal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ué es, y cómo realizar, una conexión SSH | Professor Falk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1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2070" cy="1104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6A14657E" w:rsidR="00D077E9" w:rsidRDefault="00B10A4A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109145AA" wp14:editId="49BE493E">
                      <wp:simplePos x="0" y="0"/>
                      <wp:positionH relativeFrom="margin">
                        <wp:posOffset>98091</wp:posOffset>
                      </wp:positionH>
                      <wp:positionV relativeFrom="paragraph">
                        <wp:posOffset>587141</wp:posOffset>
                      </wp:positionV>
                      <wp:extent cx="2525485" cy="1655546"/>
                      <wp:effectExtent l="0" t="0" r="0" b="1905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5485" cy="165554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65FAD151" w:rsidR="00D077E9" w:rsidRPr="005B2FB5" w:rsidRDefault="00096D68" w:rsidP="005B2FB5">
                                  <w:pPr>
                                    <w:pStyle w:val="Ttulo"/>
                                    <w:spacing w:after="0"/>
                                    <w:jc w:val="both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 w:rsidRPr="005B2FB5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6"/>
                                      <w:szCs w:val="56"/>
                                      <w:lang w:bidi="es-ES"/>
                                    </w:rPr>
                                    <w:t>SISTEMAS GNU/LINUX: SHELL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7.7pt;margin-top:46.25pt;width:198.85pt;height:130.3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" filled="f" stroked="f" strokeweight=".5pt">
                      <v:textbox>
                        <w:txbxContent>
                          <w:p w14:paraId="6E4B0DF9" w14:textId="65FAD151" w:rsidR="00D077E9" w:rsidRPr="005B2FB5" w:rsidRDefault="00096D68" w:rsidP="005B2FB5">
                            <w:pPr>
                              <w:pStyle w:val="Ttulo"/>
                              <w:spacing w:after="0"/>
                              <w:jc w:val="both"/>
                              <w:rPr>
                                <w:rFonts w:ascii="Poppins" w:hAnsi="Poppins" w:cs="Poppins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5B2FB5">
                              <w:rPr>
                                <w:rFonts w:ascii="Poppins" w:hAnsi="Poppins" w:cs="Poppins"/>
                                <w:color w:val="FFFFFF" w:themeColor="background1"/>
                                <w:sz w:val="56"/>
                                <w:szCs w:val="56"/>
                                <w:lang w:bidi="es-ES"/>
                              </w:rPr>
                              <w:t>SISTEMAS GNU/LINUX: SHELL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62668A0F" w:rsidR="00D077E9" w:rsidRDefault="007A5EE0" w:rsidP="00AB02A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64224" behindDoc="0" locked="0" layoutInCell="1" allowOverlap="1" wp14:anchorId="0B3D7D78" wp14:editId="5E1C165E">
                  <wp:simplePos x="0" y="0"/>
                  <wp:positionH relativeFrom="column">
                    <wp:posOffset>-49422</wp:posOffset>
                  </wp:positionH>
                  <wp:positionV relativeFrom="paragraph">
                    <wp:posOffset>1676232</wp:posOffset>
                  </wp:positionV>
                  <wp:extent cx="3802743" cy="3802743"/>
                  <wp:effectExtent l="0" t="0" r="0" b="7620"/>
                  <wp:wrapNone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2743" cy="3802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406400" sx="102000" sy="102000" algn="ctr" rotWithShape="0">
                              <a:schemeClr val="bg1">
                                <a:lumMod val="85000"/>
                                <a:alpha val="4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0A4A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31217187" wp14:editId="3CB67520">
                      <wp:simplePos x="0" y="0"/>
                      <wp:positionH relativeFrom="column">
                        <wp:posOffset>127167</wp:posOffset>
                      </wp:positionH>
                      <wp:positionV relativeFrom="paragraph">
                        <wp:posOffset>1479583</wp:posOffset>
                      </wp:positionV>
                      <wp:extent cx="2244290" cy="0"/>
                      <wp:effectExtent l="171450" t="247650" r="156210" b="26670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44290" cy="0"/>
                              </a:xfrm>
                              <a:prstGeom prst="line">
                                <a:avLst/>
                              </a:prstGeom>
                              <a:ln w="92075">
                                <a:solidFill>
                                  <a:schemeClr val="bg1"/>
                                </a:solidFill>
                              </a:ln>
                              <a:effectLst>
                                <a:outerShdw blurRad="254000" sx="102000" sy="102000" algn="ctr" rotWithShape="0">
                                  <a:schemeClr val="bg1">
                                    <a:lumMod val="85000"/>
                                    <a:alpha val="40000"/>
                                  </a:schemeClr>
                                </a:outerShdw>
                                <a:softEdge rad="25400"/>
                              </a:effec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D94873" id="Conector recto 5" o:spid="_x0000_s1026" alt="divisor de texto" style="position:absolute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pt,116.5pt" to="186.7pt,1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" strokecolor="white [3212]" strokeweight="7.25pt">
                      <v:shadow on="t" type="perspective" color="#d8d8d8 [2732]" opacity="26214f" offset="0,0" matrix="66847f,,,66847f"/>
                    </v:line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2C7CAFBA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46BDF55B" wp14:editId="37287BE9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66700" t="342900" r="290195" b="2476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53000">
                                    <a:schemeClr val="bg2">
                                      <a:lumMod val="25000"/>
                                      <a:alpha val="80000"/>
                                    </a:schemeClr>
                                  </a:gs>
                                  <a:gs pos="100000">
                                    <a:schemeClr val="bg2">
                                      <a:lumMod val="10000"/>
                                      <a:alpha val="84000"/>
                                    </a:schemeClr>
                                  </a:gs>
                                  <a:gs pos="62000">
                                    <a:schemeClr val="bg2">
                                      <a:lumMod val="25000"/>
                                      <a:alpha val="9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rgbClr val="000000">
                                    <a:alpha val="58000"/>
                                  </a:srgb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CE8050" id="Rectángulo: esquinas redondeadas 12" o:spid="_x0000_s1026" style="position:absolute;margin-left:-9.25pt;margin-top:-452.35pt;width:310.15pt;height:68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" fillcolor="#393737 [814]" stroked="f" strokeweight="2pt">
                      <v:fill opacity="55050f" color2="#161616 [334]" o:opacity2="52428f" colors="0 #3b3838;34734f #3b3838;40632f #3b3838" focus="100%" type="gradient"/>
                      <v:shadow on="t" type="perspective" color="black" opacity="38010f" origin=",.5" offset="0,0" matrix="66191f,,,66191f"/>
                    </v:roundrect>
                  </w:pict>
                </mc:Fallback>
              </mc:AlternateContent>
            </w:r>
          </w:p>
          <w:p w14:paraId="211B3F9F" w14:textId="2236FE7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2D5AAE8F" w:rsidR="00D077E9" w:rsidRPr="00D86945" w:rsidRDefault="00B10A4A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766272" behindDoc="0" locked="0" layoutInCell="1" allowOverlap="1" wp14:anchorId="007FF86F" wp14:editId="163D4735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756419</wp:posOffset>
                      </wp:positionV>
                      <wp:extent cx="2244290" cy="0"/>
                      <wp:effectExtent l="171450" t="247650" r="156210" b="266700"/>
                      <wp:wrapNone/>
                      <wp:docPr id="60" name="Conector recto 60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44290" cy="0"/>
                              </a:xfrm>
                              <a:prstGeom prst="line">
                                <a:avLst/>
                              </a:prstGeom>
                              <a:ln w="92075">
                                <a:solidFill>
                                  <a:schemeClr val="bg1"/>
                                </a:solidFill>
                              </a:ln>
                              <a:effectLst>
                                <a:outerShdw blurRad="254000" sx="102000" sy="102000" algn="ctr" rotWithShape="0">
                                  <a:schemeClr val="bg1">
                                    <a:lumMod val="85000"/>
                                    <a:alpha val="40000"/>
                                  </a:schemeClr>
                                </a:outerShdw>
                                <a:softEdge rad="25400"/>
                              </a:effec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9097B5B" id="Conector recto 60" o:spid="_x0000_s1026" alt="divisor de texto" style="position:absolute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7pt,59.55pt" to="184.4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" strokecolor="white [3212]" strokeweight="7.25pt">
                      <v:shadow on="t" type="perspective" color="#d8d8d8 [2732]" opacity="26214f" offset="0,0" matrix="66847f,,,66847f"/>
                    </v:lin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63CF8FC" wp14:editId="2DCAE0D1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926031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04395577" w:rsidR="00704F0E" w:rsidRPr="005B2FB5" w:rsidRDefault="00E317D6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  <w:t>IMPLANTACIÓN DE SISTEMAS</w:t>
                                  </w:r>
                                </w:p>
                                <w:p w14:paraId="3095BFCE" w14:textId="6E9B5CD1" w:rsidR="00F76A44" w:rsidRPr="005B2FB5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5B2FB5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0;margin-top:72.9pt;width:247.2pt;height:49.2pt;z-index:251672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" filled="f" stroked="f" strokeweight=".5pt">
                      <v:textbox>
                        <w:txbxContent>
                          <w:p w14:paraId="477B20C9" w14:textId="04395577" w:rsidR="00704F0E" w:rsidRPr="005B2FB5" w:rsidRDefault="00E317D6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5B2FB5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B2FB5"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7938D6F4" w14:textId="46A03343" w:rsidR="00823CE3" w:rsidRPr="00823CE3" w:rsidRDefault="0099752F" w:rsidP="00B10A4A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1" behindDoc="0" locked="0" layoutInCell="1" allowOverlap="1" wp14:anchorId="301A8F43" wp14:editId="293A4779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00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8D812" id="Rectángulo 7" o:spid="_x0000_s1026" style="position:absolute;margin-left:-5.4pt;margin-top:487.35pt;width:604.5pt;height:311.7pt;z-index:2516177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" fillcolor="black" stroked="f" strokeweight="2pt">
                <v:fill opacity="39321f"/>
                <v:shadow on="t" color="black" opacity="30146f" offset="0,0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29CDEB09" w14:textId="4BD2D3FE" w:rsidR="002F3845" w:rsidRPr="00A768E2" w:rsidRDefault="009C74B3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lastRenderedPageBreak/>
        <w:drawing>
          <wp:anchor distT="0" distB="0" distL="114300" distR="114300" simplePos="0" relativeHeight="251767296" behindDoc="0" locked="0" layoutInCell="1" allowOverlap="1" wp14:anchorId="03ED2A08" wp14:editId="1FA490B2">
            <wp:simplePos x="0" y="0"/>
            <wp:positionH relativeFrom="column">
              <wp:posOffset>1290955</wp:posOffset>
            </wp:positionH>
            <wp:positionV relativeFrom="paragraph">
              <wp:posOffset>625475</wp:posOffset>
            </wp:positionV>
            <wp:extent cx="3489960" cy="2327910"/>
            <wp:effectExtent l="152400" t="152400" r="358140" b="35814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327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915"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Muestra las Shell de tu sistema </w:t>
      </w:r>
    </w:p>
    <w:p w14:paraId="43898D17" w14:textId="57A80D00" w:rsidR="00137A7B" w:rsidRPr="00A768E2" w:rsidRDefault="00137A7B" w:rsidP="009C74B3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71E491C4" w14:textId="4894D45B" w:rsidR="00137A7B" w:rsidRPr="00A768E2" w:rsidRDefault="009C74B3" w:rsidP="009C74B3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b/>
          <w:bCs/>
          <w:noProof/>
        </w:rPr>
        <w:drawing>
          <wp:anchor distT="0" distB="0" distL="114300" distR="114300" simplePos="0" relativeHeight="251768320" behindDoc="0" locked="0" layoutInCell="1" allowOverlap="1" wp14:anchorId="72D9FA35" wp14:editId="10A38FD0">
            <wp:simplePos x="0" y="0"/>
            <wp:positionH relativeFrom="margin">
              <wp:align>center</wp:align>
            </wp:positionH>
            <wp:positionV relativeFrom="paragraph">
              <wp:posOffset>650875</wp:posOffset>
            </wp:positionV>
            <wp:extent cx="2741295" cy="320675"/>
            <wp:effectExtent l="152400" t="152400" r="344805" b="3651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7" b="9780"/>
                    <a:stretch/>
                  </pic:blipFill>
                  <pic:spPr bwMode="auto">
                    <a:xfrm>
                      <a:off x="0" y="0"/>
                      <a:ext cx="2741295" cy="32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915"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Muestra la Shell que se está ejecutando </w:t>
      </w:r>
    </w:p>
    <w:p w14:paraId="1BF8BC28" w14:textId="4A96B4A6" w:rsidR="00137A7B" w:rsidRPr="00A768E2" w:rsidRDefault="00137A7B" w:rsidP="00137A7B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090FFCF8" w14:textId="734D0A39" w:rsidR="00E03915" w:rsidRPr="00A768E2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Instala la shells zsh </w:t>
      </w:r>
    </w:p>
    <w:p w14:paraId="6D8E262A" w14:textId="015B0409" w:rsidR="00BD3D6D" w:rsidRPr="00A768E2" w:rsidRDefault="00BD3D6D" w:rsidP="00BD3D6D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6540402A" w14:textId="3962F548" w:rsidR="006D02D1" w:rsidRPr="00A768E2" w:rsidRDefault="006D02D1" w:rsidP="009C74B3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7CAB6C15" wp14:editId="7E30DF59">
            <wp:extent cx="4801262" cy="816320"/>
            <wp:effectExtent l="152400" t="152400" r="361315" b="3651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820" cy="822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3D07D0" w14:textId="77777777" w:rsidR="006D02D1" w:rsidRPr="00A768E2" w:rsidRDefault="006D02D1" w:rsidP="00BD3D6D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45685D0E" w14:textId="30D21C74" w:rsidR="00E03915" w:rsidRPr="00A768E2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Verifica que se ha instalado </w:t>
      </w:r>
    </w:p>
    <w:p w14:paraId="66EAAD78" w14:textId="77777777" w:rsidR="009C74B3" w:rsidRPr="00A768E2" w:rsidRDefault="009C74B3" w:rsidP="00CB404B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079A5F5E" w14:textId="72D4C085" w:rsidR="00CB404B" w:rsidRPr="00A768E2" w:rsidRDefault="008F7AD2" w:rsidP="00CB404B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6EC21502" wp14:editId="7AAA503A">
            <wp:extent cx="4061583" cy="510945"/>
            <wp:effectExtent l="152400" t="152400" r="358140" b="3657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1583" cy="510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C6CD4F" w14:textId="20430D73" w:rsidR="00E03915" w:rsidRPr="00A768E2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lastRenderedPageBreak/>
        <w:t xml:space="preserve">Haz que tu Shell sea zsh </w:t>
      </w:r>
    </w:p>
    <w:p w14:paraId="4767C70C" w14:textId="3F3CF922" w:rsidR="00CB404B" w:rsidRPr="00A768E2" w:rsidRDefault="00F1684A" w:rsidP="00CB404B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212E513D" wp14:editId="2D53D9B4">
            <wp:extent cx="4286745" cy="658167"/>
            <wp:effectExtent l="152400" t="152400" r="361950" b="3708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745" cy="658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F26C5" w14:textId="6A2AB62F" w:rsidR="00E03915" w:rsidRPr="00A768E2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Instala otra Shell, verifica que está instalada y elimínala del sistema. </w:t>
      </w:r>
    </w:p>
    <w:p w14:paraId="039C10EE" w14:textId="15422480" w:rsidR="001F1F7D" w:rsidRPr="00A768E2" w:rsidRDefault="001F1F7D" w:rsidP="001F1F7D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257EF228" w14:textId="03AD9451" w:rsidR="001F1F7D" w:rsidRPr="00A768E2" w:rsidRDefault="00947BDC" w:rsidP="001F1F7D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351F8F37" wp14:editId="63FB9064">
            <wp:extent cx="4594528" cy="1357329"/>
            <wp:effectExtent l="152400" t="152400" r="358775" b="3575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8676" cy="1364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9C27BD" w14:textId="16F6F08E" w:rsidR="001F1F7D" w:rsidRPr="00A768E2" w:rsidRDefault="00DB7E3F" w:rsidP="001F1F7D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1A7733AE" wp14:editId="1AE6E3FB">
            <wp:extent cx="3949002" cy="502285"/>
            <wp:effectExtent l="152400" t="152400" r="356870" b="3549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9002" cy="502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3F0996" w14:textId="12C1BDDE" w:rsidR="00E03915" w:rsidRPr="00A768E2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>Verifica cuales son los archivos de configuración de tu Shell y su ruta. Indican para que sirve cada uno</w:t>
      </w:r>
    </w:p>
    <w:p w14:paraId="2D9D9A3B" w14:textId="7E158E91" w:rsidR="00DB7E3F" w:rsidRDefault="00DB7E3F" w:rsidP="00DB7E3F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1C0B53E1" w14:textId="68741D78" w:rsidR="00DB7E3F" w:rsidRDefault="00F20E32" w:rsidP="00DB7E3F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  <w:r w:rsidRPr="00F20E32">
        <w:rPr>
          <w:rFonts w:ascii="Poppins" w:hAnsi="Poppins" w:cs="Poppins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29C872CD" wp14:editId="28F56BA9">
            <wp:extent cx="3576618" cy="329083"/>
            <wp:effectExtent l="152400" t="152400" r="347980" b="3568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6618" cy="3290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B7D4E" w14:textId="58CD00A0" w:rsidR="00A56D11" w:rsidRDefault="00A56D11" w:rsidP="00DB7E3F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  <w:r w:rsidRPr="00A56D11">
        <w:rPr>
          <w:rFonts w:ascii="Poppins" w:hAnsi="Poppins" w:cs="Poppins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4B9DE605" wp14:editId="39803723">
            <wp:extent cx="3531704" cy="354056"/>
            <wp:effectExtent l="152400" t="152400" r="354965" b="3702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280" cy="3590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26C89" w14:textId="2F530432" w:rsidR="001F1F7D" w:rsidRDefault="001F1F7D" w:rsidP="001F1F7D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1ED4C87C" w14:textId="3395B6F9" w:rsidR="009D6FC6" w:rsidRPr="005451A2" w:rsidRDefault="005451A2" w:rsidP="001F1F7D">
      <w:pPr>
        <w:pStyle w:val="Prrafodelista"/>
        <w:ind w:left="360"/>
        <w:jc w:val="both"/>
        <w:rPr>
          <w:rFonts w:ascii="Segoe UI" w:hAnsi="Segoe UI" w:cs="Segoe UI"/>
          <w:noProof/>
          <w:color w:val="3B3838" w:themeColor="background2" w:themeShade="40"/>
        </w:rPr>
      </w:pPr>
      <w:r w:rsidRPr="009C74B3">
        <w:rPr>
          <w:rFonts w:ascii="Segoe UI" w:hAnsi="Segoe UI" w:cs="Segoe UI"/>
          <w:b/>
          <w:bCs/>
          <w:noProof/>
          <w:color w:val="3B3838" w:themeColor="background2" w:themeShade="40"/>
        </w:rPr>
        <w:t>~/.bashrc</w:t>
      </w:r>
      <w:r w:rsidRPr="005451A2">
        <w:rPr>
          <w:rFonts w:ascii="Segoe UI" w:hAnsi="Segoe UI" w:cs="Segoe UI"/>
          <w:noProof/>
          <w:color w:val="3B3838" w:themeColor="background2" w:themeShade="40"/>
        </w:rPr>
        <w:t xml:space="preserve"> y </w:t>
      </w:r>
      <w:r w:rsidRPr="009C74B3">
        <w:rPr>
          <w:rFonts w:ascii="Segoe UI" w:hAnsi="Segoe UI" w:cs="Segoe UI"/>
          <w:b/>
          <w:bCs/>
          <w:noProof/>
          <w:color w:val="3B3838" w:themeColor="background2" w:themeShade="40"/>
        </w:rPr>
        <w:t>/etc/bash.bashrc</w:t>
      </w:r>
      <w:r w:rsidRPr="005451A2">
        <w:rPr>
          <w:rFonts w:ascii="Segoe UI" w:hAnsi="Segoe UI" w:cs="Segoe UI"/>
          <w:noProof/>
          <w:color w:val="3B3838" w:themeColor="background2" w:themeShade="40"/>
        </w:rPr>
        <w:t>, son archivos shell script que nos permiten configurar Bash. Configuraciones como crear alias de órdenes, definición de funciones, opciones de la Shell como la configuración del prompt, etc.</w:t>
      </w:r>
    </w:p>
    <w:p w14:paraId="205705CD" w14:textId="5C712BFE" w:rsidR="009D6FC6" w:rsidRDefault="009D6FC6" w:rsidP="001F1F7D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7CB19998" w14:textId="77777777" w:rsidR="009C74B3" w:rsidRPr="00A768E2" w:rsidRDefault="009C74B3" w:rsidP="001F1F7D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255FBE46" w14:textId="11993E69" w:rsidR="00E03915" w:rsidRPr="00A768E2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lastRenderedPageBreak/>
        <w:t xml:space="preserve">Guardar la configuración cuando modificamos los archivos de configuración del Shell </w:t>
      </w:r>
    </w:p>
    <w:p w14:paraId="3EFBEE5A" w14:textId="61F3D2FA" w:rsidR="00CD1007" w:rsidRPr="00A768E2" w:rsidRDefault="00CD1007" w:rsidP="00CD100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61F1AA51" w14:textId="08217BEB" w:rsidR="00CD1007" w:rsidRPr="00A768E2" w:rsidRDefault="003578DB" w:rsidP="00CD100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11F5F963" wp14:editId="71999DBD">
            <wp:extent cx="3810440" cy="155882"/>
            <wp:effectExtent l="133350" t="152400" r="342900" b="3587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440" cy="155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4933B7" w14:textId="77777777" w:rsidR="00CD1007" w:rsidRPr="00A768E2" w:rsidRDefault="00CD1007" w:rsidP="00CD100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651343CB" w14:textId="5F2501CC" w:rsidR="00E03915" w:rsidRPr="00A768E2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El usuario que está conectado usando variables de entorno </w:t>
      </w:r>
    </w:p>
    <w:p w14:paraId="29C2E426" w14:textId="34B75501" w:rsidR="003578DB" w:rsidRPr="00A768E2" w:rsidRDefault="003578DB" w:rsidP="003578DB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7844E0F9" w14:textId="7093A9B1" w:rsidR="003578DB" w:rsidRPr="00A768E2" w:rsidRDefault="002B7485" w:rsidP="003578DB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6BE1D852" wp14:editId="46BB021A">
            <wp:extent cx="2424826" cy="346404"/>
            <wp:effectExtent l="152400" t="152400" r="356870" b="3587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4826" cy="3464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25851A" w14:textId="77777777" w:rsidR="003578DB" w:rsidRPr="00A768E2" w:rsidRDefault="003578DB" w:rsidP="003578DB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2F1C9DB6" w14:textId="48ECAE18" w:rsidR="00E03915" w:rsidRPr="00A768E2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Muestra el promt </w:t>
      </w:r>
    </w:p>
    <w:p w14:paraId="3ADFB2F9" w14:textId="32E1D5A5" w:rsidR="002B7485" w:rsidRPr="00A768E2" w:rsidRDefault="002B7485" w:rsidP="002B7485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1CCDF6F5" w14:textId="7356EBB9" w:rsidR="002B7485" w:rsidRPr="00A768E2" w:rsidRDefault="00F20AE0" w:rsidP="002B7485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689E1808" wp14:editId="05232832">
            <wp:extent cx="2727929" cy="848689"/>
            <wp:effectExtent l="152400" t="152400" r="358775" b="3708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7929" cy="8486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7364BD" w14:textId="77777777" w:rsidR="002B7485" w:rsidRPr="00A768E2" w:rsidRDefault="002B7485" w:rsidP="002B7485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77DB1639" w14:textId="3AF0006B" w:rsidR="00E03915" w:rsidRPr="00A768E2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>Activa los colores de la terminal</w:t>
      </w:r>
    </w:p>
    <w:p w14:paraId="244CE6FC" w14:textId="35460A6B" w:rsidR="00F20AE0" w:rsidRPr="00A768E2" w:rsidRDefault="00F20AE0" w:rsidP="00F20AE0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5B0A7F8A" w14:textId="07961A7B" w:rsidR="00F20AE0" w:rsidRPr="00A768E2" w:rsidRDefault="00FD63AF" w:rsidP="00F20AE0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2482A804" wp14:editId="432BF98C">
            <wp:extent cx="5906182" cy="1905220"/>
            <wp:effectExtent l="152400" t="152400" r="361315" b="3619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182" cy="1905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E09350" w14:textId="0911491A" w:rsidR="00F20AE0" w:rsidRPr="00A768E2" w:rsidRDefault="00F20AE0" w:rsidP="00F20AE0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772E2ABB" w14:textId="77777777" w:rsidR="009C74B3" w:rsidRPr="00A768E2" w:rsidRDefault="009C74B3" w:rsidP="00F20AE0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2AF07102" w14:textId="726BAEC2" w:rsidR="00E03915" w:rsidRPr="00A768E2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lastRenderedPageBreak/>
        <w:t xml:space="preserve">Muestra el contenido del promt. ¿Por qué ha cambiado? </w:t>
      </w:r>
    </w:p>
    <w:p w14:paraId="281C49A8" w14:textId="77777777" w:rsidR="00A457E7" w:rsidRDefault="00A457E7" w:rsidP="00A457E7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2654E28E" w14:textId="478E6D97" w:rsidR="005F70AE" w:rsidRDefault="00A457E7" w:rsidP="005F70AE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  <w:r w:rsidRPr="00723737">
        <w:rPr>
          <w:rFonts w:ascii="Poppins" w:hAnsi="Poppins" w:cs="Poppins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3E0F1DE3" wp14:editId="0D3E028D">
            <wp:extent cx="2216983" cy="476305"/>
            <wp:effectExtent l="152400" t="152400" r="354965" b="3619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6983" cy="476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B3B15" w14:textId="745FA8B3" w:rsidR="005F70AE" w:rsidRPr="005F70AE" w:rsidRDefault="005C1C67" w:rsidP="005F70AE">
      <w:pPr>
        <w:ind w:left="360"/>
        <w:jc w:val="both"/>
        <w:rPr>
          <w:rFonts w:ascii="Segoe UI" w:hAnsi="Segoe UI" w:cs="Segoe UI"/>
          <w:b w:val="0"/>
          <w:bCs/>
          <w:noProof/>
          <w:color w:val="3B3838" w:themeColor="background2" w:themeShade="40"/>
          <w:sz w:val="24"/>
          <w:szCs w:val="20"/>
        </w:rPr>
      </w:pPr>
      <w:r>
        <w:rPr>
          <w:rFonts w:ascii="Segoe UI" w:hAnsi="Segoe UI" w:cs="Segoe UI"/>
          <w:b w:val="0"/>
          <w:bCs/>
          <w:noProof/>
          <w:color w:val="3B3838" w:themeColor="background2" w:themeShade="40"/>
          <w:sz w:val="24"/>
          <w:szCs w:val="20"/>
        </w:rPr>
        <w:t>Solamente a cambiado el color de fondo, lo tenía de color blanco y se ha vuelto a poner el color por defecto.</w:t>
      </w:r>
    </w:p>
    <w:p w14:paraId="05DBBC0D" w14:textId="59C9FD49" w:rsidR="00A457E7" w:rsidRDefault="00A457E7" w:rsidP="00723737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3506CD0F" w14:textId="77777777" w:rsidR="00A457E7" w:rsidRPr="002F3845" w:rsidRDefault="00A457E7" w:rsidP="00723737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2C8ACF2A" w14:textId="5BEA6F33" w:rsidR="00AE3C0C" w:rsidRPr="00A768E2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Modifica el promt de forma temporal, sin modificar el archico .bashrc. </w:t>
      </w:r>
    </w:p>
    <w:p w14:paraId="4BB8E79F" w14:textId="77777777" w:rsidR="002F3845" w:rsidRPr="00A768E2" w:rsidRDefault="002F3845" w:rsidP="002F3845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652C2D92" w14:textId="33808D55" w:rsidR="00E03915" w:rsidRPr="00A768E2" w:rsidRDefault="00E03915" w:rsidP="002F3845">
      <w:pPr>
        <w:pStyle w:val="Prrafodelista"/>
        <w:numPr>
          <w:ilvl w:val="1"/>
          <w:numId w:val="6"/>
        </w:numPr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Mostrar solo el tipo de usuario ($ o #) </w:t>
      </w:r>
    </w:p>
    <w:p w14:paraId="65BABAE3" w14:textId="47998849" w:rsidR="007F350E" w:rsidRPr="00A768E2" w:rsidRDefault="00A41597" w:rsidP="007F350E">
      <w:pPr>
        <w:pStyle w:val="Prrafodelista"/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680E3FFE" wp14:editId="6D1C75FD">
            <wp:extent cx="3230214" cy="476305"/>
            <wp:effectExtent l="152400" t="152400" r="370840" b="3619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0214" cy="476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DD1DB1" w14:textId="14AF7B2C" w:rsidR="00E03915" w:rsidRPr="00A768E2" w:rsidRDefault="00E03915" w:rsidP="002F3845">
      <w:pPr>
        <w:pStyle w:val="Prrafodelista"/>
        <w:numPr>
          <w:ilvl w:val="1"/>
          <w:numId w:val="6"/>
        </w:numPr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Escuchar un beep cada vez que muestre el prompt y el tipo de usuario </w:t>
      </w:r>
    </w:p>
    <w:p w14:paraId="2B14FDE9" w14:textId="7F3E70A0" w:rsidR="007F350E" w:rsidRPr="00A768E2" w:rsidRDefault="00707CDD" w:rsidP="007F350E">
      <w:pPr>
        <w:pStyle w:val="Prrafodelista"/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1973B306" wp14:editId="010E2B6E">
            <wp:extent cx="1593457" cy="346404"/>
            <wp:effectExtent l="152400" t="152400" r="368935" b="3587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3457" cy="3464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54C8FF" w14:textId="77777777" w:rsidR="00C940D7" w:rsidRPr="00A768E2" w:rsidRDefault="00E03915" w:rsidP="002F3845">
      <w:pPr>
        <w:pStyle w:val="Prrafodelista"/>
        <w:numPr>
          <w:ilvl w:val="1"/>
          <w:numId w:val="6"/>
        </w:numPr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>Muestra la hora, el nombre del host y el tipo de usuario</w:t>
      </w:r>
    </w:p>
    <w:p w14:paraId="3FC8FF78" w14:textId="1FA09CBE" w:rsidR="00E03915" w:rsidRPr="00A768E2" w:rsidRDefault="00DD3DE6" w:rsidP="00C940D7">
      <w:pPr>
        <w:pStyle w:val="Prrafodelista"/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6FA9E7C8" wp14:editId="25DE8F67">
            <wp:extent cx="2043782" cy="389704"/>
            <wp:effectExtent l="152400" t="152400" r="356870" b="35369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3782" cy="389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03915"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 </w:t>
      </w:r>
    </w:p>
    <w:p w14:paraId="1CFD754A" w14:textId="003E47B1" w:rsidR="00E03915" w:rsidRPr="00A768E2" w:rsidRDefault="00E03915" w:rsidP="002F3845">
      <w:pPr>
        <w:pStyle w:val="Prrafodelista"/>
        <w:numPr>
          <w:ilvl w:val="1"/>
          <w:numId w:val="6"/>
        </w:numPr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Cambiar a rojo el prompt </w:t>
      </w:r>
    </w:p>
    <w:p w14:paraId="70510ED0" w14:textId="16A34B10" w:rsidR="00376744" w:rsidRPr="00A768E2" w:rsidRDefault="00242928" w:rsidP="00376744">
      <w:pPr>
        <w:pStyle w:val="Prrafodelista"/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11836D7F" wp14:editId="5E2ACF45">
            <wp:extent cx="2364205" cy="415684"/>
            <wp:effectExtent l="152400" t="152400" r="360045" b="36576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4205" cy="415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0B4055" w14:textId="41AFFA4F" w:rsidR="009C74B3" w:rsidRPr="00A768E2" w:rsidRDefault="009C74B3" w:rsidP="009C74B3">
      <w:pPr>
        <w:pStyle w:val="Prrafodelista"/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17228517" w14:textId="22587569" w:rsidR="009C74B3" w:rsidRPr="00A768E2" w:rsidRDefault="009C74B3" w:rsidP="009C74B3">
      <w:pPr>
        <w:pStyle w:val="Prrafodelista"/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369CFD82" w14:textId="3FB63F31" w:rsidR="009C74B3" w:rsidRPr="00A768E2" w:rsidRDefault="009C74B3" w:rsidP="009C74B3">
      <w:pPr>
        <w:pStyle w:val="Prrafodelista"/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4DA301E8" w14:textId="77777777" w:rsidR="009C74B3" w:rsidRPr="00A768E2" w:rsidRDefault="009C74B3" w:rsidP="009C74B3">
      <w:pPr>
        <w:pStyle w:val="Prrafodelista"/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4289516E" w14:textId="2B5E7DC2" w:rsidR="00E03915" w:rsidRPr="00A768E2" w:rsidRDefault="00E03915" w:rsidP="002F3845">
      <w:pPr>
        <w:pStyle w:val="Prrafodelista"/>
        <w:numPr>
          <w:ilvl w:val="1"/>
          <w:numId w:val="6"/>
        </w:numPr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Mostrar tu nombre terminado en $ </w:t>
      </w:r>
    </w:p>
    <w:p w14:paraId="73C8544C" w14:textId="68A5EB3C" w:rsidR="002F5EF5" w:rsidRPr="00A768E2" w:rsidRDefault="002F5EF5" w:rsidP="002F5EF5">
      <w:pPr>
        <w:pStyle w:val="Prrafodelista"/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403E55CE" w14:textId="6EAD7CAD" w:rsidR="002F5EF5" w:rsidRPr="00A768E2" w:rsidRDefault="005339CC" w:rsidP="002F5EF5">
      <w:pPr>
        <w:pStyle w:val="Prrafodelista"/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1094D83C" wp14:editId="1AB56CFA">
            <wp:extent cx="1887900" cy="346404"/>
            <wp:effectExtent l="152400" t="152400" r="360045" b="3587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7900" cy="3464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9F0C2" w14:textId="77777777" w:rsidR="002F5EF5" w:rsidRPr="00A768E2" w:rsidRDefault="002F5EF5" w:rsidP="002F5EF5">
      <w:pPr>
        <w:pStyle w:val="Prrafodelista"/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2905AF9F" w14:textId="35D2AD87" w:rsidR="00E03915" w:rsidRPr="00A768E2" w:rsidRDefault="00E03915" w:rsidP="002F3845">
      <w:pPr>
        <w:pStyle w:val="Prrafodelista"/>
        <w:numPr>
          <w:ilvl w:val="1"/>
          <w:numId w:val="6"/>
        </w:numPr>
        <w:ind w:left="108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A768E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Restaura al valor original </w:t>
      </w:r>
    </w:p>
    <w:p w14:paraId="6E57DBD2" w14:textId="3B9907F1" w:rsidR="00851EDB" w:rsidRDefault="00851EDB" w:rsidP="00851EDB">
      <w:pPr>
        <w:pStyle w:val="Prrafodelista"/>
        <w:ind w:left="108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3B39EF19" w14:textId="31B70CE7" w:rsidR="00177F20" w:rsidRDefault="001D7132" w:rsidP="00177F20">
      <w:pPr>
        <w:ind w:left="1080"/>
        <w:jc w:val="both"/>
        <w:rPr>
          <w:rFonts w:ascii="Segoe UI" w:hAnsi="Segoe UI" w:cs="Segoe UI"/>
          <w:b w:val="0"/>
          <w:bCs/>
          <w:noProof/>
          <w:color w:val="3B3838" w:themeColor="background2" w:themeShade="40"/>
          <w:sz w:val="24"/>
          <w:szCs w:val="20"/>
        </w:rPr>
      </w:pPr>
      <w:r>
        <w:rPr>
          <w:rFonts w:ascii="Segoe UI" w:hAnsi="Segoe UI" w:cs="Segoe UI"/>
          <w:b w:val="0"/>
          <w:bCs/>
          <w:noProof/>
          <w:color w:val="3B3838" w:themeColor="background2" w:themeShade="40"/>
          <w:sz w:val="24"/>
          <w:szCs w:val="20"/>
        </w:rPr>
        <w:t>Cuando reiniciamos la shell la configuración vuelve a estar por defecto.</w:t>
      </w:r>
    </w:p>
    <w:p w14:paraId="5676C48C" w14:textId="255F0567" w:rsidR="001D7132" w:rsidRDefault="001D7132" w:rsidP="00177F20">
      <w:pPr>
        <w:ind w:left="1080"/>
        <w:jc w:val="both"/>
        <w:rPr>
          <w:rFonts w:ascii="Segoe UI" w:hAnsi="Segoe UI" w:cs="Segoe UI"/>
          <w:b w:val="0"/>
          <w:bCs/>
          <w:noProof/>
          <w:color w:val="3B3838" w:themeColor="background2" w:themeShade="40"/>
          <w:sz w:val="24"/>
          <w:szCs w:val="20"/>
        </w:rPr>
      </w:pPr>
    </w:p>
    <w:p w14:paraId="5A2F2540" w14:textId="2ACA2BEF" w:rsidR="00E03915" w:rsidRPr="00F6629A" w:rsidRDefault="00CD6A4E" w:rsidP="009C74B3">
      <w:pPr>
        <w:ind w:left="1080"/>
        <w:jc w:val="both"/>
        <w:rPr>
          <w:rFonts w:ascii="Segoe UI" w:hAnsi="Segoe UI" w:cs="Segoe UI"/>
          <w:bCs/>
          <w:noProof/>
          <w:color w:val="3B3838" w:themeColor="background2" w:themeShade="40"/>
          <w:sz w:val="24"/>
          <w:szCs w:val="20"/>
        </w:rPr>
      </w:pPr>
      <w:r w:rsidRPr="00F6629A">
        <w:rPr>
          <w:rFonts w:ascii="Segoe UI" w:hAnsi="Segoe UI" w:cs="Segoe UI"/>
          <w:bCs/>
          <w:noProof/>
          <w:color w:val="3B3838" w:themeColor="background2" w:themeShade="40"/>
          <w:sz w:val="24"/>
          <w:szCs w:val="20"/>
        </w:rPr>
        <w:drawing>
          <wp:inline distT="0" distB="0" distL="0" distR="0" wp14:anchorId="5CD2D0A7" wp14:editId="6D33DDD7">
            <wp:extent cx="3787416" cy="2509720"/>
            <wp:effectExtent l="152400" t="152400" r="365760" b="36703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5036" cy="2514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0438E2" w14:textId="77777777" w:rsidR="009C74B3" w:rsidRPr="00F6629A" w:rsidRDefault="009C74B3" w:rsidP="009C74B3">
      <w:pPr>
        <w:ind w:left="1080"/>
        <w:jc w:val="both"/>
        <w:rPr>
          <w:rFonts w:ascii="Segoe UI" w:hAnsi="Segoe UI" w:cs="Segoe UI"/>
          <w:bCs/>
          <w:noProof/>
          <w:color w:val="3B3838" w:themeColor="background2" w:themeShade="40"/>
          <w:sz w:val="24"/>
          <w:szCs w:val="20"/>
        </w:rPr>
      </w:pPr>
    </w:p>
    <w:p w14:paraId="5DB4F4D2" w14:textId="57B08C48" w:rsidR="00E03915" w:rsidRPr="00F6629A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Explica lo que tendrías que hacer para que los cambios en el promt sean permanentes. </w:t>
      </w:r>
    </w:p>
    <w:p w14:paraId="2B029461" w14:textId="1D030822" w:rsidR="00CD6A4E" w:rsidRDefault="00CD6A4E" w:rsidP="00CD6A4E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185BD15A" w14:textId="4E7F7240" w:rsidR="00CD6A4E" w:rsidRPr="001D4C7F" w:rsidRDefault="0031199B" w:rsidP="001D4C7F">
      <w:pPr>
        <w:ind w:left="360"/>
        <w:jc w:val="both"/>
        <w:rPr>
          <w:rFonts w:ascii="Segoe UI" w:hAnsi="Segoe UI" w:cs="Segoe UI"/>
          <w:b w:val="0"/>
          <w:bCs/>
          <w:noProof/>
          <w:color w:val="3B3838" w:themeColor="background2" w:themeShade="40"/>
          <w:sz w:val="24"/>
          <w:szCs w:val="20"/>
        </w:rPr>
      </w:pPr>
      <w:r>
        <w:rPr>
          <w:rFonts w:ascii="Segoe UI" w:hAnsi="Segoe UI" w:cs="Segoe UI"/>
          <w:b w:val="0"/>
          <w:bCs/>
          <w:noProof/>
          <w:color w:val="3B3838" w:themeColor="background2" w:themeShade="40"/>
          <w:sz w:val="24"/>
          <w:szCs w:val="20"/>
        </w:rPr>
        <w:t>Se queremos que los cambios en una variable sean permanentes deberemos de establecerla en el archivo /etc/</w:t>
      </w:r>
      <w:r w:rsidR="001D4C7F">
        <w:rPr>
          <w:rFonts w:ascii="Segoe UI" w:hAnsi="Segoe UI" w:cs="Segoe UI"/>
          <w:b w:val="0"/>
          <w:bCs/>
          <w:noProof/>
          <w:color w:val="3B3838" w:themeColor="background2" w:themeShade="40"/>
          <w:sz w:val="24"/>
          <w:szCs w:val="20"/>
        </w:rPr>
        <w:t>enviroment</w:t>
      </w:r>
    </w:p>
    <w:p w14:paraId="31233B40" w14:textId="2206ED67" w:rsidR="00CD6A4E" w:rsidRDefault="00CD6A4E" w:rsidP="00CD6A4E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7ECE3DD7" w14:textId="49274E80" w:rsidR="009C74B3" w:rsidRDefault="009C74B3" w:rsidP="00CD6A4E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03FB65D6" w14:textId="5E7E7458" w:rsidR="009C74B3" w:rsidRDefault="009C74B3" w:rsidP="00CD6A4E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34423740" w14:textId="6B4E5F93" w:rsidR="009C74B3" w:rsidRDefault="009C74B3" w:rsidP="00CD6A4E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38B575A0" w14:textId="246E5245" w:rsidR="009C74B3" w:rsidRDefault="009C74B3" w:rsidP="00CD6A4E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3756DE0F" w14:textId="77777777" w:rsidR="009C74B3" w:rsidRPr="002F3845" w:rsidRDefault="009C74B3" w:rsidP="00CD6A4E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0220FDB3" w14:textId="009CA1D9" w:rsidR="00E03915" w:rsidRPr="00F6629A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lastRenderedPageBreak/>
        <w:t>Crear un alias llamado quien, que te borre la pantalla, te diga quién eres y muestre la fecha actual. Comprueba el resultado ejecutando el comando quien</w:t>
      </w:r>
      <w:r w:rsidR="001D4C7F"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>:</w:t>
      </w:r>
    </w:p>
    <w:p w14:paraId="13F9B709" w14:textId="6DEF8665" w:rsidR="001D4C7F" w:rsidRPr="00F6629A" w:rsidRDefault="001D4C7F" w:rsidP="001D4C7F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127AF6A6" w14:textId="69F8674A" w:rsidR="00AE7755" w:rsidRPr="00F6629A" w:rsidRDefault="00F61038" w:rsidP="009C74B3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085F8F21" wp14:editId="638F951F">
            <wp:extent cx="4789031" cy="181862"/>
            <wp:effectExtent l="152400" t="152400" r="335915" b="3708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9031" cy="1818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2BEF5" w14:textId="0F170349" w:rsidR="00AE7755" w:rsidRPr="00F6629A" w:rsidRDefault="00AE7755" w:rsidP="001D4C7F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00E5CA82" wp14:editId="5F810D6F">
            <wp:extent cx="2364205" cy="510945"/>
            <wp:effectExtent l="152400" t="152400" r="360045" b="36576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4205" cy="510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164D5" w14:textId="77777777" w:rsidR="001D4C7F" w:rsidRPr="00F6629A" w:rsidRDefault="001D4C7F" w:rsidP="001D4C7F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46B17499" w14:textId="4F734175" w:rsidR="00E03915" w:rsidRPr="00F6629A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Haz el alias permanente </w:t>
      </w:r>
    </w:p>
    <w:p w14:paraId="13A3000F" w14:textId="3C350A4A" w:rsidR="00AE7755" w:rsidRPr="00F6629A" w:rsidRDefault="00A65947" w:rsidP="00AE7755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59D8957E" wp14:editId="74269C00">
            <wp:extent cx="5074814" cy="3377436"/>
            <wp:effectExtent l="152400" t="152400" r="354965" b="3568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4814" cy="33774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C4C35B" w14:textId="7E873FE3" w:rsidR="00EE7036" w:rsidRPr="00F6629A" w:rsidRDefault="00EE7036" w:rsidP="00EE7036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25AAF2C2" w14:textId="2A2FC9BB" w:rsidR="00EE7036" w:rsidRPr="00F6629A" w:rsidRDefault="00EE7036" w:rsidP="00EE7036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065AC8D4" w14:textId="63D721D7" w:rsidR="00EE7036" w:rsidRPr="00F6629A" w:rsidRDefault="00EE7036" w:rsidP="00EE7036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4F3A111E" w14:textId="01AF87D7" w:rsidR="00EE7036" w:rsidRPr="00F6629A" w:rsidRDefault="00EE7036" w:rsidP="00EE7036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45FAF1B6" w14:textId="083BB2F3" w:rsidR="00EE7036" w:rsidRPr="00F6629A" w:rsidRDefault="00EE7036" w:rsidP="00EE7036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754CCCFF" w14:textId="77777777" w:rsidR="009C74B3" w:rsidRPr="00F6629A" w:rsidRDefault="009C74B3" w:rsidP="00EE7036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72365CF8" w14:textId="77777777" w:rsidR="00EE7036" w:rsidRPr="00F6629A" w:rsidRDefault="00EE7036" w:rsidP="00EE7036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20D2F0BF" w14:textId="21BABBD6" w:rsidR="00E03915" w:rsidRPr="00F6629A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lastRenderedPageBreak/>
        <w:t xml:space="preserve">Muestra las variables de entorno </w:t>
      </w:r>
    </w:p>
    <w:p w14:paraId="3B8A5429" w14:textId="723DF426" w:rsidR="00EE7036" w:rsidRPr="00F6629A" w:rsidRDefault="00EE7036" w:rsidP="00EE7036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4DCC53AF" wp14:editId="056CAFAD">
            <wp:extent cx="3481346" cy="1535472"/>
            <wp:effectExtent l="152400" t="152400" r="367030" b="3695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7621" cy="1538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A856F3" w14:textId="77777777" w:rsidR="0077368E" w:rsidRPr="00F6629A" w:rsidRDefault="0077368E" w:rsidP="0077368E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576A8DBA" w14:textId="21931564" w:rsidR="00E03915" w:rsidRPr="00F6629A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>Crea una variable de entorno permanente</w:t>
      </w:r>
    </w:p>
    <w:p w14:paraId="0B705ACB" w14:textId="7057CAA0" w:rsidR="00D42A49" w:rsidRPr="00F6629A" w:rsidRDefault="00D42A49" w:rsidP="00D42A49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1F1E07B0" w14:textId="7D94E432" w:rsidR="00D42A49" w:rsidRPr="00F6629A" w:rsidRDefault="00AE6B47" w:rsidP="009C74B3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3617DB28" wp14:editId="42B7BC5A">
            <wp:extent cx="4191484" cy="788068"/>
            <wp:effectExtent l="152400" t="152400" r="361950" b="35496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484" cy="788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BF735" w14:textId="37D214A8" w:rsidR="00E03915" w:rsidRPr="00F6629A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Accede al archivo de configuración donde se guarda el PATH. </w:t>
      </w:r>
    </w:p>
    <w:p w14:paraId="116F53A4" w14:textId="76E86F8D" w:rsidR="00AE6B47" w:rsidRPr="00F6629A" w:rsidRDefault="00AE6B47" w:rsidP="00AE6B4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4E0C5E2C" w14:textId="7FB0C0F0" w:rsidR="00AE6B47" w:rsidRPr="00F6629A" w:rsidRDefault="003C1E9A" w:rsidP="00AE6B4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3AE6BD9C" wp14:editId="1BF20F20">
            <wp:extent cx="4191484" cy="788068"/>
            <wp:effectExtent l="152400" t="152400" r="361950" b="35496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484" cy="788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3855AB" w14:textId="77777777" w:rsidR="00AE6B47" w:rsidRPr="00F6629A" w:rsidRDefault="00AE6B47" w:rsidP="00AE6B4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04D76F8B" w14:textId="35B7B772" w:rsidR="00E03915" w:rsidRPr="00F6629A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Mediante un comando muestra el contenido del PATH </w:t>
      </w:r>
    </w:p>
    <w:p w14:paraId="64056C6D" w14:textId="3F1D848A" w:rsidR="003C1E9A" w:rsidRDefault="003C1E9A" w:rsidP="003C1E9A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6A726E08" w14:textId="63EBCC22" w:rsidR="003C1E9A" w:rsidRDefault="000E5CF8" w:rsidP="003C1E9A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  <w:r w:rsidRPr="000E5CF8">
        <w:rPr>
          <w:rFonts w:ascii="Poppins" w:hAnsi="Poppins" w:cs="Poppins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68031FDF" wp14:editId="62F8E380">
            <wp:extent cx="4451287" cy="762088"/>
            <wp:effectExtent l="152400" t="152400" r="368935" b="3619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1287" cy="762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DCC8B7" w14:textId="013C8E41" w:rsidR="003C1E9A" w:rsidRDefault="003C1E9A" w:rsidP="003C1E9A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0B2A048C" w14:textId="65FD136C" w:rsidR="009C74B3" w:rsidRDefault="009C74B3" w:rsidP="003C1E9A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38DF1427" w14:textId="77777777" w:rsidR="009C74B3" w:rsidRPr="002F3845" w:rsidRDefault="009C74B3" w:rsidP="003C1E9A">
      <w:pPr>
        <w:pStyle w:val="Prrafodelista"/>
        <w:ind w:left="360"/>
        <w:jc w:val="both"/>
        <w:rPr>
          <w:rFonts w:ascii="Poppins" w:hAnsi="Poppins" w:cs="Poppins"/>
          <w:noProof/>
          <w:color w:val="3B3838" w:themeColor="background2" w:themeShade="40"/>
          <w:sz w:val="28"/>
          <w:szCs w:val="28"/>
        </w:rPr>
      </w:pPr>
    </w:p>
    <w:p w14:paraId="57DEDF51" w14:textId="7C3CF61E" w:rsidR="00E03915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lastRenderedPageBreak/>
        <w:t xml:space="preserve">Añade al PATH tu directorio de usuario </w:t>
      </w:r>
    </w:p>
    <w:p w14:paraId="49BAD1B6" w14:textId="0D2017C8" w:rsidR="00E31FC4" w:rsidRPr="00F6629A" w:rsidRDefault="00E31FC4" w:rsidP="00E31FC4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E31FC4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233D05EF" wp14:editId="3F017B08">
            <wp:extent cx="3942521" cy="962805"/>
            <wp:effectExtent l="152400" t="152400" r="363220" b="3708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7908" cy="9665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2A0CA1" w14:textId="26FAA252" w:rsidR="00E03915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Muestra el calendario del mes y del año en que naciste. </w:t>
      </w:r>
    </w:p>
    <w:p w14:paraId="7831EC17" w14:textId="2E3B396C" w:rsidR="00E31FC4" w:rsidRDefault="00E31FC4" w:rsidP="00E31FC4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6BCB49CB" w14:textId="0FC64CE4" w:rsidR="00E31FC4" w:rsidRPr="00F1530F" w:rsidRDefault="001F7A36" w:rsidP="00F1530F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1F7A36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3E56131E" wp14:editId="5DF27600">
            <wp:extent cx="2956560" cy="1182624"/>
            <wp:effectExtent l="152400" t="152400" r="358140" b="3606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3014" cy="11852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334D0A" w14:textId="0442C468" w:rsidR="00E03915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Muestra la fecha actual. </w:t>
      </w:r>
    </w:p>
    <w:p w14:paraId="107586B4" w14:textId="4CAB35FA" w:rsidR="00445C27" w:rsidRPr="00445C27" w:rsidRDefault="00445C27" w:rsidP="00445C27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445C27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inline distT="0" distB="0" distL="0" distR="0" wp14:anchorId="5F428D76" wp14:editId="6B8DA344">
            <wp:extent cx="2553056" cy="390580"/>
            <wp:effectExtent l="152400" t="152400" r="361950" b="3714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9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F363A" w14:textId="215285B1" w:rsidR="00E03915" w:rsidRDefault="00E03915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Borra la pantalla </w:t>
      </w:r>
    </w:p>
    <w:p w14:paraId="75DF908B" w14:textId="57ECC872" w:rsidR="00445C27" w:rsidRDefault="00445C27" w:rsidP="00445C2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445C27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6C4544BD" wp14:editId="02599747">
            <wp:extent cx="2305372" cy="333422"/>
            <wp:effectExtent l="152400" t="152400" r="361950" b="3714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33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2B0BB" w14:textId="53002ED7" w:rsidR="00781B55" w:rsidRDefault="00781B55" w:rsidP="00445C2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4911E28B" w14:textId="4E2CD2AD" w:rsidR="00F1530F" w:rsidRDefault="00F1530F" w:rsidP="00445C2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289B0B12" w14:textId="5F046B4F" w:rsidR="00F1530F" w:rsidRDefault="00F1530F" w:rsidP="00445C2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47959143" w14:textId="4FF28FD4" w:rsidR="00F1530F" w:rsidRDefault="00F1530F" w:rsidP="00445C2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2784A5B6" w14:textId="26D60DF6" w:rsidR="00F1530F" w:rsidRDefault="00F1530F" w:rsidP="00445C2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7CE25DD8" w14:textId="1337329D" w:rsidR="00F1530F" w:rsidRDefault="00F1530F" w:rsidP="00445C2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479D7059" w14:textId="7DEBF2D3" w:rsidR="00F1530F" w:rsidRDefault="00F1530F" w:rsidP="00445C2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5FCF8974" w14:textId="37D90A46" w:rsidR="00F1530F" w:rsidRDefault="00F1530F" w:rsidP="00445C2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1C6BDED2" w14:textId="714FEB63" w:rsidR="00F1530F" w:rsidRDefault="00F1530F" w:rsidP="00445C2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220631A6" w14:textId="77777777" w:rsidR="00F1530F" w:rsidRPr="00F6629A" w:rsidRDefault="00F1530F" w:rsidP="00445C27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26AFA796" w14:textId="3BF6A15B" w:rsidR="00781B55" w:rsidRPr="00F6629A" w:rsidRDefault="00F1530F" w:rsidP="00FD388A">
      <w:pPr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781B55">
        <w:rPr>
          <w:rFonts w:ascii="Poppins" w:hAnsi="Poppins" w:cs="Poppins"/>
          <w:bCs/>
          <w:noProof/>
          <w:color w:val="3B3838" w:themeColor="background2" w:themeShade="40"/>
          <w:szCs w:val="28"/>
        </w:rPr>
        <w:lastRenderedPageBreak/>
        <w:drawing>
          <wp:anchor distT="0" distB="0" distL="114300" distR="114300" simplePos="0" relativeHeight="251769344" behindDoc="0" locked="0" layoutInCell="1" allowOverlap="1" wp14:anchorId="0D1B8711" wp14:editId="6E827C13">
            <wp:simplePos x="0" y="0"/>
            <wp:positionH relativeFrom="margin">
              <wp:align>center</wp:align>
            </wp:positionH>
            <wp:positionV relativeFrom="paragraph">
              <wp:posOffset>434617</wp:posOffset>
            </wp:positionV>
            <wp:extent cx="2104128" cy="2757777"/>
            <wp:effectExtent l="152400" t="152400" r="353695" b="36703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128" cy="2757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D388A" w:rsidRPr="00F6629A">
        <w:rPr>
          <w:rFonts w:ascii="Poppins" w:hAnsi="Poppins" w:cs="Poppins"/>
          <w:bCs/>
          <w:noProof/>
          <w:color w:val="3B3838" w:themeColor="background2" w:themeShade="40"/>
          <w:szCs w:val="28"/>
        </w:rPr>
        <w:t xml:space="preserve">25.   </w:t>
      </w:r>
      <w:r w:rsidR="007570F7" w:rsidRPr="00F6629A">
        <w:rPr>
          <w:rFonts w:ascii="Poppins" w:hAnsi="Poppins" w:cs="Poppins"/>
          <w:bCs/>
          <w:noProof/>
          <w:color w:val="3B3838" w:themeColor="background2" w:themeShade="40"/>
          <w:szCs w:val="28"/>
        </w:rPr>
        <w:t>Muestra en pantalla los comandos que hemos escrito hasta ahora.</w:t>
      </w:r>
    </w:p>
    <w:p w14:paraId="67D761A2" w14:textId="07E1CAE6" w:rsidR="007570F7" w:rsidRDefault="007570F7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>Muestra información sobre el núcleo del sistema operativo que está instalado.</w:t>
      </w:r>
    </w:p>
    <w:p w14:paraId="7C318323" w14:textId="2B15C2C2" w:rsidR="00781B55" w:rsidRPr="00F6629A" w:rsidRDefault="00F268D3" w:rsidP="00781B55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268D3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7CDD54DB" wp14:editId="282E1B75">
            <wp:extent cx="2448267" cy="362001"/>
            <wp:effectExtent l="152400" t="152400" r="352425" b="3619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62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C962B6" w14:textId="0CCEAF0E" w:rsidR="007570F7" w:rsidRDefault="00F1530F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CA3AE3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anchor distT="0" distB="0" distL="114300" distR="114300" simplePos="0" relativeHeight="251770368" behindDoc="0" locked="0" layoutInCell="1" allowOverlap="1" wp14:anchorId="1A393690" wp14:editId="3BE9587B">
            <wp:simplePos x="0" y="0"/>
            <wp:positionH relativeFrom="margin">
              <wp:align>center</wp:align>
            </wp:positionH>
            <wp:positionV relativeFrom="paragraph">
              <wp:posOffset>650295</wp:posOffset>
            </wp:positionV>
            <wp:extent cx="4378960" cy="2327910"/>
            <wp:effectExtent l="152400" t="152400" r="364490" b="35814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327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0F7"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>Mira la ayuda sobre el comando whereis.</w:t>
      </w:r>
    </w:p>
    <w:p w14:paraId="5EC063CF" w14:textId="01F44C4A" w:rsidR="00F268D3" w:rsidRDefault="00F268D3" w:rsidP="00F268D3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141F720D" w14:textId="77777777" w:rsidR="00F1530F" w:rsidRPr="00F6629A" w:rsidRDefault="00F1530F" w:rsidP="00F268D3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02978086" w14:textId="65423A94" w:rsidR="007570F7" w:rsidRDefault="007570F7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lastRenderedPageBreak/>
        <w:t>Crea un alias llamado meses, que borre la pantalla, muestre e</w:t>
      </w:r>
      <w:r w:rsidR="00FD388A"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l </w:t>
      </w: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>mes actual, el anterior y el próximo.</w:t>
      </w:r>
    </w:p>
    <w:p w14:paraId="38CE2359" w14:textId="5B304FBC" w:rsidR="00CA3AE3" w:rsidRDefault="00CA3AE3" w:rsidP="00CA3AE3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5371F136" w14:textId="10A0DE17" w:rsidR="00CA3AE3" w:rsidRPr="00F1530F" w:rsidRDefault="00F1530F" w:rsidP="00F1530F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21761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anchor distT="0" distB="0" distL="114300" distR="114300" simplePos="0" relativeHeight="251771392" behindDoc="0" locked="0" layoutInCell="1" allowOverlap="1" wp14:anchorId="7A301318" wp14:editId="059A8B9F">
            <wp:simplePos x="0" y="0"/>
            <wp:positionH relativeFrom="margin">
              <wp:align>center</wp:align>
            </wp:positionH>
            <wp:positionV relativeFrom="paragraph">
              <wp:posOffset>874782</wp:posOffset>
            </wp:positionV>
            <wp:extent cx="1810003" cy="866896"/>
            <wp:effectExtent l="152400" t="152400" r="361950" b="371475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866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57E8B" w:rsidRPr="00D57E8B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19F000DD" wp14:editId="7E927CDD">
            <wp:extent cx="5893738" cy="180913"/>
            <wp:effectExtent l="133350" t="152400" r="316865" b="35306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24883" cy="203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2A55A5" w14:textId="7ECA324B" w:rsidR="007570F7" w:rsidRDefault="007570F7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>Mira los alias definidos en el sistema</w:t>
      </w:r>
    </w:p>
    <w:p w14:paraId="0D2A3758" w14:textId="77777777" w:rsidR="00F1530F" w:rsidRDefault="00F1530F" w:rsidP="00217612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2DF857F1" w14:textId="64A4464F" w:rsidR="00217612" w:rsidRPr="00F6629A" w:rsidRDefault="007B1B28" w:rsidP="00217612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7B1B28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662614E7" wp14:editId="6FD52964">
            <wp:extent cx="5622636" cy="1064150"/>
            <wp:effectExtent l="152400" t="152400" r="359410" b="3651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35968"/>
                    <a:stretch/>
                  </pic:blipFill>
                  <pic:spPr bwMode="auto">
                    <a:xfrm>
                      <a:off x="0" y="0"/>
                      <a:ext cx="5796983" cy="10971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460ED" w14:textId="17C1C7DA" w:rsidR="007570F7" w:rsidRDefault="007570F7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>Elimina el alias meses. Comprueba que se ha borrado.</w:t>
      </w:r>
    </w:p>
    <w:p w14:paraId="001CB07E" w14:textId="75BE773B" w:rsidR="00715925" w:rsidRPr="00F6629A" w:rsidRDefault="00715925" w:rsidP="00715925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715925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26F11A95" wp14:editId="60C8EAFA">
            <wp:extent cx="3572374" cy="666843"/>
            <wp:effectExtent l="152400" t="152400" r="371475" b="3619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666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A74797" w14:textId="117C29E0" w:rsidR="007570F7" w:rsidRDefault="00FD388A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 xml:space="preserve">      </w:t>
      </w:r>
      <w:r w:rsidR="007570F7"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>Muestra los 5 últimos comandos utilizados.</w:t>
      </w:r>
    </w:p>
    <w:p w14:paraId="2C2BE0AE" w14:textId="77777777" w:rsidR="00F1530F" w:rsidRDefault="00F1530F" w:rsidP="00F47E32">
      <w:pPr>
        <w:ind w:left="2410"/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</w:p>
    <w:p w14:paraId="635F3F47" w14:textId="2305AF89" w:rsidR="00F47E32" w:rsidRPr="00F47E32" w:rsidRDefault="00F47E32" w:rsidP="00F47E32">
      <w:pPr>
        <w:ind w:left="2410"/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F47E32">
        <w:rPr>
          <w:noProof/>
        </w:rPr>
        <w:drawing>
          <wp:inline distT="0" distB="0" distL="0" distR="0" wp14:anchorId="6C220DFA" wp14:editId="70E4EB89">
            <wp:extent cx="2562583" cy="1276528"/>
            <wp:effectExtent l="152400" t="152400" r="371475" b="3619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76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08A77" w14:textId="77777777" w:rsidR="00F1530F" w:rsidRDefault="00F1530F" w:rsidP="00F1530F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3A72652A" w14:textId="3D609428" w:rsidR="007570F7" w:rsidRDefault="007570F7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lastRenderedPageBreak/>
        <w:t>Muestra quién eres</w:t>
      </w:r>
    </w:p>
    <w:p w14:paraId="2296F45C" w14:textId="3D71804F" w:rsidR="00F47E32" w:rsidRDefault="00F47E32" w:rsidP="00F47E32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47E3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5B04210B" wp14:editId="7A059A98">
            <wp:extent cx="2324424" cy="362001"/>
            <wp:effectExtent l="152400" t="152400" r="361950" b="3619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62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42CCB" w14:textId="77777777" w:rsidR="00F47E32" w:rsidRPr="00F6629A" w:rsidRDefault="00F47E32" w:rsidP="00F47E32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519FD905" w14:textId="27C5343F" w:rsidR="007570F7" w:rsidRDefault="007570F7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>Muestra nombre del equipo</w:t>
      </w:r>
    </w:p>
    <w:p w14:paraId="537219D2" w14:textId="7E537D2C" w:rsidR="004D2608" w:rsidRPr="00F6629A" w:rsidRDefault="004D2608" w:rsidP="004D2608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4D2608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63F5FFC3" wp14:editId="1A152025">
            <wp:extent cx="2467319" cy="581106"/>
            <wp:effectExtent l="152400" t="152400" r="371475" b="3714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81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C53D3C" w14:textId="14720FA4" w:rsidR="007570F7" w:rsidRDefault="007570F7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>Cambia al usuario root</w:t>
      </w:r>
    </w:p>
    <w:p w14:paraId="0CC46E98" w14:textId="6FA3876E" w:rsidR="008604AD" w:rsidRPr="00F1530F" w:rsidRDefault="008604AD" w:rsidP="00F1530F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8604AD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4825BEF5" wp14:editId="1A518280">
            <wp:extent cx="2543530" cy="685896"/>
            <wp:effectExtent l="152400" t="152400" r="352425" b="3619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85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CB29FE" w14:textId="13C4BEF5" w:rsidR="007570F7" w:rsidRDefault="007570F7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>Muestra los usuarios que han utilizado el host.</w:t>
      </w:r>
    </w:p>
    <w:p w14:paraId="7DDE6623" w14:textId="4BF2251B" w:rsidR="00F26F5A" w:rsidRPr="00F6629A" w:rsidRDefault="00F26F5A" w:rsidP="00F26F5A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26F5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238669AE" wp14:editId="22BD66C8">
            <wp:extent cx="4976191" cy="777063"/>
            <wp:effectExtent l="152400" t="152400" r="358140" b="36639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7986" cy="7820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16F793" w14:textId="68804537" w:rsidR="007570F7" w:rsidRDefault="007570F7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>Borra el historial de los comandos.</w:t>
      </w:r>
    </w:p>
    <w:p w14:paraId="1BEC4BAA" w14:textId="1F07AC15" w:rsidR="000A1A91" w:rsidRPr="00F6629A" w:rsidRDefault="00505142" w:rsidP="000A1A91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505142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04615BA1" wp14:editId="06E93BD3">
            <wp:extent cx="2762636" cy="419158"/>
            <wp:effectExtent l="152400" t="152400" r="361950" b="3619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19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49772" w14:textId="32C9C0C5" w:rsidR="007570F7" w:rsidRDefault="007570F7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t>Sal del modo texto</w:t>
      </w:r>
    </w:p>
    <w:p w14:paraId="00F525C7" w14:textId="455D6D56" w:rsidR="0052121A" w:rsidRDefault="0052121A" w:rsidP="0052121A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52121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3DBA8558" wp14:editId="326770C1">
            <wp:extent cx="2362530" cy="342948"/>
            <wp:effectExtent l="152400" t="152400" r="361950" b="3619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85230" w14:textId="07B5BC08" w:rsidR="00F1530F" w:rsidRDefault="00F1530F" w:rsidP="0052121A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61FB220C" w14:textId="7A560777" w:rsidR="00F1530F" w:rsidRDefault="00F1530F" w:rsidP="0052121A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516949A7" w14:textId="77777777" w:rsidR="00F1530F" w:rsidRPr="00F6629A" w:rsidRDefault="00F1530F" w:rsidP="0052121A">
      <w:pPr>
        <w:pStyle w:val="Prrafodelista"/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</w:p>
    <w:p w14:paraId="6595CC54" w14:textId="447908DE" w:rsidR="0087605E" w:rsidRPr="00F6629A" w:rsidRDefault="007570F7" w:rsidP="002F3845">
      <w:pPr>
        <w:pStyle w:val="Prrafodelista"/>
        <w:numPr>
          <w:ilvl w:val="0"/>
          <w:numId w:val="6"/>
        </w:numPr>
        <w:ind w:left="360"/>
        <w:jc w:val="both"/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</w:pPr>
      <w:r w:rsidRPr="00F6629A">
        <w:rPr>
          <w:rFonts w:ascii="Poppins" w:hAnsi="Poppins" w:cs="Poppins"/>
          <w:b/>
          <w:bCs/>
          <w:noProof/>
          <w:color w:val="3B3838" w:themeColor="background2" w:themeShade="40"/>
          <w:sz w:val="28"/>
          <w:szCs w:val="28"/>
        </w:rPr>
        <w:lastRenderedPageBreak/>
        <w:t>Comando para apagar y reiniciar el equipo en 30 minutos</w:t>
      </w:r>
    </w:p>
    <w:p w14:paraId="2F4073FA" w14:textId="1D03B3CA" w:rsidR="00E03915" w:rsidRPr="00E03915" w:rsidRDefault="00E03915" w:rsidP="00E03915"/>
    <w:p w14:paraId="02C6FAF7" w14:textId="57848C20" w:rsidR="00E03915" w:rsidRPr="00E03915" w:rsidRDefault="00B36CE4" w:rsidP="00E03915">
      <w:pPr>
        <w:rPr>
          <w:lang w:bidi="es-ES"/>
        </w:rPr>
      </w:pPr>
      <w:r w:rsidRPr="00B36CE4">
        <w:rPr>
          <w:lang w:bidi="es-ES"/>
        </w:rPr>
        <w:drawing>
          <wp:inline distT="0" distB="0" distL="0" distR="0" wp14:anchorId="13009566" wp14:editId="37F95823">
            <wp:extent cx="3991532" cy="628738"/>
            <wp:effectExtent l="152400" t="152400" r="352425" b="3619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28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63C92" w14:textId="4F19A2DC" w:rsidR="005F69DD" w:rsidRPr="005F69DD" w:rsidRDefault="00F1530F" w:rsidP="005F69DD">
      <w:r w:rsidRPr="003608A9">
        <w:rPr>
          <w:rFonts w:ascii="Nirmala UI" w:hAnsi="Nirmala UI" w:cs="Nirmala UI"/>
          <w:sz w:val="24"/>
          <w:szCs w:val="20"/>
        </w:rPr>
        <w:drawing>
          <wp:inline distT="0" distB="0" distL="0" distR="0" wp14:anchorId="2589AA57" wp14:editId="761D3FCA">
            <wp:extent cx="3986017" cy="555266"/>
            <wp:effectExtent l="152400" t="152400" r="357505" b="3594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0161" cy="5600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1E059" w14:textId="6435282B" w:rsidR="00740689" w:rsidRPr="00740689" w:rsidRDefault="00740689" w:rsidP="00740689">
      <w:pPr>
        <w:ind w:firstLine="720"/>
        <w:rPr>
          <w:rFonts w:ascii="Nirmala UI" w:hAnsi="Nirmala UI" w:cs="Nirmala UI"/>
          <w:sz w:val="24"/>
          <w:szCs w:val="20"/>
        </w:rPr>
      </w:pPr>
    </w:p>
    <w:sectPr w:rsidR="00740689" w:rsidRPr="00740689" w:rsidSect="00CC4D15">
      <w:headerReference w:type="default" r:id="rId57"/>
      <w:footerReference w:type="default" r:id="rId58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04632" w14:textId="77777777" w:rsidR="002C01AA" w:rsidRDefault="002C01AA">
      <w:r>
        <w:separator/>
      </w:r>
    </w:p>
    <w:p w14:paraId="4181DECE" w14:textId="77777777" w:rsidR="002C01AA" w:rsidRDefault="002C01AA"/>
  </w:endnote>
  <w:endnote w:type="continuationSeparator" w:id="0">
    <w:p w14:paraId="68B76A35" w14:textId="77777777" w:rsidR="002C01AA" w:rsidRDefault="002C01AA">
      <w:r>
        <w:continuationSeparator/>
      </w:r>
    </w:p>
    <w:p w14:paraId="5F726884" w14:textId="77777777" w:rsidR="002C01AA" w:rsidRDefault="002C01AA"/>
  </w:endnote>
  <w:endnote w:type="continuationNotice" w:id="1">
    <w:p w14:paraId="4F1130B3" w14:textId="77777777" w:rsidR="002C01AA" w:rsidRDefault="002C01A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0D60D57D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04EF25A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" fillcolor="#393737 [814]" stroked="f" strokeweight="2pt">
                    <v:shadow on="t" color="black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22DB2" w:rsidRDefault="00394BB1">
                          <w:pPr>
                            <w:rPr>
                              <w:rFonts w:ascii="Poppins" w:hAnsi="Poppins" w:cs="Poppins"/>
                              <w:color w:val="3B3838" w:themeColor="background2" w:themeShade="40"/>
                              <w:sz w:val="20"/>
                              <w:szCs w:val="16"/>
                            </w:rPr>
                          </w:pPr>
                          <w:r w:rsidRPr="00322DB2">
                            <w:rPr>
                              <w:rFonts w:ascii="Poppins" w:hAnsi="Poppins" w:cs="Poppins"/>
                              <w:color w:val="3B3838" w:themeColor="background2" w:themeShade="4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22DB2" w:rsidRDefault="00394BB1">
                    <w:pPr>
                      <w:rPr>
                        <w:rFonts w:ascii="Poppins" w:hAnsi="Poppins" w:cs="Poppins"/>
                        <w:color w:val="3B3838" w:themeColor="background2" w:themeShade="40"/>
                        <w:sz w:val="20"/>
                        <w:szCs w:val="16"/>
                      </w:rPr>
                    </w:pPr>
                    <w:r w:rsidRPr="00322DB2">
                      <w:rPr>
                        <w:rFonts w:ascii="Poppins" w:hAnsi="Poppins" w:cs="Poppins"/>
                        <w:color w:val="3B3838" w:themeColor="background2" w:themeShade="4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5AD43" w14:textId="77777777" w:rsidR="002C01AA" w:rsidRDefault="002C01AA">
      <w:r>
        <w:separator/>
      </w:r>
    </w:p>
    <w:p w14:paraId="61349D8F" w14:textId="77777777" w:rsidR="002C01AA" w:rsidRDefault="002C01AA"/>
  </w:footnote>
  <w:footnote w:type="continuationSeparator" w:id="0">
    <w:p w14:paraId="5E99F66D" w14:textId="77777777" w:rsidR="002C01AA" w:rsidRDefault="002C01AA">
      <w:r>
        <w:continuationSeparator/>
      </w:r>
    </w:p>
    <w:p w14:paraId="538FA45D" w14:textId="77777777" w:rsidR="002C01AA" w:rsidRDefault="002C01AA"/>
  </w:footnote>
  <w:footnote w:type="continuationNotice" w:id="1">
    <w:p w14:paraId="73B0DC5A" w14:textId="77777777" w:rsidR="002C01AA" w:rsidRDefault="002C01A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A5EE0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688B1280" w:rsidR="00D077E9" w:rsidRPr="007A5EE0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FFFFFF" w:themeColor="background1"/>
              <w:sz w:val="20"/>
              <w:szCs w:val="16"/>
              <w14:textFill>
                <w14:noFill/>
              </w14:textFill>
            </w:rPr>
          </w:pPr>
        </w:p>
        <w:p w14:paraId="0D5FFBA4" w14:textId="7D6ACBC8" w:rsidR="00370673" w:rsidRPr="00713810" w:rsidRDefault="007A5EE0" w:rsidP="00370673">
          <w:pPr>
            <w:spacing w:before="60"/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</w:pPr>
          <w:r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7567A8B" wp14:editId="1E2DF09B">
                    <wp:simplePos x="0" y="0"/>
                    <wp:positionH relativeFrom="column">
                      <wp:posOffset>-25664</wp:posOffset>
                    </wp:positionH>
                    <wp:positionV relativeFrom="paragraph">
                      <wp:posOffset>352784</wp:posOffset>
                    </wp:positionV>
                    <wp:extent cx="6272482" cy="0"/>
                    <wp:effectExtent l="209550" t="247650" r="205105" b="266700"/>
                    <wp:wrapNone/>
                    <wp:docPr id="61" name="Conector recto 61" descr="divisor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272482" cy="0"/>
                            </a:xfrm>
                            <a:prstGeom prst="line">
                              <a:avLst/>
                            </a:prstGeom>
                            <a:ln w="92075"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</a:ln>
                            <a:effectLst>
                              <a:outerShdw blurRad="254000" sx="102000" sy="102000" algn="ctr" rotWithShape="0">
                                <a:schemeClr val="bg1">
                                  <a:lumMod val="85000"/>
                                  <a:alpha val="40000"/>
                                </a:schemeClr>
                              </a:outerShdw>
                              <a:softEdge rad="25400"/>
                            </a:effectLst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447CB14" id="Conector recto 61" o:spid="_x0000_s1026" alt="divisor de texto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pt,27.8pt" to="491.9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" strokecolor="#393737 [814]" strokeweight="7.25pt">
                    <v:shadow on="t" type="perspective" color="#d8d8d8 [2732]" opacity="26214f" offset="0,0" matrix="66847f,,,66847f"/>
                  </v:line>
                </w:pict>
              </mc:Fallback>
            </mc:AlternateContent>
          </w:r>
          <w:r w:rsidR="00E317D6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>SISTEMAS GNU/LINUX:</w:t>
          </w:r>
          <w:r w:rsidR="00B10A4A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 SHELL                                                                                                 IMPLANTACION DE SISTEMAS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B385BF9"/>
    <w:multiLevelType w:val="hybridMultilevel"/>
    <w:tmpl w:val="F7122986"/>
    <w:lvl w:ilvl="0" w:tplc="0C0A000F">
      <w:start w:val="1"/>
      <w:numFmt w:val="decimal"/>
      <w:lvlText w:val="%1."/>
      <w:lvlJc w:val="left"/>
      <w:pPr>
        <w:ind w:left="2770" w:hanging="360"/>
      </w:pPr>
    </w:lvl>
    <w:lvl w:ilvl="1" w:tplc="4730689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153FC"/>
    <w:rsid w:val="00023807"/>
    <w:rsid w:val="0002482E"/>
    <w:rsid w:val="00044D7F"/>
    <w:rsid w:val="00050324"/>
    <w:rsid w:val="00050A42"/>
    <w:rsid w:val="00053E14"/>
    <w:rsid w:val="00062D19"/>
    <w:rsid w:val="00067046"/>
    <w:rsid w:val="0006720B"/>
    <w:rsid w:val="000747A0"/>
    <w:rsid w:val="0007650E"/>
    <w:rsid w:val="00082817"/>
    <w:rsid w:val="00092E70"/>
    <w:rsid w:val="00092EB6"/>
    <w:rsid w:val="00096D68"/>
    <w:rsid w:val="000A0150"/>
    <w:rsid w:val="000A01E3"/>
    <w:rsid w:val="000A1A91"/>
    <w:rsid w:val="000A66C0"/>
    <w:rsid w:val="000A75AD"/>
    <w:rsid w:val="000B1809"/>
    <w:rsid w:val="000D790E"/>
    <w:rsid w:val="000E5CF8"/>
    <w:rsid w:val="000E63C9"/>
    <w:rsid w:val="000F1E9E"/>
    <w:rsid w:val="00115B20"/>
    <w:rsid w:val="00130E9D"/>
    <w:rsid w:val="00137A7B"/>
    <w:rsid w:val="00150A6D"/>
    <w:rsid w:val="00160883"/>
    <w:rsid w:val="00177F20"/>
    <w:rsid w:val="00185B35"/>
    <w:rsid w:val="00186B0A"/>
    <w:rsid w:val="001A0081"/>
    <w:rsid w:val="001A33C5"/>
    <w:rsid w:val="001B38E3"/>
    <w:rsid w:val="001B705D"/>
    <w:rsid w:val="001D45FD"/>
    <w:rsid w:val="001D4C7F"/>
    <w:rsid w:val="001D7132"/>
    <w:rsid w:val="001F1F7D"/>
    <w:rsid w:val="001F2BC8"/>
    <w:rsid w:val="001F5F6B"/>
    <w:rsid w:val="001F7A36"/>
    <w:rsid w:val="0020257A"/>
    <w:rsid w:val="00207299"/>
    <w:rsid w:val="0021562A"/>
    <w:rsid w:val="00217612"/>
    <w:rsid w:val="00224617"/>
    <w:rsid w:val="00237CDF"/>
    <w:rsid w:val="00242928"/>
    <w:rsid w:val="00243EBC"/>
    <w:rsid w:val="00246A35"/>
    <w:rsid w:val="0026059D"/>
    <w:rsid w:val="002621C3"/>
    <w:rsid w:val="0027232F"/>
    <w:rsid w:val="00284348"/>
    <w:rsid w:val="00297AF8"/>
    <w:rsid w:val="002A0C9B"/>
    <w:rsid w:val="002A1580"/>
    <w:rsid w:val="002A4D68"/>
    <w:rsid w:val="002B7485"/>
    <w:rsid w:val="002C01AA"/>
    <w:rsid w:val="002C2944"/>
    <w:rsid w:val="002D4714"/>
    <w:rsid w:val="002E0066"/>
    <w:rsid w:val="002E2057"/>
    <w:rsid w:val="002E45B3"/>
    <w:rsid w:val="002E7470"/>
    <w:rsid w:val="002F3845"/>
    <w:rsid w:val="002F51F5"/>
    <w:rsid w:val="002F5EF5"/>
    <w:rsid w:val="00301B0B"/>
    <w:rsid w:val="00305A97"/>
    <w:rsid w:val="0031199B"/>
    <w:rsid w:val="00312137"/>
    <w:rsid w:val="00322DB2"/>
    <w:rsid w:val="00330359"/>
    <w:rsid w:val="00334060"/>
    <w:rsid w:val="003352A9"/>
    <w:rsid w:val="0033762F"/>
    <w:rsid w:val="00353310"/>
    <w:rsid w:val="003578DB"/>
    <w:rsid w:val="00360494"/>
    <w:rsid w:val="003608A9"/>
    <w:rsid w:val="0036129D"/>
    <w:rsid w:val="00362063"/>
    <w:rsid w:val="00366C7E"/>
    <w:rsid w:val="00370673"/>
    <w:rsid w:val="00371685"/>
    <w:rsid w:val="00374968"/>
    <w:rsid w:val="00376744"/>
    <w:rsid w:val="003809F6"/>
    <w:rsid w:val="00384EA3"/>
    <w:rsid w:val="00390F30"/>
    <w:rsid w:val="003915B4"/>
    <w:rsid w:val="00392E1F"/>
    <w:rsid w:val="00394BB1"/>
    <w:rsid w:val="003A37EF"/>
    <w:rsid w:val="003A39A1"/>
    <w:rsid w:val="003A50BA"/>
    <w:rsid w:val="003A53A2"/>
    <w:rsid w:val="003B64C0"/>
    <w:rsid w:val="003C1798"/>
    <w:rsid w:val="003C1E9A"/>
    <w:rsid w:val="003C2191"/>
    <w:rsid w:val="003C545B"/>
    <w:rsid w:val="003D3863"/>
    <w:rsid w:val="003F4299"/>
    <w:rsid w:val="004110DE"/>
    <w:rsid w:val="004115E0"/>
    <w:rsid w:val="0041768A"/>
    <w:rsid w:val="0044085A"/>
    <w:rsid w:val="00445C27"/>
    <w:rsid w:val="0046765A"/>
    <w:rsid w:val="004800D7"/>
    <w:rsid w:val="0048110D"/>
    <w:rsid w:val="004934E7"/>
    <w:rsid w:val="004A325F"/>
    <w:rsid w:val="004A493B"/>
    <w:rsid w:val="004A779D"/>
    <w:rsid w:val="004B21A5"/>
    <w:rsid w:val="004B5B56"/>
    <w:rsid w:val="004D2193"/>
    <w:rsid w:val="004D2608"/>
    <w:rsid w:val="004D3662"/>
    <w:rsid w:val="004E32EC"/>
    <w:rsid w:val="004E5FEE"/>
    <w:rsid w:val="004E78D5"/>
    <w:rsid w:val="004F1B5F"/>
    <w:rsid w:val="004F54F4"/>
    <w:rsid w:val="004F68AB"/>
    <w:rsid w:val="005011E3"/>
    <w:rsid w:val="005037F0"/>
    <w:rsid w:val="00505142"/>
    <w:rsid w:val="00516A86"/>
    <w:rsid w:val="0052121A"/>
    <w:rsid w:val="005275F6"/>
    <w:rsid w:val="005339CC"/>
    <w:rsid w:val="005451A2"/>
    <w:rsid w:val="005477CC"/>
    <w:rsid w:val="00556441"/>
    <w:rsid w:val="005654DC"/>
    <w:rsid w:val="00570A79"/>
    <w:rsid w:val="00572102"/>
    <w:rsid w:val="00575A1B"/>
    <w:rsid w:val="0057729A"/>
    <w:rsid w:val="00595A18"/>
    <w:rsid w:val="005B097C"/>
    <w:rsid w:val="005B2FB5"/>
    <w:rsid w:val="005C1C67"/>
    <w:rsid w:val="005C3B74"/>
    <w:rsid w:val="005C3D46"/>
    <w:rsid w:val="005C61AA"/>
    <w:rsid w:val="005D5AE0"/>
    <w:rsid w:val="005E274E"/>
    <w:rsid w:val="005F1BB0"/>
    <w:rsid w:val="005F34E9"/>
    <w:rsid w:val="005F69DD"/>
    <w:rsid w:val="005F6EF9"/>
    <w:rsid w:val="005F70AE"/>
    <w:rsid w:val="005F79B6"/>
    <w:rsid w:val="0061193B"/>
    <w:rsid w:val="00614CED"/>
    <w:rsid w:val="00643C07"/>
    <w:rsid w:val="00652416"/>
    <w:rsid w:val="006536B7"/>
    <w:rsid w:val="00654CDF"/>
    <w:rsid w:val="0065652C"/>
    <w:rsid w:val="00656C4D"/>
    <w:rsid w:val="00661424"/>
    <w:rsid w:val="006812BF"/>
    <w:rsid w:val="006829CB"/>
    <w:rsid w:val="0069529C"/>
    <w:rsid w:val="006B4CF4"/>
    <w:rsid w:val="006D02D1"/>
    <w:rsid w:val="006D19A9"/>
    <w:rsid w:val="006D2B61"/>
    <w:rsid w:val="006D3181"/>
    <w:rsid w:val="006E5716"/>
    <w:rsid w:val="00701E3F"/>
    <w:rsid w:val="007048D6"/>
    <w:rsid w:val="00704F0E"/>
    <w:rsid w:val="00707CDD"/>
    <w:rsid w:val="00713810"/>
    <w:rsid w:val="00715925"/>
    <w:rsid w:val="0072034D"/>
    <w:rsid w:val="00723737"/>
    <w:rsid w:val="00724DC6"/>
    <w:rsid w:val="00725004"/>
    <w:rsid w:val="0072688F"/>
    <w:rsid w:val="007302B3"/>
    <w:rsid w:val="00730733"/>
    <w:rsid w:val="007309A6"/>
    <w:rsid w:val="00730E3A"/>
    <w:rsid w:val="00732DBB"/>
    <w:rsid w:val="00732F45"/>
    <w:rsid w:val="00733858"/>
    <w:rsid w:val="00736AAF"/>
    <w:rsid w:val="00740689"/>
    <w:rsid w:val="007437BE"/>
    <w:rsid w:val="0075005C"/>
    <w:rsid w:val="007570F7"/>
    <w:rsid w:val="007579A9"/>
    <w:rsid w:val="00765B2A"/>
    <w:rsid w:val="00767766"/>
    <w:rsid w:val="0077208D"/>
    <w:rsid w:val="0077368E"/>
    <w:rsid w:val="007740B7"/>
    <w:rsid w:val="0077694F"/>
    <w:rsid w:val="0078008E"/>
    <w:rsid w:val="00781B55"/>
    <w:rsid w:val="00783A34"/>
    <w:rsid w:val="00784B9B"/>
    <w:rsid w:val="00791E18"/>
    <w:rsid w:val="007A270A"/>
    <w:rsid w:val="007A5EE0"/>
    <w:rsid w:val="007B1B28"/>
    <w:rsid w:val="007C013A"/>
    <w:rsid w:val="007C6B52"/>
    <w:rsid w:val="007C7CCB"/>
    <w:rsid w:val="007D06BD"/>
    <w:rsid w:val="007D16C5"/>
    <w:rsid w:val="007D259E"/>
    <w:rsid w:val="007D3A90"/>
    <w:rsid w:val="007D69C9"/>
    <w:rsid w:val="007E07AF"/>
    <w:rsid w:val="007F350E"/>
    <w:rsid w:val="007F3D64"/>
    <w:rsid w:val="008134E6"/>
    <w:rsid w:val="00814E3D"/>
    <w:rsid w:val="00823CE3"/>
    <w:rsid w:val="008244DB"/>
    <w:rsid w:val="008322B0"/>
    <w:rsid w:val="00834505"/>
    <w:rsid w:val="00835BBE"/>
    <w:rsid w:val="008365A4"/>
    <w:rsid w:val="00851EDB"/>
    <w:rsid w:val="00853754"/>
    <w:rsid w:val="0085711A"/>
    <w:rsid w:val="008604AD"/>
    <w:rsid w:val="00862FE4"/>
    <w:rsid w:val="0086389A"/>
    <w:rsid w:val="00874177"/>
    <w:rsid w:val="0087605E"/>
    <w:rsid w:val="0087632C"/>
    <w:rsid w:val="008941AE"/>
    <w:rsid w:val="008A1395"/>
    <w:rsid w:val="008A3AF3"/>
    <w:rsid w:val="008B1FEE"/>
    <w:rsid w:val="008C5047"/>
    <w:rsid w:val="008D337B"/>
    <w:rsid w:val="008E062D"/>
    <w:rsid w:val="008E1952"/>
    <w:rsid w:val="008F4E72"/>
    <w:rsid w:val="008F7AD2"/>
    <w:rsid w:val="00903C32"/>
    <w:rsid w:val="00916B16"/>
    <w:rsid w:val="009173B9"/>
    <w:rsid w:val="0093335D"/>
    <w:rsid w:val="009353FD"/>
    <w:rsid w:val="0093613E"/>
    <w:rsid w:val="00941411"/>
    <w:rsid w:val="00943026"/>
    <w:rsid w:val="00945E57"/>
    <w:rsid w:val="00947BDC"/>
    <w:rsid w:val="009513D8"/>
    <w:rsid w:val="00951EBF"/>
    <w:rsid w:val="00966B81"/>
    <w:rsid w:val="009768AB"/>
    <w:rsid w:val="00976E74"/>
    <w:rsid w:val="00977F79"/>
    <w:rsid w:val="009922CE"/>
    <w:rsid w:val="00992CB8"/>
    <w:rsid w:val="0099752F"/>
    <w:rsid w:val="009A74A3"/>
    <w:rsid w:val="009B40C7"/>
    <w:rsid w:val="009B7AFF"/>
    <w:rsid w:val="009C74B3"/>
    <w:rsid w:val="009C7720"/>
    <w:rsid w:val="009D6DCE"/>
    <w:rsid w:val="009D6FC6"/>
    <w:rsid w:val="009E7689"/>
    <w:rsid w:val="009F025C"/>
    <w:rsid w:val="009F7C37"/>
    <w:rsid w:val="00A01BB1"/>
    <w:rsid w:val="00A048AA"/>
    <w:rsid w:val="00A14AF8"/>
    <w:rsid w:val="00A23AFA"/>
    <w:rsid w:val="00A2779C"/>
    <w:rsid w:val="00A31B3E"/>
    <w:rsid w:val="00A41597"/>
    <w:rsid w:val="00A430D3"/>
    <w:rsid w:val="00A43569"/>
    <w:rsid w:val="00A43694"/>
    <w:rsid w:val="00A436D7"/>
    <w:rsid w:val="00A457E7"/>
    <w:rsid w:val="00A532F3"/>
    <w:rsid w:val="00A56D11"/>
    <w:rsid w:val="00A65947"/>
    <w:rsid w:val="00A731D9"/>
    <w:rsid w:val="00A768E2"/>
    <w:rsid w:val="00A8489E"/>
    <w:rsid w:val="00A900B3"/>
    <w:rsid w:val="00AA38B4"/>
    <w:rsid w:val="00AB02A7"/>
    <w:rsid w:val="00AB04BB"/>
    <w:rsid w:val="00AC2444"/>
    <w:rsid w:val="00AC29F3"/>
    <w:rsid w:val="00AD6F41"/>
    <w:rsid w:val="00AE3C0C"/>
    <w:rsid w:val="00AE6B47"/>
    <w:rsid w:val="00AE7755"/>
    <w:rsid w:val="00B01C79"/>
    <w:rsid w:val="00B0250F"/>
    <w:rsid w:val="00B02D7B"/>
    <w:rsid w:val="00B10A4A"/>
    <w:rsid w:val="00B217D5"/>
    <w:rsid w:val="00B231E5"/>
    <w:rsid w:val="00B31FD3"/>
    <w:rsid w:val="00B36CE4"/>
    <w:rsid w:val="00B56BF1"/>
    <w:rsid w:val="00B658F1"/>
    <w:rsid w:val="00B71168"/>
    <w:rsid w:val="00B71531"/>
    <w:rsid w:val="00B769EB"/>
    <w:rsid w:val="00B9033F"/>
    <w:rsid w:val="00BA058D"/>
    <w:rsid w:val="00BC03EB"/>
    <w:rsid w:val="00BD2179"/>
    <w:rsid w:val="00BD3D6D"/>
    <w:rsid w:val="00BD4F4D"/>
    <w:rsid w:val="00BE203A"/>
    <w:rsid w:val="00C02B87"/>
    <w:rsid w:val="00C054EE"/>
    <w:rsid w:val="00C153DC"/>
    <w:rsid w:val="00C2291C"/>
    <w:rsid w:val="00C2560A"/>
    <w:rsid w:val="00C26247"/>
    <w:rsid w:val="00C4086D"/>
    <w:rsid w:val="00C4247E"/>
    <w:rsid w:val="00C444A9"/>
    <w:rsid w:val="00C5013D"/>
    <w:rsid w:val="00C6115A"/>
    <w:rsid w:val="00C662BF"/>
    <w:rsid w:val="00C66FEF"/>
    <w:rsid w:val="00C86A4A"/>
    <w:rsid w:val="00C87318"/>
    <w:rsid w:val="00C940D7"/>
    <w:rsid w:val="00CA1896"/>
    <w:rsid w:val="00CA3AE3"/>
    <w:rsid w:val="00CA74F5"/>
    <w:rsid w:val="00CB404B"/>
    <w:rsid w:val="00CB5B28"/>
    <w:rsid w:val="00CC4D15"/>
    <w:rsid w:val="00CD1007"/>
    <w:rsid w:val="00CD6A4E"/>
    <w:rsid w:val="00CE310D"/>
    <w:rsid w:val="00CF377B"/>
    <w:rsid w:val="00CF5371"/>
    <w:rsid w:val="00D0323A"/>
    <w:rsid w:val="00D0559F"/>
    <w:rsid w:val="00D064B5"/>
    <w:rsid w:val="00D077E9"/>
    <w:rsid w:val="00D3275E"/>
    <w:rsid w:val="00D3469E"/>
    <w:rsid w:val="00D369FD"/>
    <w:rsid w:val="00D41411"/>
    <w:rsid w:val="00D41F05"/>
    <w:rsid w:val="00D42A49"/>
    <w:rsid w:val="00D42CB7"/>
    <w:rsid w:val="00D5413D"/>
    <w:rsid w:val="00D56A15"/>
    <w:rsid w:val="00D570A9"/>
    <w:rsid w:val="00D57E8B"/>
    <w:rsid w:val="00D66DFA"/>
    <w:rsid w:val="00D70D02"/>
    <w:rsid w:val="00D72B3D"/>
    <w:rsid w:val="00D73968"/>
    <w:rsid w:val="00D770C7"/>
    <w:rsid w:val="00D77145"/>
    <w:rsid w:val="00D81BB3"/>
    <w:rsid w:val="00D83F36"/>
    <w:rsid w:val="00D84CCE"/>
    <w:rsid w:val="00D85EE5"/>
    <w:rsid w:val="00D86945"/>
    <w:rsid w:val="00D90290"/>
    <w:rsid w:val="00DB7E3F"/>
    <w:rsid w:val="00DC6662"/>
    <w:rsid w:val="00DC706A"/>
    <w:rsid w:val="00DD152F"/>
    <w:rsid w:val="00DD3DE6"/>
    <w:rsid w:val="00DD4CD9"/>
    <w:rsid w:val="00DE213F"/>
    <w:rsid w:val="00DE3B7D"/>
    <w:rsid w:val="00DF027C"/>
    <w:rsid w:val="00E00A32"/>
    <w:rsid w:val="00E03915"/>
    <w:rsid w:val="00E1067A"/>
    <w:rsid w:val="00E22ACD"/>
    <w:rsid w:val="00E25F46"/>
    <w:rsid w:val="00E30260"/>
    <w:rsid w:val="00E317D6"/>
    <w:rsid w:val="00E31FC4"/>
    <w:rsid w:val="00E4754B"/>
    <w:rsid w:val="00E543AD"/>
    <w:rsid w:val="00E54A6A"/>
    <w:rsid w:val="00E55CC7"/>
    <w:rsid w:val="00E620B0"/>
    <w:rsid w:val="00E6799E"/>
    <w:rsid w:val="00E72B19"/>
    <w:rsid w:val="00E74C20"/>
    <w:rsid w:val="00E81B40"/>
    <w:rsid w:val="00EA2A48"/>
    <w:rsid w:val="00EA5071"/>
    <w:rsid w:val="00EA6995"/>
    <w:rsid w:val="00EA79FF"/>
    <w:rsid w:val="00EC2060"/>
    <w:rsid w:val="00ED5899"/>
    <w:rsid w:val="00EE7036"/>
    <w:rsid w:val="00EF555B"/>
    <w:rsid w:val="00F027BB"/>
    <w:rsid w:val="00F11DCF"/>
    <w:rsid w:val="00F1530F"/>
    <w:rsid w:val="00F162EA"/>
    <w:rsid w:val="00F1684A"/>
    <w:rsid w:val="00F20AE0"/>
    <w:rsid w:val="00F20E32"/>
    <w:rsid w:val="00F21C46"/>
    <w:rsid w:val="00F26177"/>
    <w:rsid w:val="00F268D3"/>
    <w:rsid w:val="00F26F5A"/>
    <w:rsid w:val="00F315C6"/>
    <w:rsid w:val="00F47E32"/>
    <w:rsid w:val="00F52D27"/>
    <w:rsid w:val="00F5763F"/>
    <w:rsid w:val="00F61038"/>
    <w:rsid w:val="00F6629A"/>
    <w:rsid w:val="00F70AB7"/>
    <w:rsid w:val="00F76A44"/>
    <w:rsid w:val="00F8146F"/>
    <w:rsid w:val="00F829F7"/>
    <w:rsid w:val="00F83527"/>
    <w:rsid w:val="00FA08D8"/>
    <w:rsid w:val="00FC00CF"/>
    <w:rsid w:val="00FC30FA"/>
    <w:rsid w:val="00FD388A"/>
    <w:rsid w:val="00FD38DC"/>
    <w:rsid w:val="00FD583F"/>
    <w:rsid w:val="00FD6151"/>
    <w:rsid w:val="00FD63AF"/>
    <w:rsid w:val="00FD7488"/>
    <w:rsid w:val="00FE5957"/>
    <w:rsid w:val="00FE74FF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269</TotalTime>
  <Pages>13</Pages>
  <Words>441</Words>
  <Characters>2430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84</cp:revision>
  <cp:lastPrinted>2022-01-24T19:55:00Z</cp:lastPrinted>
  <dcterms:created xsi:type="dcterms:W3CDTF">2023-02-02T11:58:00Z</dcterms:created>
  <dcterms:modified xsi:type="dcterms:W3CDTF">2023-02-06T19:02:00Z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