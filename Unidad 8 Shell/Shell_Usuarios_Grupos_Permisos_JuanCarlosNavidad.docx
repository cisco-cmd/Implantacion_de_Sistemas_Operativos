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7AEDD49C" w:rsidR="00D077E9" w:rsidRDefault="00835BBE" w:rsidP="00D70D02">
      <w:pPr>
        <w:rPr>
          <w:noProof/>
        </w:rPr>
      </w:pPr>
      <w:bookmarkStart w:id="0" w:name="_Hlk126263008"/>
      <w:bookmarkEnd w:id="0"/>
      <w:r>
        <w:rPr>
          <w:noProof/>
        </w:rPr>
        <w:drawing>
          <wp:anchor distT="0" distB="0" distL="114300" distR="114300" simplePos="0" relativeHeight="251718144" behindDoc="1" locked="0" layoutInCell="1" allowOverlap="1" wp14:anchorId="6FC0F29F" wp14:editId="0ED0AA59">
            <wp:simplePos x="0" y="0"/>
            <wp:positionH relativeFrom="column">
              <wp:posOffset>-2727960</wp:posOffset>
            </wp:positionH>
            <wp:positionV relativeFrom="paragraph">
              <wp:posOffset>-708660</wp:posOffset>
            </wp:positionV>
            <wp:extent cx="16562070" cy="11041380"/>
            <wp:effectExtent l="0" t="0" r="0" b="7620"/>
            <wp:wrapNone/>
            <wp:docPr id="3" name="Imagen 3" descr="Qué es, y cómo realizar, una conexión SSH | Professor Fal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, y cómo realizar, una conexión SSH | Professor Falk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2070" cy="110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1B7E32F4" w:rsidR="00D077E9" w:rsidRDefault="00183396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145AA" wp14:editId="10474974">
                      <wp:simplePos x="0" y="0"/>
                      <wp:positionH relativeFrom="margin">
                        <wp:posOffset>178150</wp:posOffset>
                      </wp:positionH>
                      <wp:positionV relativeFrom="paragraph">
                        <wp:posOffset>569508</wp:posOffset>
                      </wp:positionV>
                      <wp:extent cx="3000375" cy="2159876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00375" cy="215987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780053A7" w:rsidR="00D077E9" w:rsidRPr="00183396" w:rsidRDefault="00096D68" w:rsidP="00183396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  <w:r w:rsidRPr="00183396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SHELL</w:t>
                                  </w:r>
                                  <w:r w:rsidR="0044629F" w:rsidRPr="00183396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:</w:t>
                                  </w:r>
                                  <w:r w:rsidR="00E01E9A" w:rsidRPr="00183396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 xml:space="preserve"> </w:t>
                                  </w:r>
                                  <w:r w:rsidR="00183396" w:rsidRPr="00183396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USUARIOS, GRUPOS Y PERMISOS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14.05pt;margin-top:44.85pt;width:236.25pt;height:170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" filled="f" stroked="f" strokeweight=".5pt">
                      <v:textbox>
                        <w:txbxContent>
                          <w:p w14:paraId="6E4B0DF9" w14:textId="780053A7" w:rsidR="00D077E9" w:rsidRPr="00183396" w:rsidRDefault="00096D68" w:rsidP="00183396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</w:pPr>
                            <w:r w:rsidRPr="00183396"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SHELL</w:t>
                            </w:r>
                            <w:r w:rsidR="0044629F" w:rsidRPr="00183396"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:</w:t>
                            </w:r>
                            <w:r w:rsidR="00E01E9A" w:rsidRPr="00183396"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 xml:space="preserve"> </w:t>
                            </w:r>
                            <w:r w:rsidR="00183396" w:rsidRPr="00183396">
                              <w:rPr>
                                <w:rFonts w:ascii="Poppins" w:hAnsi="Poppins" w:cs="Poppins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USUARIOS, GRUPOS Y PERMISOS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654EDE29" w:rsidR="00D077E9" w:rsidRDefault="00A16FBC" w:rsidP="00AB02A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B3D7D78" wp14:editId="41D666A1">
                  <wp:simplePos x="0" y="0"/>
                  <wp:positionH relativeFrom="column">
                    <wp:posOffset>106745</wp:posOffset>
                  </wp:positionH>
                  <wp:positionV relativeFrom="paragraph">
                    <wp:posOffset>2138549</wp:posOffset>
                  </wp:positionV>
                  <wp:extent cx="3263462" cy="3263462"/>
                  <wp:effectExtent l="57150" t="38100" r="32385" b="51435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462" cy="3263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406400" sx="102000" sy="102000" algn="ctr" rotWithShape="0">
                              <a:schemeClr val="bg1">
                                <a:lumMod val="85000"/>
                                <a:alpha val="4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008BF02D" wp14:editId="2A226BA2">
                      <wp:simplePos x="0" y="0"/>
                      <wp:positionH relativeFrom="column">
                        <wp:posOffset>288487</wp:posOffset>
                      </wp:positionH>
                      <wp:positionV relativeFrom="paragraph">
                        <wp:posOffset>1854835</wp:posOffset>
                      </wp:positionV>
                      <wp:extent cx="2561896" cy="45719"/>
                      <wp:effectExtent l="0" t="0" r="10160" b="12065"/>
                      <wp:wrapNone/>
                      <wp:docPr id="18" name="Rectángulo: esquinas redondeada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96A27C" id="Rectángulo: esquinas redondeadas 18" o:spid="_x0000_s1026" style="position:absolute;margin-left:22.7pt;margin-top:146.05pt;width:201.7pt;height:3.6pt;z-index:251768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" fillcolor="white [3212]" strokecolor="white [3212]" strokeweight="2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2C7CAFBA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46BDF55B" wp14:editId="37287BE9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42900" r="29019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53000">
                                    <a:schemeClr val="bg2">
                                      <a:lumMod val="25000"/>
                                      <a:alpha val="80000"/>
                                    </a:schemeClr>
                                  </a:gs>
                                  <a:gs pos="100000">
                                    <a:schemeClr val="bg2">
                                      <a:lumMod val="10000"/>
                                      <a:alpha val="84000"/>
                                    </a:schemeClr>
                                  </a:gs>
                                  <a:gs pos="62000">
                                    <a:schemeClr val="bg2">
                                      <a:lumMod val="25000"/>
                                      <a:alpha val="9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ECE24D" id="Rectángulo: esquinas redondeadas 12" o:spid="_x0000_s1026" style="position:absolute;margin-left:-9.25pt;margin-top:-452.35pt;width:310.15pt;height:681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" fillcolor="#393737 [814]" stroked="f" strokeweight="2pt">
                      <v:fill opacity="55050f" color2="#161616 [334]" o:opacity2="52428f" colors="0 #3b3838;34734f #3b3838;40632f #3b3838" focus="100%" type="gradient"/>
                      <v:shadow on="t" type="perspective" color="black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2236FE75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3AB2F27E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33741F01" w:rsidR="00D077E9" w:rsidRPr="00D86945" w:rsidRDefault="00A16FBC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063CF8FC" wp14:editId="3E0C6A47">
                      <wp:simplePos x="0" y="0"/>
                      <wp:positionH relativeFrom="margin">
                        <wp:posOffset>165210</wp:posOffset>
                      </wp:positionH>
                      <wp:positionV relativeFrom="paragraph">
                        <wp:posOffset>909955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04395577" w:rsidR="00704F0E" w:rsidRPr="005B2FB5" w:rsidRDefault="00E317D6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IMPLANTACIÓN DE SISTEMAS</w:t>
                                  </w:r>
                                </w:p>
                                <w:p w14:paraId="3095BFCE" w14:textId="6E9B5CD1" w:rsidR="00F76A44" w:rsidRPr="005B2FB5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5B2FB5">
                                    <w:rPr>
                                      <w:rFonts w:ascii="Poppins" w:hAnsi="Poppins" w:cs="Poppins"/>
                                      <w:color w:val="FFFFFF" w:themeColor="background1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13pt;margin-top:71.65pt;width:247.2pt;height:49.2pt;z-index:251672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" filled="f" stroked="f" strokeweight=".5pt">
                      <v:textbox>
                        <w:txbxContent>
                          <w:p w14:paraId="477B20C9" w14:textId="04395577" w:rsidR="00704F0E" w:rsidRPr="005B2FB5" w:rsidRDefault="00E317D6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IMPLANTACIÓN DE SISTEMAS</w:t>
                            </w:r>
                          </w:p>
                          <w:p w14:paraId="3095BFCE" w14:textId="6E9B5CD1" w:rsidR="00F76A44" w:rsidRPr="005B2FB5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5B2FB5">
                              <w:rPr>
                                <w:rFonts w:ascii="Poppins" w:hAnsi="Poppins" w:cs="Poppins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368" behindDoc="0" locked="0" layoutInCell="1" allowOverlap="1" wp14:anchorId="2DFBA913" wp14:editId="53F62ED8">
                      <wp:simplePos x="0" y="0"/>
                      <wp:positionH relativeFrom="column">
                        <wp:posOffset>275634</wp:posOffset>
                      </wp:positionH>
                      <wp:positionV relativeFrom="paragraph">
                        <wp:posOffset>742687</wp:posOffset>
                      </wp:positionV>
                      <wp:extent cx="2561896" cy="45719"/>
                      <wp:effectExtent l="0" t="0" r="10160" b="12065"/>
                      <wp:wrapNone/>
                      <wp:docPr id="203" name="Rectángulo: esquinas redondeadas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1896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7FCA1B" id="Rectángulo: esquinas redondeadas 203" o:spid="_x0000_s1026" style="position:absolute;margin-left:21.7pt;margin-top:58.5pt;width:201.7pt;height:3.6pt;z-index:25177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" fillcolor="white [3212]" strokecolor="white [3212]" strokeweight="2pt"/>
                  </w:pict>
                </mc:Fallback>
              </mc:AlternateContent>
            </w:r>
          </w:p>
        </w:tc>
      </w:tr>
    </w:tbl>
    <w:p w14:paraId="3445E604" w14:textId="11E53FD5" w:rsidR="00A16FBC" w:rsidRPr="009F3F0D" w:rsidRDefault="0099752F" w:rsidP="009F3F0D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791" behindDoc="0" locked="0" layoutInCell="1" allowOverlap="1" wp14:anchorId="301A8F43" wp14:editId="293A4779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16FD1" id="Rectángulo 7" o:spid="_x0000_s1026" style="position:absolute;margin-left:-5.4pt;margin-top:487.35pt;width:604.5pt;height:311.7pt;z-index:2516177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" fillcolor="black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11F93275" w14:textId="6A607860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Crear el directorio dir2 y dir3 en el directorio HOME ¿Cuáles son los actuales permisos del directorio dir2</w:t>
      </w:r>
    </w:p>
    <w:p w14:paraId="11F6DDA2" w14:textId="46A152C3" w:rsidR="00742DA6" w:rsidRDefault="00742DA6" w:rsidP="00742DA6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5F0E48C" w14:textId="52AA9A10" w:rsidR="00742DA6" w:rsidRDefault="00FA1972" w:rsidP="00742DA6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FA1972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75E52FA0" wp14:editId="746108D4">
            <wp:extent cx="3628578" cy="80538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8" cy="80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3F7B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01172DF" w14:textId="7779A3F3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Utilizando la notación simbólica, eliminar todos los permisos de escritura (propietario, grupo, otros) del directorio dir</w:t>
      </w:r>
      <w:r w:rsidR="00C0690E">
        <w:rPr>
          <w:rFonts w:ascii="Poppins" w:hAnsi="Poppins" w:cs="Poppins"/>
          <w:b/>
          <w:noProof/>
          <w:color w:val="3B3838" w:themeColor="background2" w:themeShade="40"/>
          <w:szCs w:val="28"/>
        </w:rPr>
        <w:t>1 y 2</w:t>
      </w: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.</w:t>
      </w:r>
    </w:p>
    <w:p w14:paraId="3A79EF4B" w14:textId="77777777" w:rsidR="00D22D94" w:rsidRP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EA2E6B8" w14:textId="7D128288" w:rsidR="00D22D94" w:rsidRDefault="00C0690E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C0690E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A268D4C" wp14:editId="44077A0C">
            <wp:extent cx="3767140" cy="770748"/>
            <wp:effectExtent l="0" t="0" r="508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7140" cy="7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1656" w14:textId="77777777" w:rsidR="00FA1972" w:rsidRPr="00D22D94" w:rsidRDefault="00FA1972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870899C" w14:textId="1D4FEC10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Utilizando la notación octal, eliminar el permiso de lectura del directorio dir2, al resto de los usuarios.</w:t>
      </w:r>
    </w:p>
    <w:p w14:paraId="1E1FE9D2" w14:textId="109389CE" w:rsid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71A664D" w14:textId="452A59A1" w:rsidR="00C0690E" w:rsidRDefault="00E80217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E80217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04BD5480" wp14:editId="6E5F7243">
            <wp:extent cx="3741160" cy="467645"/>
            <wp:effectExtent l="0" t="0" r="0" b="889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160" cy="46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E4D2" w14:textId="77777777" w:rsidR="00C0690E" w:rsidRPr="00D22D94" w:rsidRDefault="00C0690E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05C1324" w14:textId="4959E61E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¿Cuáles son ahora los permisos asociados a dir2? En las dos notaciones</w:t>
      </w:r>
    </w:p>
    <w:p w14:paraId="171A0D9B" w14:textId="77777777" w:rsidR="00D22D94" w:rsidRP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8DDFC05" w14:textId="4ED3D91E" w:rsidR="00D22D94" w:rsidRPr="005969E9" w:rsidRDefault="00B925C3" w:rsidP="00D22D94">
      <w:pPr>
        <w:pStyle w:val="Prrafodelista"/>
        <w:ind w:left="36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5969E9">
        <w:rPr>
          <w:rFonts w:ascii="Poppins" w:hAnsi="Poppins" w:cs="Poppins"/>
          <w:bCs/>
          <w:noProof/>
          <w:color w:val="3B3838" w:themeColor="background2" w:themeShade="40"/>
          <w:szCs w:val="28"/>
        </w:rPr>
        <w:t xml:space="preserve">En octal: 551 y en simbólica </w:t>
      </w:r>
      <w:r w:rsidR="005969E9" w:rsidRPr="005969E9">
        <w:rPr>
          <w:rFonts w:ascii="Poppins" w:hAnsi="Poppins" w:cs="Poppins"/>
          <w:bCs/>
          <w:noProof/>
          <w:color w:val="3B3838" w:themeColor="background2" w:themeShade="40"/>
          <w:szCs w:val="28"/>
        </w:rPr>
        <w:t>r-xr-x--x</w:t>
      </w:r>
    </w:p>
    <w:p w14:paraId="09A70663" w14:textId="77777777" w:rsidR="00E80217" w:rsidRPr="00D22D94" w:rsidRDefault="00E80217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7573462" w14:textId="303D318F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Crear bajo dir2, un directorio llamado dir21.</w:t>
      </w:r>
    </w:p>
    <w:p w14:paraId="36A316BD" w14:textId="29AC17B2" w:rsidR="005969E9" w:rsidRDefault="005969E9" w:rsidP="005969E9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A15C2A2" w14:textId="18886A7E" w:rsidR="005969E9" w:rsidRDefault="00EA6947" w:rsidP="005969E9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EA6947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46A2B8E" wp14:editId="3815C0E0">
            <wp:extent cx="3541977" cy="129901"/>
            <wp:effectExtent l="0" t="0" r="0" b="381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1977" cy="12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FB99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7814116" w14:textId="5D0FF825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Quitarse a sí mismo permiso de escritura en el directorio dir2 e intentar de nuevo el paso anterior.</w:t>
      </w:r>
    </w:p>
    <w:p w14:paraId="0F324729" w14:textId="3595267F" w:rsid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5F296CD" w14:textId="45DEEA1F" w:rsidR="00EA6947" w:rsidRDefault="00884B17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884B17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1B16A369" wp14:editId="4E87AC04">
            <wp:extent cx="5031513" cy="822709"/>
            <wp:effectExtent l="0" t="0" r="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1513" cy="8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8AD8" w14:textId="0F83434F" w:rsidR="00884B17" w:rsidRDefault="00884B17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9B9E213" w14:textId="2B22CB78" w:rsidR="00884B17" w:rsidRDefault="00884B17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0E488E4" w14:textId="77777777" w:rsidR="00884B17" w:rsidRPr="00D22D94" w:rsidRDefault="00884B17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8AF7BEE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4AAA64A" w14:textId="5CE483B2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¿Cuáles son los valores por omisión asignados a los archivos?</w:t>
      </w:r>
    </w:p>
    <w:p w14:paraId="459D2658" w14:textId="0A648BEA" w:rsid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E5857DD" w14:textId="2EE0AB22" w:rsidR="00884B17" w:rsidRDefault="00345115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345115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7C120C2B" wp14:editId="5B69BF23">
            <wp:extent cx="2312244" cy="337744"/>
            <wp:effectExtent l="0" t="0" r="0" b="571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2244" cy="3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977E" w14:textId="77777777" w:rsidR="00884B17" w:rsidRPr="00D22D94" w:rsidRDefault="00884B17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1BA0853" w14:textId="38D4E047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Cambiar el directorio actual al directorio dir3. Imprimir su trayectoria completa para verificar el cambio.</w:t>
      </w:r>
    </w:p>
    <w:p w14:paraId="53CB8F0C" w14:textId="77777777" w:rsidR="00D22D94" w:rsidRP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9ACC342" w14:textId="1392215B" w:rsidR="00D22D94" w:rsidRDefault="00C25DC2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C25DC2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68165CE6" wp14:editId="3CF6D047">
            <wp:extent cx="2624008" cy="1073851"/>
            <wp:effectExtent l="0" t="0" r="508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008" cy="10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BBD7" w14:textId="77777777" w:rsidR="00345115" w:rsidRPr="00D22D94" w:rsidRDefault="00345115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8DE2EC4" w14:textId="63A0FCC5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¿Cuáles son los permisos asignados en su momento a este directorio?</w:t>
      </w:r>
    </w:p>
    <w:p w14:paraId="320E0E9F" w14:textId="6053C9AB" w:rsidR="00C25DC2" w:rsidRDefault="00C25DC2" w:rsidP="00C25DC2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96C9225" w14:textId="42054CEE" w:rsidR="00C25DC2" w:rsidRDefault="00E75F46" w:rsidP="00C25DC2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E75F46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60650CAB" wp14:editId="1FA3DD88">
            <wp:extent cx="3654559" cy="329083"/>
            <wp:effectExtent l="0" t="0" r="3175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4559" cy="3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B241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EB51481" w14:textId="24F435D7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Establecer mediante el comando umask los siguientes valores por omisión: rwxr--r-- para los directorios y rw-r--r-- para los archivos ordinarios.</w:t>
      </w:r>
    </w:p>
    <w:p w14:paraId="02D877E7" w14:textId="6C7662FA" w:rsid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4BFEFFB" w14:textId="5B4C5D89" w:rsidR="00E75F46" w:rsidRPr="00D22D94" w:rsidRDefault="003A0488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3A0488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1BAD492F" wp14:editId="61DD3F94">
            <wp:extent cx="2805870" cy="181862"/>
            <wp:effectExtent l="0" t="0" r="0" b="889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5870" cy="1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44DC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3E08A15" w14:textId="7FDCF0BF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Crear cuatro nuevos directorios llamados dira, dirb, dirc, y dird bajo el directorio actual.</w:t>
      </w:r>
    </w:p>
    <w:p w14:paraId="5A0CC360" w14:textId="36B01A9C" w:rsidR="003A0488" w:rsidRDefault="003A0488" w:rsidP="003A0488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CF99942" w14:textId="073B80BF" w:rsidR="003A0488" w:rsidRDefault="008572F2" w:rsidP="003A0488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8572F2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10C6C12F" wp14:editId="33EDD87B">
            <wp:extent cx="3490017" cy="199182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017" cy="19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2E9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81E0CC9" w14:textId="3E5E97BE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Comprobar los permisos de acceso de los directorios recién creados para comprobar el funcionamiento del comando umask.</w:t>
      </w:r>
    </w:p>
    <w:p w14:paraId="0EE34E14" w14:textId="77777777" w:rsidR="00D22D94" w:rsidRP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DF0185C" w14:textId="3D88B564" w:rsidR="00D22D94" w:rsidRDefault="004B3CF9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4B3CF9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7ABE3387" wp14:editId="6DCBC670">
            <wp:extent cx="4304065" cy="770748"/>
            <wp:effectExtent l="0" t="0" r="1270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4065" cy="7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9D29" w14:textId="5FD113F2" w:rsidR="004B3CF9" w:rsidRDefault="004B3CF9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2F713E3" w14:textId="0BC2D7AA" w:rsidR="004B3CF9" w:rsidRDefault="004B3CF9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CD85353" w14:textId="22016455" w:rsidR="004B3CF9" w:rsidRDefault="004B3CF9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A72C7CE" w14:textId="77777777" w:rsidR="004B3CF9" w:rsidRDefault="004B3CF9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C991211" w14:textId="77777777" w:rsidR="008572F2" w:rsidRPr="00D22D94" w:rsidRDefault="008572F2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3DD6DF6" w14:textId="09B8469C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Crear el fichero uno con cat &gt;. Quitarle todos los permisos de lectura. Comprobarlo.</w:t>
      </w:r>
    </w:p>
    <w:p w14:paraId="7D79746F" w14:textId="35442CA8" w:rsid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371E640" w14:textId="2DE954F5" w:rsidR="00986255" w:rsidRDefault="00986255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986255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6B6D0ED9" wp14:editId="51DF7E7C">
            <wp:extent cx="3368776" cy="623527"/>
            <wp:effectExtent l="0" t="0" r="3175" b="571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776" cy="6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6EBB" w14:textId="77777777" w:rsidR="00986255" w:rsidRPr="00D22D94" w:rsidRDefault="00986255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0D04245" w14:textId="3774B525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Intentar borrar dicho fichero.</w:t>
      </w:r>
    </w:p>
    <w:p w14:paraId="6902011B" w14:textId="59D9D2F5" w:rsid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47EE9E8" w14:textId="3886D360" w:rsidR="00AB4F60" w:rsidRPr="00D22D94" w:rsidRDefault="00AB4F60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AB4F60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2767CF7C" wp14:editId="548F9812">
            <wp:extent cx="2251624" cy="355064"/>
            <wp:effectExtent l="0" t="0" r="0" b="6985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1624" cy="3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18CC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08B2AFB" w14:textId="23C9C415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Quitarle todos los permisos de paso (ejecución) al directorio dir2 y otorgarle todos los demás.</w:t>
      </w:r>
    </w:p>
    <w:p w14:paraId="0E740F6E" w14:textId="1580B279" w:rsidR="00AB4F60" w:rsidRDefault="00AB4F60" w:rsidP="00AB4F60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54B98B0" w14:textId="0DE0A628" w:rsidR="00AB4F60" w:rsidRDefault="003A428B" w:rsidP="00AB4F60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3A428B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7E52FC7B" wp14:editId="50AD047A">
            <wp:extent cx="3628578" cy="458985"/>
            <wp:effectExtent l="0" t="0" r="0" b="0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8578" cy="4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E3F8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5FCB7D3" w14:textId="60BC6A26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Crear en el directorio propio: El directorio carpeta1 con los tres permisos para el propietario, dentro de él fich1 con lectura y escritura para todos y fich2 con lectura y escritura para el propietario y solo lectura para el resto.</w:t>
      </w:r>
    </w:p>
    <w:p w14:paraId="5647DE04" w14:textId="77777777" w:rsidR="00D22D94" w:rsidRP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7411177" w14:textId="57B0EFD2" w:rsidR="00D22D94" w:rsidRDefault="00CF694A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CF694A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6584F54" wp14:editId="44E83603">
            <wp:extent cx="3074332" cy="346404"/>
            <wp:effectExtent l="0" t="0" r="0" b="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4332" cy="3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274D" w14:textId="5A0990E9" w:rsidR="003B4E53" w:rsidRDefault="003B4E53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C090F9D" w14:textId="7B930B5B" w:rsidR="003B4E53" w:rsidRDefault="003B4E53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3B4E53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53278DF4" wp14:editId="2F7DB90F">
            <wp:extent cx="3585278" cy="649507"/>
            <wp:effectExtent l="0" t="0" r="0" b="0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5278" cy="6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1092" w14:textId="77777777" w:rsidR="00CF694A" w:rsidRPr="00D22D94" w:rsidRDefault="00CF694A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B24EEEC" w14:textId="1D7F08DF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El directorio carpeta2 con todos los permisos para el propietario y lectura ejecución para los del mismo grupo. Dentro file1 con lectura y escritura para el propietario y los del grupo y file2 con los mismos para el propietario y solo lectura para el grupo.</w:t>
      </w:r>
    </w:p>
    <w:p w14:paraId="2D8410C1" w14:textId="3E83895D" w:rsidR="003B4E53" w:rsidRDefault="003B4E53" w:rsidP="003B4E53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739990A" w14:textId="52E90321" w:rsidR="003B4E53" w:rsidRDefault="00B171A9" w:rsidP="003B4E53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B171A9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0D5FD87A" wp14:editId="31007E4A">
            <wp:extent cx="3082993" cy="320423"/>
            <wp:effectExtent l="0" t="0" r="317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2993" cy="3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FDBA" w14:textId="59DCB4AC" w:rsidR="002A160E" w:rsidRDefault="002A160E" w:rsidP="003B4E53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2A160E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0C97B504" wp14:editId="330820BD">
            <wp:extent cx="3464037" cy="320423"/>
            <wp:effectExtent l="0" t="0" r="317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4037" cy="3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054D" w14:textId="7D27CB1A" w:rsidR="002A160E" w:rsidRDefault="00FF08ED" w:rsidP="003B4E53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FF08ED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6FD1B220" wp14:editId="5AAB6AA9">
            <wp:extent cx="3507337" cy="31176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7337" cy="3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B25B" w14:textId="0E724E77" w:rsidR="00FF08ED" w:rsidRDefault="00FF08ED" w:rsidP="003B4E53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238D304" w14:textId="77777777" w:rsidR="00FF08ED" w:rsidRDefault="00FF08ED" w:rsidP="003B4E53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55658E3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2EEA256" w14:textId="7C9CB27C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Desde otro usuario probar todas las operaciones que se pueden hacer en los ficheros y directorios creados.</w:t>
      </w:r>
    </w:p>
    <w:p w14:paraId="79E8AE60" w14:textId="69042B99" w:rsid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009830B" w14:textId="023347CF" w:rsidR="00FF08ED" w:rsidRPr="00D22D94" w:rsidRDefault="00761389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61389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04567C56" wp14:editId="04ECA233">
            <wp:extent cx="5074814" cy="5196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814" cy="5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3DD4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7D68579" w14:textId="0517366B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Visualizar la trayectoria completa del directorio actual. Crear dos directorios llamados correo y fuentes debajo del directorio actual.</w:t>
      </w:r>
    </w:p>
    <w:p w14:paraId="668F5E6B" w14:textId="1C3EFC6A" w:rsidR="00761389" w:rsidRDefault="00761389" w:rsidP="00761389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7663757" w14:textId="36389816" w:rsidR="00761389" w:rsidRDefault="0090551D" w:rsidP="00761389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90551D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anchor distT="0" distB="0" distL="114300" distR="114300" simplePos="0" relativeHeight="251771392" behindDoc="0" locked="0" layoutInCell="1" allowOverlap="1" wp14:anchorId="79911992" wp14:editId="083E911A">
            <wp:simplePos x="0" y="0"/>
            <wp:positionH relativeFrom="column">
              <wp:posOffset>2326957</wp:posOffset>
            </wp:positionH>
            <wp:positionV relativeFrom="paragraph">
              <wp:posOffset>831691</wp:posOffset>
            </wp:positionV>
            <wp:extent cx="3178175" cy="181610"/>
            <wp:effectExtent l="0" t="0" r="3175" b="88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F1C" w:rsidRPr="00375F1C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82EB775" wp14:editId="3F9734BC">
            <wp:extent cx="1578769" cy="2765644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9988" cy="278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DAB3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BCB50B2" w14:textId="6562CD1B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Posicionarse en el directorio fuentes y crear los directorios dir1, dir2, dir3.</w:t>
      </w:r>
    </w:p>
    <w:p w14:paraId="75716717" w14:textId="77777777" w:rsidR="00D22D94" w:rsidRP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A637AF9" w14:textId="7F5C5BEC" w:rsidR="00D22D94" w:rsidRDefault="0038110E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38110E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153F57A9" wp14:editId="3A12A9AA">
            <wp:extent cx="3394756" cy="320423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4756" cy="3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2619" w14:textId="77777777" w:rsidR="0090551D" w:rsidRPr="00D22D94" w:rsidRDefault="0090551D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1E3790F" w14:textId="7903AC3B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Crear el directorio menús bajo correo sin moverse del directorio actual.</w:t>
      </w:r>
    </w:p>
    <w:p w14:paraId="1CF34C98" w14:textId="3CCE321E" w:rsidR="0038110E" w:rsidRDefault="0038110E" w:rsidP="0038110E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D658D01" w14:textId="6A53C22F" w:rsidR="0038110E" w:rsidRDefault="0049106D" w:rsidP="0038110E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49106D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2A4D68E1" wp14:editId="76BD577A">
            <wp:extent cx="3819100" cy="4763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100" cy="4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ED50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EA7F75B" w14:textId="0218C7BE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Posicionarse en el directorio HOME. Borrar los directorios que cuelgan de fuentes que acaben en un número que no sea el 1.</w:t>
      </w:r>
    </w:p>
    <w:p w14:paraId="0171BEDB" w14:textId="77777777" w:rsidR="00D22D94" w:rsidRP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BB387E9" w14:textId="2550B689" w:rsidR="00D22D94" w:rsidRDefault="0089400B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89400B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24775DE5" wp14:editId="1259CF8B">
            <wp:extent cx="4078903" cy="476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8903" cy="4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14B" w14:textId="00A40219" w:rsidR="0049106D" w:rsidRDefault="0049106D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EF1339A" w14:textId="76556F76" w:rsidR="009B0EED" w:rsidRDefault="009B0EED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6A20960" w14:textId="77777777" w:rsidR="009B0EED" w:rsidRPr="00D22D94" w:rsidRDefault="009B0EED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537FCFB" w14:textId="77777777" w:rsidR="009B0EED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 xml:space="preserve">Ver si existe el archivo tty2 en el directorio dev. En caso de que exista, ver su fecha de creación o actualización. </w:t>
      </w:r>
    </w:p>
    <w:p w14:paraId="27C7DBDD" w14:textId="77777777" w:rsidR="009B0EED" w:rsidRDefault="009B0EED" w:rsidP="009B0EED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416B593" w14:textId="09CBF3E5" w:rsidR="009B0EED" w:rsidRDefault="009B0EED" w:rsidP="009B0EED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696213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9D072C8" wp14:editId="5CD03A2C">
            <wp:extent cx="3689199" cy="320423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9199" cy="3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55EE" w14:textId="7E955219" w:rsidR="009B0EED" w:rsidRDefault="00514241" w:rsidP="009B0EED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>
        <w:rPr>
          <w:rFonts w:ascii="Poppins" w:hAnsi="Poppins" w:cs="Poppins"/>
          <w:b/>
          <w:noProof/>
          <w:color w:val="3B3838" w:themeColor="background2" w:themeShade="40"/>
          <w:szCs w:val="28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0F2E1C1B" wp14:editId="2079E00F">
                <wp:simplePos x="0" y="0"/>
                <wp:positionH relativeFrom="column">
                  <wp:posOffset>3013234</wp:posOffset>
                </wp:positionH>
                <wp:positionV relativeFrom="paragraph">
                  <wp:posOffset>134303</wp:posOffset>
                </wp:positionV>
                <wp:extent cx="1157287" cy="150018"/>
                <wp:effectExtent l="0" t="0" r="24130" b="2159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7287" cy="150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AE5DB" id="Rectángulo 19" o:spid="_x0000_s1026" style="position:absolute;margin-left:237.25pt;margin-top:10.6pt;width:91.1pt;height:11.8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" filled="f" strokecolor="red" strokeweight="2pt"/>
            </w:pict>
          </mc:Fallback>
        </mc:AlternateContent>
      </w:r>
      <w:r w:rsidRPr="00514241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115174E8" wp14:editId="7CFEA9B1">
            <wp:extent cx="4364686" cy="303103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4686" cy="3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8131" w14:textId="77777777" w:rsidR="00514241" w:rsidRDefault="00514241" w:rsidP="009B0EED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CC96622" w14:textId="0DCCB0B7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Ver los permisos que tienen los archivos que empiecen por tt del directorio /dev.</w:t>
      </w:r>
    </w:p>
    <w:p w14:paraId="69832D6F" w14:textId="0FBC3C6B" w:rsidR="00DB67E7" w:rsidRDefault="00DB67E7" w:rsidP="00DB67E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3669562" w14:textId="11A6CD5F" w:rsidR="00493F82" w:rsidRDefault="00493F82" w:rsidP="00DB67E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493F82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7217AAC" wp14:editId="6A6BE50F">
            <wp:extent cx="4728410" cy="164542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8410" cy="1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CA6A" w14:textId="0E19CBAB" w:rsidR="003110E4" w:rsidRPr="00497337" w:rsidRDefault="003110E4" w:rsidP="0049733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3110E4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71C60227" wp14:editId="51370707">
            <wp:extent cx="4728210" cy="123940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2151"/>
                    <a:stretch/>
                  </pic:blipFill>
                  <pic:spPr bwMode="auto">
                    <a:xfrm>
                      <a:off x="0" y="0"/>
                      <a:ext cx="4758418" cy="124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E139B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55FD46F" w14:textId="555300C4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Visualizar la lista de los archivos ordinarios que están en el directorio /usr/bin.</w:t>
      </w:r>
    </w:p>
    <w:p w14:paraId="0561D183" w14:textId="77777777" w:rsidR="00D22D94" w:rsidRP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C5148C6" w14:textId="52C3A8E4" w:rsidR="00D22D94" w:rsidRDefault="00A2582F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A2582F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37330FF7" wp14:editId="3CF8481A">
            <wp:extent cx="3533317" cy="14115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317" cy="1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DC0A" w14:textId="77777777" w:rsidR="003110E4" w:rsidRPr="00D22D94" w:rsidRDefault="003110E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86574FF" w14:textId="1BF2F154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Visualizar la lista de todos los directorios que cuelgan del raíz.</w:t>
      </w:r>
    </w:p>
    <w:p w14:paraId="5220DBDC" w14:textId="519F778A" w:rsidR="00A2582F" w:rsidRDefault="00A2582F" w:rsidP="00A2582F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DB9C332" w14:textId="4B0EFCC6" w:rsidR="00A2582F" w:rsidRDefault="00133D56" w:rsidP="00A2582F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133D56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19040BED" wp14:editId="62BA55B6">
            <wp:extent cx="4786313" cy="2871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1460" cy="29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6DE3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7465034" w14:textId="64AC72E2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 xml:space="preserve">Listar solo directorios en Linux </w:t>
      </w:r>
    </w:p>
    <w:p w14:paraId="544A6791" w14:textId="217717A9" w:rsidR="00D22D94" w:rsidRDefault="00D22D94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0D3817D" w14:textId="5DA88857" w:rsidR="00133D56" w:rsidRPr="00D22D94" w:rsidRDefault="00501ECA" w:rsidP="00D22D94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501ECA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258366CC" wp14:editId="3D0B56E2">
            <wp:extent cx="4685109" cy="484965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5109" cy="4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24A3" w14:textId="7710ED78" w:rsid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F731ED6" w14:textId="5E72D686" w:rsidR="00501ECA" w:rsidRDefault="00501ECA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69CCA43" w14:textId="780868A5" w:rsidR="00501ECA" w:rsidRDefault="00501ECA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5A368F7" w14:textId="77777777" w:rsidR="00501ECA" w:rsidRPr="00D22D94" w:rsidRDefault="00501ECA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F7F8E23" w14:textId="1B0635FD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Listar solo archivos en Linux</w:t>
      </w:r>
    </w:p>
    <w:p w14:paraId="5851E667" w14:textId="5900DFCC" w:rsidR="00186518" w:rsidRDefault="00186518" w:rsidP="00186518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19681E9" w14:textId="7E8DAE18" w:rsidR="00186518" w:rsidRDefault="00186518" w:rsidP="00186518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186518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1C5CDD9C" wp14:editId="31AE6C22">
            <wp:extent cx="2987732" cy="1437575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7732" cy="14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997E" w14:textId="77777777" w:rsidR="00D22D94" w:rsidRPr="00D22D94" w:rsidRDefault="00D22D94" w:rsidP="00D22D94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B7CDE35" w14:textId="138E098D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Quiero listar los ficheros jpg (gif, png, bmp…):</w:t>
      </w:r>
    </w:p>
    <w:p w14:paraId="3F4D4118" w14:textId="0B77329D" w:rsidR="00122A05" w:rsidRDefault="00122A05" w:rsidP="00122A05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6DD77D7" w14:textId="69A8E3E6" w:rsidR="00186518" w:rsidRPr="00122A05" w:rsidRDefault="00324A4F" w:rsidP="00122A05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324A4F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0F3BE086" wp14:editId="072132B9">
            <wp:extent cx="5551119" cy="753428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1119" cy="7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0CBB" w14:textId="77777777" w:rsidR="00122A05" w:rsidRPr="00D22D94" w:rsidRDefault="00122A05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0657D14" w14:textId="1FA3A5F8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Idem pero la búsqueda será indiferente a mayúsculas y minúsculas, es decir, que busque jpg y JPG, ponemos esto:</w:t>
      </w:r>
    </w:p>
    <w:p w14:paraId="6422EEDD" w14:textId="2B3270F9" w:rsidR="00324A4F" w:rsidRDefault="00324A4F" w:rsidP="00324A4F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924CE62" w14:textId="1C00F439" w:rsidR="00324A4F" w:rsidRDefault="004C168C" w:rsidP="00324A4F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4C168C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6BA5EE18" wp14:editId="57AC022F">
            <wp:extent cx="5620399" cy="9785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0399" cy="97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2797" w14:textId="77777777" w:rsidR="00122A05" w:rsidRPr="00D22D94" w:rsidRDefault="00122A05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07C62B3" w14:textId="6049CA1C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Idem pero guardando los resultados en un fichero</w:t>
      </w:r>
    </w:p>
    <w:p w14:paraId="4279F65D" w14:textId="77777777" w:rsidR="00122A05" w:rsidRPr="00122A05" w:rsidRDefault="00122A05" w:rsidP="00122A05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9DB7090" w14:textId="5AD09961" w:rsidR="00122A05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347F2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0F990DCF" wp14:editId="2CA71089">
            <wp:extent cx="5049996" cy="86263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7257" cy="8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89AE" w14:textId="20321FB4" w:rsidR="00D347F2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DF6FE41" w14:textId="4784D07D" w:rsidR="00D347F2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D3F332F" w14:textId="0C9B81DF" w:rsidR="00D347F2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4D1FBCA" w14:textId="46B53B91" w:rsidR="00D347F2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1BAF295" w14:textId="6BF90DDA" w:rsidR="00D347F2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C954839" w14:textId="16009F6E" w:rsidR="00D347F2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0F107F1" w14:textId="29CA7F3F" w:rsidR="00D347F2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8804D6E" w14:textId="4D2761FB" w:rsidR="00D347F2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AE6BF09" w14:textId="013BA8D8" w:rsidR="00D347F2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8C92196" w14:textId="77777777" w:rsidR="00D347F2" w:rsidRPr="00D22D94" w:rsidRDefault="00D347F2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EE33F3A" w14:textId="5D0216F3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Crear un listado de todos los ficheros – canciones, música – mp3 de una carpeta</w:t>
      </w:r>
      <w:r w:rsidR="00122A05">
        <w:rPr>
          <w:rFonts w:ascii="Poppins" w:hAnsi="Poppins" w:cs="Poppins"/>
          <w:b/>
          <w:noProof/>
          <w:color w:val="3B3838" w:themeColor="background2" w:themeShade="40"/>
          <w:szCs w:val="28"/>
        </w:rPr>
        <w:t>.</w:t>
      </w:r>
    </w:p>
    <w:p w14:paraId="3437597F" w14:textId="4A712238" w:rsidR="00587308" w:rsidRDefault="00587308" w:rsidP="00587308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13AAA50" w14:textId="55BC0AF3" w:rsidR="00587308" w:rsidRDefault="00BA1366" w:rsidP="00587308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BA1366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29FCFB19" wp14:editId="6939BA5B">
            <wp:extent cx="3412076" cy="32908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2076" cy="3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0171" w14:textId="77777777" w:rsidR="00122A05" w:rsidRPr="00D22D94" w:rsidRDefault="00122A05" w:rsidP="00122A05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EFD5183" w14:textId="2F7BB4E4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Crear un listado de todos los ficheros – videos, películas – avi de una carpeta</w:t>
      </w:r>
      <w:r w:rsidR="00DC0FB9">
        <w:rPr>
          <w:rFonts w:ascii="Poppins" w:hAnsi="Poppins" w:cs="Poppins"/>
          <w:b/>
          <w:noProof/>
          <w:color w:val="3B3838" w:themeColor="background2" w:themeShade="40"/>
          <w:szCs w:val="28"/>
        </w:rPr>
        <w:t>.ç</w:t>
      </w:r>
    </w:p>
    <w:p w14:paraId="5DA93BDC" w14:textId="66AF31D0" w:rsidR="00DC0FB9" w:rsidRDefault="00DC0FB9" w:rsidP="00DC0FB9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A16E2F5" w14:textId="40E5EA61" w:rsidR="00BA1366" w:rsidRPr="00DC0FB9" w:rsidRDefault="003A4F81" w:rsidP="00DC0FB9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3A4F81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F5D64C7" wp14:editId="4CF00274">
            <wp:extent cx="3308155" cy="32042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8155" cy="3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6778" w14:textId="77777777" w:rsidR="00DC0FB9" w:rsidRPr="00D22D94" w:rsidRDefault="00DC0FB9" w:rsidP="00DC0FB9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08D1941" w14:textId="1C9F9E9A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Se desea configurar un sistema para que cuente con una serie de cuentas de usuario que pertenecerán a los grupos que se muestran en la tabla que aparece a continuación. Todas las cuentas de usuario, según se creen en el sistema, cuenten con un directorio llamado educa y otro llamado proyectos en su directorio personal de forma automática.</w:t>
      </w:r>
    </w:p>
    <w:p w14:paraId="3C0556FC" w14:textId="77777777" w:rsidR="00DC0FB9" w:rsidRPr="00D22D94" w:rsidRDefault="00DC0FB9" w:rsidP="00DC0FB9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00EAC4D" w14:textId="77777777" w:rsidR="00D22D94" w:rsidRPr="0003366F" w:rsidRDefault="00D22D94" w:rsidP="001F4EA7">
      <w:pPr>
        <w:pStyle w:val="Prrafodelista"/>
        <w:ind w:left="36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>Usuario</w:t>
      </w: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ab/>
        <w:t>Grupo</w:t>
      </w:r>
    </w:p>
    <w:p w14:paraId="5DF4F012" w14:textId="77777777" w:rsidR="00D22D94" w:rsidRPr="0003366F" w:rsidRDefault="00D22D94" w:rsidP="001F4EA7">
      <w:pPr>
        <w:pStyle w:val="Prrafodelista"/>
        <w:ind w:left="36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>alfredoff</w:t>
      </w: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ab/>
        <w:t>contabilidad, educa</w:t>
      </w:r>
    </w:p>
    <w:p w14:paraId="18AAC42C" w14:textId="77777777" w:rsidR="00D22D94" w:rsidRPr="0003366F" w:rsidRDefault="00D22D94" w:rsidP="001F4EA7">
      <w:pPr>
        <w:pStyle w:val="Prrafodelista"/>
        <w:ind w:left="36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>marinapg</w:t>
      </w: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ab/>
        <w:t>ventas, contabilidad, educa</w:t>
      </w:r>
    </w:p>
    <w:p w14:paraId="6A349975" w14:textId="77777777" w:rsidR="00D22D94" w:rsidRPr="0003366F" w:rsidRDefault="00D22D94" w:rsidP="001F4EA7">
      <w:pPr>
        <w:pStyle w:val="Prrafodelista"/>
        <w:ind w:left="36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>ramonam</w:t>
      </w: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ab/>
        <w:t>ventas, educa</w:t>
      </w:r>
    </w:p>
    <w:p w14:paraId="7EF016A9" w14:textId="28B056C0" w:rsidR="00D22D94" w:rsidRPr="0003366F" w:rsidRDefault="00D22D94" w:rsidP="001F4EA7">
      <w:pPr>
        <w:pStyle w:val="Prrafodelista"/>
        <w:ind w:left="36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>rosarm</w:t>
      </w:r>
      <w:r w:rsidRPr="0003366F">
        <w:rPr>
          <w:rFonts w:ascii="Poppins" w:hAnsi="Poppins" w:cs="Poppins"/>
          <w:bCs/>
          <w:noProof/>
          <w:color w:val="3B3838" w:themeColor="background2" w:themeShade="40"/>
          <w:szCs w:val="28"/>
        </w:rPr>
        <w:tab/>
        <w:t>contabilidad, educa</w:t>
      </w:r>
    </w:p>
    <w:p w14:paraId="0FFCD367" w14:textId="7146CD1D" w:rsidR="001F4EA7" w:rsidRDefault="001F4EA7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437C24D" w14:textId="5EB2AF6A" w:rsidR="001F4EA7" w:rsidRDefault="0008679D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08679D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73D2FCC4" wp14:editId="0037D994">
            <wp:extent cx="3178254" cy="337744"/>
            <wp:effectExtent l="0" t="0" r="3175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8254" cy="3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6B13" w14:textId="77777777" w:rsidR="000211C1" w:rsidRDefault="000211C1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1DFA025" w14:textId="7BB042FC" w:rsidR="00022D3B" w:rsidRDefault="005B000A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5B000A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72A78DCD" wp14:editId="20F7E2FE">
            <wp:extent cx="3628578" cy="164542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8578" cy="1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B00A" w14:textId="77777777" w:rsidR="005B000A" w:rsidRDefault="005B000A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D91F2B8" w14:textId="6C7471CA" w:rsidR="002803C9" w:rsidRDefault="002803C9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2803C9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9D4BA03" wp14:editId="17A611CF">
            <wp:extent cx="6235262" cy="1385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20703" cy="14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51DF" w14:textId="5905F4E2" w:rsidR="002803C9" w:rsidRDefault="002803C9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4907544" w14:textId="605FCAD5" w:rsidR="003A0027" w:rsidRDefault="004A370F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4A370F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0BE5881C" wp14:editId="143F6DB1">
            <wp:extent cx="6371590" cy="149225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3BAC" w14:textId="3BFF1DB6" w:rsidR="004A370F" w:rsidRDefault="004A370F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5239BFE" w14:textId="447340FA" w:rsidR="004A370F" w:rsidRDefault="00594DA8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594DA8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668DADA5" wp14:editId="5684EC8A">
            <wp:extent cx="6371590" cy="132715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7E4E" w14:textId="064A34C1" w:rsidR="00594DA8" w:rsidRDefault="00594DA8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7D68F5A" w14:textId="74D407C9" w:rsidR="00594DA8" w:rsidRDefault="007A70B7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7A70B7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3D2EE624" wp14:editId="273D46DB">
            <wp:extent cx="6371590" cy="151130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AE1F" w14:textId="2015CB26" w:rsidR="007A70B7" w:rsidRDefault="007A70B7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F1F459F" w14:textId="5D6EA2A5" w:rsidR="007A70B7" w:rsidRDefault="00022D3B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022D3B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78628B39" wp14:editId="77841080">
            <wp:extent cx="6174645" cy="658167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4645" cy="6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3A70" w14:textId="77777777" w:rsidR="003A0027" w:rsidRDefault="003A0027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3489730" w14:textId="77777777" w:rsidR="001F4EA7" w:rsidRPr="00D22D94" w:rsidRDefault="001F4EA7" w:rsidP="001F4EA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BA24695" w14:textId="7A5E854B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Modifica las cuentas de usuario y de grupo para:</w:t>
      </w:r>
    </w:p>
    <w:p w14:paraId="172C81DD" w14:textId="77777777" w:rsidR="00224057" w:rsidRPr="00D22D94" w:rsidRDefault="00224057" w:rsidP="0022405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B7A9F43" w14:textId="33874168" w:rsidR="00D22D94" w:rsidRDefault="00D22D94" w:rsidP="00224057">
      <w:pPr>
        <w:pStyle w:val="Prrafodelista"/>
        <w:numPr>
          <w:ilvl w:val="0"/>
          <w:numId w:val="16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 xml:space="preserve">Deshabilitar la cuenta de usuario de ramonam, </w:t>
      </w:r>
    </w:p>
    <w:p w14:paraId="66E4EF2C" w14:textId="77B85441" w:rsidR="0059492F" w:rsidRDefault="0059492F" w:rsidP="0059492F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58549AE" w14:textId="703981CA" w:rsidR="0059492F" w:rsidRDefault="0059492F" w:rsidP="0059492F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59492F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69351A91" wp14:editId="35491401">
            <wp:extent cx="3420736" cy="21650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0736" cy="2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F590" w14:textId="77777777" w:rsidR="0059492F" w:rsidRPr="00D22D94" w:rsidRDefault="0059492F" w:rsidP="0059492F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A3CC514" w14:textId="392B0130" w:rsidR="00D22D94" w:rsidRDefault="00D22D94" w:rsidP="00224057">
      <w:pPr>
        <w:pStyle w:val="Prrafodelista"/>
        <w:numPr>
          <w:ilvl w:val="0"/>
          <w:numId w:val="16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 xml:space="preserve">Sacar del grupo contabilidad al usuario marinapg </w:t>
      </w:r>
    </w:p>
    <w:p w14:paraId="41D963C8" w14:textId="4BD5C539" w:rsidR="00270613" w:rsidRDefault="00270613" w:rsidP="00270613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2FC062E" w14:textId="1FE8FA57" w:rsidR="00270613" w:rsidRDefault="00270613" w:rsidP="00270613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270613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47D8B140" wp14:editId="5F14AF54">
            <wp:extent cx="4295405" cy="4763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5405" cy="4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8786" w14:textId="77777777" w:rsidR="00270613" w:rsidRPr="00D22D94" w:rsidRDefault="00270613" w:rsidP="00270613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8614DEE" w14:textId="184B65D6" w:rsidR="00D22D94" w:rsidRDefault="00D22D94" w:rsidP="00224057">
      <w:pPr>
        <w:pStyle w:val="Prrafodelista"/>
        <w:numPr>
          <w:ilvl w:val="0"/>
          <w:numId w:val="16"/>
        </w:numPr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Eliminar la cuenta de rosarm.</w:t>
      </w:r>
    </w:p>
    <w:p w14:paraId="1F8E8282" w14:textId="39317ECF" w:rsidR="00567959" w:rsidRDefault="00567959" w:rsidP="00567959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ADA8CE9" w14:textId="26D437CC" w:rsidR="00567959" w:rsidRDefault="00567959" w:rsidP="00567959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567959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366D4981" wp14:editId="19A99CC7">
            <wp:extent cx="3152273" cy="623527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2273" cy="62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F2FF" w14:textId="77777777" w:rsidR="00224057" w:rsidRPr="00D22D94" w:rsidRDefault="00224057" w:rsidP="00224057">
      <w:pPr>
        <w:pStyle w:val="Prrafodelista"/>
        <w:ind w:left="72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47F7901B" w14:textId="6D18F88B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Añadir un grupo: infopacense a nuestro sistema.</w:t>
      </w:r>
    </w:p>
    <w:p w14:paraId="7203D5C5" w14:textId="182CC85A" w:rsidR="00F575BF" w:rsidRDefault="00F575BF" w:rsidP="00F575BF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90ED9D3" w14:textId="42365966" w:rsidR="00F575BF" w:rsidRDefault="00F575BF" w:rsidP="00F575BF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F575BF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3A107785" wp14:editId="24C5FE83">
            <wp:extent cx="3567958" cy="15588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7958" cy="1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3BE5" w14:textId="77777777" w:rsidR="00224057" w:rsidRPr="00D22D94" w:rsidRDefault="00224057" w:rsidP="0022405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7F604454" w14:textId="15BA8773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Verificad que se a creado</w:t>
      </w:r>
    </w:p>
    <w:p w14:paraId="68D0D045" w14:textId="34FE090E" w:rsidR="00224057" w:rsidRDefault="00224057" w:rsidP="00224057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0AE4052" w14:textId="3B21C209" w:rsidR="00CE72CB" w:rsidRPr="00174471" w:rsidRDefault="00CE72CB" w:rsidP="00174471">
      <w:pPr>
        <w:ind w:firstLine="360"/>
        <w:rPr>
          <w:rFonts w:ascii="Poppins" w:hAnsi="Poppins" w:cs="Poppins"/>
          <w:noProof/>
          <w:color w:val="3B3838" w:themeColor="background2" w:themeShade="40"/>
          <w:szCs w:val="28"/>
        </w:rPr>
      </w:pPr>
      <w:r w:rsidRPr="00CE72CB">
        <w:rPr>
          <w:noProof/>
        </w:rPr>
        <w:drawing>
          <wp:inline distT="0" distB="0" distL="0" distR="0" wp14:anchorId="191DA804" wp14:editId="21C365A4">
            <wp:extent cx="4130864" cy="294443"/>
            <wp:effectExtent l="0" t="0" r="317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0864" cy="29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16A7" w14:textId="77777777" w:rsidR="00224057" w:rsidRPr="00D22D94" w:rsidRDefault="00224057" w:rsidP="0022405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2B2A59A1" w14:textId="7D0F901F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Mostrar las últimas cinco líneas del fichero de grupos.</w:t>
      </w:r>
    </w:p>
    <w:p w14:paraId="5918E0A2" w14:textId="2A6E8BEE" w:rsidR="008D4E6D" w:rsidRDefault="008D4E6D" w:rsidP="008D4E6D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6DFB0492" w14:textId="220784C3" w:rsidR="008D4E6D" w:rsidRDefault="008D4E6D" w:rsidP="008D4E6D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8D4E6D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157CF453" wp14:editId="75B5D291">
            <wp:extent cx="3152273" cy="93529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2273" cy="9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4AE" w14:textId="77777777" w:rsidR="00224057" w:rsidRPr="00D22D94" w:rsidRDefault="00224057" w:rsidP="0022405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12BD4CEF" w14:textId="16404EFE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Crear otro usuario llamado victoriajp y añadirlo en el grupo infopacense.</w:t>
      </w:r>
    </w:p>
    <w:p w14:paraId="2AD05EB7" w14:textId="77777777" w:rsidR="003409BB" w:rsidRPr="003409BB" w:rsidRDefault="003409BB" w:rsidP="003409BB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3C2321B1" w14:textId="64589886" w:rsidR="003409BB" w:rsidRPr="00174471" w:rsidRDefault="009066B4" w:rsidP="00174471">
      <w:pPr>
        <w:ind w:firstLine="360"/>
        <w:jc w:val="both"/>
        <w:rPr>
          <w:rFonts w:ascii="Poppins" w:hAnsi="Poppins" w:cs="Poppins"/>
          <w:noProof/>
          <w:color w:val="3B3838" w:themeColor="background2" w:themeShade="40"/>
          <w:szCs w:val="28"/>
        </w:rPr>
      </w:pPr>
      <w:r w:rsidRPr="009066B4">
        <w:rPr>
          <w:noProof/>
        </w:rPr>
        <w:drawing>
          <wp:inline distT="0" distB="0" distL="0" distR="0" wp14:anchorId="35E02C84" wp14:editId="741883A4">
            <wp:extent cx="4555208" cy="34640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55208" cy="3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791" w14:textId="13186B28" w:rsidR="00224057" w:rsidRDefault="00224057" w:rsidP="009066B4">
      <w:pPr>
        <w:jc w:val="both"/>
        <w:rPr>
          <w:rFonts w:ascii="Poppins" w:hAnsi="Poppins" w:cs="Poppins"/>
          <w:noProof/>
          <w:color w:val="3B3838" w:themeColor="background2" w:themeShade="40"/>
          <w:szCs w:val="28"/>
        </w:rPr>
      </w:pPr>
    </w:p>
    <w:p w14:paraId="2AD39A4D" w14:textId="12D33B5D" w:rsidR="000211C1" w:rsidRDefault="000211C1" w:rsidP="009066B4">
      <w:pPr>
        <w:jc w:val="both"/>
        <w:rPr>
          <w:rFonts w:ascii="Poppins" w:hAnsi="Poppins" w:cs="Poppins"/>
          <w:noProof/>
          <w:color w:val="3B3838" w:themeColor="background2" w:themeShade="40"/>
          <w:szCs w:val="28"/>
        </w:rPr>
      </w:pPr>
    </w:p>
    <w:p w14:paraId="4C992BE3" w14:textId="77777777" w:rsidR="000211C1" w:rsidRPr="009066B4" w:rsidRDefault="000211C1" w:rsidP="009066B4">
      <w:pPr>
        <w:jc w:val="both"/>
        <w:rPr>
          <w:rFonts w:ascii="Poppins" w:hAnsi="Poppins" w:cs="Poppins"/>
          <w:noProof/>
          <w:color w:val="3B3838" w:themeColor="background2" w:themeShade="40"/>
          <w:szCs w:val="28"/>
        </w:rPr>
      </w:pPr>
    </w:p>
    <w:p w14:paraId="033D1F54" w14:textId="5B5BEA47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lastRenderedPageBreak/>
        <w:t>Verifi</w:t>
      </w:r>
      <w:r w:rsidR="00224057">
        <w:rPr>
          <w:rFonts w:ascii="Poppins" w:hAnsi="Poppins" w:cs="Poppins"/>
          <w:b/>
          <w:noProof/>
          <w:color w:val="3B3838" w:themeColor="background2" w:themeShade="40"/>
          <w:szCs w:val="28"/>
        </w:rPr>
        <w:t>c</w:t>
      </w: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ad que se ha añadido</w:t>
      </w:r>
    </w:p>
    <w:p w14:paraId="70378B51" w14:textId="1DE8A75A" w:rsidR="008D4E6D" w:rsidRDefault="008D4E6D" w:rsidP="008D4E6D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168E42B" w14:textId="59EA0A14" w:rsidR="008D4E6D" w:rsidRDefault="003E540E" w:rsidP="008D4E6D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3E540E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02917D0F" wp14:editId="2277491F">
            <wp:extent cx="4026943" cy="32908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6943" cy="3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CA3" w14:textId="45188FE8" w:rsidR="00224057" w:rsidRPr="00D22D94" w:rsidRDefault="00224057" w:rsidP="00224057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5AE79D53" w14:textId="3232DBF0" w:rsidR="00D22D94" w:rsidRDefault="00D22D94" w:rsidP="00D22D94">
      <w:pPr>
        <w:pStyle w:val="Prrafodelista"/>
        <w:numPr>
          <w:ilvl w:val="1"/>
          <w:numId w:val="14"/>
        </w:numPr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D22D94">
        <w:rPr>
          <w:rFonts w:ascii="Poppins" w:hAnsi="Poppins" w:cs="Poppins"/>
          <w:b/>
          <w:noProof/>
          <w:color w:val="3B3838" w:themeColor="background2" w:themeShade="40"/>
          <w:szCs w:val="28"/>
        </w:rPr>
        <w:t>Crear un nuevo usuario llamado rosaab. Una vez creado vamos a añadirlo al grupo infopacense editando el fichero de cuentas de grupo. Este tipo de acciones no se recomiendan.</w:t>
      </w:r>
    </w:p>
    <w:p w14:paraId="1C32F768" w14:textId="5A558D4C" w:rsidR="003E540E" w:rsidRDefault="00174471" w:rsidP="003E540E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174471">
        <w:rPr>
          <w:rFonts w:ascii="Poppins" w:hAnsi="Poppins" w:cs="Poppins"/>
          <w:bCs/>
          <w:noProof/>
          <w:color w:val="3B3838" w:themeColor="background2" w:themeShade="40"/>
          <w:szCs w:val="28"/>
        </w:rPr>
        <w:drawing>
          <wp:anchor distT="0" distB="0" distL="114300" distR="114300" simplePos="0" relativeHeight="251773440" behindDoc="0" locked="0" layoutInCell="1" allowOverlap="1" wp14:anchorId="79BEA8C7" wp14:editId="6AD8BE79">
            <wp:simplePos x="0" y="0"/>
            <wp:positionH relativeFrom="column">
              <wp:posOffset>3961502</wp:posOffset>
            </wp:positionH>
            <wp:positionV relativeFrom="paragraph">
              <wp:posOffset>16642</wp:posOffset>
            </wp:positionV>
            <wp:extent cx="2225040" cy="2151380"/>
            <wp:effectExtent l="0" t="0" r="3810" b="127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08901" w14:textId="18CAE712" w:rsidR="003E540E" w:rsidRDefault="00FE04FD" w:rsidP="003E540E">
      <w:pPr>
        <w:pStyle w:val="Prrafodelista"/>
        <w:ind w:left="360"/>
        <w:jc w:val="both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  <w:r w:rsidRPr="00FE04FD">
        <w:rPr>
          <w:rFonts w:ascii="Poppins" w:hAnsi="Poppins" w:cs="Poppins"/>
          <w:b/>
          <w:noProof/>
          <w:color w:val="3B3838" w:themeColor="background2" w:themeShade="40"/>
          <w:szCs w:val="28"/>
        </w:rPr>
        <w:drawing>
          <wp:inline distT="0" distB="0" distL="0" distR="0" wp14:anchorId="6F4AC14D" wp14:editId="21E68742">
            <wp:extent cx="3230214" cy="190522"/>
            <wp:effectExtent l="0" t="0" r="889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30214" cy="1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F6F3" w14:textId="4ABF9D14" w:rsidR="00224057" w:rsidRPr="00224057" w:rsidRDefault="00224057" w:rsidP="00224057">
      <w:pPr>
        <w:pStyle w:val="Prrafodelista"/>
        <w:rPr>
          <w:rFonts w:ascii="Poppins" w:hAnsi="Poppins" w:cs="Poppins"/>
          <w:b/>
          <w:noProof/>
          <w:color w:val="3B3838" w:themeColor="background2" w:themeShade="40"/>
          <w:szCs w:val="28"/>
        </w:rPr>
      </w:pPr>
    </w:p>
    <w:p w14:paraId="00417337" w14:textId="584148CA" w:rsidR="00566B41" w:rsidRPr="001978B0" w:rsidRDefault="00174471" w:rsidP="00174471">
      <w:pPr>
        <w:pStyle w:val="Prrafodelista"/>
        <w:tabs>
          <w:tab w:val="left" w:pos="4531"/>
        </w:tabs>
        <w:ind w:left="360"/>
        <w:jc w:val="both"/>
        <w:rPr>
          <w:rFonts w:ascii="Poppins" w:hAnsi="Poppins" w:cs="Poppins"/>
          <w:bCs/>
          <w:noProof/>
          <w:color w:val="3B3838" w:themeColor="background2" w:themeShade="40"/>
          <w:szCs w:val="28"/>
        </w:rPr>
      </w:pPr>
      <w:r>
        <w:rPr>
          <w:rFonts w:ascii="Poppins" w:hAnsi="Poppins" w:cs="Poppins"/>
          <w:bCs/>
          <w:noProof/>
          <w:color w:val="3B3838" w:themeColor="background2" w:themeShade="40"/>
          <w:szCs w:val="28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5B924EDD" wp14:editId="7CB8FF82">
                <wp:simplePos x="0" y="0"/>
                <wp:positionH relativeFrom="column">
                  <wp:posOffset>3938226</wp:posOffset>
                </wp:positionH>
                <wp:positionV relativeFrom="paragraph">
                  <wp:posOffset>1404270</wp:posOffset>
                </wp:positionV>
                <wp:extent cx="1560786" cy="94593"/>
                <wp:effectExtent l="0" t="0" r="20955" b="2032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786" cy="94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672B5" id="Rectángulo 44" o:spid="_x0000_s1026" style="position:absolute;margin-left:310.1pt;margin-top:110.55pt;width:122.9pt;height:7.45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" filled="f" strokecolor="red" strokeweight="2pt"/>
            </w:pict>
          </mc:Fallback>
        </mc:AlternateContent>
      </w:r>
      <w:r>
        <w:rPr>
          <w:rFonts w:ascii="Poppins" w:hAnsi="Poppins" w:cs="Poppins"/>
          <w:bCs/>
          <w:noProof/>
          <w:color w:val="3B3838" w:themeColor="background2" w:themeShade="40"/>
          <w:szCs w:val="28"/>
        </w:rPr>
        <w:tab/>
      </w:r>
    </w:p>
    <w:sectPr w:rsidR="00566B41" w:rsidRPr="001978B0" w:rsidSect="00CC4D15">
      <w:headerReference w:type="default" r:id="rId66"/>
      <w:footerReference w:type="default" r:id="rId67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2641A" w14:textId="77777777" w:rsidR="00A15423" w:rsidRDefault="00A15423">
      <w:r>
        <w:separator/>
      </w:r>
    </w:p>
    <w:p w14:paraId="7447075E" w14:textId="77777777" w:rsidR="00A15423" w:rsidRDefault="00A15423"/>
  </w:endnote>
  <w:endnote w:type="continuationSeparator" w:id="0">
    <w:p w14:paraId="6D9AD1A6" w14:textId="77777777" w:rsidR="00A15423" w:rsidRDefault="00A15423">
      <w:r>
        <w:continuationSeparator/>
      </w:r>
    </w:p>
    <w:p w14:paraId="6769B3A8" w14:textId="77777777" w:rsidR="00A15423" w:rsidRDefault="00A15423"/>
  </w:endnote>
  <w:endnote w:type="continuationNotice" w:id="1">
    <w:p w14:paraId="65BEED68" w14:textId="77777777" w:rsidR="00A15423" w:rsidRDefault="00A1542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0D60D57D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188C6E9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" fillcolor="#393737 [81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22DB2" w:rsidRDefault="00394BB1">
                          <w:pPr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</w:pPr>
                          <w:r w:rsidRPr="00322DB2"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22DB2" w:rsidRDefault="00394BB1">
                    <w:pPr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</w:pPr>
                    <w:r w:rsidRPr="00322DB2"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25D9B" w14:textId="77777777" w:rsidR="00A15423" w:rsidRDefault="00A15423">
      <w:r>
        <w:separator/>
      </w:r>
    </w:p>
    <w:p w14:paraId="441DC76B" w14:textId="77777777" w:rsidR="00A15423" w:rsidRDefault="00A15423"/>
  </w:footnote>
  <w:footnote w:type="continuationSeparator" w:id="0">
    <w:p w14:paraId="2F22606C" w14:textId="77777777" w:rsidR="00A15423" w:rsidRDefault="00A15423">
      <w:r>
        <w:continuationSeparator/>
      </w:r>
    </w:p>
    <w:p w14:paraId="54D9DAD6" w14:textId="77777777" w:rsidR="00A15423" w:rsidRDefault="00A15423"/>
  </w:footnote>
  <w:footnote w:type="continuationNotice" w:id="1">
    <w:p w14:paraId="41E9FC91" w14:textId="77777777" w:rsidR="00A15423" w:rsidRDefault="00A1542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7A5EE0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688B1280" w:rsidR="00D077E9" w:rsidRPr="007A5EE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FFFFFF" w:themeColor="background1"/>
              <w:sz w:val="20"/>
              <w:szCs w:val="16"/>
              <w14:textFill>
                <w14:noFill/>
              </w14:textFill>
            </w:rPr>
          </w:pPr>
        </w:p>
        <w:p w14:paraId="0D5FFBA4" w14:textId="29DC569F" w:rsidR="00370673" w:rsidRPr="00713810" w:rsidRDefault="00A16FBC" w:rsidP="00370673">
          <w:pPr>
            <w:spacing w:before="60"/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315AF82" wp14:editId="1B6F7A94">
                    <wp:simplePos x="0" y="0"/>
                    <wp:positionH relativeFrom="column">
                      <wp:posOffset>-13970</wp:posOffset>
                    </wp:positionH>
                    <wp:positionV relativeFrom="paragraph">
                      <wp:posOffset>337930</wp:posOffset>
                    </wp:positionV>
                    <wp:extent cx="6306207" cy="45719"/>
                    <wp:effectExtent l="57150" t="19050" r="56515" b="107315"/>
                    <wp:wrapNone/>
                    <wp:docPr id="204" name="Rectángulo: esquinas redondeadas 20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06207" cy="45719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</a:ln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C56971" id="Rectángulo: esquinas redondeadas 204" o:spid="_x0000_s1026" style="position:absolute;margin-left:-1.1pt;margin-top:26.6pt;width:496.5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" fillcolor="#393737 [814]" strokecolor="#393737 [814]" strokeweight="2pt">
                    <v:shadow on="t" color="black" opacity="26214f" origin=",-.5" offset="0,3pt"/>
                  </v:roundrect>
                </w:pict>
              </mc:Fallback>
            </mc:AlternateContent>
          </w:r>
          <w:r w:rsidR="00B10A4A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SHELL</w:t>
          </w:r>
          <w:r w:rsidR="004246C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: </w:t>
          </w:r>
          <w:r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USUARIOS, GRUPOS Y PERMISOS</w:t>
          </w:r>
          <w:r w:rsidR="00E01E9A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</w:t>
          </w:r>
          <w:r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</w:t>
          </w:r>
          <w:r w:rsidR="00B10A4A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                                             IMPLANTACION DE SISTEMAS</w:t>
          </w:r>
        </w:p>
      </w:tc>
    </w:tr>
  </w:tbl>
  <w:p w14:paraId="23DFB0F7" w14:textId="34DB9D4B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A2FD9"/>
    <w:multiLevelType w:val="hybridMultilevel"/>
    <w:tmpl w:val="FFF037E0"/>
    <w:lvl w:ilvl="0" w:tplc="E1EE1A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6144C5"/>
    <w:multiLevelType w:val="hybridMultilevel"/>
    <w:tmpl w:val="2F5C56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91710"/>
    <w:multiLevelType w:val="hybridMultilevel"/>
    <w:tmpl w:val="56AA4786"/>
    <w:lvl w:ilvl="0" w:tplc="2CAC42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42D96"/>
    <w:multiLevelType w:val="hybridMultilevel"/>
    <w:tmpl w:val="39FE46E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72FC8"/>
    <w:multiLevelType w:val="hybridMultilevel"/>
    <w:tmpl w:val="4B80CDF6"/>
    <w:lvl w:ilvl="0" w:tplc="3DDE001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F6BC7"/>
    <w:multiLevelType w:val="hybridMultilevel"/>
    <w:tmpl w:val="11043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034351"/>
    <w:multiLevelType w:val="hybridMultilevel"/>
    <w:tmpl w:val="689E02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B385BF9"/>
    <w:multiLevelType w:val="hybridMultilevel"/>
    <w:tmpl w:val="F7122986"/>
    <w:lvl w:ilvl="0" w:tplc="0C0A000F">
      <w:start w:val="1"/>
      <w:numFmt w:val="decimal"/>
      <w:lvlText w:val="%1."/>
      <w:lvlJc w:val="left"/>
      <w:pPr>
        <w:ind w:left="2770" w:hanging="360"/>
      </w:pPr>
    </w:lvl>
    <w:lvl w:ilvl="1" w:tplc="4730689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8F44D94"/>
    <w:multiLevelType w:val="hybridMultilevel"/>
    <w:tmpl w:val="F1D88D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536607F"/>
    <w:multiLevelType w:val="hybridMultilevel"/>
    <w:tmpl w:val="5A2253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E4D2D95"/>
    <w:multiLevelType w:val="hybridMultilevel"/>
    <w:tmpl w:val="CE32D47A"/>
    <w:lvl w:ilvl="0" w:tplc="ED66E31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"/>
  </w:num>
  <w:num w:numId="8">
    <w:abstractNumId w:val="4"/>
  </w:num>
  <w:num w:numId="9">
    <w:abstractNumId w:val="2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13"/>
  </w:num>
  <w:num w:numId="15">
    <w:abstractNumId w:val="6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282D"/>
    <w:rsid w:val="000153FC"/>
    <w:rsid w:val="000211C1"/>
    <w:rsid w:val="00022B9F"/>
    <w:rsid w:val="00022D3B"/>
    <w:rsid w:val="0002334B"/>
    <w:rsid w:val="00023807"/>
    <w:rsid w:val="0002482E"/>
    <w:rsid w:val="000317E3"/>
    <w:rsid w:val="0003366F"/>
    <w:rsid w:val="00042202"/>
    <w:rsid w:val="00044D7F"/>
    <w:rsid w:val="00050324"/>
    <w:rsid w:val="00050A42"/>
    <w:rsid w:val="00053E14"/>
    <w:rsid w:val="00062D19"/>
    <w:rsid w:val="00063C76"/>
    <w:rsid w:val="00067046"/>
    <w:rsid w:val="0006720B"/>
    <w:rsid w:val="000747A0"/>
    <w:rsid w:val="0007650E"/>
    <w:rsid w:val="00082817"/>
    <w:rsid w:val="0008679D"/>
    <w:rsid w:val="00092E70"/>
    <w:rsid w:val="00092EB6"/>
    <w:rsid w:val="00096D68"/>
    <w:rsid w:val="000A0150"/>
    <w:rsid w:val="000A01E3"/>
    <w:rsid w:val="000A1A91"/>
    <w:rsid w:val="000A5D0E"/>
    <w:rsid w:val="000A66C0"/>
    <w:rsid w:val="000A75AD"/>
    <w:rsid w:val="000B1809"/>
    <w:rsid w:val="000B3C8D"/>
    <w:rsid w:val="000C173A"/>
    <w:rsid w:val="000D0017"/>
    <w:rsid w:val="000D790E"/>
    <w:rsid w:val="000E5CF8"/>
    <w:rsid w:val="000E63C9"/>
    <w:rsid w:val="000F1E9E"/>
    <w:rsid w:val="0011333F"/>
    <w:rsid w:val="00115B20"/>
    <w:rsid w:val="00122144"/>
    <w:rsid w:val="00122A05"/>
    <w:rsid w:val="00130E9D"/>
    <w:rsid w:val="00133D56"/>
    <w:rsid w:val="00137A7B"/>
    <w:rsid w:val="00150A6D"/>
    <w:rsid w:val="00151D85"/>
    <w:rsid w:val="00160883"/>
    <w:rsid w:val="00174471"/>
    <w:rsid w:val="00177F20"/>
    <w:rsid w:val="00183396"/>
    <w:rsid w:val="00185B35"/>
    <w:rsid w:val="00186518"/>
    <w:rsid w:val="00186B0A"/>
    <w:rsid w:val="001978B0"/>
    <w:rsid w:val="001A0081"/>
    <w:rsid w:val="001A18DD"/>
    <w:rsid w:val="001A33C5"/>
    <w:rsid w:val="001A702A"/>
    <w:rsid w:val="001B38E3"/>
    <w:rsid w:val="001B5CED"/>
    <w:rsid w:val="001B705D"/>
    <w:rsid w:val="001D45FD"/>
    <w:rsid w:val="001D4C7F"/>
    <w:rsid w:val="001D6BAC"/>
    <w:rsid w:val="001D7132"/>
    <w:rsid w:val="001E41ED"/>
    <w:rsid w:val="001E5F26"/>
    <w:rsid w:val="001F1F7D"/>
    <w:rsid w:val="001F2BC8"/>
    <w:rsid w:val="001F4EA7"/>
    <w:rsid w:val="001F5F6B"/>
    <w:rsid w:val="001F7A36"/>
    <w:rsid w:val="0020257A"/>
    <w:rsid w:val="00207299"/>
    <w:rsid w:val="0021562A"/>
    <w:rsid w:val="00217612"/>
    <w:rsid w:val="00224057"/>
    <w:rsid w:val="00224617"/>
    <w:rsid w:val="00230549"/>
    <w:rsid w:val="00230D08"/>
    <w:rsid w:val="00231B96"/>
    <w:rsid w:val="00237CDF"/>
    <w:rsid w:val="00242928"/>
    <w:rsid w:val="00243EBC"/>
    <w:rsid w:val="00246A35"/>
    <w:rsid w:val="0026059D"/>
    <w:rsid w:val="00261085"/>
    <w:rsid w:val="002621C3"/>
    <w:rsid w:val="00270613"/>
    <w:rsid w:val="0027232F"/>
    <w:rsid w:val="002803C9"/>
    <w:rsid w:val="0028166D"/>
    <w:rsid w:val="00284348"/>
    <w:rsid w:val="0029124A"/>
    <w:rsid w:val="00297AF8"/>
    <w:rsid w:val="002A0C9B"/>
    <w:rsid w:val="002A0E63"/>
    <w:rsid w:val="002A1580"/>
    <w:rsid w:val="002A160E"/>
    <w:rsid w:val="002A3CF4"/>
    <w:rsid w:val="002A4D68"/>
    <w:rsid w:val="002B7485"/>
    <w:rsid w:val="002C01AA"/>
    <w:rsid w:val="002C2944"/>
    <w:rsid w:val="002D4714"/>
    <w:rsid w:val="002E0066"/>
    <w:rsid w:val="002E2057"/>
    <w:rsid w:val="002E45B3"/>
    <w:rsid w:val="002E64D0"/>
    <w:rsid w:val="002E7470"/>
    <w:rsid w:val="002F3845"/>
    <w:rsid w:val="002F51F5"/>
    <w:rsid w:val="002F5EF5"/>
    <w:rsid w:val="00301B0B"/>
    <w:rsid w:val="00304027"/>
    <w:rsid w:val="00305A97"/>
    <w:rsid w:val="00306987"/>
    <w:rsid w:val="00307796"/>
    <w:rsid w:val="003110E4"/>
    <w:rsid w:val="0031199B"/>
    <w:rsid w:val="00312137"/>
    <w:rsid w:val="00314C1E"/>
    <w:rsid w:val="00322DB2"/>
    <w:rsid w:val="00324A4F"/>
    <w:rsid w:val="00330359"/>
    <w:rsid w:val="003317DC"/>
    <w:rsid w:val="00334060"/>
    <w:rsid w:val="00334B9F"/>
    <w:rsid w:val="003352A9"/>
    <w:rsid w:val="0033762F"/>
    <w:rsid w:val="003409BB"/>
    <w:rsid w:val="00340C9A"/>
    <w:rsid w:val="0034342B"/>
    <w:rsid w:val="00345115"/>
    <w:rsid w:val="003459FA"/>
    <w:rsid w:val="00353310"/>
    <w:rsid w:val="00355C7A"/>
    <w:rsid w:val="00356CC1"/>
    <w:rsid w:val="003578DB"/>
    <w:rsid w:val="00360494"/>
    <w:rsid w:val="003608A9"/>
    <w:rsid w:val="0036129D"/>
    <w:rsid w:val="00362063"/>
    <w:rsid w:val="00366C7E"/>
    <w:rsid w:val="00370673"/>
    <w:rsid w:val="00371685"/>
    <w:rsid w:val="00374968"/>
    <w:rsid w:val="00375F1C"/>
    <w:rsid w:val="00376744"/>
    <w:rsid w:val="003809F6"/>
    <w:rsid w:val="0038110E"/>
    <w:rsid w:val="00384EA3"/>
    <w:rsid w:val="00390F30"/>
    <w:rsid w:val="003915B4"/>
    <w:rsid w:val="00392E1F"/>
    <w:rsid w:val="00394BB1"/>
    <w:rsid w:val="003A0027"/>
    <w:rsid w:val="003A0488"/>
    <w:rsid w:val="003A37EF"/>
    <w:rsid w:val="003A39A1"/>
    <w:rsid w:val="003A428B"/>
    <w:rsid w:val="003A4F81"/>
    <w:rsid w:val="003A50BA"/>
    <w:rsid w:val="003A53A2"/>
    <w:rsid w:val="003B267C"/>
    <w:rsid w:val="003B4E53"/>
    <w:rsid w:val="003B64C0"/>
    <w:rsid w:val="003C1798"/>
    <w:rsid w:val="003C18B1"/>
    <w:rsid w:val="003C1E9A"/>
    <w:rsid w:val="003C2191"/>
    <w:rsid w:val="003C221A"/>
    <w:rsid w:val="003C545B"/>
    <w:rsid w:val="003D3863"/>
    <w:rsid w:val="003E2344"/>
    <w:rsid w:val="003E540E"/>
    <w:rsid w:val="003F4299"/>
    <w:rsid w:val="00402062"/>
    <w:rsid w:val="004110DE"/>
    <w:rsid w:val="004115E0"/>
    <w:rsid w:val="0041768A"/>
    <w:rsid w:val="00421892"/>
    <w:rsid w:val="004218BC"/>
    <w:rsid w:val="004246C0"/>
    <w:rsid w:val="0044085A"/>
    <w:rsid w:val="00445C27"/>
    <w:rsid w:val="0044629F"/>
    <w:rsid w:val="00461D67"/>
    <w:rsid w:val="00462B8C"/>
    <w:rsid w:val="0046765A"/>
    <w:rsid w:val="00472FE3"/>
    <w:rsid w:val="0047726C"/>
    <w:rsid w:val="004800D7"/>
    <w:rsid w:val="0048110D"/>
    <w:rsid w:val="00484FB7"/>
    <w:rsid w:val="0049106D"/>
    <w:rsid w:val="004934E7"/>
    <w:rsid w:val="00493F82"/>
    <w:rsid w:val="00497337"/>
    <w:rsid w:val="004A218C"/>
    <w:rsid w:val="004A325F"/>
    <w:rsid w:val="004A370F"/>
    <w:rsid w:val="004A3E41"/>
    <w:rsid w:val="004A493B"/>
    <w:rsid w:val="004A6A7E"/>
    <w:rsid w:val="004A779D"/>
    <w:rsid w:val="004B21A5"/>
    <w:rsid w:val="004B3CF9"/>
    <w:rsid w:val="004B5B56"/>
    <w:rsid w:val="004C0CDC"/>
    <w:rsid w:val="004C168C"/>
    <w:rsid w:val="004C1849"/>
    <w:rsid w:val="004D2193"/>
    <w:rsid w:val="004D2608"/>
    <w:rsid w:val="004D3662"/>
    <w:rsid w:val="004E32EC"/>
    <w:rsid w:val="004E5FEE"/>
    <w:rsid w:val="004E78D5"/>
    <w:rsid w:val="004F1B5F"/>
    <w:rsid w:val="004F54F4"/>
    <w:rsid w:val="004F68AB"/>
    <w:rsid w:val="005011E3"/>
    <w:rsid w:val="00501ECA"/>
    <w:rsid w:val="005026DC"/>
    <w:rsid w:val="005037F0"/>
    <w:rsid w:val="00504738"/>
    <w:rsid w:val="00505142"/>
    <w:rsid w:val="00506060"/>
    <w:rsid w:val="00514241"/>
    <w:rsid w:val="00515C30"/>
    <w:rsid w:val="00516A86"/>
    <w:rsid w:val="0052121A"/>
    <w:rsid w:val="005275F6"/>
    <w:rsid w:val="005339CC"/>
    <w:rsid w:val="0053400F"/>
    <w:rsid w:val="005356A2"/>
    <w:rsid w:val="005451A2"/>
    <w:rsid w:val="005477CC"/>
    <w:rsid w:val="00556441"/>
    <w:rsid w:val="0056073B"/>
    <w:rsid w:val="005654DC"/>
    <w:rsid w:val="00566B41"/>
    <w:rsid w:val="00567959"/>
    <w:rsid w:val="005705BA"/>
    <w:rsid w:val="00570A79"/>
    <w:rsid w:val="00572102"/>
    <w:rsid w:val="005745B7"/>
    <w:rsid w:val="00575A1B"/>
    <w:rsid w:val="0057729A"/>
    <w:rsid w:val="00587308"/>
    <w:rsid w:val="00593283"/>
    <w:rsid w:val="0059492F"/>
    <w:rsid w:val="00594DA8"/>
    <w:rsid w:val="00595A18"/>
    <w:rsid w:val="005969E9"/>
    <w:rsid w:val="005970EA"/>
    <w:rsid w:val="005B000A"/>
    <w:rsid w:val="005B097C"/>
    <w:rsid w:val="005B2FB5"/>
    <w:rsid w:val="005B53BC"/>
    <w:rsid w:val="005C1C67"/>
    <w:rsid w:val="005C3B74"/>
    <w:rsid w:val="005C3D46"/>
    <w:rsid w:val="005C61AA"/>
    <w:rsid w:val="005D5AE0"/>
    <w:rsid w:val="005E274E"/>
    <w:rsid w:val="005F030B"/>
    <w:rsid w:val="005F1BB0"/>
    <w:rsid w:val="005F215D"/>
    <w:rsid w:val="005F24E1"/>
    <w:rsid w:val="005F34E9"/>
    <w:rsid w:val="005F4E2A"/>
    <w:rsid w:val="005F69DD"/>
    <w:rsid w:val="005F6EF9"/>
    <w:rsid w:val="005F70AE"/>
    <w:rsid w:val="005F79B6"/>
    <w:rsid w:val="0061193B"/>
    <w:rsid w:val="00614CED"/>
    <w:rsid w:val="00643C07"/>
    <w:rsid w:val="00652416"/>
    <w:rsid w:val="006536B7"/>
    <w:rsid w:val="00654CDF"/>
    <w:rsid w:val="0065652C"/>
    <w:rsid w:val="00656C4D"/>
    <w:rsid w:val="00661424"/>
    <w:rsid w:val="006631B3"/>
    <w:rsid w:val="006661E7"/>
    <w:rsid w:val="00675993"/>
    <w:rsid w:val="006770C6"/>
    <w:rsid w:val="006812BF"/>
    <w:rsid w:val="006829CB"/>
    <w:rsid w:val="006840D4"/>
    <w:rsid w:val="00693DC4"/>
    <w:rsid w:val="0069529C"/>
    <w:rsid w:val="00696213"/>
    <w:rsid w:val="006B4CF4"/>
    <w:rsid w:val="006B6861"/>
    <w:rsid w:val="006D02D1"/>
    <w:rsid w:val="006D19A9"/>
    <w:rsid w:val="006D2B61"/>
    <w:rsid w:val="006D3181"/>
    <w:rsid w:val="006E5716"/>
    <w:rsid w:val="006F41AC"/>
    <w:rsid w:val="00701E3F"/>
    <w:rsid w:val="007048D6"/>
    <w:rsid w:val="00704F0E"/>
    <w:rsid w:val="00707CDD"/>
    <w:rsid w:val="00713810"/>
    <w:rsid w:val="00715925"/>
    <w:rsid w:val="0072034D"/>
    <w:rsid w:val="00723737"/>
    <w:rsid w:val="00723F64"/>
    <w:rsid w:val="00724DC6"/>
    <w:rsid w:val="00725004"/>
    <w:rsid w:val="0072688F"/>
    <w:rsid w:val="00726C48"/>
    <w:rsid w:val="007302B3"/>
    <w:rsid w:val="00730733"/>
    <w:rsid w:val="00730978"/>
    <w:rsid w:val="007309A6"/>
    <w:rsid w:val="00730E3A"/>
    <w:rsid w:val="00732DBB"/>
    <w:rsid w:val="00732F45"/>
    <w:rsid w:val="00733858"/>
    <w:rsid w:val="00734844"/>
    <w:rsid w:val="00736AAF"/>
    <w:rsid w:val="00740689"/>
    <w:rsid w:val="00740D0B"/>
    <w:rsid w:val="00742DA6"/>
    <w:rsid w:val="007437BE"/>
    <w:rsid w:val="007474A2"/>
    <w:rsid w:val="0075005C"/>
    <w:rsid w:val="0075701A"/>
    <w:rsid w:val="007570F7"/>
    <w:rsid w:val="007579A9"/>
    <w:rsid w:val="00761389"/>
    <w:rsid w:val="00765B2A"/>
    <w:rsid w:val="00767766"/>
    <w:rsid w:val="007713E5"/>
    <w:rsid w:val="0077208D"/>
    <w:rsid w:val="0077368E"/>
    <w:rsid w:val="007740B7"/>
    <w:rsid w:val="0077694F"/>
    <w:rsid w:val="0078008E"/>
    <w:rsid w:val="00781B55"/>
    <w:rsid w:val="00783A34"/>
    <w:rsid w:val="00784B9B"/>
    <w:rsid w:val="00784D82"/>
    <w:rsid w:val="00785CEA"/>
    <w:rsid w:val="00791E18"/>
    <w:rsid w:val="007A270A"/>
    <w:rsid w:val="007A5EE0"/>
    <w:rsid w:val="007A70B7"/>
    <w:rsid w:val="007B1B28"/>
    <w:rsid w:val="007B31EB"/>
    <w:rsid w:val="007B63D0"/>
    <w:rsid w:val="007C013A"/>
    <w:rsid w:val="007C1D47"/>
    <w:rsid w:val="007C3553"/>
    <w:rsid w:val="007C6B52"/>
    <w:rsid w:val="007C7CCB"/>
    <w:rsid w:val="007D06BD"/>
    <w:rsid w:val="007D16C5"/>
    <w:rsid w:val="007D2417"/>
    <w:rsid w:val="007D259E"/>
    <w:rsid w:val="007D3A90"/>
    <w:rsid w:val="007D69C9"/>
    <w:rsid w:val="007E07AF"/>
    <w:rsid w:val="007F350E"/>
    <w:rsid w:val="007F3D64"/>
    <w:rsid w:val="007F46F0"/>
    <w:rsid w:val="007F479B"/>
    <w:rsid w:val="008134E6"/>
    <w:rsid w:val="00814E3D"/>
    <w:rsid w:val="00822BA0"/>
    <w:rsid w:val="00823462"/>
    <w:rsid w:val="008236D9"/>
    <w:rsid w:val="00823CE3"/>
    <w:rsid w:val="008244DB"/>
    <w:rsid w:val="00832129"/>
    <w:rsid w:val="008322B0"/>
    <w:rsid w:val="00834505"/>
    <w:rsid w:val="00835BBE"/>
    <w:rsid w:val="008365A4"/>
    <w:rsid w:val="00851EDB"/>
    <w:rsid w:val="00853754"/>
    <w:rsid w:val="0085711A"/>
    <w:rsid w:val="008572F2"/>
    <w:rsid w:val="008604AD"/>
    <w:rsid w:val="00862FE4"/>
    <w:rsid w:val="0086389A"/>
    <w:rsid w:val="00866217"/>
    <w:rsid w:val="00874177"/>
    <w:rsid w:val="0087605E"/>
    <w:rsid w:val="0087632C"/>
    <w:rsid w:val="00876FEC"/>
    <w:rsid w:val="00884B17"/>
    <w:rsid w:val="0089400B"/>
    <w:rsid w:val="008941AE"/>
    <w:rsid w:val="008A1395"/>
    <w:rsid w:val="008A3195"/>
    <w:rsid w:val="008A3AF3"/>
    <w:rsid w:val="008B1FEE"/>
    <w:rsid w:val="008C5047"/>
    <w:rsid w:val="008C7529"/>
    <w:rsid w:val="008C7C9F"/>
    <w:rsid w:val="008D1A2D"/>
    <w:rsid w:val="008D337B"/>
    <w:rsid w:val="008D4E6D"/>
    <w:rsid w:val="008E062D"/>
    <w:rsid w:val="008E13B8"/>
    <w:rsid w:val="008E1952"/>
    <w:rsid w:val="008F4E72"/>
    <w:rsid w:val="008F7AD2"/>
    <w:rsid w:val="00903C32"/>
    <w:rsid w:val="0090551D"/>
    <w:rsid w:val="00906293"/>
    <w:rsid w:val="009066B4"/>
    <w:rsid w:val="009073FC"/>
    <w:rsid w:val="00916B16"/>
    <w:rsid w:val="009173B9"/>
    <w:rsid w:val="00923937"/>
    <w:rsid w:val="0093335D"/>
    <w:rsid w:val="009353FD"/>
    <w:rsid w:val="0093613E"/>
    <w:rsid w:val="00941411"/>
    <w:rsid w:val="0094259D"/>
    <w:rsid w:val="00943026"/>
    <w:rsid w:val="00945E57"/>
    <w:rsid w:val="00947BDC"/>
    <w:rsid w:val="009513D8"/>
    <w:rsid w:val="00951EBF"/>
    <w:rsid w:val="0095625D"/>
    <w:rsid w:val="00962EE8"/>
    <w:rsid w:val="00966B81"/>
    <w:rsid w:val="009735ED"/>
    <w:rsid w:val="00975CF7"/>
    <w:rsid w:val="009768AB"/>
    <w:rsid w:val="00976E74"/>
    <w:rsid w:val="00977F79"/>
    <w:rsid w:val="00986255"/>
    <w:rsid w:val="009922CE"/>
    <w:rsid w:val="00992AB6"/>
    <w:rsid w:val="00992CB8"/>
    <w:rsid w:val="0099752F"/>
    <w:rsid w:val="009A5AED"/>
    <w:rsid w:val="009A74A3"/>
    <w:rsid w:val="009B0EED"/>
    <w:rsid w:val="009B40C7"/>
    <w:rsid w:val="009B5851"/>
    <w:rsid w:val="009B7AFF"/>
    <w:rsid w:val="009C74B3"/>
    <w:rsid w:val="009C7720"/>
    <w:rsid w:val="009D6DCE"/>
    <w:rsid w:val="009D6FC6"/>
    <w:rsid w:val="009E7689"/>
    <w:rsid w:val="009F025C"/>
    <w:rsid w:val="009F05D6"/>
    <w:rsid w:val="009F3F0D"/>
    <w:rsid w:val="009F7C37"/>
    <w:rsid w:val="00A01BB1"/>
    <w:rsid w:val="00A048AA"/>
    <w:rsid w:val="00A067E8"/>
    <w:rsid w:val="00A14AF8"/>
    <w:rsid w:val="00A15423"/>
    <w:rsid w:val="00A159BD"/>
    <w:rsid w:val="00A16FBC"/>
    <w:rsid w:val="00A23AFA"/>
    <w:rsid w:val="00A2582F"/>
    <w:rsid w:val="00A2779C"/>
    <w:rsid w:val="00A31B3E"/>
    <w:rsid w:val="00A41597"/>
    <w:rsid w:val="00A430D3"/>
    <w:rsid w:val="00A43569"/>
    <w:rsid w:val="00A43694"/>
    <w:rsid w:val="00A436D7"/>
    <w:rsid w:val="00A457E7"/>
    <w:rsid w:val="00A50087"/>
    <w:rsid w:val="00A532F3"/>
    <w:rsid w:val="00A56D11"/>
    <w:rsid w:val="00A62347"/>
    <w:rsid w:val="00A65947"/>
    <w:rsid w:val="00A731D9"/>
    <w:rsid w:val="00A768E2"/>
    <w:rsid w:val="00A8489E"/>
    <w:rsid w:val="00A900B3"/>
    <w:rsid w:val="00A962B7"/>
    <w:rsid w:val="00AA38B4"/>
    <w:rsid w:val="00AB02A7"/>
    <w:rsid w:val="00AB04BB"/>
    <w:rsid w:val="00AB1A0B"/>
    <w:rsid w:val="00AB4261"/>
    <w:rsid w:val="00AB4F60"/>
    <w:rsid w:val="00AC2444"/>
    <w:rsid w:val="00AC29F3"/>
    <w:rsid w:val="00AD2963"/>
    <w:rsid w:val="00AD6F41"/>
    <w:rsid w:val="00AE3C0C"/>
    <w:rsid w:val="00AE6B47"/>
    <w:rsid w:val="00AE7755"/>
    <w:rsid w:val="00B01C79"/>
    <w:rsid w:val="00B0250F"/>
    <w:rsid w:val="00B02D7B"/>
    <w:rsid w:val="00B10A4A"/>
    <w:rsid w:val="00B14FA0"/>
    <w:rsid w:val="00B171A9"/>
    <w:rsid w:val="00B217D5"/>
    <w:rsid w:val="00B22766"/>
    <w:rsid w:val="00B231E5"/>
    <w:rsid w:val="00B2347A"/>
    <w:rsid w:val="00B31FD3"/>
    <w:rsid w:val="00B366BC"/>
    <w:rsid w:val="00B36CE4"/>
    <w:rsid w:val="00B37726"/>
    <w:rsid w:val="00B54710"/>
    <w:rsid w:val="00B56BF1"/>
    <w:rsid w:val="00B658F1"/>
    <w:rsid w:val="00B71168"/>
    <w:rsid w:val="00B71531"/>
    <w:rsid w:val="00B769EB"/>
    <w:rsid w:val="00B9033F"/>
    <w:rsid w:val="00B925C3"/>
    <w:rsid w:val="00BA058D"/>
    <w:rsid w:val="00BA1366"/>
    <w:rsid w:val="00BA3FD5"/>
    <w:rsid w:val="00BB0211"/>
    <w:rsid w:val="00BB2BC2"/>
    <w:rsid w:val="00BC03EB"/>
    <w:rsid w:val="00BD2179"/>
    <w:rsid w:val="00BD3D6D"/>
    <w:rsid w:val="00BD4A94"/>
    <w:rsid w:val="00BD4F4D"/>
    <w:rsid w:val="00BD644E"/>
    <w:rsid w:val="00BE203A"/>
    <w:rsid w:val="00BE51D0"/>
    <w:rsid w:val="00BE7E22"/>
    <w:rsid w:val="00BF4B93"/>
    <w:rsid w:val="00C02B87"/>
    <w:rsid w:val="00C054EE"/>
    <w:rsid w:val="00C0690E"/>
    <w:rsid w:val="00C07181"/>
    <w:rsid w:val="00C07912"/>
    <w:rsid w:val="00C153DC"/>
    <w:rsid w:val="00C2291C"/>
    <w:rsid w:val="00C23151"/>
    <w:rsid w:val="00C2560A"/>
    <w:rsid w:val="00C25DC2"/>
    <w:rsid w:val="00C26247"/>
    <w:rsid w:val="00C4086D"/>
    <w:rsid w:val="00C40E2A"/>
    <w:rsid w:val="00C4247E"/>
    <w:rsid w:val="00C4317E"/>
    <w:rsid w:val="00C444A9"/>
    <w:rsid w:val="00C445FA"/>
    <w:rsid w:val="00C5013D"/>
    <w:rsid w:val="00C60798"/>
    <w:rsid w:val="00C6115A"/>
    <w:rsid w:val="00C662BF"/>
    <w:rsid w:val="00C66FEF"/>
    <w:rsid w:val="00C70B29"/>
    <w:rsid w:val="00C86A4A"/>
    <w:rsid w:val="00C87318"/>
    <w:rsid w:val="00C940D7"/>
    <w:rsid w:val="00C94C52"/>
    <w:rsid w:val="00CA1896"/>
    <w:rsid w:val="00CA3AE3"/>
    <w:rsid w:val="00CA74F5"/>
    <w:rsid w:val="00CB404B"/>
    <w:rsid w:val="00CB5B28"/>
    <w:rsid w:val="00CC4D15"/>
    <w:rsid w:val="00CD1007"/>
    <w:rsid w:val="00CD316B"/>
    <w:rsid w:val="00CD6A4E"/>
    <w:rsid w:val="00CE310D"/>
    <w:rsid w:val="00CE72CB"/>
    <w:rsid w:val="00CE7614"/>
    <w:rsid w:val="00CF377B"/>
    <w:rsid w:val="00CF4206"/>
    <w:rsid w:val="00CF5371"/>
    <w:rsid w:val="00CF694A"/>
    <w:rsid w:val="00D00144"/>
    <w:rsid w:val="00D0323A"/>
    <w:rsid w:val="00D0559F"/>
    <w:rsid w:val="00D064B5"/>
    <w:rsid w:val="00D077E9"/>
    <w:rsid w:val="00D16873"/>
    <w:rsid w:val="00D22D94"/>
    <w:rsid w:val="00D3275E"/>
    <w:rsid w:val="00D3469E"/>
    <w:rsid w:val="00D347F2"/>
    <w:rsid w:val="00D369FD"/>
    <w:rsid w:val="00D41411"/>
    <w:rsid w:val="00D41F05"/>
    <w:rsid w:val="00D42A49"/>
    <w:rsid w:val="00D42CB7"/>
    <w:rsid w:val="00D52F5F"/>
    <w:rsid w:val="00D5413D"/>
    <w:rsid w:val="00D56A15"/>
    <w:rsid w:val="00D570A9"/>
    <w:rsid w:val="00D57E8B"/>
    <w:rsid w:val="00D66DFA"/>
    <w:rsid w:val="00D70D02"/>
    <w:rsid w:val="00D71F70"/>
    <w:rsid w:val="00D72B3D"/>
    <w:rsid w:val="00D73968"/>
    <w:rsid w:val="00D770C7"/>
    <w:rsid w:val="00D77145"/>
    <w:rsid w:val="00D81BB3"/>
    <w:rsid w:val="00D83F36"/>
    <w:rsid w:val="00D84CCE"/>
    <w:rsid w:val="00D85EE5"/>
    <w:rsid w:val="00D86945"/>
    <w:rsid w:val="00D871A8"/>
    <w:rsid w:val="00D87B39"/>
    <w:rsid w:val="00D90290"/>
    <w:rsid w:val="00DA11ED"/>
    <w:rsid w:val="00DB2410"/>
    <w:rsid w:val="00DB67E7"/>
    <w:rsid w:val="00DB6A04"/>
    <w:rsid w:val="00DB7E3F"/>
    <w:rsid w:val="00DC0FB9"/>
    <w:rsid w:val="00DC3FA8"/>
    <w:rsid w:val="00DC6662"/>
    <w:rsid w:val="00DC706A"/>
    <w:rsid w:val="00DD152F"/>
    <w:rsid w:val="00DD3DE6"/>
    <w:rsid w:val="00DD4CD9"/>
    <w:rsid w:val="00DE213F"/>
    <w:rsid w:val="00DE3B7D"/>
    <w:rsid w:val="00DE4D80"/>
    <w:rsid w:val="00DF027C"/>
    <w:rsid w:val="00E00A32"/>
    <w:rsid w:val="00E01E9A"/>
    <w:rsid w:val="00E03915"/>
    <w:rsid w:val="00E07717"/>
    <w:rsid w:val="00E1067A"/>
    <w:rsid w:val="00E16475"/>
    <w:rsid w:val="00E17E23"/>
    <w:rsid w:val="00E22ACD"/>
    <w:rsid w:val="00E25F46"/>
    <w:rsid w:val="00E271B4"/>
    <w:rsid w:val="00E30260"/>
    <w:rsid w:val="00E317D6"/>
    <w:rsid w:val="00E31FC4"/>
    <w:rsid w:val="00E4754B"/>
    <w:rsid w:val="00E51574"/>
    <w:rsid w:val="00E543AD"/>
    <w:rsid w:val="00E54A6A"/>
    <w:rsid w:val="00E55CC7"/>
    <w:rsid w:val="00E603E0"/>
    <w:rsid w:val="00E620B0"/>
    <w:rsid w:val="00E6799E"/>
    <w:rsid w:val="00E72B19"/>
    <w:rsid w:val="00E74C20"/>
    <w:rsid w:val="00E75F46"/>
    <w:rsid w:val="00E80217"/>
    <w:rsid w:val="00E81B40"/>
    <w:rsid w:val="00E9074D"/>
    <w:rsid w:val="00EA2A48"/>
    <w:rsid w:val="00EA5071"/>
    <w:rsid w:val="00EA6947"/>
    <w:rsid w:val="00EA6995"/>
    <w:rsid w:val="00EA79FF"/>
    <w:rsid w:val="00EB6A5B"/>
    <w:rsid w:val="00EB7152"/>
    <w:rsid w:val="00EC1900"/>
    <w:rsid w:val="00EC2060"/>
    <w:rsid w:val="00ED5899"/>
    <w:rsid w:val="00EE1625"/>
    <w:rsid w:val="00EE17AF"/>
    <w:rsid w:val="00EE7036"/>
    <w:rsid w:val="00EF555B"/>
    <w:rsid w:val="00EF7EE0"/>
    <w:rsid w:val="00F027BB"/>
    <w:rsid w:val="00F11DCF"/>
    <w:rsid w:val="00F1530F"/>
    <w:rsid w:val="00F162EA"/>
    <w:rsid w:val="00F1684A"/>
    <w:rsid w:val="00F20AE0"/>
    <w:rsid w:val="00F20E32"/>
    <w:rsid w:val="00F21C46"/>
    <w:rsid w:val="00F26177"/>
    <w:rsid w:val="00F268D3"/>
    <w:rsid w:val="00F26F5A"/>
    <w:rsid w:val="00F315C6"/>
    <w:rsid w:val="00F362C6"/>
    <w:rsid w:val="00F46F0E"/>
    <w:rsid w:val="00F47E32"/>
    <w:rsid w:val="00F52D27"/>
    <w:rsid w:val="00F575BF"/>
    <w:rsid w:val="00F5763F"/>
    <w:rsid w:val="00F61038"/>
    <w:rsid w:val="00F656C7"/>
    <w:rsid w:val="00F6629A"/>
    <w:rsid w:val="00F664FF"/>
    <w:rsid w:val="00F70AB7"/>
    <w:rsid w:val="00F72864"/>
    <w:rsid w:val="00F76A44"/>
    <w:rsid w:val="00F778B3"/>
    <w:rsid w:val="00F8146F"/>
    <w:rsid w:val="00F829F7"/>
    <w:rsid w:val="00F83527"/>
    <w:rsid w:val="00F86010"/>
    <w:rsid w:val="00F9313F"/>
    <w:rsid w:val="00FA08D8"/>
    <w:rsid w:val="00FA1972"/>
    <w:rsid w:val="00FC00CF"/>
    <w:rsid w:val="00FC30FA"/>
    <w:rsid w:val="00FC5F3D"/>
    <w:rsid w:val="00FD388A"/>
    <w:rsid w:val="00FD38DC"/>
    <w:rsid w:val="00FD5799"/>
    <w:rsid w:val="00FD583F"/>
    <w:rsid w:val="00FD6151"/>
    <w:rsid w:val="00FD63AF"/>
    <w:rsid w:val="00FD7488"/>
    <w:rsid w:val="00FE04FD"/>
    <w:rsid w:val="00FE5957"/>
    <w:rsid w:val="00FE74FF"/>
    <w:rsid w:val="00FF08ED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A067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822BA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character" w:customStyle="1" w:styleId="Ttulo4Car">
    <w:name w:val="Título 4 Car"/>
    <w:basedOn w:val="Fuentedeprrafopredeter"/>
    <w:link w:val="Ttulo4"/>
    <w:uiPriority w:val="1"/>
    <w:semiHidden/>
    <w:rsid w:val="00A067E8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822BA0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133</TotalTime>
  <Pages>10</Pages>
  <Words>694</Words>
  <Characters>3820</Characters>
  <Application>Microsoft Office Word</Application>
  <DocSecurity>0</DocSecurity>
  <Lines>31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85</cp:revision>
  <cp:lastPrinted>2022-01-24T19:55:00Z</cp:lastPrinted>
  <dcterms:created xsi:type="dcterms:W3CDTF">2023-02-15T08:23:00Z</dcterms:created>
  <dcterms:modified xsi:type="dcterms:W3CDTF">2023-02-16T08:35:00Z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