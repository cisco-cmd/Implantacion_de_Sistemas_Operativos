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bookmarkStart w:id="0" w:name="_Hlk126263008"/>
      <w:bookmarkEnd w:id="0"/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16891DD0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0F78BB1" w:rsidR="00D077E9" w:rsidRDefault="00E01E9A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64224" behindDoc="0" locked="0" layoutInCell="1" allowOverlap="1" wp14:anchorId="0B3D7D78" wp14:editId="486E50AE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1351915</wp:posOffset>
                  </wp:positionV>
                  <wp:extent cx="3802743" cy="3802743"/>
                  <wp:effectExtent l="0" t="0" r="0" b="762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743" cy="380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406400" sx="102000" sy="102000" algn="ctr" rotWithShape="0">
                              <a:schemeClr val="bg1">
                                <a:lumMod val="85000"/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1217187" wp14:editId="1F9EED9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984250</wp:posOffset>
                      </wp:positionV>
                      <wp:extent cx="2244290" cy="0"/>
                      <wp:effectExtent l="171450" t="247650" r="156210" b="2667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4290" cy="0"/>
                              </a:xfrm>
                              <a:prstGeom prst="line">
                                <a:avLst/>
                              </a:prstGeom>
                              <a:ln w="92075">
                                <a:solidFill>
                                  <a:schemeClr val="bg1"/>
                                </a:solidFill>
                              </a:ln>
                              <a:effectLst>
                                <a:outerShdw blurRad="254000" sx="102000" sy="102000" algn="ctr" rotWithShape="0">
                                  <a:schemeClr val="bg1">
                                    <a:lumMod val="85000"/>
                                    <a:alpha val="40000"/>
                                  </a:schemeClr>
                                </a:outerShdw>
                                <a:softEdge rad="25400"/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DED8AF" id="Conector recto 5" o:spid="_x0000_s1026" alt="divisor de texto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77.5pt" to="189.7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" strokecolor="white [3212]" strokeweight="7.25pt">
                      <v:shadow on="t" type="perspective" color="#d8d8d8 [2732]" opacity="26214f" offset="0,0" matrix="66847f,,,66847f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09145AA" wp14:editId="251854F6">
                      <wp:simplePos x="0" y="0"/>
                      <wp:positionH relativeFrom="margin">
                        <wp:posOffset>53340</wp:posOffset>
                      </wp:positionH>
                      <wp:positionV relativeFrom="paragraph">
                        <wp:posOffset>104776</wp:posOffset>
                      </wp:positionV>
                      <wp:extent cx="2771775" cy="72390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1775" cy="723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03E83262" w:rsidR="00D077E9" w:rsidRPr="00E01E9A" w:rsidRDefault="00096D68" w:rsidP="005B2FB5">
                                  <w:pPr>
                                    <w:pStyle w:val="Ttulo"/>
                                    <w:spacing w:after="0"/>
                                    <w:jc w:val="both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Cs w:val="72"/>
                                      <w:lang w:bidi="es-ES"/>
                                    </w:rPr>
                                  </w:pPr>
                                  <w:r w:rsidRPr="00E01E9A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Cs w:val="72"/>
                                      <w:lang w:bidi="es-ES"/>
                                    </w:rPr>
                                    <w:t>SHELL</w:t>
                                  </w:r>
                                  <w:r w:rsidR="0044629F" w:rsidRPr="00E01E9A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Cs w:val="72"/>
                                      <w:lang w:bidi="es-ES"/>
                                    </w:rPr>
                                    <w:t>:</w:t>
                                  </w:r>
                                  <w:r w:rsidR="00E01E9A" w:rsidRPr="00E01E9A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Cs w:val="72"/>
                                      <w:lang w:bidi="es-ES"/>
                                    </w:rPr>
                                    <w:t xml:space="preserve"> FIND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2pt;margin-top:8.25pt;width:218.25pt;height:57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" filled="f" stroked="f" strokeweight=".5pt">
                      <v:textbox>
                        <w:txbxContent>
                          <w:p w14:paraId="6E4B0DF9" w14:textId="03E83262" w:rsidR="00D077E9" w:rsidRPr="00E01E9A" w:rsidRDefault="00096D68" w:rsidP="005B2FB5">
                            <w:pPr>
                              <w:pStyle w:val="Ttulo"/>
                              <w:spacing w:after="0"/>
                              <w:jc w:val="both"/>
                              <w:rPr>
                                <w:rFonts w:ascii="Poppins" w:hAnsi="Poppins" w:cs="Poppins"/>
                                <w:color w:val="FFFFFF" w:themeColor="background1"/>
                                <w:szCs w:val="72"/>
                                <w:lang w:bidi="es-ES"/>
                              </w:rPr>
                            </w:pPr>
                            <w:r w:rsidRPr="00E01E9A">
                              <w:rPr>
                                <w:rFonts w:ascii="Poppins" w:hAnsi="Poppins" w:cs="Poppins"/>
                                <w:color w:val="FFFFFF" w:themeColor="background1"/>
                                <w:szCs w:val="72"/>
                                <w:lang w:bidi="es-ES"/>
                              </w:rPr>
                              <w:t>SHELL</w:t>
                            </w:r>
                            <w:r w:rsidR="0044629F" w:rsidRPr="00E01E9A">
                              <w:rPr>
                                <w:rFonts w:ascii="Poppins" w:hAnsi="Poppins" w:cs="Poppins"/>
                                <w:color w:val="FFFFFF" w:themeColor="background1"/>
                                <w:szCs w:val="72"/>
                                <w:lang w:bidi="es-ES"/>
                              </w:rPr>
                              <w:t>:</w:t>
                            </w:r>
                            <w:r w:rsidR="00E01E9A" w:rsidRPr="00E01E9A">
                              <w:rPr>
                                <w:rFonts w:ascii="Poppins" w:hAnsi="Poppins" w:cs="Poppins"/>
                                <w:color w:val="FFFFFF" w:themeColor="background1"/>
                                <w:szCs w:val="72"/>
                                <w:lang w:bidi="es-ES"/>
                              </w:rPr>
                              <w:t xml:space="preserve"> FIND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C7CAFBA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37287BE9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1115B3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2D5AAE8F" w:rsidR="00D077E9" w:rsidRPr="00D86945" w:rsidRDefault="00B10A4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66272" behindDoc="0" locked="0" layoutInCell="1" allowOverlap="1" wp14:anchorId="007FF86F" wp14:editId="163D4735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756419</wp:posOffset>
                      </wp:positionV>
                      <wp:extent cx="2244290" cy="0"/>
                      <wp:effectExtent l="171450" t="247650" r="156210" b="266700"/>
                      <wp:wrapNone/>
                      <wp:docPr id="60" name="Conector recto 60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4290" cy="0"/>
                              </a:xfrm>
                              <a:prstGeom prst="line">
                                <a:avLst/>
                              </a:prstGeom>
                              <a:ln w="92075">
                                <a:solidFill>
                                  <a:schemeClr val="bg1"/>
                                </a:solidFill>
                              </a:ln>
                              <a:effectLst>
                                <a:outerShdw blurRad="254000" sx="102000" sy="102000" algn="ctr" rotWithShape="0">
                                  <a:schemeClr val="bg1">
                                    <a:lumMod val="85000"/>
                                    <a:alpha val="40000"/>
                                  </a:schemeClr>
                                </a:outerShdw>
                                <a:softEdge rad="25400"/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C56001" id="Conector recto 60" o:spid="_x0000_s1026" alt="divisor de texto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7pt,59.55pt" to="184.4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" strokecolor="white [3212]" strokeweight="7.25pt">
                      <v:shadow on="t" type="perspective" color="#d8d8d8 [2732]" opacity="26214f" offset="0,0" matrix="66847f,,,66847f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2DCAE0D1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926031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72.9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7938D6F4" w14:textId="46A03343" w:rsidR="00823CE3" w:rsidRPr="00823CE3" w:rsidRDefault="0099752F" w:rsidP="00B10A4A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293A477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37F9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0AA2DD5" w14:textId="590AB8D6" w:rsidR="008A3195" w:rsidRPr="00723F64" w:rsidRDefault="008A3195" w:rsidP="00823462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Abrir terminal usando teclado</w:t>
      </w:r>
    </w:p>
    <w:p w14:paraId="3A653E10" w14:textId="601BA1DC" w:rsidR="00823462" w:rsidRPr="00723F64" w:rsidRDefault="00823462" w:rsidP="00823462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F1D5788" w14:textId="79C105D4" w:rsidR="00823462" w:rsidRPr="00723F64" w:rsidRDefault="007C3553" w:rsidP="00823462">
      <w:pPr>
        <w:pStyle w:val="Prrafodelista"/>
        <w:ind w:left="720"/>
        <w:jc w:val="both"/>
        <w:rPr>
          <w:rFonts w:ascii="Segoe UI" w:hAnsi="Segoe UI" w:cs="Segoe UI"/>
          <w:bCs/>
          <w:noProof/>
          <w:color w:val="3B3838" w:themeColor="background2" w:themeShade="40"/>
          <w:szCs w:val="28"/>
        </w:rPr>
      </w:pPr>
      <w:r w:rsidRPr="00723F64">
        <w:rPr>
          <w:rFonts w:ascii="Segoe UI" w:hAnsi="Segoe UI" w:cs="Segoe UI"/>
          <w:bCs/>
          <w:noProof/>
          <w:color w:val="3B3838" w:themeColor="background2" w:themeShade="40"/>
          <w:szCs w:val="28"/>
        </w:rPr>
        <w:t>CTRL+T</w:t>
      </w:r>
    </w:p>
    <w:p w14:paraId="5FA8C02F" w14:textId="77777777" w:rsidR="00823462" w:rsidRPr="00723F64" w:rsidRDefault="00823462" w:rsidP="00823462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BAD0437" w14:textId="6B51CC6F" w:rsidR="008A3195" w:rsidRPr="00723F64" w:rsidRDefault="008A3195" w:rsidP="007C3553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Listar los archivos con sus propiedades del directorio actual, ocultos también</w:t>
      </w:r>
    </w:p>
    <w:p w14:paraId="744A8EB6" w14:textId="3F1C46CB" w:rsidR="007C3553" w:rsidRPr="00723F64" w:rsidRDefault="007C3553" w:rsidP="007C3553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D8CF910" w14:textId="3EDFE0DA" w:rsidR="007C3553" w:rsidRPr="00723F64" w:rsidRDefault="00C07912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3C6CB96" wp14:editId="6E39751E">
            <wp:extent cx="4458322" cy="704948"/>
            <wp:effectExtent l="152400" t="152400" r="36195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7A8E4" w14:textId="16FE87B1" w:rsidR="008A3195" w:rsidRPr="00723F64" w:rsidRDefault="008A3195" w:rsidP="004218BC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Ver la estructura de directorios en forma de árbol</w:t>
      </w:r>
    </w:p>
    <w:p w14:paraId="3DE1B58C" w14:textId="3CB2A35E" w:rsidR="004218BC" w:rsidRPr="00723F64" w:rsidRDefault="004218BC" w:rsidP="004218BC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C322AE3" wp14:editId="2DD45CF1">
            <wp:extent cx="2441096" cy="2433145"/>
            <wp:effectExtent l="152400" t="152400" r="359410" b="36766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019" cy="243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4BC34" w14:textId="6D8995B3" w:rsidR="008A3195" w:rsidRPr="00723F64" w:rsidRDefault="008A3195" w:rsidP="00BE51D0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Muestra el tamaño de los ficheros de tu directorio personal, ordenados por dia y hora</w:t>
      </w:r>
      <w:r w:rsidR="004218BC"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 </w:t>
      </w: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de modificación</w:t>
      </w:r>
    </w:p>
    <w:p w14:paraId="653CEE29" w14:textId="67F84325" w:rsidR="00BE51D0" w:rsidRPr="00723F64" w:rsidRDefault="00BE51D0" w:rsidP="00BE51D0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A34CE7D" w14:textId="7FAAACF4" w:rsidR="00BE51D0" w:rsidRPr="00723F64" w:rsidRDefault="00307796" w:rsidP="00BE51D0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51BA1370" wp14:editId="43BC3E16">
            <wp:extent cx="3292365" cy="1417056"/>
            <wp:effectExtent l="152400" t="152400" r="365760" b="35496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754" cy="1419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C0CD7" w14:textId="11C360B8" w:rsidR="00BE51D0" w:rsidRPr="00723F64" w:rsidRDefault="00BE51D0" w:rsidP="00BE51D0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4A0501C" w14:textId="77777777" w:rsidR="00307796" w:rsidRPr="00723F64" w:rsidRDefault="00307796" w:rsidP="00723F64">
      <w:pPr>
        <w:jc w:val="both"/>
        <w:rPr>
          <w:rFonts w:ascii="Poppins" w:hAnsi="Poppins" w:cs="Poppins"/>
          <w:noProof/>
          <w:color w:val="3B3838" w:themeColor="background2" w:themeShade="40"/>
          <w:szCs w:val="28"/>
        </w:rPr>
      </w:pPr>
    </w:p>
    <w:p w14:paraId="5191AE84" w14:textId="33D8073C" w:rsidR="008A3195" w:rsidRPr="00723F64" w:rsidRDefault="008A3195" w:rsidP="00DB6A04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Cambiar al directorio de descargas. Primero comprueba donde estas usando el</w:t>
      </w:r>
      <w:r w:rsidR="00307796"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 </w:t>
      </w: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comando correspondiente.</w:t>
      </w:r>
    </w:p>
    <w:p w14:paraId="31E185D5" w14:textId="0A63D249" w:rsidR="00DB6A04" w:rsidRPr="00723F64" w:rsidRDefault="00DB6A04" w:rsidP="00DB6A0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328701DB" wp14:editId="4B4AD9FA">
            <wp:extent cx="2829320" cy="447737"/>
            <wp:effectExtent l="152400" t="152400" r="371475" b="3524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0DD7C" w14:textId="64B89E27" w:rsidR="008A3195" w:rsidRPr="00723F64" w:rsidRDefault="008A3195" w:rsidP="00DB6A04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Verificar que hemos cambiado de directorio</w:t>
      </w:r>
    </w:p>
    <w:p w14:paraId="6AF21911" w14:textId="6E24FCAC" w:rsidR="00DB6A04" w:rsidRPr="00723F64" w:rsidRDefault="00DB6A04" w:rsidP="00DB6A0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BFE3937" wp14:editId="02BEC3EC">
            <wp:extent cx="2896004" cy="381053"/>
            <wp:effectExtent l="152400" t="152400" r="361950" b="3619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1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B49F3" w14:textId="09462EFF" w:rsidR="008A3195" w:rsidRPr="00723F64" w:rsidRDefault="008A3195" w:rsidP="007F46F0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Desde ese directorio, sin usar cd, listar el contenido del directorio Escritorio en formato</w:t>
      </w:r>
      <w:r w:rsidR="00DB6A04"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 </w:t>
      </w: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largo</w:t>
      </w:r>
    </w:p>
    <w:p w14:paraId="40B20A69" w14:textId="4094E520" w:rsidR="007F46F0" w:rsidRPr="00723F64" w:rsidRDefault="003C18B1" w:rsidP="007F46F0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B26CAC7" wp14:editId="00A18C0D">
            <wp:extent cx="4277322" cy="362001"/>
            <wp:effectExtent l="152400" t="152400" r="352425" b="3619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62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71879" w14:textId="300C91C6" w:rsidR="008A3195" w:rsidRPr="00723F64" w:rsidRDefault="008A3195" w:rsidP="003C18B1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Desde tu directorio personal, muestra en formato largo los ficheros tty0 a tty9 del</w:t>
      </w:r>
      <w:r w:rsidR="00D871A8"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 </w:t>
      </w: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directorio /dev , utilizando caracteres comodines.</w:t>
      </w:r>
    </w:p>
    <w:p w14:paraId="5B10844B" w14:textId="7620676C" w:rsidR="003C18B1" w:rsidRPr="00723F64" w:rsidRDefault="00DE4D80" w:rsidP="003C18B1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542C9976" wp14:editId="6539E6D0">
            <wp:extent cx="4309241" cy="1746750"/>
            <wp:effectExtent l="152400" t="152400" r="358140" b="36830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879" cy="1753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F4E67" w14:textId="2ABF8D6D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1A1576E" w14:textId="75A3DFB7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ACA57A2" w14:textId="2F90A7E9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B86691D" w14:textId="4E7B64B6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ED37886" w14:textId="41C3A7C9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A08B4A5" w14:textId="0B06E3A1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257481E" w14:textId="09767C52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18C0BF7" w14:textId="14B3C2B9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F41EB54" w14:textId="2EEDD13B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480847F" w14:textId="77777777" w:rsidR="00723F64" w:rsidRDefault="00723F64" w:rsidP="00723F64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7BD16CF" w14:textId="71BD8474" w:rsidR="008A3195" w:rsidRPr="00723F64" w:rsidRDefault="008A3195" w:rsidP="00DE4D80">
      <w:pPr>
        <w:pStyle w:val="Prrafodelista"/>
        <w:numPr>
          <w:ilvl w:val="0"/>
          <w:numId w:val="7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Muestra ahora los ficheros del directorio /dev que empiecen por tty, sin importar que</w:t>
      </w:r>
      <w:r w:rsidR="00DE4D80"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 </w:t>
      </w:r>
      <w:r w:rsidRPr="00723F64">
        <w:rPr>
          <w:rFonts w:ascii="Poppins" w:hAnsi="Poppins" w:cs="Poppins"/>
          <w:b/>
          <w:noProof/>
          <w:color w:val="3B3838" w:themeColor="background2" w:themeShade="40"/>
          <w:szCs w:val="28"/>
        </w:rPr>
        <w:t>caracteres haya después.</w:t>
      </w:r>
    </w:p>
    <w:p w14:paraId="4D0EAD72" w14:textId="12995E97" w:rsidR="001A702A" w:rsidRPr="00723F64" w:rsidRDefault="001A702A" w:rsidP="00723F64">
      <w:pPr>
        <w:pStyle w:val="Prrafodelista"/>
        <w:ind w:left="72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1A702A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66DCBFE9" wp14:editId="344BF748">
            <wp:extent cx="3245069" cy="2667822"/>
            <wp:effectExtent l="152400" t="152400" r="355600" b="36131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111" cy="2678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0DC38" w14:textId="4720C435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10.Crear un directorio bajo tu carpeta personal llamado MisEjercicios.</w:t>
      </w:r>
    </w:p>
    <w:p w14:paraId="4F13FE45" w14:textId="4D0E6ED0" w:rsidR="001A702A" w:rsidRDefault="001A702A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3DBE01EC" w14:textId="00A21C7F" w:rsidR="001A702A" w:rsidRDefault="004A3E4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4A3E41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5A1AABE5" wp14:editId="2E0F4B58">
            <wp:extent cx="3439005" cy="209579"/>
            <wp:effectExtent l="152400" t="152400" r="352425" b="36195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9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0F83C" w14:textId="77777777" w:rsidR="001A702A" w:rsidRPr="008A3195" w:rsidRDefault="001A702A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63ACFBBA" w14:textId="562DAA2D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11.Verificar que se ha creado</w:t>
      </w:r>
    </w:p>
    <w:p w14:paraId="30E6546B" w14:textId="0F415F12" w:rsidR="002A0E63" w:rsidRDefault="002A0E63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59E8F2FB" w14:textId="10C7CF25" w:rsidR="002A0E63" w:rsidRDefault="004A3E4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4A3E41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5C628459" wp14:editId="7AA27E59">
            <wp:extent cx="3734321" cy="342948"/>
            <wp:effectExtent l="152400" t="152400" r="361950" b="36195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C787A" w14:textId="77777777" w:rsidR="002A0E63" w:rsidRPr="008A3195" w:rsidRDefault="002A0E63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7E41EEED" w14:textId="61164960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12.Muestra los archivos ocultos de tu carpeta personal.</w:t>
      </w:r>
    </w:p>
    <w:p w14:paraId="2F09D951" w14:textId="4908C6BD" w:rsidR="00515C30" w:rsidRPr="008A3195" w:rsidRDefault="00515C30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515C30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70BD25E3" wp14:editId="202B38D8">
            <wp:extent cx="6371590" cy="448310"/>
            <wp:effectExtent l="152400" t="152400" r="353060" b="37084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A95F9" w14:textId="77777777" w:rsidR="007B31EB" w:rsidRDefault="007B31EB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6C6BA3DF" w14:textId="77777777" w:rsidR="007B31EB" w:rsidRDefault="007B31EB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3980C68D" w14:textId="41D8FC6B" w:rsidR="0095625D" w:rsidRPr="008A3195" w:rsidRDefault="007B31EB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95625D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lastRenderedPageBreak/>
        <w:drawing>
          <wp:anchor distT="0" distB="0" distL="114300" distR="114300" simplePos="0" relativeHeight="251770368" behindDoc="0" locked="0" layoutInCell="1" allowOverlap="1" wp14:anchorId="7E9663AE" wp14:editId="6927C152">
            <wp:simplePos x="0" y="0"/>
            <wp:positionH relativeFrom="margin">
              <wp:align>left</wp:align>
            </wp:positionH>
            <wp:positionV relativeFrom="paragraph">
              <wp:posOffset>628804</wp:posOffset>
            </wp:positionV>
            <wp:extent cx="3074276" cy="1217413"/>
            <wp:effectExtent l="152400" t="152400" r="354965" b="363855"/>
            <wp:wrapTopAndBottom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6" cy="1217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A3195"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13.Muestra solo los directorios bajo tu carpeta personal.</w:t>
      </w:r>
    </w:p>
    <w:p w14:paraId="0D6E88E2" w14:textId="0A3A99A4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14.Muestra información larga -l de la carpeta actual y del contenido de las carpetas</w:t>
      </w:r>
    </w:p>
    <w:p w14:paraId="0524CFB2" w14:textId="7D05D9E3" w:rsidR="0095625D" w:rsidRPr="008A3195" w:rsidRDefault="00356CC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356CC1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6484CD61" wp14:editId="5E427187">
            <wp:extent cx="4682359" cy="1385015"/>
            <wp:effectExtent l="152400" t="152400" r="366395" b="36766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802" cy="1386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5EF29" w14:textId="359F1B24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15.Muévete al directorio Escritorio</w:t>
      </w:r>
    </w:p>
    <w:p w14:paraId="354A9857" w14:textId="6A1A6969" w:rsidR="00923937" w:rsidRPr="008A3195" w:rsidRDefault="00923937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923937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659E6F39" wp14:editId="533CA43A">
            <wp:extent cx="3020101" cy="162910"/>
            <wp:effectExtent l="133350" t="152400" r="332740" b="37084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939" cy="166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4E66B" w14:textId="69973F24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16.Crea una carpeta dentro de MisEjercicios llamada Ejercicio 1</w:t>
      </w:r>
    </w:p>
    <w:p w14:paraId="6A5E24B0" w14:textId="04FC97BE" w:rsidR="00C4317E" w:rsidRPr="008A3195" w:rsidRDefault="00C4317E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C4317E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6955FA03" wp14:editId="5B0AA3A7">
            <wp:extent cx="3439005" cy="181000"/>
            <wp:effectExtent l="152400" t="152400" r="352425" b="37147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84746" w14:textId="61B2617A" w:rsidR="008A3195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17.Borrar la carpeta Ejercicio 1</w:t>
      </w:r>
    </w:p>
    <w:p w14:paraId="1352792A" w14:textId="274FB122" w:rsidR="00B2347A" w:rsidRPr="008A3195" w:rsidRDefault="00B2347A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B2347A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374B2C89" wp14:editId="0C65EA49">
            <wp:extent cx="3458058" cy="161948"/>
            <wp:effectExtent l="133350" t="152400" r="333375" b="37147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7DE92" w14:textId="1EBD7F83" w:rsidR="009B5851" w:rsidRPr="008A3195" w:rsidRDefault="009B585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9B5851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lastRenderedPageBreak/>
        <w:drawing>
          <wp:anchor distT="0" distB="0" distL="114300" distR="114300" simplePos="0" relativeHeight="251768320" behindDoc="0" locked="0" layoutInCell="1" allowOverlap="1" wp14:anchorId="328B07C1" wp14:editId="41C23644">
            <wp:simplePos x="0" y="0"/>
            <wp:positionH relativeFrom="margin">
              <wp:posOffset>2514075</wp:posOffset>
            </wp:positionH>
            <wp:positionV relativeFrom="paragraph">
              <wp:posOffset>463638</wp:posOffset>
            </wp:positionV>
            <wp:extent cx="3465195" cy="1442720"/>
            <wp:effectExtent l="152400" t="152400" r="363855" b="367030"/>
            <wp:wrapSquare wrapText="bothSides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44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73A" w:rsidRPr="000C173A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anchor distT="0" distB="0" distL="114300" distR="114300" simplePos="0" relativeHeight="251767296" behindDoc="0" locked="0" layoutInCell="1" allowOverlap="1" wp14:anchorId="35FAED7A" wp14:editId="659C09EE">
            <wp:simplePos x="0" y="0"/>
            <wp:positionH relativeFrom="margin">
              <wp:align>left</wp:align>
            </wp:positionH>
            <wp:positionV relativeFrom="paragraph">
              <wp:posOffset>478458</wp:posOffset>
            </wp:positionV>
            <wp:extent cx="2091055" cy="1486535"/>
            <wp:effectExtent l="152400" t="152400" r="347345" b="342265"/>
            <wp:wrapTopAndBottom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486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195"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18.Crea la siguiente estructura</w:t>
      </w:r>
      <w:r w:rsidRPr="009B5851">
        <w:rPr>
          <w:noProof/>
        </w:rPr>
        <w:t xml:space="preserve"> </w:t>
      </w:r>
      <w:r w:rsidR="008A3195"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 xml:space="preserve"> de carpetas dentro de MisEjercicios</w:t>
      </w:r>
    </w:p>
    <w:p w14:paraId="43898D17" w14:textId="6D3FC74D" w:rsidR="00137A7B" w:rsidRDefault="008A3195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8A3195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t>19.Listar recursivamente todos los archivos bajo el directorio /var.</w:t>
      </w:r>
    </w:p>
    <w:p w14:paraId="42CDD088" w14:textId="6CC5B91C" w:rsidR="009B5851" w:rsidRDefault="009B585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785B60DA" w14:textId="05FAEEB0" w:rsidR="009B5851" w:rsidRDefault="00D52F5F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  <w:r w:rsidRPr="00D52F5F"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  <w:drawing>
          <wp:inline distT="0" distB="0" distL="0" distR="0" wp14:anchorId="06A377F5" wp14:editId="5EBA1562">
            <wp:extent cx="5841124" cy="970416"/>
            <wp:effectExtent l="152400" t="152400" r="369570" b="36322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6541" cy="97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C9AD6" w14:textId="77777777" w:rsidR="009B5851" w:rsidRDefault="009B5851" w:rsidP="008A3195">
      <w:pPr>
        <w:jc w:val="both"/>
        <w:rPr>
          <w:rFonts w:ascii="Poppins" w:eastAsia="Times New Roman" w:hAnsi="Poppins" w:cs="Poppins"/>
          <w:bCs/>
          <w:noProof/>
          <w:color w:val="3B3838" w:themeColor="background2" w:themeShade="40"/>
          <w:szCs w:val="28"/>
          <w:lang w:eastAsia="zh-CN"/>
        </w:rPr>
      </w:pPr>
    </w:p>
    <w:p w14:paraId="316E7E2A" w14:textId="6D136050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20.Listar archivos visibles e invisibles bajo el directorio actual deteniendo el despliegue</w:t>
      </w:r>
      <w:r w:rsidR="00D52F5F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en cada pantalla.</w:t>
      </w:r>
    </w:p>
    <w:p w14:paraId="1B62C225" w14:textId="0BEB55DA" w:rsidR="00D52F5F" w:rsidRDefault="003317D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3317DC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anchor distT="0" distB="0" distL="114300" distR="114300" simplePos="0" relativeHeight="251769344" behindDoc="0" locked="0" layoutInCell="1" allowOverlap="1" wp14:anchorId="22B5C0ED" wp14:editId="10BC7FB0">
            <wp:simplePos x="0" y="0"/>
            <wp:positionH relativeFrom="column">
              <wp:posOffset>4278879</wp:posOffset>
            </wp:positionH>
            <wp:positionV relativeFrom="paragraph">
              <wp:posOffset>9608</wp:posOffset>
            </wp:positionV>
            <wp:extent cx="1301115" cy="2218055"/>
            <wp:effectExtent l="152400" t="152400" r="356235" b="353695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221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DFC9EB7" w14:textId="338838DD" w:rsidR="00D52F5F" w:rsidRDefault="00BD4A94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BD4A94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573B55BE" wp14:editId="31E1EE8E">
            <wp:extent cx="2829320" cy="333422"/>
            <wp:effectExtent l="152400" t="152400" r="352425" b="37147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33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17DC" w:rsidRPr="003317DC">
        <w:rPr>
          <w:noProof/>
        </w:rPr>
        <w:t xml:space="preserve"> </w:t>
      </w:r>
    </w:p>
    <w:p w14:paraId="116D13D8" w14:textId="5E493614" w:rsidR="00D52F5F" w:rsidRDefault="00D52F5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39AC8BB6" w14:textId="31B4C337" w:rsidR="003317DC" w:rsidRDefault="003317D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7EB1EC45" w14:textId="0AC2045D" w:rsidR="003317DC" w:rsidRDefault="003317D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502E0979" w14:textId="112E4ED0" w:rsidR="003317DC" w:rsidRDefault="003317D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38922B99" w14:textId="00469D12" w:rsidR="003317DC" w:rsidRDefault="003317D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30046B0B" w14:textId="348B64FB" w:rsidR="007713E5" w:rsidRDefault="007713E5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62ADCD32" w14:textId="77777777" w:rsidR="007713E5" w:rsidRPr="008C7529" w:rsidRDefault="007713E5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2A393310" w14:textId="0711801F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t>21.Dentro de MisEjercicios crea un archivo llamado "saludo.txt" cuyo contenido sea</w:t>
      </w:r>
      <w:r w:rsidR="003317DC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"Hola!". Utiliza redirecciones</w:t>
      </w:r>
    </w:p>
    <w:p w14:paraId="574848D8" w14:textId="77777777" w:rsidR="0028166D" w:rsidRDefault="0028166D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456CD7B0" w14:textId="6F9F8F45" w:rsidR="0028166D" w:rsidRPr="008C7529" w:rsidRDefault="0028166D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28166D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2CE2F276" wp14:editId="34A0616A">
            <wp:extent cx="3167566" cy="464344"/>
            <wp:effectExtent l="152400" t="152400" r="356870" b="3549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9715"/>
                    <a:stretch/>
                  </pic:blipFill>
                  <pic:spPr bwMode="auto">
                    <a:xfrm>
                      <a:off x="0" y="0"/>
                      <a:ext cx="3169593" cy="464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8AC6D" w14:textId="2E432B11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22.Muestra el contenido del archivo por pantalla</w:t>
      </w:r>
    </w:p>
    <w:p w14:paraId="61D806E3" w14:textId="5697BCE2" w:rsidR="00975CF7" w:rsidRPr="008C7529" w:rsidRDefault="00975CF7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975CF7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16361F84" wp14:editId="37388050">
            <wp:extent cx="2407505" cy="337744"/>
            <wp:effectExtent l="152400" t="152400" r="354965" b="3676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7505" cy="337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60B43" w14:textId="78088FB5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23.Muestre de nuevo el contenido de saludo.txt , pero esta vez utilice solo las teclas del</w:t>
      </w:r>
      <w:r w:rsidR="00975CF7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cursor (usar historial) para ejecutar el comando sin tener que digitarlo de nuevo.</w:t>
      </w:r>
    </w:p>
    <w:p w14:paraId="7B7E0A30" w14:textId="1E43762B" w:rsidR="00975CF7" w:rsidRDefault="00975CF7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6772AAD8" w14:textId="6B15236E" w:rsidR="00975CF7" w:rsidRDefault="00504738" w:rsidP="008C7529">
      <w:pPr>
        <w:jc w:val="both"/>
        <w:rPr>
          <w:rFonts w:ascii="Segoe UI" w:hAnsi="Segoe UI" w:cs="Segoe UI"/>
          <w:b w:val="0"/>
          <w:noProof/>
          <w:color w:val="3B3838" w:themeColor="background2" w:themeShade="40"/>
          <w:sz w:val="24"/>
          <w:szCs w:val="24"/>
        </w:rPr>
      </w:pPr>
      <w:r w:rsidRPr="0053400F">
        <w:rPr>
          <w:rFonts w:ascii="Segoe UI" w:hAnsi="Segoe UI" w:cs="Segoe UI"/>
          <w:b w:val="0"/>
          <w:noProof/>
          <w:color w:val="3B3838" w:themeColor="background2" w:themeShade="40"/>
          <w:sz w:val="24"/>
          <w:szCs w:val="24"/>
        </w:rPr>
        <w:t xml:space="preserve">Pulsando la tecla de la flechita hacia arriba podemos reutilizar los comando anteriormente </w:t>
      </w:r>
      <w:r w:rsidR="0053400F" w:rsidRPr="0053400F">
        <w:rPr>
          <w:rFonts w:ascii="Segoe UI" w:hAnsi="Segoe UI" w:cs="Segoe UI"/>
          <w:b w:val="0"/>
          <w:noProof/>
          <w:color w:val="3B3838" w:themeColor="background2" w:themeShade="40"/>
          <w:sz w:val="24"/>
          <w:szCs w:val="24"/>
        </w:rPr>
        <w:t>utilizados:</w:t>
      </w:r>
    </w:p>
    <w:p w14:paraId="24FD2A2D" w14:textId="77777777" w:rsidR="00675993" w:rsidRPr="0053400F" w:rsidRDefault="00675993" w:rsidP="008C7529">
      <w:pPr>
        <w:jc w:val="both"/>
        <w:rPr>
          <w:rFonts w:ascii="Segoe UI" w:hAnsi="Segoe UI" w:cs="Segoe UI"/>
          <w:b w:val="0"/>
          <w:noProof/>
          <w:color w:val="3B3838" w:themeColor="background2" w:themeShade="40"/>
          <w:sz w:val="24"/>
          <w:szCs w:val="24"/>
        </w:rPr>
      </w:pPr>
    </w:p>
    <w:p w14:paraId="428957C3" w14:textId="6CED6A55" w:rsidR="0053400F" w:rsidRPr="008C7529" w:rsidRDefault="0053400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53400F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5D43E958" wp14:editId="32408B56">
            <wp:extent cx="2468126" cy="355064"/>
            <wp:effectExtent l="152400" t="152400" r="370840" b="3689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126" cy="355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AEDE4" w14:textId="29F8B746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24.Cree una copia de saludo.txt que se llame saludo2.txt</w:t>
      </w:r>
    </w:p>
    <w:p w14:paraId="459BB8CB" w14:textId="020D1EB7" w:rsidR="0053400F" w:rsidRDefault="0053400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4C5FF339" w14:textId="6D04F78C" w:rsidR="0053400F" w:rsidRDefault="008321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32129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7299B875" wp14:editId="1403577B">
            <wp:extent cx="3490017" cy="484965"/>
            <wp:effectExtent l="152400" t="152400" r="358140" b="3536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017" cy="48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6C993" w14:textId="78E9650F" w:rsidR="0053400F" w:rsidRDefault="0053400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2CD6DB73" w14:textId="49AD8CF0" w:rsidR="007713E5" w:rsidRDefault="007713E5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2204BBF0" w14:textId="2AAABD7B" w:rsidR="007713E5" w:rsidRDefault="007713E5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7333E29C" w14:textId="77777777" w:rsidR="007713E5" w:rsidRPr="008C7529" w:rsidRDefault="007713E5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7D453AE3" w14:textId="1E48C5B3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t>25.Mueve la copia a un directorio llamado Basura que crearas en el escritorio.</w:t>
      </w:r>
    </w:p>
    <w:p w14:paraId="68D525BD" w14:textId="5415A8F6" w:rsidR="00CD316B" w:rsidRDefault="00CD316B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5DFFD562" w14:textId="29EB4B20" w:rsidR="00CD316B" w:rsidRDefault="00230D08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230D08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42ADD2C8" wp14:editId="3B2ACCEB">
            <wp:extent cx="4719750" cy="458985"/>
            <wp:effectExtent l="152400" t="152400" r="347980" b="3606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750" cy="45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13A51" w14:textId="77777777" w:rsidR="00230D08" w:rsidRPr="008C7529" w:rsidRDefault="00230D08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30DD4871" w14:textId="28DD1332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26.Busca en misjercicios todos los ficheros con extensión doc o txt y muévelos al directorio</w:t>
      </w:r>
      <w:r w:rsidR="00231B96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/home/usuario/documentos.</w:t>
      </w:r>
    </w:p>
    <w:p w14:paraId="443631E4" w14:textId="7C3B3BE2" w:rsidR="00231B96" w:rsidRDefault="00231B96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07755AB8" w14:textId="4765651A" w:rsidR="00BB2BC2" w:rsidRDefault="002E64D0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2E64D0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17E47EF9" wp14:editId="04A2451A">
            <wp:extent cx="4840991" cy="303103"/>
            <wp:effectExtent l="152400" t="152400" r="340995" b="3638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0991" cy="303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49F4A" w14:textId="444C8F14" w:rsidR="00BB2BC2" w:rsidRPr="008C7529" w:rsidRDefault="00EF7EE0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EF7EE0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4819B9AC" wp14:editId="06E26C59">
            <wp:extent cx="4728410" cy="181862"/>
            <wp:effectExtent l="152400" t="152400" r="339090" b="3708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8410" cy="181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0E0C8" w14:textId="5540FBF8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27.Vacía la carpeta Basura.</w:t>
      </w:r>
    </w:p>
    <w:p w14:paraId="390F3E3F" w14:textId="5E4C5EE7" w:rsidR="00EF7EE0" w:rsidRPr="008C7529" w:rsidRDefault="00042202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42202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32E19B36" wp14:editId="751577E8">
            <wp:extent cx="2736589" cy="225162"/>
            <wp:effectExtent l="152400" t="152400" r="330835" b="3657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6589" cy="225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C284E" w14:textId="68760AA3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28.Crea un directorio Backups y crea un copia de seguridad del directorio MisEjercicios.</w:t>
      </w:r>
    </w:p>
    <w:p w14:paraId="1382F93E" w14:textId="1F097BE0" w:rsidR="00A50087" w:rsidRPr="008C7529" w:rsidRDefault="004A218C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4A218C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49E209CE" wp14:editId="3B4B0F4F">
            <wp:extent cx="3273211" cy="2165131"/>
            <wp:effectExtent l="152400" t="152400" r="365760" b="3689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8202" cy="2188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31567" w14:textId="0251D7F6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t>29.Crea una copia del directorio Backups que se llame CopiasMalas.</w:t>
      </w:r>
    </w:p>
    <w:p w14:paraId="29DF6278" w14:textId="6B3F9084" w:rsidR="005F030B" w:rsidRPr="008C7529" w:rsidRDefault="005F030B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5F030B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6FCBE98B" wp14:editId="466C149B">
            <wp:extent cx="3741160" cy="2216983"/>
            <wp:effectExtent l="152400" t="152400" r="354965" b="3549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1160" cy="2216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8B476" w14:textId="79D15A60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30.Crea un directorio cartas con 30 archivos llamados carta_01, carta_02…</w:t>
      </w:r>
    </w:p>
    <w:p w14:paraId="6F850B56" w14:textId="5E10C2D3" w:rsidR="005F030B" w:rsidRDefault="005F030B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440EF7BD" w14:textId="36168FE8" w:rsidR="005F030B" w:rsidRDefault="00BF4B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BF4B93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1A9B8C1A" wp14:editId="3F6C2A88">
            <wp:extent cx="5736021" cy="934090"/>
            <wp:effectExtent l="152400" t="152400" r="360045" b="3613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452" cy="935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AEC26" w14:textId="77777777" w:rsidR="005F030B" w:rsidRPr="008C7529" w:rsidRDefault="005F030B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4A9FD482" w14:textId="4D428FF9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31.Borrar del directorio actual los archivos carta_10 a carta_30 inclusive.</w:t>
      </w:r>
    </w:p>
    <w:p w14:paraId="0D9A19ED" w14:textId="6BE16419" w:rsidR="00BF4B93" w:rsidRDefault="00BF4B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0229F225" w14:textId="687FD8EF" w:rsidR="00BF4B93" w:rsidRPr="008C7529" w:rsidRDefault="00C70B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C70B29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58ABDDFC" wp14:editId="4580D582">
            <wp:extent cx="5775434" cy="463954"/>
            <wp:effectExtent l="152400" t="152400" r="358775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4803" cy="471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84E33" w14:textId="6F8ECB58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32.Eliminar el subdirectorio basura</w:t>
      </w:r>
    </w:p>
    <w:p w14:paraId="541BDF36" w14:textId="4C4EF85A" w:rsidR="00F664FF" w:rsidRPr="008C7529" w:rsidRDefault="00F664F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A50087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0C9A7774" wp14:editId="501E94EF">
            <wp:extent cx="2641328" cy="190522"/>
            <wp:effectExtent l="152400" t="152400" r="349885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1328" cy="190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CE59B" w14:textId="32D593EA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t>33.Trasladarse al directorio propio del usuario desde cualquier otro directorio.</w:t>
      </w:r>
    </w:p>
    <w:p w14:paraId="4698397F" w14:textId="60BE1F38" w:rsidR="00042202" w:rsidRPr="008C7529" w:rsidRDefault="00DA11ED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DA11ED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78C09483" wp14:editId="4A12E64D">
            <wp:extent cx="2000481" cy="493625"/>
            <wp:effectExtent l="152400" t="152400" r="361950" b="3638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0481" cy="49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10E26" w14:textId="34616591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34.Mostrar información relativa al usuario en la sesión actual.</w:t>
      </w:r>
    </w:p>
    <w:p w14:paraId="17824DD6" w14:textId="4D6BAB8C" w:rsidR="00DA11ED" w:rsidRPr="008C7529" w:rsidRDefault="00BD644E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BD644E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36A0E6F6" wp14:editId="4B35C984">
            <wp:extent cx="3697859" cy="346404"/>
            <wp:effectExtent l="152400" t="152400" r="360045" b="358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7859" cy="346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B366" w14:textId="1FCCE3E2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35.Asignar a la variable DIA el valor "Lunes" y mostrarla.</w:t>
      </w:r>
    </w:p>
    <w:p w14:paraId="124F1F35" w14:textId="447D8B4B" w:rsidR="00675993" w:rsidRDefault="006759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675993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1F55830E" wp14:editId="4684C687">
            <wp:extent cx="3108973" cy="190522"/>
            <wp:effectExtent l="152400" t="152400" r="339090" b="3619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8973" cy="190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193A0" w14:textId="6F516530" w:rsidR="00BD644E" w:rsidRPr="008C7529" w:rsidRDefault="00FC5F3D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FC5F3D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20A3E856" wp14:editId="0674B7F7">
            <wp:extent cx="2320905" cy="329083"/>
            <wp:effectExtent l="152400" t="152400" r="346710" b="3568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0905" cy="329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749F7" w14:textId="420EA22A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36.Mostrar todas las variables de ambiente.</w:t>
      </w:r>
    </w:p>
    <w:p w14:paraId="01E9844D" w14:textId="23FDD121" w:rsidR="005705BA" w:rsidRPr="008C7529" w:rsidRDefault="005705BA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5705BA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0853AFAC" wp14:editId="0FA936B5">
            <wp:extent cx="3845081" cy="1281694"/>
            <wp:effectExtent l="152400" t="152400" r="365125" b="3568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5081" cy="1281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D5083" w14:textId="157C2071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37.Mostrar el directorio actual.</w:t>
      </w:r>
    </w:p>
    <w:p w14:paraId="55F53B08" w14:textId="719287DF" w:rsidR="00402062" w:rsidRDefault="00402062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402062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665D0FBF" wp14:editId="245F281C">
            <wp:extent cx="1887900" cy="311763"/>
            <wp:effectExtent l="152400" t="152400" r="340995" b="3556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7900" cy="311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35DB7" w14:textId="6DDEF7F0" w:rsidR="00675993" w:rsidRDefault="006759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1DDAB6D0" w14:textId="77777777" w:rsidR="00675993" w:rsidRPr="008C7529" w:rsidRDefault="006759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11410BDC" w14:textId="518561A0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t>38.Agregar al final del archivo libro en el directorio /home/autor el archivo capitulo</w:t>
      </w:r>
      <w:r w:rsidR="00402062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del</w:t>
      </w:r>
      <w:r w:rsidR="00402062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directorio actual. Crea lo que sea necesario</w:t>
      </w:r>
    </w:p>
    <w:p w14:paraId="04FF21AD" w14:textId="509004AE" w:rsidR="00334B9F" w:rsidRPr="008C7529" w:rsidRDefault="00334B9F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334B9F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4010634C" wp14:editId="13A882F1">
            <wp:extent cx="3871061" cy="467645"/>
            <wp:effectExtent l="152400" t="152400" r="358140" b="3708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061" cy="46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FC5F8" w14:textId="5B811A95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39.Desplegar en pantalla uno tras otro los archivos cap1, cap2 ... cap9 del directorio</w:t>
      </w:r>
      <w:r w:rsidR="00C60798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actual deteniendo el despliegue a cada pantalla.</w:t>
      </w:r>
    </w:p>
    <w:p w14:paraId="02E5A990" w14:textId="17281224" w:rsidR="00C60798" w:rsidRPr="008C7529" w:rsidRDefault="005970EA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5970EA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774CA865" wp14:editId="71311E91">
            <wp:extent cx="3680539" cy="207842"/>
            <wp:effectExtent l="152400" t="152400" r="339090" b="3638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0539" cy="207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A71B7" w14:textId="3C6947D7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40.Crear un enlace simbólico liga1 hacia el archivo arch1</w:t>
      </w:r>
    </w:p>
    <w:p w14:paraId="2DF5C831" w14:textId="498FF82D" w:rsidR="005970EA" w:rsidRDefault="005970EA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11C1BD92" w14:textId="4689103C" w:rsidR="00421892" w:rsidRPr="008C7529" w:rsidRDefault="00A962B7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A962B7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559B564E" wp14:editId="23EDA02D">
            <wp:extent cx="4451287" cy="640847"/>
            <wp:effectExtent l="152400" t="152400" r="368935" b="3689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1287" cy="640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96347" w14:textId="27078880" w:rsidR="008C7529" w:rsidRDefault="008C7529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41.Crear un enlace </w:t>
      </w:r>
      <w:r w:rsidR="000D0017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duro </w:t>
      </w:r>
      <w:r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liga0 hacia el archivo arch</w:t>
      </w:r>
      <w:r w:rsidR="00340C9A">
        <w:rPr>
          <w:rFonts w:ascii="Poppins" w:hAnsi="Poppins" w:cs="Poppins"/>
          <w:bCs/>
          <w:noProof/>
          <w:color w:val="3B3838" w:themeColor="background2" w:themeShade="40"/>
          <w:szCs w:val="28"/>
        </w:rPr>
        <w:t>2</w:t>
      </w:r>
    </w:p>
    <w:p w14:paraId="2B9B8625" w14:textId="08761229" w:rsidR="00A962B7" w:rsidRDefault="00A962B7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526B28F7" w14:textId="64F79997" w:rsidR="00A962B7" w:rsidRPr="008C7529" w:rsidRDefault="00355C7A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355C7A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0DB5D6AE" wp14:editId="32BF4623">
            <wp:extent cx="4407987" cy="632187"/>
            <wp:effectExtent l="152400" t="152400" r="354965" b="3587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7987" cy="632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FD787" w14:textId="63B3A671" w:rsidR="008C7529" w:rsidRDefault="00675993" w:rsidP="008C7529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B22766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71392" behindDoc="0" locked="0" layoutInCell="1" allowOverlap="1" wp14:anchorId="21BDD674" wp14:editId="7E051D68">
            <wp:simplePos x="0" y="0"/>
            <wp:positionH relativeFrom="margin">
              <wp:align>left</wp:align>
            </wp:positionH>
            <wp:positionV relativeFrom="paragraph">
              <wp:posOffset>594381</wp:posOffset>
            </wp:positionV>
            <wp:extent cx="4433967" cy="632187"/>
            <wp:effectExtent l="152400" t="152400" r="367030" b="35877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67" cy="632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C7529" w:rsidRPr="008C7529">
        <w:rPr>
          <w:rFonts w:ascii="Poppins" w:hAnsi="Poppins" w:cs="Poppins"/>
          <w:bCs/>
          <w:noProof/>
          <w:color w:val="3B3838" w:themeColor="background2" w:themeShade="40"/>
          <w:szCs w:val="28"/>
        </w:rPr>
        <w:t>42.Borrar el enlace simbólico liga1.</w:t>
      </w:r>
    </w:p>
    <w:p w14:paraId="15D1E059" w14:textId="33B9385A" w:rsidR="00740689" w:rsidRP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sectPr w:rsidR="00740689" w:rsidRPr="00740689" w:rsidSect="00CC4D15">
      <w:headerReference w:type="default" r:id="rId56"/>
      <w:footerReference w:type="default" r:id="rId5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C93BD" w14:textId="77777777" w:rsidR="003B5C2E" w:rsidRDefault="003B5C2E">
      <w:r>
        <w:separator/>
      </w:r>
    </w:p>
    <w:p w14:paraId="089C9BD2" w14:textId="77777777" w:rsidR="003B5C2E" w:rsidRDefault="003B5C2E"/>
  </w:endnote>
  <w:endnote w:type="continuationSeparator" w:id="0">
    <w:p w14:paraId="0EB1C63E" w14:textId="77777777" w:rsidR="003B5C2E" w:rsidRDefault="003B5C2E">
      <w:r>
        <w:continuationSeparator/>
      </w:r>
    </w:p>
    <w:p w14:paraId="550EE39B" w14:textId="77777777" w:rsidR="003B5C2E" w:rsidRDefault="003B5C2E"/>
  </w:endnote>
  <w:endnote w:type="continuationNotice" w:id="1">
    <w:p w14:paraId="77F9851E" w14:textId="77777777" w:rsidR="003B5C2E" w:rsidRDefault="003B5C2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4CE7291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83F46" w14:textId="77777777" w:rsidR="003B5C2E" w:rsidRDefault="003B5C2E">
      <w:r>
        <w:separator/>
      </w:r>
    </w:p>
    <w:p w14:paraId="7480303A" w14:textId="77777777" w:rsidR="003B5C2E" w:rsidRDefault="003B5C2E"/>
  </w:footnote>
  <w:footnote w:type="continuationSeparator" w:id="0">
    <w:p w14:paraId="1326D0B4" w14:textId="77777777" w:rsidR="003B5C2E" w:rsidRDefault="003B5C2E">
      <w:r>
        <w:continuationSeparator/>
      </w:r>
    </w:p>
    <w:p w14:paraId="53214BDA" w14:textId="77777777" w:rsidR="003B5C2E" w:rsidRDefault="003B5C2E"/>
  </w:footnote>
  <w:footnote w:type="continuationNotice" w:id="1">
    <w:p w14:paraId="0B81F751" w14:textId="77777777" w:rsidR="003B5C2E" w:rsidRDefault="003B5C2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7A5EE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FFFF" w:themeColor="background1"/>
              <w:sz w:val="20"/>
              <w:szCs w:val="16"/>
              <w14:textFill>
                <w14:noFill/>
              </w14:textFill>
            </w:rPr>
          </w:pPr>
        </w:p>
        <w:p w14:paraId="0D5FFBA4" w14:textId="0F970F25" w:rsidR="00370673" w:rsidRPr="00713810" w:rsidRDefault="007A5EE0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567A8B" wp14:editId="1E2DF09B">
                    <wp:simplePos x="0" y="0"/>
                    <wp:positionH relativeFrom="column">
                      <wp:posOffset>-25664</wp:posOffset>
                    </wp:positionH>
                    <wp:positionV relativeFrom="paragraph">
                      <wp:posOffset>352784</wp:posOffset>
                    </wp:positionV>
                    <wp:extent cx="6272482" cy="0"/>
                    <wp:effectExtent l="209550" t="247650" r="205105" b="266700"/>
                    <wp:wrapNone/>
                    <wp:docPr id="61" name="Conector recto 61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272482" cy="0"/>
                            </a:xfrm>
                            <a:prstGeom prst="line">
                              <a:avLst/>
                            </a:prstGeom>
                            <a:ln w="92075"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  <a:effectLst>
                              <a:outerShdw blurRad="254000" sx="102000" sy="102000" algn="ctr" rotWithShape="0">
                                <a:schemeClr val="bg1">
                                  <a:lumMod val="85000"/>
                                  <a:alpha val="40000"/>
                                </a:schemeClr>
                              </a:outerShdw>
                              <a:softEdge rad="2540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4E16B98" id="Conector recto 61" o:spid="_x0000_s1026" alt="divisor de texto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pt,27.8pt" to="491.9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" strokecolor="#393737 [814]" strokeweight="7.25pt">
                    <v:shadow on="t" type="perspective" color="#d8d8d8 [2732]" opacity="26214f" offset="0,0" matrix="66847f,,,66847f"/>
                  </v:line>
                </w:pict>
              </mc:Fallback>
            </mc:AlternateConten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SHELL</w:t>
          </w:r>
          <w:r w:rsidR="004246C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: </w:t>
          </w:r>
          <w:r w:rsidR="00E01E9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FIND                     </w:t>
          </w:r>
          <w:r w:rsidR="004246C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</w: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                                                                       IMPLANTACION DE SISTEMAS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42202"/>
    <w:rsid w:val="00044D7F"/>
    <w:rsid w:val="00050324"/>
    <w:rsid w:val="00050A42"/>
    <w:rsid w:val="00053E14"/>
    <w:rsid w:val="00062D19"/>
    <w:rsid w:val="00067046"/>
    <w:rsid w:val="0006720B"/>
    <w:rsid w:val="000747A0"/>
    <w:rsid w:val="0007650E"/>
    <w:rsid w:val="00082817"/>
    <w:rsid w:val="00092E70"/>
    <w:rsid w:val="00092EB6"/>
    <w:rsid w:val="00096D68"/>
    <w:rsid w:val="000A0150"/>
    <w:rsid w:val="000A01E3"/>
    <w:rsid w:val="000A1A91"/>
    <w:rsid w:val="000A66C0"/>
    <w:rsid w:val="000A75AD"/>
    <w:rsid w:val="000B1809"/>
    <w:rsid w:val="000C173A"/>
    <w:rsid w:val="000D0017"/>
    <w:rsid w:val="000D790E"/>
    <w:rsid w:val="000E5CF8"/>
    <w:rsid w:val="000E63C9"/>
    <w:rsid w:val="000F1E9E"/>
    <w:rsid w:val="00115B20"/>
    <w:rsid w:val="00130E9D"/>
    <w:rsid w:val="00137A7B"/>
    <w:rsid w:val="00150A6D"/>
    <w:rsid w:val="00160883"/>
    <w:rsid w:val="00177F20"/>
    <w:rsid w:val="00185B35"/>
    <w:rsid w:val="00186B0A"/>
    <w:rsid w:val="001A0081"/>
    <w:rsid w:val="001A33C5"/>
    <w:rsid w:val="001A702A"/>
    <w:rsid w:val="001B38E3"/>
    <w:rsid w:val="001B705D"/>
    <w:rsid w:val="001D45FD"/>
    <w:rsid w:val="001D4C7F"/>
    <w:rsid w:val="001D7132"/>
    <w:rsid w:val="001F1F7D"/>
    <w:rsid w:val="001F2BC8"/>
    <w:rsid w:val="001F5F6B"/>
    <w:rsid w:val="001F7A36"/>
    <w:rsid w:val="0020257A"/>
    <w:rsid w:val="00207299"/>
    <w:rsid w:val="0021562A"/>
    <w:rsid w:val="00217612"/>
    <w:rsid w:val="00224617"/>
    <w:rsid w:val="00230D08"/>
    <w:rsid w:val="00231B96"/>
    <w:rsid w:val="00237CDF"/>
    <w:rsid w:val="00242928"/>
    <w:rsid w:val="00243EBC"/>
    <w:rsid w:val="00246A35"/>
    <w:rsid w:val="0026059D"/>
    <w:rsid w:val="002621C3"/>
    <w:rsid w:val="0027232F"/>
    <w:rsid w:val="0028166D"/>
    <w:rsid w:val="00284348"/>
    <w:rsid w:val="00297AF8"/>
    <w:rsid w:val="002A0C9B"/>
    <w:rsid w:val="002A0E63"/>
    <w:rsid w:val="002A1580"/>
    <w:rsid w:val="002A4D68"/>
    <w:rsid w:val="002B7485"/>
    <w:rsid w:val="002C01AA"/>
    <w:rsid w:val="002C2944"/>
    <w:rsid w:val="002D4714"/>
    <w:rsid w:val="002E0066"/>
    <w:rsid w:val="002E2057"/>
    <w:rsid w:val="002E45B3"/>
    <w:rsid w:val="002E64D0"/>
    <w:rsid w:val="002E7470"/>
    <w:rsid w:val="002F3845"/>
    <w:rsid w:val="002F51F5"/>
    <w:rsid w:val="002F5EF5"/>
    <w:rsid w:val="00301B0B"/>
    <w:rsid w:val="00305A97"/>
    <w:rsid w:val="00307796"/>
    <w:rsid w:val="0031199B"/>
    <w:rsid w:val="00312137"/>
    <w:rsid w:val="00322DB2"/>
    <w:rsid w:val="00330359"/>
    <w:rsid w:val="003317DC"/>
    <w:rsid w:val="00334060"/>
    <w:rsid w:val="00334B9F"/>
    <w:rsid w:val="003352A9"/>
    <w:rsid w:val="0033762F"/>
    <w:rsid w:val="00340C9A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4968"/>
    <w:rsid w:val="00376744"/>
    <w:rsid w:val="003809F6"/>
    <w:rsid w:val="00384EA3"/>
    <w:rsid w:val="00390F30"/>
    <w:rsid w:val="003915B4"/>
    <w:rsid w:val="00392E1F"/>
    <w:rsid w:val="00394BB1"/>
    <w:rsid w:val="003A37EF"/>
    <w:rsid w:val="003A39A1"/>
    <w:rsid w:val="003A50BA"/>
    <w:rsid w:val="003A53A2"/>
    <w:rsid w:val="003B5C2E"/>
    <w:rsid w:val="003B64C0"/>
    <w:rsid w:val="003C1798"/>
    <w:rsid w:val="003C18B1"/>
    <w:rsid w:val="003C1E9A"/>
    <w:rsid w:val="003C2191"/>
    <w:rsid w:val="003C545B"/>
    <w:rsid w:val="003D3863"/>
    <w:rsid w:val="003F4299"/>
    <w:rsid w:val="00402062"/>
    <w:rsid w:val="004110DE"/>
    <w:rsid w:val="004115E0"/>
    <w:rsid w:val="0041768A"/>
    <w:rsid w:val="00421892"/>
    <w:rsid w:val="004218BC"/>
    <w:rsid w:val="004246C0"/>
    <w:rsid w:val="0044085A"/>
    <w:rsid w:val="00445C27"/>
    <w:rsid w:val="0044629F"/>
    <w:rsid w:val="0046765A"/>
    <w:rsid w:val="004800D7"/>
    <w:rsid w:val="0048110D"/>
    <w:rsid w:val="004934E7"/>
    <w:rsid w:val="004A218C"/>
    <w:rsid w:val="004A325F"/>
    <w:rsid w:val="004A3E41"/>
    <w:rsid w:val="004A493B"/>
    <w:rsid w:val="004A779D"/>
    <w:rsid w:val="004B21A5"/>
    <w:rsid w:val="004B5B56"/>
    <w:rsid w:val="004D2193"/>
    <w:rsid w:val="004D2608"/>
    <w:rsid w:val="004D3662"/>
    <w:rsid w:val="004E32EC"/>
    <w:rsid w:val="004E5FEE"/>
    <w:rsid w:val="004E78D5"/>
    <w:rsid w:val="004F1B5F"/>
    <w:rsid w:val="004F54F4"/>
    <w:rsid w:val="004F68AB"/>
    <w:rsid w:val="005011E3"/>
    <w:rsid w:val="005037F0"/>
    <w:rsid w:val="00504738"/>
    <w:rsid w:val="00505142"/>
    <w:rsid w:val="00515C30"/>
    <w:rsid w:val="00516A86"/>
    <w:rsid w:val="0052121A"/>
    <w:rsid w:val="005275F6"/>
    <w:rsid w:val="005339CC"/>
    <w:rsid w:val="0053400F"/>
    <w:rsid w:val="005451A2"/>
    <w:rsid w:val="005477CC"/>
    <w:rsid w:val="00556441"/>
    <w:rsid w:val="005654DC"/>
    <w:rsid w:val="005705BA"/>
    <w:rsid w:val="00570A79"/>
    <w:rsid w:val="00572102"/>
    <w:rsid w:val="00575A1B"/>
    <w:rsid w:val="0057729A"/>
    <w:rsid w:val="00595A18"/>
    <w:rsid w:val="005970EA"/>
    <w:rsid w:val="005B097C"/>
    <w:rsid w:val="005B2FB5"/>
    <w:rsid w:val="005C1C67"/>
    <w:rsid w:val="005C3B74"/>
    <w:rsid w:val="005C3D46"/>
    <w:rsid w:val="005C61AA"/>
    <w:rsid w:val="005D5AE0"/>
    <w:rsid w:val="005E274E"/>
    <w:rsid w:val="005F030B"/>
    <w:rsid w:val="005F1BB0"/>
    <w:rsid w:val="005F34E9"/>
    <w:rsid w:val="005F69DD"/>
    <w:rsid w:val="005F6EF9"/>
    <w:rsid w:val="005F70AE"/>
    <w:rsid w:val="005F79B6"/>
    <w:rsid w:val="0061193B"/>
    <w:rsid w:val="00614CED"/>
    <w:rsid w:val="00643C07"/>
    <w:rsid w:val="00652416"/>
    <w:rsid w:val="006536B7"/>
    <w:rsid w:val="00654CDF"/>
    <w:rsid w:val="0065652C"/>
    <w:rsid w:val="00656C4D"/>
    <w:rsid w:val="00661424"/>
    <w:rsid w:val="00675993"/>
    <w:rsid w:val="006812BF"/>
    <w:rsid w:val="006829CB"/>
    <w:rsid w:val="0069529C"/>
    <w:rsid w:val="006B4CF4"/>
    <w:rsid w:val="006D02D1"/>
    <w:rsid w:val="006D19A9"/>
    <w:rsid w:val="006D2B61"/>
    <w:rsid w:val="006D3181"/>
    <w:rsid w:val="006E5716"/>
    <w:rsid w:val="00701E3F"/>
    <w:rsid w:val="007048D6"/>
    <w:rsid w:val="00704F0E"/>
    <w:rsid w:val="00707CDD"/>
    <w:rsid w:val="00713810"/>
    <w:rsid w:val="00715925"/>
    <w:rsid w:val="0072034D"/>
    <w:rsid w:val="00723737"/>
    <w:rsid w:val="00723F64"/>
    <w:rsid w:val="00724DC6"/>
    <w:rsid w:val="00725004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0F7"/>
    <w:rsid w:val="007579A9"/>
    <w:rsid w:val="00765B2A"/>
    <w:rsid w:val="00767766"/>
    <w:rsid w:val="007713E5"/>
    <w:rsid w:val="0077208D"/>
    <w:rsid w:val="0077368E"/>
    <w:rsid w:val="007740B7"/>
    <w:rsid w:val="0077694F"/>
    <w:rsid w:val="0078008E"/>
    <w:rsid w:val="00781B55"/>
    <w:rsid w:val="00783A34"/>
    <w:rsid w:val="00784B9B"/>
    <w:rsid w:val="00791E18"/>
    <w:rsid w:val="007A270A"/>
    <w:rsid w:val="007A5EE0"/>
    <w:rsid w:val="007B1B28"/>
    <w:rsid w:val="007B31EB"/>
    <w:rsid w:val="007C013A"/>
    <w:rsid w:val="007C3553"/>
    <w:rsid w:val="007C6B52"/>
    <w:rsid w:val="007C7CCB"/>
    <w:rsid w:val="007D06BD"/>
    <w:rsid w:val="007D16C5"/>
    <w:rsid w:val="007D259E"/>
    <w:rsid w:val="007D3A90"/>
    <w:rsid w:val="007D69C9"/>
    <w:rsid w:val="007E07AF"/>
    <w:rsid w:val="007F350E"/>
    <w:rsid w:val="007F3D64"/>
    <w:rsid w:val="007F46F0"/>
    <w:rsid w:val="008134E6"/>
    <w:rsid w:val="00814E3D"/>
    <w:rsid w:val="00823462"/>
    <w:rsid w:val="00823CE3"/>
    <w:rsid w:val="008244DB"/>
    <w:rsid w:val="00832129"/>
    <w:rsid w:val="008322B0"/>
    <w:rsid w:val="00834505"/>
    <w:rsid w:val="00835BBE"/>
    <w:rsid w:val="008365A4"/>
    <w:rsid w:val="00851EDB"/>
    <w:rsid w:val="00853754"/>
    <w:rsid w:val="0085711A"/>
    <w:rsid w:val="008604AD"/>
    <w:rsid w:val="00862FE4"/>
    <w:rsid w:val="0086389A"/>
    <w:rsid w:val="00866217"/>
    <w:rsid w:val="00874177"/>
    <w:rsid w:val="0087605E"/>
    <w:rsid w:val="0087632C"/>
    <w:rsid w:val="008941AE"/>
    <w:rsid w:val="008A1395"/>
    <w:rsid w:val="008A3195"/>
    <w:rsid w:val="008A3AF3"/>
    <w:rsid w:val="008B1FEE"/>
    <w:rsid w:val="008C5047"/>
    <w:rsid w:val="008C7529"/>
    <w:rsid w:val="008D337B"/>
    <w:rsid w:val="008E062D"/>
    <w:rsid w:val="008E1952"/>
    <w:rsid w:val="008F4E72"/>
    <w:rsid w:val="008F7AD2"/>
    <w:rsid w:val="00903C32"/>
    <w:rsid w:val="00916B16"/>
    <w:rsid w:val="009173B9"/>
    <w:rsid w:val="00923937"/>
    <w:rsid w:val="0093335D"/>
    <w:rsid w:val="009353FD"/>
    <w:rsid w:val="0093613E"/>
    <w:rsid w:val="00941411"/>
    <w:rsid w:val="0094259D"/>
    <w:rsid w:val="00943026"/>
    <w:rsid w:val="00945E57"/>
    <w:rsid w:val="00947BDC"/>
    <w:rsid w:val="009513D8"/>
    <w:rsid w:val="00951EBF"/>
    <w:rsid w:val="0095625D"/>
    <w:rsid w:val="00966B81"/>
    <w:rsid w:val="00975CF7"/>
    <w:rsid w:val="009768AB"/>
    <w:rsid w:val="00976E74"/>
    <w:rsid w:val="00977F79"/>
    <w:rsid w:val="009922CE"/>
    <w:rsid w:val="00992CB8"/>
    <w:rsid w:val="0099752F"/>
    <w:rsid w:val="009A74A3"/>
    <w:rsid w:val="009B40C7"/>
    <w:rsid w:val="009B5851"/>
    <w:rsid w:val="009B7AFF"/>
    <w:rsid w:val="009C74B3"/>
    <w:rsid w:val="009C7720"/>
    <w:rsid w:val="009D6DCE"/>
    <w:rsid w:val="009D6FC6"/>
    <w:rsid w:val="009E7689"/>
    <w:rsid w:val="009F025C"/>
    <w:rsid w:val="009F7C37"/>
    <w:rsid w:val="00A01BB1"/>
    <w:rsid w:val="00A048AA"/>
    <w:rsid w:val="00A14AF8"/>
    <w:rsid w:val="00A23AFA"/>
    <w:rsid w:val="00A2779C"/>
    <w:rsid w:val="00A31B3E"/>
    <w:rsid w:val="00A41597"/>
    <w:rsid w:val="00A430D3"/>
    <w:rsid w:val="00A43569"/>
    <w:rsid w:val="00A43694"/>
    <w:rsid w:val="00A436D7"/>
    <w:rsid w:val="00A457E7"/>
    <w:rsid w:val="00A50087"/>
    <w:rsid w:val="00A532F3"/>
    <w:rsid w:val="00A56D11"/>
    <w:rsid w:val="00A65947"/>
    <w:rsid w:val="00A731D9"/>
    <w:rsid w:val="00A768E2"/>
    <w:rsid w:val="00A8489E"/>
    <w:rsid w:val="00A900B3"/>
    <w:rsid w:val="00A962B7"/>
    <w:rsid w:val="00AA38B4"/>
    <w:rsid w:val="00AB02A7"/>
    <w:rsid w:val="00AB04BB"/>
    <w:rsid w:val="00AB4261"/>
    <w:rsid w:val="00AC2444"/>
    <w:rsid w:val="00AC29F3"/>
    <w:rsid w:val="00AD2963"/>
    <w:rsid w:val="00AD6F41"/>
    <w:rsid w:val="00AE3C0C"/>
    <w:rsid w:val="00AE6B47"/>
    <w:rsid w:val="00AE7755"/>
    <w:rsid w:val="00B01C79"/>
    <w:rsid w:val="00B0250F"/>
    <w:rsid w:val="00B02D7B"/>
    <w:rsid w:val="00B10A4A"/>
    <w:rsid w:val="00B217D5"/>
    <w:rsid w:val="00B22766"/>
    <w:rsid w:val="00B231E5"/>
    <w:rsid w:val="00B2347A"/>
    <w:rsid w:val="00B31FD3"/>
    <w:rsid w:val="00B36CE4"/>
    <w:rsid w:val="00B56BF1"/>
    <w:rsid w:val="00B658F1"/>
    <w:rsid w:val="00B71168"/>
    <w:rsid w:val="00B71531"/>
    <w:rsid w:val="00B769EB"/>
    <w:rsid w:val="00B9033F"/>
    <w:rsid w:val="00BA058D"/>
    <w:rsid w:val="00BB2BC2"/>
    <w:rsid w:val="00BC03EB"/>
    <w:rsid w:val="00BD2179"/>
    <w:rsid w:val="00BD3D6D"/>
    <w:rsid w:val="00BD4A94"/>
    <w:rsid w:val="00BD4F4D"/>
    <w:rsid w:val="00BD644E"/>
    <w:rsid w:val="00BE203A"/>
    <w:rsid w:val="00BE51D0"/>
    <w:rsid w:val="00BF4B93"/>
    <w:rsid w:val="00C02B87"/>
    <w:rsid w:val="00C054EE"/>
    <w:rsid w:val="00C07912"/>
    <w:rsid w:val="00C153DC"/>
    <w:rsid w:val="00C2291C"/>
    <w:rsid w:val="00C2560A"/>
    <w:rsid w:val="00C26247"/>
    <w:rsid w:val="00C4086D"/>
    <w:rsid w:val="00C40E2A"/>
    <w:rsid w:val="00C4247E"/>
    <w:rsid w:val="00C4317E"/>
    <w:rsid w:val="00C444A9"/>
    <w:rsid w:val="00C5013D"/>
    <w:rsid w:val="00C60798"/>
    <w:rsid w:val="00C6115A"/>
    <w:rsid w:val="00C662BF"/>
    <w:rsid w:val="00C66FEF"/>
    <w:rsid w:val="00C70B29"/>
    <w:rsid w:val="00C86A4A"/>
    <w:rsid w:val="00C87318"/>
    <w:rsid w:val="00C940D7"/>
    <w:rsid w:val="00CA1896"/>
    <w:rsid w:val="00CA3AE3"/>
    <w:rsid w:val="00CA74F5"/>
    <w:rsid w:val="00CB404B"/>
    <w:rsid w:val="00CB5B28"/>
    <w:rsid w:val="00CC4D15"/>
    <w:rsid w:val="00CD1007"/>
    <w:rsid w:val="00CD316B"/>
    <w:rsid w:val="00CD6A4E"/>
    <w:rsid w:val="00CE310D"/>
    <w:rsid w:val="00CF377B"/>
    <w:rsid w:val="00CF5371"/>
    <w:rsid w:val="00D00144"/>
    <w:rsid w:val="00D0323A"/>
    <w:rsid w:val="00D0559F"/>
    <w:rsid w:val="00D064B5"/>
    <w:rsid w:val="00D077E9"/>
    <w:rsid w:val="00D3275E"/>
    <w:rsid w:val="00D3469E"/>
    <w:rsid w:val="00D369FD"/>
    <w:rsid w:val="00D41411"/>
    <w:rsid w:val="00D41F05"/>
    <w:rsid w:val="00D42A49"/>
    <w:rsid w:val="00D42CB7"/>
    <w:rsid w:val="00D52F5F"/>
    <w:rsid w:val="00D5413D"/>
    <w:rsid w:val="00D56A15"/>
    <w:rsid w:val="00D570A9"/>
    <w:rsid w:val="00D57E8B"/>
    <w:rsid w:val="00D66DFA"/>
    <w:rsid w:val="00D70D02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871A8"/>
    <w:rsid w:val="00D90290"/>
    <w:rsid w:val="00DA11ED"/>
    <w:rsid w:val="00DB6A04"/>
    <w:rsid w:val="00DB7E3F"/>
    <w:rsid w:val="00DC6662"/>
    <w:rsid w:val="00DC706A"/>
    <w:rsid w:val="00DD152F"/>
    <w:rsid w:val="00DD3DE6"/>
    <w:rsid w:val="00DD4CD9"/>
    <w:rsid w:val="00DE213F"/>
    <w:rsid w:val="00DE3B7D"/>
    <w:rsid w:val="00DE4D80"/>
    <w:rsid w:val="00DF027C"/>
    <w:rsid w:val="00E00A32"/>
    <w:rsid w:val="00E01E9A"/>
    <w:rsid w:val="00E03915"/>
    <w:rsid w:val="00E1067A"/>
    <w:rsid w:val="00E22ACD"/>
    <w:rsid w:val="00E25F46"/>
    <w:rsid w:val="00E30260"/>
    <w:rsid w:val="00E317D6"/>
    <w:rsid w:val="00E31FC4"/>
    <w:rsid w:val="00E4754B"/>
    <w:rsid w:val="00E543AD"/>
    <w:rsid w:val="00E54A6A"/>
    <w:rsid w:val="00E55CC7"/>
    <w:rsid w:val="00E620B0"/>
    <w:rsid w:val="00E6799E"/>
    <w:rsid w:val="00E72B19"/>
    <w:rsid w:val="00E74C20"/>
    <w:rsid w:val="00E81B40"/>
    <w:rsid w:val="00EA2A48"/>
    <w:rsid w:val="00EA5071"/>
    <w:rsid w:val="00EA6995"/>
    <w:rsid w:val="00EA79FF"/>
    <w:rsid w:val="00EC2060"/>
    <w:rsid w:val="00ED5899"/>
    <w:rsid w:val="00EE1625"/>
    <w:rsid w:val="00EE7036"/>
    <w:rsid w:val="00EF555B"/>
    <w:rsid w:val="00EF7EE0"/>
    <w:rsid w:val="00F027BB"/>
    <w:rsid w:val="00F11DCF"/>
    <w:rsid w:val="00F1530F"/>
    <w:rsid w:val="00F162EA"/>
    <w:rsid w:val="00F1684A"/>
    <w:rsid w:val="00F20AE0"/>
    <w:rsid w:val="00F20E32"/>
    <w:rsid w:val="00F21C46"/>
    <w:rsid w:val="00F26177"/>
    <w:rsid w:val="00F268D3"/>
    <w:rsid w:val="00F26F5A"/>
    <w:rsid w:val="00F315C6"/>
    <w:rsid w:val="00F47E32"/>
    <w:rsid w:val="00F52D27"/>
    <w:rsid w:val="00F5763F"/>
    <w:rsid w:val="00F61038"/>
    <w:rsid w:val="00F6629A"/>
    <w:rsid w:val="00F664FF"/>
    <w:rsid w:val="00F70AB7"/>
    <w:rsid w:val="00F76A44"/>
    <w:rsid w:val="00F8146F"/>
    <w:rsid w:val="00F829F7"/>
    <w:rsid w:val="00F83527"/>
    <w:rsid w:val="00FA08D8"/>
    <w:rsid w:val="00FC00CF"/>
    <w:rsid w:val="00FC30FA"/>
    <w:rsid w:val="00FC5F3D"/>
    <w:rsid w:val="00FD388A"/>
    <w:rsid w:val="00FD38DC"/>
    <w:rsid w:val="00FD583F"/>
    <w:rsid w:val="00FD6151"/>
    <w:rsid w:val="00FD63AF"/>
    <w:rsid w:val="00FD7488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168</TotalTime>
  <Pages>11</Pages>
  <Words>517</Words>
  <Characters>2845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72</cp:revision>
  <cp:lastPrinted>2022-01-24T19:55:00Z</cp:lastPrinted>
  <dcterms:created xsi:type="dcterms:W3CDTF">2023-02-07T18:46:00Z</dcterms:created>
  <dcterms:modified xsi:type="dcterms:W3CDTF">2023-02-08T17:38:00Z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