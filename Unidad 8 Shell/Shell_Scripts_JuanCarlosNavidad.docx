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bookmarkStart w:id="0" w:name="_Hlk126263008"/>
      <w:bookmarkEnd w:id="0"/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0466604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16F1AA6" w:rsidR="00D077E9" w:rsidRDefault="004B1052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B3D7D78" wp14:editId="10E7DB21">
                  <wp:simplePos x="0" y="0"/>
                  <wp:positionH relativeFrom="column">
                    <wp:posOffset>120968</wp:posOffset>
                  </wp:positionH>
                  <wp:positionV relativeFrom="paragraph">
                    <wp:posOffset>1580832</wp:posOffset>
                  </wp:positionV>
                  <wp:extent cx="3263462" cy="3263462"/>
                  <wp:effectExtent l="57150" t="38100" r="32385" b="51435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462" cy="326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406400" sx="102000" sy="102000" algn="ctr" rotWithShape="0">
                              <a:schemeClr val="bg1">
                                <a:lumMod val="85000"/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1A9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008BF02D" wp14:editId="6201D645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747554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FCF3A3" id="Rectángulo: esquinas redondeadas 18" o:spid="_x0000_s1026" style="position:absolute;margin-left:22.7pt;margin-top:58.85pt;width:201.7pt;height:3.6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" fillcolor="white [3212]" strokecolor="white [3212]" strokeweight="2pt"/>
                  </w:pict>
                </mc:Fallback>
              </mc:AlternateContent>
            </w:r>
            <w:r w:rsidR="00111A9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363CFA1B">
                      <wp:simplePos x="0" y="0"/>
                      <wp:positionH relativeFrom="margin">
                        <wp:posOffset>184309</wp:posOffset>
                      </wp:positionH>
                      <wp:positionV relativeFrom="paragraph">
                        <wp:posOffset>-26352</wp:posOffset>
                      </wp:positionV>
                      <wp:extent cx="3000375" cy="714375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714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05D2D722" w:rsidR="00D077E9" w:rsidRPr="00183396" w:rsidRDefault="00096D68" w:rsidP="00183396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SHELL</w:t>
                                  </w:r>
                                  <w:r w:rsidR="0044629F"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:</w:t>
                                  </w:r>
                                  <w:r w:rsidR="00E01E9A"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 </w:t>
                                  </w:r>
                                  <w:r w:rsidR="00111A98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SCRIPTS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4.5pt;margin-top:-2.05pt;width:236.25pt;height:5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" filled="f" stroked="f" strokeweight=".5pt">
                      <v:textbox>
                        <w:txbxContent>
                          <w:p w14:paraId="6E4B0DF9" w14:textId="05D2D722" w:rsidR="00D077E9" w:rsidRPr="00183396" w:rsidRDefault="00096D68" w:rsidP="00183396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SHELL</w:t>
                            </w:r>
                            <w:r w:rsidR="0044629F"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:</w:t>
                            </w:r>
                            <w:r w:rsidR="00E01E9A"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 xml:space="preserve"> </w:t>
                            </w:r>
                            <w:r w:rsidR="00111A98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SCRIPTS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C7CAFBA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37287BE9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CA6533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3741F01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3F62ED8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5C8A38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</w:tbl>
    <w:p w14:paraId="3445E604" w14:textId="11E53FD5" w:rsidR="00A16FBC" w:rsidRPr="009F3F0D" w:rsidRDefault="0099752F" w:rsidP="009F3F0D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293A477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B5268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1E50970" w14:textId="5E63A297" w:rsidR="00336EDB" w:rsidRPr="00501922" w:rsidRDefault="00501922" w:rsidP="00501922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79584" behindDoc="0" locked="0" layoutInCell="1" allowOverlap="1" wp14:anchorId="52C8D5AA" wp14:editId="1BA44618">
            <wp:simplePos x="0" y="0"/>
            <wp:positionH relativeFrom="margin">
              <wp:align>center</wp:align>
            </wp:positionH>
            <wp:positionV relativeFrom="paragraph">
              <wp:posOffset>2205355</wp:posOffset>
            </wp:positionV>
            <wp:extent cx="4009390" cy="467360"/>
            <wp:effectExtent l="0" t="0" r="0" b="889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78560" behindDoc="0" locked="0" layoutInCell="1" allowOverlap="1" wp14:anchorId="0A7AD574" wp14:editId="09DAF538">
            <wp:simplePos x="0" y="0"/>
            <wp:positionH relativeFrom="margin">
              <wp:align>center</wp:align>
            </wp:positionH>
            <wp:positionV relativeFrom="paragraph">
              <wp:posOffset>750729</wp:posOffset>
            </wp:positionV>
            <wp:extent cx="4260765" cy="1229733"/>
            <wp:effectExtent l="0" t="0" r="6985" b="889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765" cy="122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01-hola-mundo.sh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muestre por pantalla: </w:t>
      </w:r>
      <w:r w:rsidR="00007F0B" w:rsidRPr="00784964">
        <w:rPr>
          <w:rFonts w:ascii="Poppins" w:hAnsi="Poppins" w:cs="Poppins"/>
          <w:b/>
          <w:bCs/>
          <w:sz w:val="24"/>
        </w:rPr>
        <w:t>“</w:t>
      </w:r>
      <w:r w:rsidR="00605474" w:rsidRPr="00784964">
        <w:rPr>
          <w:rFonts w:ascii="Poppins" w:hAnsi="Poppins" w:cs="Poppins"/>
          <w:b/>
          <w:bCs/>
          <w:sz w:val="24"/>
        </w:rPr>
        <w:t>Hola mundo!</w:t>
      </w:r>
      <w:r w:rsidR="00007F0B" w:rsidRPr="00784964">
        <w:rPr>
          <w:rFonts w:ascii="Poppins" w:hAnsi="Poppins" w:cs="Poppins"/>
          <w:b/>
          <w:bCs/>
          <w:sz w:val="24"/>
        </w:rPr>
        <w:t>”</w:t>
      </w:r>
      <w:r w:rsidR="00605474" w:rsidRPr="00784964">
        <w:rPr>
          <w:rFonts w:ascii="Poppins" w:hAnsi="Poppins" w:cs="Poppins"/>
          <w:b/>
          <w:bCs/>
          <w:sz w:val="24"/>
        </w:rPr>
        <w:t>.</w:t>
      </w:r>
    </w:p>
    <w:p w14:paraId="4597384F" w14:textId="662BAD02" w:rsidR="00605474" w:rsidRPr="00784964" w:rsidRDefault="00605474" w:rsidP="00CC1AE0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 </w:t>
      </w:r>
    </w:p>
    <w:p w14:paraId="5557F61B" w14:textId="4C481764" w:rsidR="00605474" w:rsidRPr="00784964" w:rsidRDefault="00605474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Realizar un script llamado (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02-hola-parametros.sh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>) que muestre:</w:t>
      </w:r>
    </w:p>
    <w:p w14:paraId="4A59F135" w14:textId="5AEFD8BB" w:rsidR="001A0602" w:rsidRPr="00784964" w:rsidRDefault="00605474" w:rsidP="001A0602">
      <w:pPr>
        <w:pStyle w:val="Textbody"/>
        <w:spacing w:after="0" w:line="360" w:lineRule="auto"/>
        <w:ind w:firstLine="360"/>
        <w:jc w:val="both"/>
        <w:rPr>
          <w:rFonts w:ascii="Poppins" w:hAnsi="Poppins" w:cs="Poppins"/>
          <w:sz w:val="24"/>
        </w:rPr>
      </w:pPr>
      <w:r w:rsidRPr="00784964">
        <w:rPr>
          <w:rFonts w:ascii="Poppins" w:hAnsi="Poppins" w:cs="Poppins"/>
          <w:sz w:val="24"/>
        </w:rPr>
        <w:t xml:space="preserve">NOTA: Ejecuta el script con 3 parámetros </w:t>
      </w:r>
      <w:r w:rsidRPr="00784964">
        <w:rPr>
          <w:rFonts w:ascii="Poppins" w:hAnsi="Poppins" w:cs="Poppins"/>
          <w:b/>
          <w:bCs/>
          <w:sz w:val="24"/>
        </w:rPr>
        <w:t>posicionales</w:t>
      </w:r>
    </w:p>
    <w:p w14:paraId="6F8D621F" w14:textId="77777777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sz w:val="24"/>
        </w:rPr>
      </w:pPr>
      <w:r w:rsidRPr="00784964">
        <w:rPr>
          <w:rFonts w:ascii="Poppins" w:hAnsi="Poppins" w:cs="Poppins"/>
          <w:sz w:val="24"/>
        </w:rPr>
        <w:t xml:space="preserve">Nombre del script. </w:t>
      </w:r>
    </w:p>
    <w:p w14:paraId="1DFA246B" w14:textId="77777777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sz w:val="24"/>
        </w:rPr>
      </w:pPr>
      <w:r w:rsidRPr="00784964">
        <w:rPr>
          <w:rFonts w:ascii="Poppins" w:hAnsi="Poppins" w:cs="Poppins"/>
          <w:sz w:val="24"/>
        </w:rPr>
        <w:t>Todos los parámetros introducidos.</w:t>
      </w:r>
    </w:p>
    <w:p w14:paraId="2053D8BE" w14:textId="77777777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sz w:val="24"/>
        </w:rPr>
      </w:pPr>
      <w:r w:rsidRPr="00784964">
        <w:rPr>
          <w:rFonts w:ascii="Poppins" w:hAnsi="Poppins" w:cs="Poppins"/>
          <w:sz w:val="24"/>
        </w:rPr>
        <w:t xml:space="preserve">El valor del segundo parámetro introducido. </w:t>
      </w:r>
    </w:p>
    <w:p w14:paraId="4BAEA985" w14:textId="77777777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sz w:val="24"/>
        </w:rPr>
      </w:pPr>
      <w:r w:rsidRPr="00784964">
        <w:rPr>
          <w:rFonts w:ascii="Poppins" w:hAnsi="Poppins" w:cs="Poppins"/>
          <w:sz w:val="24"/>
        </w:rPr>
        <w:t>El número de parámetros introducidos.</w:t>
      </w:r>
    </w:p>
    <w:p w14:paraId="67F2CEEE" w14:textId="3ACD8D2F" w:rsidR="00316C1D" w:rsidRPr="00784964" w:rsidRDefault="00501922" w:rsidP="00316C1D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0608" behindDoc="0" locked="0" layoutInCell="1" allowOverlap="1" wp14:anchorId="73B0F082" wp14:editId="010F961A">
            <wp:simplePos x="0" y="0"/>
            <wp:positionH relativeFrom="margin">
              <wp:align>center</wp:align>
            </wp:positionH>
            <wp:positionV relativeFrom="paragraph">
              <wp:posOffset>319246</wp:posOffset>
            </wp:positionV>
            <wp:extent cx="3384550" cy="1564005"/>
            <wp:effectExtent l="0" t="0" r="6350" b="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BC920" w14:textId="7AAE0555" w:rsidR="00FD1B85" w:rsidRPr="00784964" w:rsidRDefault="00501922" w:rsidP="00316C1D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1632" behindDoc="0" locked="0" layoutInCell="1" allowOverlap="1" wp14:anchorId="0DBBB0CB" wp14:editId="63CCB7BF">
            <wp:simplePos x="0" y="0"/>
            <wp:positionH relativeFrom="column">
              <wp:posOffset>1148239</wp:posOffset>
            </wp:positionH>
            <wp:positionV relativeFrom="paragraph">
              <wp:posOffset>1769745</wp:posOffset>
            </wp:positionV>
            <wp:extent cx="4221480" cy="721995"/>
            <wp:effectExtent l="0" t="0" r="7620" b="190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C16F2" w14:textId="5204AA30" w:rsidR="00FD1B85" w:rsidRPr="00784964" w:rsidRDefault="00FD1B85" w:rsidP="00316C1D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</w:p>
    <w:p w14:paraId="1DFEAF2C" w14:textId="17F32823" w:rsidR="007108BE" w:rsidRPr="00784964" w:rsidRDefault="007108BE" w:rsidP="00316C1D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</w:p>
    <w:p w14:paraId="66577A30" w14:textId="44F77B79" w:rsidR="007108BE" w:rsidRPr="00784964" w:rsidRDefault="007108BE" w:rsidP="00316C1D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</w:p>
    <w:p w14:paraId="0430F53F" w14:textId="547C5339" w:rsidR="007108BE" w:rsidRPr="00784964" w:rsidRDefault="007108BE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4953EC0C" w14:textId="78CCC301" w:rsidR="00605474" w:rsidRPr="00784964" w:rsidRDefault="00501922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82656" behindDoc="0" locked="0" layoutInCell="1" allowOverlap="1" wp14:anchorId="2CF65CB2" wp14:editId="6261F8EB">
            <wp:simplePos x="0" y="0"/>
            <wp:positionH relativeFrom="margin">
              <wp:align>center</wp:align>
            </wp:positionH>
            <wp:positionV relativeFrom="paragraph">
              <wp:posOffset>800735</wp:posOffset>
            </wp:positionV>
            <wp:extent cx="4070243" cy="952610"/>
            <wp:effectExtent l="0" t="0" r="6985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95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03-hola-al-menos-1-parametro.sh</w:t>
      </w:r>
      <w:r w:rsidR="00007F0B" w:rsidRPr="00784964">
        <w:rPr>
          <w:rFonts w:ascii="Poppins" w:hAnsi="Poppins" w:cs="Poppins"/>
          <w:b/>
          <w:bCs/>
          <w:sz w:val="24"/>
        </w:rPr>
        <w:t>”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verifique que al menos hayamos introducido un parámetro.</w:t>
      </w:r>
    </w:p>
    <w:p w14:paraId="353E2B50" w14:textId="6F6AAFA0" w:rsidR="00622568" w:rsidRPr="00784964" w:rsidRDefault="00501922" w:rsidP="00622568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3680" behindDoc="0" locked="0" layoutInCell="1" allowOverlap="1" wp14:anchorId="29D1E2C1" wp14:editId="6AE07ABE">
            <wp:simplePos x="0" y="0"/>
            <wp:positionH relativeFrom="margin">
              <wp:align>center</wp:align>
            </wp:positionH>
            <wp:positionV relativeFrom="paragraph">
              <wp:posOffset>1351280</wp:posOffset>
            </wp:positionV>
            <wp:extent cx="3949002" cy="91797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02" cy="91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9324B" w14:textId="49F2D2E3" w:rsidR="00622568" w:rsidRPr="00784964" w:rsidRDefault="00622568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33936FB0" w14:textId="4C73669F" w:rsidR="00605474" w:rsidRPr="00784964" w:rsidRDefault="00501922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4704" behindDoc="0" locked="0" layoutInCell="1" allowOverlap="1" wp14:anchorId="0BC60776" wp14:editId="0234CC17">
            <wp:simplePos x="0" y="0"/>
            <wp:positionH relativeFrom="margin">
              <wp:align>center</wp:align>
            </wp:positionH>
            <wp:positionV relativeFrom="paragraph">
              <wp:posOffset>746284</wp:posOffset>
            </wp:positionV>
            <wp:extent cx="4174164" cy="857349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64" cy="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Ídem y que además separe cada argumento por </w:t>
      </w:r>
      <w:r w:rsidR="00007F0B" w:rsidRPr="00784964">
        <w:rPr>
          <w:rFonts w:ascii="Poppins" w:hAnsi="Poppins" w:cs="Poppins"/>
          <w:b/>
          <w:bCs/>
          <w:sz w:val="24"/>
        </w:rPr>
        <w:t>“</w:t>
      </w:r>
      <w:r w:rsidR="00605474" w:rsidRPr="00784964">
        <w:rPr>
          <w:rFonts w:ascii="Poppins" w:hAnsi="Poppins" w:cs="Poppins"/>
          <w:b/>
          <w:bCs/>
          <w:sz w:val="24"/>
        </w:rPr>
        <w:t xml:space="preserve">, </w:t>
      </w:r>
      <w:proofErr w:type="gramStart"/>
      <w:r w:rsidR="00007F0B" w:rsidRPr="00784964">
        <w:rPr>
          <w:rFonts w:ascii="Poppins" w:hAnsi="Poppins" w:cs="Poppins"/>
          <w:b/>
          <w:bCs/>
          <w:sz w:val="24"/>
        </w:rPr>
        <w:t>“</w:t>
      </w:r>
      <w:r w:rsidR="00605474" w:rsidRPr="00784964">
        <w:rPr>
          <w:rFonts w:ascii="Poppins" w:hAnsi="Poppins" w:cs="Poppins"/>
          <w:b/>
          <w:bCs/>
          <w:sz w:val="24"/>
        </w:rPr>
        <w:t xml:space="preserve"> (</w:t>
      </w:r>
      <w:proofErr w:type="gramEnd"/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04-hola-parametros-separados.sh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>).</w:t>
      </w:r>
    </w:p>
    <w:p w14:paraId="672A4274" w14:textId="1F0D6D64" w:rsidR="004A0D62" w:rsidRPr="00784964" w:rsidRDefault="00501922" w:rsidP="004A0D62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5728" behindDoc="0" locked="0" layoutInCell="1" allowOverlap="1" wp14:anchorId="12D9E0C1" wp14:editId="612A6666">
            <wp:simplePos x="0" y="0"/>
            <wp:positionH relativeFrom="margin">
              <wp:align>center</wp:align>
            </wp:positionH>
            <wp:positionV relativeFrom="paragraph">
              <wp:posOffset>1275398</wp:posOffset>
            </wp:positionV>
            <wp:extent cx="4572528" cy="329083"/>
            <wp:effectExtent l="0" t="0" r="0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528" cy="329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DB1EC" w14:textId="056B57B8" w:rsidR="003A609C" w:rsidRDefault="003A609C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0210EFA3" w14:textId="5EC5DFC2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8260160" w14:textId="150F9FF0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1377686C" w14:textId="66EDAD7B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47253501" w14:textId="796F41B9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3C3958A8" w14:textId="7F0B0802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53F32E7" w14:textId="4490C3A0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00ADA6B3" w14:textId="20E0BEC7" w:rsidR="00501922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903900A" w14:textId="77777777" w:rsidR="00501922" w:rsidRPr="00784964" w:rsidRDefault="00501922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22776319" w14:textId="35B163EE" w:rsidR="00605474" w:rsidRPr="00784964" w:rsidRDefault="00501922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86752" behindDoc="0" locked="0" layoutInCell="1" allowOverlap="1" wp14:anchorId="1437471D" wp14:editId="71536BB6">
            <wp:simplePos x="0" y="0"/>
            <wp:positionH relativeFrom="margin">
              <wp:align>center</wp:align>
            </wp:positionH>
            <wp:positionV relativeFrom="paragraph">
              <wp:posOffset>843598</wp:posOffset>
            </wp:positionV>
            <wp:extent cx="4104883" cy="1732018"/>
            <wp:effectExtent l="0" t="0" r="0" b="19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883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 un script que verifique que los 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parametros</w:t>
      </w:r>
      <w:proofErr w:type="spellEnd"/>
      <w:r w:rsidR="00605474" w:rsidRPr="00784964">
        <w:rPr>
          <w:rFonts w:ascii="Poppins" w:hAnsi="Poppins" w:cs="Poppins"/>
          <w:b/>
          <w:bCs/>
          <w:sz w:val="24"/>
        </w:rPr>
        <w:t xml:space="preserve"> pasados sean usuarios conectados al sistema (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05-hola-usuario.sh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>).</w:t>
      </w:r>
    </w:p>
    <w:p w14:paraId="7D26A5DE" w14:textId="5B29D366" w:rsidR="003A609C" w:rsidRPr="00784964" w:rsidRDefault="00501922" w:rsidP="003A609C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7776" behindDoc="0" locked="0" layoutInCell="1" allowOverlap="1" wp14:anchorId="0CD50F58" wp14:editId="6E9FE71D">
            <wp:simplePos x="0" y="0"/>
            <wp:positionH relativeFrom="margin">
              <wp:align>center</wp:align>
            </wp:positionH>
            <wp:positionV relativeFrom="paragraph">
              <wp:posOffset>2150745</wp:posOffset>
            </wp:positionV>
            <wp:extent cx="4598509" cy="883329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509" cy="88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C97E0" w14:textId="7B2B5F8F" w:rsidR="00157AD9" w:rsidRPr="00784964" w:rsidRDefault="00157AD9" w:rsidP="00501922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59216DC1" w14:textId="02F5E2B0" w:rsidR="00605474" w:rsidRPr="00784964" w:rsidRDefault="00605474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proofErr w:type="spellStart"/>
      <w:r w:rsidRPr="00784964">
        <w:rPr>
          <w:rFonts w:ascii="Poppins" w:hAnsi="Poppins" w:cs="Poppins"/>
          <w:b/>
          <w:bCs/>
          <w:sz w:val="24"/>
        </w:rPr>
        <w:t>usuarioconectado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retorna un SI </w:t>
      </w:r>
      <w:proofErr w:type="spellStart"/>
      <w:r w:rsidRPr="00784964">
        <w:rPr>
          <w:rFonts w:ascii="Poppins" w:hAnsi="Poppins" w:cs="Poppins"/>
          <w:b/>
          <w:bCs/>
          <w:sz w:val="24"/>
        </w:rPr>
        <w:t>si</w:t>
      </w:r>
      <w:proofErr w:type="spellEnd"/>
      <w:r w:rsidRPr="00784964">
        <w:rPr>
          <w:rFonts w:ascii="Poppins" w:hAnsi="Poppins" w:cs="Poppins"/>
          <w:b/>
          <w:bCs/>
          <w:sz w:val="24"/>
        </w:rPr>
        <w:t xml:space="preserve"> el primer parámetro coincide con algún usuario conectado o NO en caso contrario.</w:t>
      </w:r>
    </w:p>
    <w:p w14:paraId="02E596AD" w14:textId="7705BA2A" w:rsidR="00157AD9" w:rsidRPr="00784964" w:rsidRDefault="00501922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8800" behindDoc="0" locked="0" layoutInCell="1" allowOverlap="1" wp14:anchorId="1B3DB79C" wp14:editId="3E9E7172">
            <wp:simplePos x="0" y="0"/>
            <wp:positionH relativeFrom="margin">
              <wp:align>center</wp:align>
            </wp:positionH>
            <wp:positionV relativeFrom="paragraph">
              <wp:posOffset>245427</wp:posOffset>
            </wp:positionV>
            <wp:extent cx="4139524" cy="1368294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24" cy="136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299CD" w14:textId="31C3C662" w:rsidR="00157AD9" w:rsidRPr="00784964" w:rsidRDefault="00501922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89824" behindDoc="0" locked="0" layoutInCell="1" allowOverlap="1" wp14:anchorId="5E502DFC" wp14:editId="0B439B61">
            <wp:simplePos x="0" y="0"/>
            <wp:positionH relativeFrom="margin">
              <wp:align>center</wp:align>
            </wp:positionH>
            <wp:positionV relativeFrom="paragraph">
              <wp:posOffset>1660208</wp:posOffset>
            </wp:positionV>
            <wp:extent cx="4840991" cy="614866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91" cy="61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49755" w14:textId="3BAC856C" w:rsidR="00157AD9" w:rsidRDefault="00157AD9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64874804" w14:textId="7E87BD5A" w:rsidR="00501922" w:rsidRDefault="00501922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38783004" w14:textId="75D6C8EA" w:rsidR="00501922" w:rsidRDefault="00501922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4BE6B371" w14:textId="77777777" w:rsidR="00501922" w:rsidRPr="00784964" w:rsidRDefault="00501922" w:rsidP="00157AD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7D44A768" w14:textId="62DDA71B" w:rsidR="00B811C7" w:rsidRPr="00501922" w:rsidRDefault="00501922" w:rsidP="00501922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90848" behindDoc="0" locked="0" layoutInCell="1" allowOverlap="1" wp14:anchorId="58A66DE7" wp14:editId="296F8F37">
            <wp:simplePos x="0" y="0"/>
            <wp:positionH relativeFrom="column">
              <wp:posOffset>1248251</wp:posOffset>
            </wp:positionH>
            <wp:positionV relativeFrom="paragraph">
              <wp:posOffset>1157923</wp:posOffset>
            </wp:positionV>
            <wp:extent cx="3950335" cy="312864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Modificar el fichero </w:t>
      </w:r>
      <w:proofErr w:type="gramStart"/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.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bashrc</w:t>
      </w:r>
      <w:proofErr w:type="spellEnd"/>
      <w:proofErr w:type="gram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para modificar el PATH y añadir la carpeta de estos ejercicios. Para ello añade la siguiente 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linea</w:t>
      </w:r>
      <w:proofErr w:type="spellEnd"/>
      <w:r w:rsidR="00605474" w:rsidRPr="00784964">
        <w:rPr>
          <w:rFonts w:ascii="Poppins" w:hAnsi="Poppins" w:cs="Poppins"/>
          <w:b/>
          <w:bCs/>
          <w:sz w:val="24"/>
        </w:rPr>
        <w:t xml:space="preserve">: 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export</w:t>
      </w:r>
      <w:proofErr w:type="spellEnd"/>
      <w:r w:rsidR="00605474" w:rsidRPr="00784964">
        <w:rPr>
          <w:rFonts w:ascii="Poppins" w:hAnsi="Poppins" w:cs="Poppins"/>
          <w:b/>
          <w:bCs/>
          <w:sz w:val="24"/>
        </w:rPr>
        <w:t xml:space="preserve"> PATH=$PATH</w:t>
      </w:r>
      <w:proofErr w:type="gramStart"/>
      <w:r w:rsidR="00007F0B" w:rsidRPr="00784964">
        <w:rPr>
          <w:rFonts w:ascii="Poppins" w:hAnsi="Poppins" w:cs="Poppins"/>
          <w:b/>
          <w:bCs/>
          <w:sz w:val="24"/>
        </w:rPr>
        <w:t>”</w:t>
      </w:r>
      <w:r w:rsidR="00605474" w:rsidRPr="00784964">
        <w:rPr>
          <w:rFonts w:ascii="Poppins" w:hAnsi="Poppins" w:cs="Poppins"/>
          <w:b/>
          <w:bCs/>
          <w:sz w:val="24"/>
        </w:rPr>
        <w:t>:~</w:t>
      </w:r>
      <w:proofErr w:type="gramEnd"/>
      <w:r w:rsidR="00605474" w:rsidRPr="00784964">
        <w:rPr>
          <w:rFonts w:ascii="Poppins" w:hAnsi="Poppins" w:cs="Poppins"/>
          <w:b/>
          <w:bCs/>
          <w:sz w:val="24"/>
        </w:rPr>
        <w:t>/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ruta_carpeta_ejercicios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”</w:t>
      </w:r>
    </w:p>
    <w:p w14:paraId="1C51E7F7" w14:textId="77777777" w:rsidR="00D605CF" w:rsidRPr="00784964" w:rsidRDefault="00D605CF" w:rsidP="00D605CF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28172B08" w14:textId="7FF98943" w:rsidR="00605474" w:rsidRPr="00784964" w:rsidRDefault="00501922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1872" behindDoc="0" locked="0" layoutInCell="1" allowOverlap="1" wp14:anchorId="7293C806" wp14:editId="4B4CEAF6">
            <wp:simplePos x="0" y="0"/>
            <wp:positionH relativeFrom="margin">
              <wp:align>center</wp:align>
            </wp:positionH>
            <wp:positionV relativeFrom="paragraph">
              <wp:posOffset>836454</wp:posOffset>
            </wp:positionV>
            <wp:extent cx="4555208" cy="1706038"/>
            <wp:effectExtent l="0" t="0" r="0" b="889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08" cy="17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Modificar el script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05-hola-usuario.sh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para que llame a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usuarioconectado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(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08-hola-usuario.sh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>).</w:t>
      </w:r>
    </w:p>
    <w:p w14:paraId="548EC49C" w14:textId="21749B5F" w:rsidR="00B811C7" w:rsidRPr="00784964" w:rsidRDefault="00501922" w:rsidP="00B811C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2896" behindDoc="0" locked="0" layoutInCell="1" allowOverlap="1" wp14:anchorId="33413400" wp14:editId="19392CB0">
            <wp:simplePos x="0" y="0"/>
            <wp:positionH relativeFrom="margin">
              <wp:align>center</wp:align>
            </wp:positionH>
            <wp:positionV relativeFrom="paragraph">
              <wp:posOffset>2157730</wp:posOffset>
            </wp:positionV>
            <wp:extent cx="4156844" cy="303103"/>
            <wp:effectExtent l="0" t="0" r="0" b="190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44" cy="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11864" w14:textId="52726ABA" w:rsidR="00B811C7" w:rsidRPr="00784964" w:rsidRDefault="00B811C7" w:rsidP="00B811C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011B1470" w14:textId="6D4925AB" w:rsidR="00B811C7" w:rsidRPr="00784964" w:rsidRDefault="00B811C7" w:rsidP="00B811C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00F1BBEE" w14:textId="20A628B6" w:rsidR="0014205F" w:rsidRPr="00784964" w:rsidRDefault="0014205F" w:rsidP="00B811C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649EF705" w14:textId="77777777" w:rsidR="0014205F" w:rsidRPr="00784964" w:rsidRDefault="0014205F" w:rsidP="00B811C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1BDA8ED3" w14:textId="23F8946B" w:rsidR="00605474" w:rsidRPr="00784964" w:rsidRDefault="00650696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93920" behindDoc="0" locked="0" layoutInCell="1" allowOverlap="1" wp14:anchorId="3196067F" wp14:editId="12628E5D">
            <wp:simplePos x="0" y="0"/>
            <wp:positionH relativeFrom="margin">
              <wp:align>center</wp:align>
            </wp:positionH>
            <wp:positionV relativeFrom="paragraph">
              <wp:posOffset>765016</wp:posOffset>
            </wp:positionV>
            <wp:extent cx="4148184" cy="1394275"/>
            <wp:effectExtent l="0" t="0" r="508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84" cy="13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usuariosistema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retorna un SI 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si</w:t>
      </w:r>
      <w:proofErr w:type="spellEnd"/>
      <w:r w:rsidR="00605474" w:rsidRPr="00784964">
        <w:rPr>
          <w:rFonts w:ascii="Poppins" w:hAnsi="Poppins" w:cs="Poppins"/>
          <w:b/>
          <w:bCs/>
          <w:sz w:val="24"/>
        </w:rPr>
        <w:t xml:space="preserve"> el primer parámetro coincide con algún usuario del sistema o NO en caso contrario.</w:t>
      </w:r>
    </w:p>
    <w:p w14:paraId="1FE993E4" w14:textId="7F236E36" w:rsidR="00CD5A59" w:rsidRPr="00784964" w:rsidRDefault="00650696" w:rsidP="00CD5A5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4944" behindDoc="0" locked="0" layoutInCell="1" allowOverlap="1" wp14:anchorId="784D7339" wp14:editId="08AFCBD3">
            <wp:simplePos x="0" y="0"/>
            <wp:positionH relativeFrom="column">
              <wp:posOffset>926783</wp:posOffset>
            </wp:positionH>
            <wp:positionV relativeFrom="paragraph">
              <wp:posOffset>1772603</wp:posOffset>
            </wp:positionV>
            <wp:extent cx="4607719" cy="533370"/>
            <wp:effectExtent l="0" t="0" r="2540" b="63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9" cy="5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8C702" w14:textId="77777777" w:rsidR="00CD5A59" w:rsidRPr="00784964" w:rsidRDefault="00CD5A59" w:rsidP="00650696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2AA601FB" w14:textId="5F3E0AD0" w:rsidR="00605474" w:rsidRPr="00784964" w:rsidRDefault="00650696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5968" behindDoc="0" locked="0" layoutInCell="1" allowOverlap="1" wp14:anchorId="22038ABC" wp14:editId="122E7B35">
            <wp:simplePos x="0" y="0"/>
            <wp:positionH relativeFrom="margin">
              <wp:align>center</wp:align>
            </wp:positionH>
            <wp:positionV relativeFrom="paragraph">
              <wp:posOffset>802640</wp:posOffset>
            </wp:positionV>
            <wp:extent cx="4425307" cy="1680058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07" cy="168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Modificar el script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08-hola-usuario.sh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para que llame a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usuariosistema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(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10-hola-usuario.sh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>).</w:t>
      </w:r>
    </w:p>
    <w:p w14:paraId="650DF027" w14:textId="3BDA595B" w:rsidR="003F0858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6992" behindDoc="0" locked="0" layoutInCell="1" allowOverlap="1" wp14:anchorId="497FF525" wp14:editId="376000D0">
            <wp:simplePos x="0" y="0"/>
            <wp:positionH relativeFrom="margin">
              <wp:align>center</wp:align>
            </wp:positionH>
            <wp:positionV relativeFrom="paragraph">
              <wp:posOffset>2110105</wp:posOffset>
            </wp:positionV>
            <wp:extent cx="4217465" cy="666827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65" cy="66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D74B" w14:textId="7C2A2CE9" w:rsidR="00650696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7909F096" w14:textId="0D5F93C5" w:rsidR="00650696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26B4A7FD" w14:textId="7B9D49F5" w:rsidR="00650696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5C2B2CEB" w14:textId="7F672961" w:rsidR="00650696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33AB71AA" w14:textId="77777777" w:rsidR="00650696" w:rsidRPr="00784964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5B7BF9FE" w14:textId="77777777" w:rsidR="007B67B8" w:rsidRPr="00784964" w:rsidRDefault="007B67B8" w:rsidP="003F0858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40FBE010" w14:textId="1B104D93" w:rsidR="00605474" w:rsidRPr="00784964" w:rsidRDefault="00650696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98016" behindDoc="0" locked="0" layoutInCell="1" allowOverlap="1" wp14:anchorId="1A656F4A" wp14:editId="5B7CC81B">
            <wp:simplePos x="0" y="0"/>
            <wp:positionH relativeFrom="margin">
              <wp:align>center</wp:align>
            </wp:positionH>
            <wp:positionV relativeFrom="paragraph">
              <wp:posOffset>879316</wp:posOffset>
            </wp:positionV>
            <wp:extent cx="4139524" cy="926630"/>
            <wp:effectExtent l="0" t="0" r="0" b="698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24" cy="92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suma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realice la suma de 2 parámetros introducidos (tendrá que poder sumar números decimales, como 2.2 + 3).</w:t>
      </w:r>
    </w:p>
    <w:p w14:paraId="0006E6DC" w14:textId="67C2D5B6" w:rsidR="00473267" w:rsidRPr="00784964" w:rsidRDefault="00650696" w:rsidP="0047326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99040" behindDoc="0" locked="0" layoutInCell="1" allowOverlap="1" wp14:anchorId="5EA04306" wp14:editId="388D847B">
            <wp:simplePos x="0" y="0"/>
            <wp:positionH relativeFrom="margin">
              <wp:align>center</wp:align>
            </wp:positionH>
            <wp:positionV relativeFrom="paragraph">
              <wp:posOffset>1429702</wp:posOffset>
            </wp:positionV>
            <wp:extent cx="3386096" cy="329083"/>
            <wp:effectExtent l="0" t="0" r="508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96" cy="329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35D4E" w14:textId="1E27610C" w:rsidR="00473267" w:rsidRPr="00784964" w:rsidRDefault="00473267" w:rsidP="00473267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19CFA234" w14:textId="6F139A81" w:rsidR="00605474" w:rsidRPr="00784964" w:rsidRDefault="00650696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0064" behindDoc="0" locked="0" layoutInCell="1" allowOverlap="1" wp14:anchorId="58D4E883" wp14:editId="5E1B280B">
            <wp:simplePos x="0" y="0"/>
            <wp:positionH relativeFrom="margin">
              <wp:align>center</wp:align>
            </wp:positionH>
            <wp:positionV relativeFrom="paragraph">
              <wp:posOffset>842962</wp:posOffset>
            </wp:positionV>
            <wp:extent cx="4139524" cy="987250"/>
            <wp:effectExtent l="0" t="0" r="0" b="381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24" cy="98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resta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realice la resta de 2 parámetros introducidos (tendrá que poder </w:t>
      </w:r>
      <w:r w:rsidR="007110F3" w:rsidRPr="00784964">
        <w:rPr>
          <w:rFonts w:ascii="Poppins" w:hAnsi="Poppins" w:cs="Poppins"/>
          <w:b/>
          <w:bCs/>
          <w:sz w:val="24"/>
        </w:rPr>
        <w:t>restar</w:t>
      </w:r>
      <w:r w:rsidR="00605474" w:rsidRPr="00784964">
        <w:rPr>
          <w:rFonts w:ascii="Poppins" w:hAnsi="Poppins" w:cs="Poppins"/>
          <w:b/>
          <w:bCs/>
          <w:sz w:val="24"/>
        </w:rPr>
        <w:t xml:space="preserve"> números decimales, como 2.2 - 3).</w:t>
      </w:r>
    </w:p>
    <w:p w14:paraId="2995BD0D" w14:textId="50B4A9A0" w:rsidR="005F4959" w:rsidRPr="00784964" w:rsidRDefault="00650696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1088" behindDoc="0" locked="0" layoutInCell="1" allowOverlap="1" wp14:anchorId="135E87A5" wp14:editId="699D4F98">
            <wp:simplePos x="0" y="0"/>
            <wp:positionH relativeFrom="margin">
              <wp:align>center</wp:align>
            </wp:positionH>
            <wp:positionV relativeFrom="paragraph">
              <wp:posOffset>1414303</wp:posOffset>
            </wp:positionV>
            <wp:extent cx="3507337" cy="303103"/>
            <wp:effectExtent l="0" t="0" r="0" b="190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37" cy="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96CBB" w14:textId="77777777" w:rsidR="007110F3" w:rsidRPr="00784964" w:rsidRDefault="007110F3" w:rsidP="007110F3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4D8E56F1" w14:textId="203E665B" w:rsidR="00605474" w:rsidRPr="00784964" w:rsidRDefault="00605474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multiplica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multiplique los 2 parámetros introducidos (tendrá que poder multiplicar números decimales, como 2.2 * 3).</w:t>
      </w:r>
    </w:p>
    <w:p w14:paraId="7AD4DA28" w14:textId="2B0D5D9B" w:rsidR="005F4959" w:rsidRPr="00784964" w:rsidRDefault="00650696" w:rsidP="005F495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3136" behindDoc="0" locked="0" layoutInCell="1" allowOverlap="1" wp14:anchorId="5B779602" wp14:editId="3ACCBF8D">
            <wp:simplePos x="0" y="0"/>
            <wp:positionH relativeFrom="margin">
              <wp:align>center</wp:align>
            </wp:positionH>
            <wp:positionV relativeFrom="paragraph">
              <wp:posOffset>1502569</wp:posOffset>
            </wp:positionV>
            <wp:extent cx="3914361" cy="303103"/>
            <wp:effectExtent l="0" t="0" r="0" b="190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361" cy="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2112" behindDoc="0" locked="0" layoutInCell="1" allowOverlap="1" wp14:anchorId="6D6EA3D1" wp14:editId="232D0201">
            <wp:simplePos x="0" y="0"/>
            <wp:positionH relativeFrom="margin">
              <wp:align>center</wp:align>
            </wp:positionH>
            <wp:positionV relativeFrom="paragraph">
              <wp:posOffset>281147</wp:posOffset>
            </wp:positionV>
            <wp:extent cx="4529228" cy="1073851"/>
            <wp:effectExtent l="0" t="0" r="508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228" cy="107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63A32" w14:textId="54A72398" w:rsidR="005F4959" w:rsidRPr="00784964" w:rsidRDefault="005F4959" w:rsidP="005F495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0CBE9C7B" w14:textId="0785DE1F" w:rsidR="0005653F" w:rsidRPr="00784964" w:rsidRDefault="0005653F" w:rsidP="005F4959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5D40061A" w14:textId="56A7DAE6" w:rsidR="005F4959" w:rsidRPr="00784964" w:rsidRDefault="005F4959" w:rsidP="00650696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8AA4246" w14:textId="016FD15A" w:rsidR="00605474" w:rsidRPr="00784964" w:rsidRDefault="00650696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804160" behindDoc="0" locked="0" layoutInCell="1" allowOverlap="1" wp14:anchorId="41B20D41" wp14:editId="7558C0F0">
            <wp:simplePos x="0" y="0"/>
            <wp:positionH relativeFrom="column">
              <wp:posOffset>1255395</wp:posOffset>
            </wp:positionH>
            <wp:positionV relativeFrom="paragraph">
              <wp:posOffset>807878</wp:posOffset>
            </wp:positionV>
            <wp:extent cx="4148184" cy="978590"/>
            <wp:effectExtent l="0" t="0" r="508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84" cy="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proofErr w:type="spellStart"/>
      <w:r w:rsidR="00605474" w:rsidRPr="00784964">
        <w:rPr>
          <w:rFonts w:ascii="Poppins" w:hAnsi="Poppins" w:cs="Poppins"/>
          <w:b/>
          <w:bCs/>
          <w:sz w:val="24"/>
        </w:rPr>
        <w:t>division</w:t>
      </w:r>
      <w:proofErr w:type="spell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realice la división de 2 parámetros introducidos (tendrá que poder sumar números decimales, como 2.2 / 3).</w:t>
      </w:r>
    </w:p>
    <w:p w14:paraId="5D959808" w14:textId="060BD3B0" w:rsidR="0005653F" w:rsidRPr="00784964" w:rsidRDefault="00650696" w:rsidP="0005653F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5184" behindDoc="0" locked="0" layoutInCell="1" allowOverlap="1" wp14:anchorId="1E8463B8" wp14:editId="3ECA1EC8">
            <wp:simplePos x="0" y="0"/>
            <wp:positionH relativeFrom="column">
              <wp:posOffset>1412558</wp:posOffset>
            </wp:positionH>
            <wp:positionV relativeFrom="paragraph">
              <wp:posOffset>1358265</wp:posOffset>
            </wp:positionV>
            <wp:extent cx="3801780" cy="320423"/>
            <wp:effectExtent l="0" t="0" r="0" b="381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80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077F5" w14:textId="297B90D8" w:rsidR="0005653F" w:rsidRPr="00784964" w:rsidRDefault="0005653F" w:rsidP="00650696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6BD78C1" w14:textId="34DAAD2C" w:rsidR="00605474" w:rsidRPr="00784964" w:rsidRDefault="00605474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calc01.sh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realice operaciones básicas entre 2 números llamando a cada uno de los scripts anteriormente creados (suma, resta, multiplicación y división).</w:t>
      </w:r>
    </w:p>
    <w:p w14:paraId="313FD36E" w14:textId="6D90D816" w:rsidR="00B66CDE" w:rsidRPr="00784964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6208" behindDoc="0" locked="0" layoutInCell="1" allowOverlap="1" wp14:anchorId="6C8B722C" wp14:editId="68BEAF96">
            <wp:simplePos x="0" y="0"/>
            <wp:positionH relativeFrom="margin">
              <wp:align>center</wp:align>
            </wp:positionH>
            <wp:positionV relativeFrom="paragraph">
              <wp:posOffset>273189</wp:posOffset>
            </wp:positionV>
            <wp:extent cx="4174164" cy="1732018"/>
            <wp:effectExtent l="0" t="0" r="0" b="190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64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D49EF" w14:textId="11309C4C" w:rsidR="00B66CDE" w:rsidRPr="00784964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807232" behindDoc="0" locked="0" layoutInCell="1" allowOverlap="1" wp14:anchorId="22A7C107" wp14:editId="10E8DCDD">
            <wp:simplePos x="0" y="0"/>
            <wp:positionH relativeFrom="margin">
              <wp:align>center</wp:align>
            </wp:positionH>
            <wp:positionV relativeFrom="paragraph">
              <wp:posOffset>1997682</wp:posOffset>
            </wp:positionV>
            <wp:extent cx="3403416" cy="796728"/>
            <wp:effectExtent l="0" t="0" r="6985" b="381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16" cy="79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1348" w14:textId="50E8DCB1" w:rsidR="00224DBE" w:rsidRPr="00784964" w:rsidRDefault="00224DBE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402752B7" w14:textId="2C4293E6" w:rsidR="00224DBE" w:rsidRPr="00784964" w:rsidRDefault="00224DBE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67264473" w14:textId="506DC82D" w:rsidR="00B66CDE" w:rsidRDefault="00B66CDE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1EA5418A" w14:textId="37602AAE" w:rsidR="00650696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7F521592" w14:textId="0B12835E" w:rsidR="00650696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60467467" w14:textId="09EC89A9" w:rsidR="00650696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5269BDA2" w14:textId="77777777" w:rsidR="00650696" w:rsidRPr="00784964" w:rsidRDefault="00650696" w:rsidP="00B66CDE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0DCE7196" w14:textId="3550FBAB" w:rsidR="00605474" w:rsidRPr="00784964" w:rsidRDefault="00605474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proofErr w:type="gramStart"/>
      <w:r w:rsidRPr="00784964">
        <w:rPr>
          <w:rFonts w:ascii="Poppins" w:hAnsi="Poppins" w:cs="Poppins"/>
          <w:b/>
          <w:bCs/>
          <w:sz w:val="24"/>
        </w:rPr>
        <w:lastRenderedPageBreak/>
        <w:t>Ídem</w:t>
      </w:r>
      <w:proofErr w:type="gramEnd"/>
      <w:r w:rsidRPr="00784964">
        <w:rPr>
          <w:rFonts w:ascii="Poppins" w:hAnsi="Poppins" w:cs="Poppins"/>
          <w:b/>
          <w:bCs/>
          <w:sz w:val="24"/>
        </w:rPr>
        <w:t xml:space="preserve"> pero sin llamar a los scripts (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calc02.sh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>).</w:t>
      </w:r>
    </w:p>
    <w:p w14:paraId="456B664B" w14:textId="0D5C3CF3" w:rsidR="001506FB" w:rsidRPr="00784964" w:rsidRDefault="001506FB" w:rsidP="001506FB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6DC438AD" w14:textId="3D9CD442" w:rsidR="001506FB" w:rsidRDefault="00606CEF" w:rsidP="001506FB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noProof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71392" behindDoc="0" locked="0" layoutInCell="1" allowOverlap="1" wp14:anchorId="7F432E47" wp14:editId="57457517">
            <wp:simplePos x="0" y="0"/>
            <wp:positionH relativeFrom="column">
              <wp:posOffset>3205956</wp:posOffset>
            </wp:positionH>
            <wp:positionV relativeFrom="paragraph">
              <wp:posOffset>523557</wp:posOffset>
            </wp:positionV>
            <wp:extent cx="3200400" cy="76687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B12"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4A543256" wp14:editId="5A76DD1E">
            <wp:extent cx="2926283" cy="1878806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523" cy="18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964">
        <w:rPr>
          <w:rFonts w:ascii="Poppins" w:hAnsi="Poppins" w:cs="Poppins"/>
          <w:b/>
          <w:bCs/>
          <w:noProof/>
        </w:rPr>
        <w:t xml:space="preserve"> </w:t>
      </w:r>
    </w:p>
    <w:p w14:paraId="4487AABD" w14:textId="77777777" w:rsidR="00650696" w:rsidRPr="00784964" w:rsidRDefault="00650696" w:rsidP="001506FB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4155D4CE" w14:textId="18B7DA0F" w:rsidR="00605474" w:rsidRPr="00784964" w:rsidRDefault="00605474" w:rsidP="00605474">
      <w:pPr>
        <w:pStyle w:val="Textbody"/>
        <w:numPr>
          <w:ilvl w:val="0"/>
          <w:numId w:val="17"/>
        </w:numPr>
        <w:spacing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citas-menu.sh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muestre un menú con las siguientes opciones:</w:t>
      </w:r>
    </w:p>
    <w:p w14:paraId="14D1C67E" w14:textId="3D09C7E0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1.Añadir cita nueva.</w:t>
      </w:r>
    </w:p>
    <w:p w14:paraId="4EB89994" w14:textId="6EDE464E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2.Buscar por nombre del paciente.</w:t>
      </w:r>
    </w:p>
    <w:p w14:paraId="1AE89963" w14:textId="6911558D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3.Buscar citas por hora inicial.</w:t>
      </w:r>
    </w:p>
    <w:p w14:paraId="68511D8A" w14:textId="278722C1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4.Buscar citas por hora final.</w:t>
      </w:r>
    </w:p>
    <w:p w14:paraId="0AE72847" w14:textId="227759E9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5.Listar las citas ordenadas por nombre del paciente.</w:t>
      </w:r>
    </w:p>
    <w:p w14:paraId="6100E9E8" w14:textId="3BA2F766" w:rsidR="00605474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6.Listar las citas ordenadas por hora inicial.</w:t>
      </w:r>
    </w:p>
    <w:p w14:paraId="63A1CDEB" w14:textId="20BDC4D0" w:rsidR="00673F32" w:rsidRPr="00784964" w:rsidRDefault="00605474" w:rsidP="00673F32">
      <w:pPr>
        <w:pStyle w:val="Textbody"/>
        <w:spacing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>7.Salir del programa.</w:t>
      </w:r>
    </w:p>
    <w:p w14:paraId="3CE38786" w14:textId="61B901D8" w:rsidR="00605474" w:rsidRPr="00784964" w:rsidRDefault="00F53295" w:rsidP="00650696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>
        <w:rPr>
          <w:rFonts w:ascii="Poppins" w:hAnsi="Poppins" w:cs="Poppins"/>
          <w:b/>
          <w:bCs/>
          <w:sz w:val="24"/>
        </w:rPr>
        <w:t>Después, m</w:t>
      </w:r>
      <w:r w:rsidR="00605474" w:rsidRPr="00784964">
        <w:rPr>
          <w:rFonts w:ascii="Poppins" w:hAnsi="Poppins" w:cs="Poppins"/>
          <w:b/>
          <w:bCs/>
          <w:sz w:val="24"/>
        </w:rPr>
        <w:t>odifica el scrip</w:t>
      </w:r>
      <w:r w:rsidR="00CF1A70" w:rsidRPr="00784964">
        <w:rPr>
          <w:rFonts w:ascii="Poppins" w:hAnsi="Poppins" w:cs="Poppins"/>
          <w:b/>
          <w:bCs/>
          <w:sz w:val="24"/>
        </w:rPr>
        <w:t>t</w:t>
      </w:r>
      <w:r w:rsidR="00605474" w:rsidRPr="00784964">
        <w:rPr>
          <w:rFonts w:ascii="Poppins" w:hAnsi="Poppins" w:cs="Poppins"/>
          <w:b/>
          <w:bCs/>
          <w:sz w:val="24"/>
        </w:rPr>
        <w:t xml:space="preserve"> citas.menu.sh al que llamaras citas.sh para que defina las funciones para realizar las opciones del menú.</w:t>
      </w:r>
    </w:p>
    <w:p w14:paraId="7FD2FCD0" w14:textId="44EB91AD" w:rsidR="00605474" w:rsidRPr="00784964" w:rsidRDefault="00605474" w:rsidP="00605474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NOTA: necesitaras un fichero citas.txt con el formato: </w:t>
      </w:r>
      <w:proofErr w:type="spellStart"/>
      <w:proofErr w:type="gramStart"/>
      <w:r w:rsidRPr="00784964">
        <w:rPr>
          <w:rFonts w:ascii="Poppins" w:hAnsi="Poppins" w:cs="Poppins"/>
          <w:b/>
          <w:bCs/>
          <w:sz w:val="24"/>
        </w:rPr>
        <w:t>nombrePaciente:horaInicio</w:t>
      </w:r>
      <w:proofErr w:type="gramEnd"/>
      <w:r w:rsidRPr="00784964">
        <w:rPr>
          <w:rFonts w:ascii="Poppins" w:hAnsi="Poppins" w:cs="Poppins"/>
          <w:b/>
          <w:bCs/>
          <w:sz w:val="24"/>
        </w:rPr>
        <w:t>:horaFin</w:t>
      </w:r>
      <w:proofErr w:type="spellEnd"/>
    </w:p>
    <w:p w14:paraId="7AED62C0" w14:textId="483F7A4E" w:rsidR="00447BED" w:rsidRPr="00784964" w:rsidRDefault="00447BED" w:rsidP="004B65C5">
      <w:pPr>
        <w:pStyle w:val="Textbody"/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7B35C8EF" w14:textId="19A3197D" w:rsidR="00587358" w:rsidRPr="00784964" w:rsidRDefault="004B65C5" w:rsidP="00605474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lastRenderedPageBreak/>
        <w:drawing>
          <wp:anchor distT="0" distB="0" distL="114300" distR="114300" simplePos="0" relativeHeight="251772416" behindDoc="0" locked="0" layoutInCell="1" allowOverlap="1" wp14:anchorId="7D17C746" wp14:editId="71D02FEA">
            <wp:simplePos x="0" y="0"/>
            <wp:positionH relativeFrom="column">
              <wp:posOffset>3639185</wp:posOffset>
            </wp:positionH>
            <wp:positionV relativeFrom="paragraph">
              <wp:posOffset>8255</wp:posOffset>
            </wp:positionV>
            <wp:extent cx="2113280" cy="2497455"/>
            <wp:effectExtent l="0" t="0" r="127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A5D"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110D2892" wp14:editId="34D6BC50">
            <wp:extent cx="2564176" cy="24980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9724"/>
                    <a:stretch/>
                  </pic:blipFill>
                  <pic:spPr bwMode="auto">
                    <a:xfrm>
                      <a:off x="0" y="0"/>
                      <a:ext cx="2572089" cy="250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8D3" w14:textId="2115A070" w:rsidR="00447BED" w:rsidRPr="00784964" w:rsidRDefault="004B65C5" w:rsidP="00605474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73440" behindDoc="0" locked="0" layoutInCell="1" allowOverlap="1" wp14:anchorId="244F4A7D" wp14:editId="4E7DA780">
            <wp:simplePos x="0" y="0"/>
            <wp:positionH relativeFrom="column">
              <wp:posOffset>3857874</wp:posOffset>
            </wp:positionH>
            <wp:positionV relativeFrom="paragraph">
              <wp:posOffset>5080</wp:posOffset>
            </wp:positionV>
            <wp:extent cx="1689100" cy="1836420"/>
            <wp:effectExtent l="0" t="0" r="635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7FB46" w14:textId="6B4A6E81" w:rsidR="001B327B" w:rsidRPr="00784964" w:rsidRDefault="001B327B" w:rsidP="004B65C5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757B2660" wp14:editId="107C2A30">
            <wp:extent cx="1602117" cy="1437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2117" cy="14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A64" w14:textId="7FA86C46" w:rsidR="0076709D" w:rsidRPr="00784964" w:rsidRDefault="0076709D" w:rsidP="0076709D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7B4EB4B0" wp14:editId="1C6D0B08">
            <wp:extent cx="2825212" cy="2928731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4151" cy="29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A2E" w14:textId="7FC4085D" w:rsidR="004B65C5" w:rsidRPr="00784964" w:rsidRDefault="004B65C5" w:rsidP="004B65C5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1E81E0E8" wp14:editId="779DF2BA">
            <wp:extent cx="1047871" cy="4589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47871" cy="4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AF4C" w14:textId="6BCC137B" w:rsidR="00605474" w:rsidRPr="00784964" w:rsidRDefault="00605474" w:rsidP="00605474">
      <w:pPr>
        <w:pStyle w:val="Textbody"/>
        <w:numPr>
          <w:ilvl w:val="0"/>
          <w:numId w:val="17"/>
        </w:numPr>
        <w:spacing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lastRenderedPageBreak/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ordena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liste el contenido del directorio actual ordenado por tamaño del archivo de menor a mayor. El listado sólo mostrará el nombre de los archivos y el número de línea correspondiente. En el caso de que se introduzca algún parámetro se mostrará el siguiente mensaje de error: “No se permiten parámetros.” y retornará un código de retorno igual a 1.</w:t>
      </w:r>
    </w:p>
    <w:p w14:paraId="0639BB97" w14:textId="66F5809B" w:rsidR="004B65C5" w:rsidRPr="00784964" w:rsidRDefault="004330D6" w:rsidP="004B65C5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anchor distT="0" distB="0" distL="114300" distR="114300" simplePos="0" relativeHeight="251774464" behindDoc="0" locked="0" layoutInCell="1" allowOverlap="1" wp14:anchorId="4493B254" wp14:editId="50BAFEB8">
            <wp:simplePos x="0" y="0"/>
            <wp:positionH relativeFrom="column">
              <wp:posOffset>3904615</wp:posOffset>
            </wp:positionH>
            <wp:positionV relativeFrom="paragraph">
              <wp:posOffset>3810</wp:posOffset>
            </wp:positionV>
            <wp:extent cx="2136775" cy="2036445"/>
            <wp:effectExtent l="0" t="0" r="0" b="190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B53"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70EA9F10" wp14:editId="75FE4EE5">
            <wp:extent cx="2948608" cy="913867"/>
            <wp:effectExtent l="0" t="0" r="4445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9095" cy="9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777" w14:textId="37E0EA70" w:rsidR="004B65C5" w:rsidRPr="00784964" w:rsidRDefault="00F53295" w:rsidP="004B65C5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noProof/>
          <w:sz w:val="24"/>
        </w:rPr>
        <w:drawing>
          <wp:inline distT="0" distB="0" distL="0" distR="0" wp14:anchorId="4A8EA98C" wp14:editId="5E0B380C">
            <wp:extent cx="3507337" cy="31176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7337" cy="3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A075" w14:textId="0C3810C0" w:rsidR="004330D6" w:rsidRPr="00784964" w:rsidRDefault="004330D6" w:rsidP="004330D6">
      <w:pPr>
        <w:pStyle w:val="Textbody"/>
        <w:spacing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5466C254" w14:textId="3B5C5A3E" w:rsidR="00590131" w:rsidRDefault="00590131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0FECF2B" w14:textId="2A5E8BE0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0828CF65" w14:textId="20A8FFF4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0E6FF834" w14:textId="78919E15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056A7881" w14:textId="609D9D7D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19AFC032" w14:textId="066CF457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1CE66D99" w14:textId="4F073EB4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3FD5B1A" w14:textId="099CDAE0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61858277" w14:textId="59EAE6D2" w:rsidR="00F53295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1F3F1B7A" w14:textId="77777777" w:rsidR="00F53295" w:rsidRPr="00784964" w:rsidRDefault="00F53295" w:rsidP="00F53295">
      <w:pPr>
        <w:pStyle w:val="Textbody"/>
        <w:spacing w:line="360" w:lineRule="auto"/>
        <w:jc w:val="both"/>
        <w:rPr>
          <w:rFonts w:ascii="Poppins" w:hAnsi="Poppins" w:cs="Poppins"/>
          <w:b/>
          <w:bCs/>
          <w:sz w:val="24"/>
        </w:rPr>
      </w:pPr>
    </w:p>
    <w:p w14:paraId="2C06DAA4" w14:textId="2CCD0FEC" w:rsidR="00605474" w:rsidRPr="00784964" w:rsidRDefault="00605474" w:rsidP="00605474">
      <w:pPr>
        <w:pStyle w:val="Textbody"/>
        <w:numPr>
          <w:ilvl w:val="0"/>
          <w:numId w:val="17"/>
        </w:numPr>
        <w:spacing w:line="360" w:lineRule="auto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lastRenderedPageBreak/>
        <w:t xml:space="preserve">Realizar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jaula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que cree, sólo si no existe, el directorio jaula en la $HOME del usuario y mueva los ficheros pasados por parámetro a dicho directorio. </w:t>
      </w:r>
    </w:p>
    <w:p w14:paraId="1DFE8BDD" w14:textId="77777777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En el caso de que no se le pase ningún parámetro se mostrará el siguiente mensaje de error: “Hay que introducir al menos un parámetro.” y retornará un código de retorno igual a 1. </w:t>
      </w:r>
    </w:p>
    <w:p w14:paraId="49485F4C" w14:textId="3EE96232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En el caso de que algún fichero introducido por parámetro no exista se mostrará el siguiente mensaje de error: “El fichero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$FICHERO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no existe.” y retornará un código de retorno igual a 2. </w:t>
      </w:r>
    </w:p>
    <w:p w14:paraId="787CC16B" w14:textId="104EB18F" w:rsidR="00605474" w:rsidRPr="00784964" w:rsidRDefault="00605474" w:rsidP="00605474">
      <w:pPr>
        <w:pStyle w:val="Textbody"/>
        <w:numPr>
          <w:ilvl w:val="1"/>
          <w:numId w:val="17"/>
        </w:numPr>
        <w:spacing w:after="0" w:line="360" w:lineRule="auto"/>
        <w:ind w:left="720" w:hanging="36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t xml:space="preserve">Si el </w:t>
      </w:r>
      <w:proofErr w:type="gramStart"/>
      <w:r w:rsidRPr="00784964">
        <w:rPr>
          <w:rFonts w:ascii="Poppins" w:hAnsi="Poppins" w:cs="Poppins"/>
          <w:b/>
          <w:bCs/>
          <w:sz w:val="24"/>
        </w:rPr>
        <w:t>fichero .</w:t>
      </w:r>
      <w:proofErr w:type="gramEnd"/>
      <w:r w:rsidRPr="00784964">
        <w:rPr>
          <w:rFonts w:ascii="Poppins" w:hAnsi="Poppins" w:cs="Poppins"/>
          <w:b/>
          <w:bCs/>
          <w:sz w:val="24"/>
        </w:rPr>
        <w:t xml:space="preserve"> jaula existe en la $HOME del usuario pero no es un directorio mostrará el siguiente mensaje de error: “El fichero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Pr="00784964">
        <w:rPr>
          <w:rFonts w:ascii="Poppins" w:hAnsi="Poppins" w:cs="Poppins"/>
          <w:b/>
          <w:bCs/>
          <w:sz w:val="24"/>
        </w:rPr>
        <w:t>$HOME</w:t>
      </w:r>
      <w:proofErr w:type="gramStart"/>
      <w:r w:rsidRPr="00784964">
        <w:rPr>
          <w:rFonts w:ascii="Poppins" w:hAnsi="Poppins" w:cs="Poppins"/>
          <w:b/>
          <w:bCs/>
          <w:sz w:val="24"/>
        </w:rPr>
        <w:t>/.jaula</w:t>
      </w:r>
      <w:proofErr w:type="gramEnd"/>
      <w:r w:rsidR="00007F0B" w:rsidRPr="00784964">
        <w:rPr>
          <w:rFonts w:ascii="Poppins" w:hAnsi="Poppins" w:cs="Poppins"/>
          <w:b/>
          <w:bCs/>
          <w:sz w:val="24"/>
        </w:rPr>
        <w:t>’</w:t>
      </w:r>
      <w:r w:rsidRPr="00784964">
        <w:rPr>
          <w:rFonts w:ascii="Poppins" w:hAnsi="Poppins" w:cs="Poppins"/>
          <w:b/>
          <w:bCs/>
          <w:sz w:val="24"/>
        </w:rPr>
        <w:t xml:space="preserve"> no es un directorio.” y retornará un código de retorno igual a 3.</w:t>
      </w:r>
    </w:p>
    <w:p w14:paraId="35FE7851" w14:textId="6BA6F945" w:rsidR="008B197A" w:rsidRPr="00784964" w:rsidRDefault="008B197A" w:rsidP="008B197A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</w:p>
    <w:p w14:paraId="72C15305" w14:textId="400CB142" w:rsidR="008B197A" w:rsidRPr="00784964" w:rsidRDefault="00B15494" w:rsidP="008B197A">
      <w:pPr>
        <w:pStyle w:val="Textbody"/>
        <w:spacing w:after="0" w:line="360" w:lineRule="auto"/>
        <w:ind w:left="720"/>
        <w:jc w:val="both"/>
        <w:rPr>
          <w:rFonts w:ascii="Poppins" w:hAnsi="Poppins" w:cs="Poppins"/>
          <w:b/>
          <w:bCs/>
          <w:sz w:val="24"/>
        </w:rPr>
      </w:pPr>
      <w:r w:rsidRPr="00784964">
        <w:rPr>
          <w:rFonts w:ascii="Poppins" w:hAnsi="Poppins" w:cs="Poppins"/>
          <w:b/>
          <w:bCs/>
          <w:sz w:val="24"/>
        </w:rPr>
        <w:drawing>
          <wp:anchor distT="0" distB="0" distL="114300" distR="114300" simplePos="0" relativeHeight="251777536" behindDoc="0" locked="0" layoutInCell="1" allowOverlap="1" wp14:anchorId="73FBA221" wp14:editId="11494363">
            <wp:simplePos x="0" y="0"/>
            <wp:positionH relativeFrom="column">
              <wp:posOffset>3841909</wp:posOffset>
            </wp:positionH>
            <wp:positionV relativeFrom="paragraph">
              <wp:posOffset>1206500</wp:posOffset>
            </wp:positionV>
            <wp:extent cx="2678906" cy="184208"/>
            <wp:effectExtent l="0" t="0" r="7620" b="635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906" cy="184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964">
        <w:rPr>
          <w:rFonts w:ascii="Poppins" w:hAnsi="Poppins" w:cs="Poppins"/>
          <w:b/>
          <w:bCs/>
          <w:sz w:val="24"/>
        </w:rPr>
        <w:drawing>
          <wp:anchor distT="0" distB="0" distL="114300" distR="114300" simplePos="0" relativeHeight="251776512" behindDoc="0" locked="0" layoutInCell="1" allowOverlap="1" wp14:anchorId="401DCCA3" wp14:editId="377946CE">
            <wp:simplePos x="0" y="0"/>
            <wp:positionH relativeFrom="column">
              <wp:posOffset>3791426</wp:posOffset>
            </wp:positionH>
            <wp:positionV relativeFrom="paragraph">
              <wp:posOffset>556578</wp:posOffset>
            </wp:positionV>
            <wp:extent cx="2807335" cy="37020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964">
        <w:rPr>
          <w:rFonts w:ascii="Poppins" w:hAnsi="Poppins" w:cs="Poppins"/>
          <w:b/>
          <w:bCs/>
          <w:sz w:val="24"/>
        </w:rPr>
        <w:drawing>
          <wp:anchor distT="0" distB="0" distL="114300" distR="114300" simplePos="0" relativeHeight="251775488" behindDoc="0" locked="0" layoutInCell="1" allowOverlap="1" wp14:anchorId="6DA507F1" wp14:editId="4C197DD0">
            <wp:simplePos x="0" y="0"/>
            <wp:positionH relativeFrom="margin">
              <wp:posOffset>3848894</wp:posOffset>
            </wp:positionH>
            <wp:positionV relativeFrom="paragraph">
              <wp:posOffset>6191</wp:posOffset>
            </wp:positionV>
            <wp:extent cx="2684780" cy="278130"/>
            <wp:effectExtent l="0" t="0" r="1270" b="762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964">
        <w:rPr>
          <w:rFonts w:ascii="Poppins" w:hAnsi="Poppins" w:cs="Poppins"/>
          <w:b/>
          <w:bCs/>
          <w:sz w:val="24"/>
        </w:rPr>
        <w:drawing>
          <wp:inline distT="0" distB="0" distL="0" distR="0" wp14:anchorId="70C3EDBE" wp14:editId="14D5DAF2">
            <wp:extent cx="3150394" cy="3916849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5283" cy="39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024E" w14:textId="77777777" w:rsidR="00784964" w:rsidRPr="00784964" w:rsidRDefault="00784964" w:rsidP="00784964">
      <w:pPr>
        <w:pStyle w:val="Textbody"/>
        <w:spacing w:after="0" w:line="360" w:lineRule="auto"/>
        <w:ind w:left="360"/>
        <w:jc w:val="both"/>
        <w:rPr>
          <w:rFonts w:ascii="Poppins" w:hAnsi="Poppins" w:cs="Poppins"/>
          <w:b/>
          <w:bCs/>
          <w:sz w:val="24"/>
        </w:rPr>
      </w:pPr>
    </w:p>
    <w:p w14:paraId="783CEED1" w14:textId="6D5FD850" w:rsidR="00605474" w:rsidRPr="00784964" w:rsidRDefault="00F53295" w:rsidP="00605474">
      <w:pPr>
        <w:pStyle w:val="Textbody"/>
        <w:numPr>
          <w:ilvl w:val="0"/>
          <w:numId w:val="17"/>
        </w:numPr>
        <w:spacing w:after="0" w:line="360" w:lineRule="auto"/>
        <w:jc w:val="both"/>
        <w:rPr>
          <w:rFonts w:ascii="Poppins" w:hAnsi="Poppins" w:cs="Poppins"/>
          <w:b/>
          <w:bCs/>
          <w:sz w:val="24"/>
        </w:rPr>
      </w:pPr>
      <w:r w:rsidRPr="00F11362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drawing>
          <wp:anchor distT="0" distB="0" distL="114300" distR="114300" simplePos="0" relativeHeight="251808256" behindDoc="0" locked="0" layoutInCell="1" allowOverlap="1" wp14:anchorId="180A7251" wp14:editId="71D0B646">
            <wp:simplePos x="0" y="0"/>
            <wp:positionH relativeFrom="column">
              <wp:posOffset>657390</wp:posOffset>
            </wp:positionH>
            <wp:positionV relativeFrom="paragraph">
              <wp:posOffset>779200</wp:posOffset>
            </wp:positionV>
            <wp:extent cx="5083474" cy="1844599"/>
            <wp:effectExtent l="0" t="0" r="3175" b="381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74" cy="184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74" w:rsidRPr="00784964">
        <w:rPr>
          <w:rFonts w:ascii="Poppins" w:hAnsi="Poppins" w:cs="Poppins"/>
          <w:b/>
          <w:bCs/>
          <w:sz w:val="24"/>
        </w:rPr>
        <w:t xml:space="preserve">Crear un script llamado </w:t>
      </w:r>
      <w:r w:rsidR="00007F0B" w:rsidRPr="00784964">
        <w:rPr>
          <w:rFonts w:ascii="Poppins" w:hAnsi="Poppins" w:cs="Poppins"/>
          <w:b/>
          <w:bCs/>
          <w:sz w:val="24"/>
        </w:rPr>
        <w:t>‘</w:t>
      </w:r>
      <w:r w:rsidR="00605474" w:rsidRPr="00784964">
        <w:rPr>
          <w:rFonts w:ascii="Poppins" w:hAnsi="Poppins" w:cs="Poppins"/>
          <w:b/>
          <w:bCs/>
          <w:sz w:val="24"/>
        </w:rPr>
        <w:t>array.sh</w:t>
      </w:r>
      <w:r w:rsidR="00007F0B" w:rsidRPr="00784964">
        <w:rPr>
          <w:rFonts w:ascii="Poppins" w:hAnsi="Poppins" w:cs="Poppins"/>
          <w:b/>
          <w:bCs/>
          <w:sz w:val="24"/>
        </w:rPr>
        <w:t>’</w:t>
      </w:r>
      <w:r w:rsidR="00605474" w:rsidRPr="00784964">
        <w:rPr>
          <w:rFonts w:ascii="Poppins" w:hAnsi="Poppins" w:cs="Poppins"/>
          <w:b/>
          <w:bCs/>
          <w:sz w:val="24"/>
        </w:rPr>
        <w:t xml:space="preserve"> que declare un array, lo rellene con datos y luego itere sobre el mismo para mostrar los datos.</w:t>
      </w:r>
    </w:p>
    <w:p w14:paraId="00417337" w14:textId="20E909A9" w:rsidR="00566B41" w:rsidRDefault="00F53295" w:rsidP="00174471">
      <w:pPr>
        <w:pStyle w:val="Prrafodelista"/>
        <w:tabs>
          <w:tab w:val="left" w:pos="4531"/>
        </w:tabs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A3276D">
        <w:rPr>
          <w:noProof/>
        </w:rPr>
        <w:drawing>
          <wp:anchor distT="0" distB="0" distL="114300" distR="114300" simplePos="0" relativeHeight="251809280" behindDoc="0" locked="0" layoutInCell="1" allowOverlap="1" wp14:anchorId="34CE6823" wp14:editId="27246067">
            <wp:simplePos x="0" y="0"/>
            <wp:positionH relativeFrom="margin">
              <wp:align>center</wp:align>
            </wp:positionH>
            <wp:positionV relativeFrom="paragraph">
              <wp:posOffset>2193760</wp:posOffset>
            </wp:positionV>
            <wp:extent cx="5100794" cy="917970"/>
            <wp:effectExtent l="0" t="0" r="508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94" cy="91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471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</w:r>
    </w:p>
    <w:p w14:paraId="72BA5B56" w14:textId="1671A58F" w:rsidR="00A3276D" w:rsidRPr="00A3276D" w:rsidRDefault="00A3276D" w:rsidP="00A3276D">
      <w:pPr>
        <w:rPr>
          <w:lang w:eastAsia="zh-CN"/>
        </w:rPr>
      </w:pPr>
    </w:p>
    <w:sectPr w:rsidR="00A3276D" w:rsidRPr="00A3276D" w:rsidSect="00CC4D15">
      <w:headerReference w:type="default" r:id="rId57"/>
      <w:footerReference w:type="default" r:id="rId5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FF271" w14:textId="77777777" w:rsidR="0046074F" w:rsidRDefault="0046074F">
      <w:r>
        <w:separator/>
      </w:r>
    </w:p>
    <w:p w14:paraId="7BC4AD31" w14:textId="77777777" w:rsidR="0046074F" w:rsidRDefault="0046074F"/>
  </w:endnote>
  <w:endnote w:type="continuationSeparator" w:id="0">
    <w:p w14:paraId="6A8BE659" w14:textId="77777777" w:rsidR="0046074F" w:rsidRDefault="0046074F">
      <w:r>
        <w:continuationSeparator/>
      </w:r>
    </w:p>
    <w:p w14:paraId="1410CA63" w14:textId="77777777" w:rsidR="0046074F" w:rsidRDefault="0046074F"/>
  </w:endnote>
  <w:endnote w:type="continuationNotice" w:id="1">
    <w:p w14:paraId="6909C599" w14:textId="77777777" w:rsidR="0046074F" w:rsidRDefault="004607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Pitch">
    <w:altName w:val="Courier New"/>
    <w:charset w:val="00"/>
    <w:family w:val="auto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0EBAFA9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22127" w14:textId="77777777" w:rsidR="0046074F" w:rsidRDefault="0046074F">
      <w:r>
        <w:separator/>
      </w:r>
    </w:p>
    <w:p w14:paraId="786E9959" w14:textId="77777777" w:rsidR="0046074F" w:rsidRDefault="0046074F"/>
  </w:footnote>
  <w:footnote w:type="continuationSeparator" w:id="0">
    <w:p w14:paraId="3AF0E51E" w14:textId="77777777" w:rsidR="0046074F" w:rsidRDefault="0046074F">
      <w:r>
        <w:continuationSeparator/>
      </w:r>
    </w:p>
    <w:p w14:paraId="46928BE9" w14:textId="77777777" w:rsidR="0046074F" w:rsidRDefault="0046074F"/>
  </w:footnote>
  <w:footnote w:type="continuationNotice" w:id="1">
    <w:p w14:paraId="61903A19" w14:textId="77777777" w:rsidR="0046074F" w:rsidRDefault="004607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7A5EE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FFFF" w:themeColor="background1"/>
              <w:sz w:val="20"/>
              <w:szCs w:val="16"/>
              <w14:textFill>
                <w14:noFill/>
              </w14:textFill>
            </w:rPr>
          </w:pPr>
        </w:p>
        <w:p w14:paraId="0D5FFBA4" w14:textId="74CA826E" w:rsidR="00370673" w:rsidRPr="00713810" w:rsidRDefault="00A16FBC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315AF82" wp14:editId="1B6F7A94">
                    <wp:simplePos x="0" y="0"/>
                    <wp:positionH relativeFrom="column">
                      <wp:posOffset>-13970</wp:posOffset>
                    </wp:positionH>
                    <wp:positionV relativeFrom="paragraph">
                      <wp:posOffset>337930</wp:posOffset>
                    </wp:positionV>
                    <wp:extent cx="6306207" cy="45719"/>
                    <wp:effectExtent l="57150" t="19050" r="56515" b="107315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45719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E95776C" id="Rectángulo: esquinas redondeadas 204" o:spid="_x0000_s1026" style="position:absolute;margin-left:-1.1pt;margin-top:26.6pt;width:496.5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" fillcolor="#393737 [814]" strokecolor="#393737 [814]" strokeweight="2pt">
                    <v:shadow on="t" color="black" opacity="26214f" origin=",-.5" offset="0,3pt"/>
                  </v:roundrect>
                </w:pict>
              </mc:Fallback>
            </mc:AlternateConten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SHELL</w:t>
          </w:r>
          <w:r w:rsidR="004246C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: </w:t>
          </w:r>
          <w:r w:rsidR="004B1052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SCRIPTS                                                                                                                                </w: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BEA"/>
    <w:multiLevelType w:val="multilevel"/>
    <w:tmpl w:val="53B4828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1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2"/>
  </w:num>
  <w:num w:numId="8">
    <w:abstractNumId w:val="5"/>
  </w:num>
  <w:num w:numId="9">
    <w:abstractNumId w:val="3"/>
  </w:num>
  <w:num w:numId="10">
    <w:abstractNumId w:val="13"/>
  </w:num>
  <w:num w:numId="11">
    <w:abstractNumId w:val="1"/>
  </w:num>
  <w:num w:numId="12">
    <w:abstractNumId w:val="16"/>
  </w:num>
  <w:num w:numId="13">
    <w:abstractNumId w:val="8"/>
  </w:num>
  <w:num w:numId="14">
    <w:abstractNumId w:val="14"/>
  </w:num>
  <w:num w:numId="15">
    <w:abstractNumId w:val="7"/>
  </w:num>
  <w:num w:numId="16">
    <w:abstractNumId w:val="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7F0B"/>
    <w:rsid w:val="0001282D"/>
    <w:rsid w:val="000153FC"/>
    <w:rsid w:val="000211C1"/>
    <w:rsid w:val="00022B9F"/>
    <w:rsid w:val="00022D3B"/>
    <w:rsid w:val="0002334B"/>
    <w:rsid w:val="00023807"/>
    <w:rsid w:val="0002482E"/>
    <w:rsid w:val="000317E3"/>
    <w:rsid w:val="0003366F"/>
    <w:rsid w:val="00042202"/>
    <w:rsid w:val="00044D7F"/>
    <w:rsid w:val="00050324"/>
    <w:rsid w:val="00050A42"/>
    <w:rsid w:val="00053E14"/>
    <w:rsid w:val="0005653F"/>
    <w:rsid w:val="00062D19"/>
    <w:rsid w:val="00063C76"/>
    <w:rsid w:val="00067046"/>
    <w:rsid w:val="0006720B"/>
    <w:rsid w:val="000747A0"/>
    <w:rsid w:val="0007650E"/>
    <w:rsid w:val="00082817"/>
    <w:rsid w:val="0008679D"/>
    <w:rsid w:val="00092E70"/>
    <w:rsid w:val="00092EB6"/>
    <w:rsid w:val="00096D68"/>
    <w:rsid w:val="000A0150"/>
    <w:rsid w:val="000A01E3"/>
    <w:rsid w:val="000A1A91"/>
    <w:rsid w:val="000A5D0E"/>
    <w:rsid w:val="000A66C0"/>
    <w:rsid w:val="000A75AD"/>
    <w:rsid w:val="000B0D15"/>
    <w:rsid w:val="000B1809"/>
    <w:rsid w:val="000B3C8D"/>
    <w:rsid w:val="000C173A"/>
    <w:rsid w:val="000C2536"/>
    <w:rsid w:val="000D0017"/>
    <w:rsid w:val="000D790E"/>
    <w:rsid w:val="000E5CF8"/>
    <w:rsid w:val="000E63C9"/>
    <w:rsid w:val="000F1E9E"/>
    <w:rsid w:val="00111A98"/>
    <w:rsid w:val="0011333F"/>
    <w:rsid w:val="00115B20"/>
    <w:rsid w:val="00122144"/>
    <w:rsid w:val="00122A05"/>
    <w:rsid w:val="00130E9D"/>
    <w:rsid w:val="00133D56"/>
    <w:rsid w:val="00137A7B"/>
    <w:rsid w:val="0014205F"/>
    <w:rsid w:val="001447EA"/>
    <w:rsid w:val="001506FB"/>
    <w:rsid w:val="00150A6D"/>
    <w:rsid w:val="00151D85"/>
    <w:rsid w:val="00157AD9"/>
    <w:rsid w:val="00160883"/>
    <w:rsid w:val="00174471"/>
    <w:rsid w:val="00177F20"/>
    <w:rsid w:val="00183396"/>
    <w:rsid w:val="00185B35"/>
    <w:rsid w:val="00186518"/>
    <w:rsid w:val="00186B0A"/>
    <w:rsid w:val="001978B0"/>
    <w:rsid w:val="001A0081"/>
    <w:rsid w:val="001A0602"/>
    <w:rsid w:val="001A18DD"/>
    <w:rsid w:val="001A33C5"/>
    <w:rsid w:val="001A702A"/>
    <w:rsid w:val="001B327B"/>
    <w:rsid w:val="001B38E3"/>
    <w:rsid w:val="001B5CED"/>
    <w:rsid w:val="001B705D"/>
    <w:rsid w:val="001D45FD"/>
    <w:rsid w:val="001D4C7F"/>
    <w:rsid w:val="001D6BAC"/>
    <w:rsid w:val="001D7132"/>
    <w:rsid w:val="001E41ED"/>
    <w:rsid w:val="001E5F26"/>
    <w:rsid w:val="001F1F7D"/>
    <w:rsid w:val="001F2BC8"/>
    <w:rsid w:val="001F4EA7"/>
    <w:rsid w:val="001F5F6B"/>
    <w:rsid w:val="001F7A36"/>
    <w:rsid w:val="0020257A"/>
    <w:rsid w:val="00207299"/>
    <w:rsid w:val="0021562A"/>
    <w:rsid w:val="00217612"/>
    <w:rsid w:val="00224057"/>
    <w:rsid w:val="00224617"/>
    <w:rsid w:val="00224DBE"/>
    <w:rsid w:val="00230549"/>
    <w:rsid w:val="00230D08"/>
    <w:rsid w:val="00231B96"/>
    <w:rsid w:val="00237CDF"/>
    <w:rsid w:val="00242928"/>
    <w:rsid w:val="00243EBC"/>
    <w:rsid w:val="00246A35"/>
    <w:rsid w:val="0026059D"/>
    <w:rsid w:val="00261085"/>
    <w:rsid w:val="002621C3"/>
    <w:rsid w:val="00270613"/>
    <w:rsid w:val="0027232F"/>
    <w:rsid w:val="002803C9"/>
    <w:rsid w:val="0028166D"/>
    <w:rsid w:val="00284348"/>
    <w:rsid w:val="0029124A"/>
    <w:rsid w:val="00297AF8"/>
    <w:rsid w:val="002A0C9B"/>
    <w:rsid w:val="002A0E63"/>
    <w:rsid w:val="002A1580"/>
    <w:rsid w:val="002A160E"/>
    <w:rsid w:val="002A3CF4"/>
    <w:rsid w:val="002A4D68"/>
    <w:rsid w:val="002B7485"/>
    <w:rsid w:val="002C01AA"/>
    <w:rsid w:val="002C2944"/>
    <w:rsid w:val="002D4714"/>
    <w:rsid w:val="002E0066"/>
    <w:rsid w:val="002E2057"/>
    <w:rsid w:val="002E45B3"/>
    <w:rsid w:val="002E64D0"/>
    <w:rsid w:val="002E7470"/>
    <w:rsid w:val="002F3845"/>
    <w:rsid w:val="002F51F5"/>
    <w:rsid w:val="002F5EF5"/>
    <w:rsid w:val="00301B0B"/>
    <w:rsid w:val="00304027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EDB"/>
    <w:rsid w:val="0033762F"/>
    <w:rsid w:val="003409BB"/>
    <w:rsid w:val="00340C9A"/>
    <w:rsid w:val="0034342B"/>
    <w:rsid w:val="00345115"/>
    <w:rsid w:val="003459FA"/>
    <w:rsid w:val="00345A5D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4EA3"/>
    <w:rsid w:val="00390F30"/>
    <w:rsid w:val="003915B4"/>
    <w:rsid w:val="00392E1F"/>
    <w:rsid w:val="00394BB1"/>
    <w:rsid w:val="003A0027"/>
    <w:rsid w:val="003A0488"/>
    <w:rsid w:val="003A37EF"/>
    <w:rsid w:val="003A39A1"/>
    <w:rsid w:val="003A428B"/>
    <w:rsid w:val="003A4F81"/>
    <w:rsid w:val="003A50BA"/>
    <w:rsid w:val="003A53A2"/>
    <w:rsid w:val="003A609C"/>
    <w:rsid w:val="003B267C"/>
    <w:rsid w:val="003B4E53"/>
    <w:rsid w:val="003B64C0"/>
    <w:rsid w:val="003C1798"/>
    <w:rsid w:val="003C18B1"/>
    <w:rsid w:val="003C1E9A"/>
    <w:rsid w:val="003C2191"/>
    <w:rsid w:val="003C221A"/>
    <w:rsid w:val="003C545B"/>
    <w:rsid w:val="003D3863"/>
    <w:rsid w:val="003E2344"/>
    <w:rsid w:val="003E540E"/>
    <w:rsid w:val="003E554D"/>
    <w:rsid w:val="003F0858"/>
    <w:rsid w:val="003F4299"/>
    <w:rsid w:val="00402062"/>
    <w:rsid w:val="004110DE"/>
    <w:rsid w:val="004115E0"/>
    <w:rsid w:val="0041768A"/>
    <w:rsid w:val="00421892"/>
    <w:rsid w:val="004218BC"/>
    <w:rsid w:val="004246C0"/>
    <w:rsid w:val="004330D6"/>
    <w:rsid w:val="0044085A"/>
    <w:rsid w:val="00445C27"/>
    <w:rsid w:val="0044629F"/>
    <w:rsid w:val="00447BED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4FB7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6A7E"/>
    <w:rsid w:val="004A779D"/>
    <w:rsid w:val="004B1052"/>
    <w:rsid w:val="004B21A5"/>
    <w:rsid w:val="004B3CF9"/>
    <w:rsid w:val="004B4452"/>
    <w:rsid w:val="004B5B56"/>
    <w:rsid w:val="004B65C5"/>
    <w:rsid w:val="004C0CDC"/>
    <w:rsid w:val="004C168C"/>
    <w:rsid w:val="004C1849"/>
    <w:rsid w:val="004D2193"/>
    <w:rsid w:val="004D2608"/>
    <w:rsid w:val="004D3662"/>
    <w:rsid w:val="004E32EC"/>
    <w:rsid w:val="004E5FEE"/>
    <w:rsid w:val="004E78D5"/>
    <w:rsid w:val="004F1B5F"/>
    <w:rsid w:val="004F54F4"/>
    <w:rsid w:val="004F68AB"/>
    <w:rsid w:val="005011E3"/>
    <w:rsid w:val="00501922"/>
    <w:rsid w:val="00501ECA"/>
    <w:rsid w:val="005026DC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75F6"/>
    <w:rsid w:val="005339CC"/>
    <w:rsid w:val="0053400F"/>
    <w:rsid w:val="005356A2"/>
    <w:rsid w:val="005451A2"/>
    <w:rsid w:val="005477CC"/>
    <w:rsid w:val="00554287"/>
    <w:rsid w:val="00555C7E"/>
    <w:rsid w:val="00556441"/>
    <w:rsid w:val="0056073B"/>
    <w:rsid w:val="005654DC"/>
    <w:rsid w:val="00566B41"/>
    <w:rsid w:val="00567959"/>
    <w:rsid w:val="005705BA"/>
    <w:rsid w:val="00570A79"/>
    <w:rsid w:val="00572102"/>
    <w:rsid w:val="005745B7"/>
    <w:rsid w:val="00575A1B"/>
    <w:rsid w:val="0057729A"/>
    <w:rsid w:val="00587308"/>
    <w:rsid w:val="00587358"/>
    <w:rsid w:val="00590131"/>
    <w:rsid w:val="00593283"/>
    <w:rsid w:val="0059492F"/>
    <w:rsid w:val="00594DA8"/>
    <w:rsid w:val="00595A18"/>
    <w:rsid w:val="005969E9"/>
    <w:rsid w:val="005970EA"/>
    <w:rsid w:val="005B000A"/>
    <w:rsid w:val="005B097C"/>
    <w:rsid w:val="005B2FB5"/>
    <w:rsid w:val="005B53BC"/>
    <w:rsid w:val="005C1C67"/>
    <w:rsid w:val="005C3B74"/>
    <w:rsid w:val="005C3D46"/>
    <w:rsid w:val="005C61AA"/>
    <w:rsid w:val="005D5AE0"/>
    <w:rsid w:val="005E274E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5474"/>
    <w:rsid w:val="00606CEF"/>
    <w:rsid w:val="0061193B"/>
    <w:rsid w:val="00614CED"/>
    <w:rsid w:val="0061615B"/>
    <w:rsid w:val="00622568"/>
    <w:rsid w:val="00643C07"/>
    <w:rsid w:val="00650696"/>
    <w:rsid w:val="00652416"/>
    <w:rsid w:val="006536B7"/>
    <w:rsid w:val="00654CDF"/>
    <w:rsid w:val="0065652C"/>
    <w:rsid w:val="00656C4D"/>
    <w:rsid w:val="00660DD8"/>
    <w:rsid w:val="00661424"/>
    <w:rsid w:val="006631B3"/>
    <w:rsid w:val="006661E7"/>
    <w:rsid w:val="00673F32"/>
    <w:rsid w:val="00675993"/>
    <w:rsid w:val="006770C6"/>
    <w:rsid w:val="006812BF"/>
    <w:rsid w:val="006829CB"/>
    <w:rsid w:val="006840D4"/>
    <w:rsid w:val="00693DC4"/>
    <w:rsid w:val="0069529C"/>
    <w:rsid w:val="00696213"/>
    <w:rsid w:val="006B4B12"/>
    <w:rsid w:val="006B4CF4"/>
    <w:rsid w:val="006B6861"/>
    <w:rsid w:val="006D02D1"/>
    <w:rsid w:val="006D19A9"/>
    <w:rsid w:val="006D2B61"/>
    <w:rsid w:val="006D3181"/>
    <w:rsid w:val="006E5716"/>
    <w:rsid w:val="006F41AC"/>
    <w:rsid w:val="00701E3F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78"/>
    <w:rsid w:val="007309A6"/>
    <w:rsid w:val="00730E3A"/>
    <w:rsid w:val="00732DBB"/>
    <w:rsid w:val="00732F45"/>
    <w:rsid w:val="00733858"/>
    <w:rsid w:val="00734844"/>
    <w:rsid w:val="00736AAF"/>
    <w:rsid w:val="00740689"/>
    <w:rsid w:val="00740D0B"/>
    <w:rsid w:val="00742DA6"/>
    <w:rsid w:val="007437BE"/>
    <w:rsid w:val="007474A2"/>
    <w:rsid w:val="0075005C"/>
    <w:rsid w:val="0075701A"/>
    <w:rsid w:val="007570F7"/>
    <w:rsid w:val="007579A9"/>
    <w:rsid w:val="00761389"/>
    <w:rsid w:val="00765B2A"/>
    <w:rsid w:val="0076709D"/>
    <w:rsid w:val="00767766"/>
    <w:rsid w:val="007713E5"/>
    <w:rsid w:val="0077208D"/>
    <w:rsid w:val="0077368E"/>
    <w:rsid w:val="007740B7"/>
    <w:rsid w:val="0077694F"/>
    <w:rsid w:val="0078008E"/>
    <w:rsid w:val="00781B55"/>
    <w:rsid w:val="00783A34"/>
    <w:rsid w:val="00784964"/>
    <w:rsid w:val="00784B9B"/>
    <w:rsid w:val="00784D82"/>
    <w:rsid w:val="00785CEA"/>
    <w:rsid w:val="00791E18"/>
    <w:rsid w:val="007A270A"/>
    <w:rsid w:val="007A5EE0"/>
    <w:rsid w:val="007A70B7"/>
    <w:rsid w:val="007A7219"/>
    <w:rsid w:val="007B1B28"/>
    <w:rsid w:val="007B31EB"/>
    <w:rsid w:val="007B63D0"/>
    <w:rsid w:val="007B67B8"/>
    <w:rsid w:val="007C013A"/>
    <w:rsid w:val="007C1D4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F350E"/>
    <w:rsid w:val="007F3D64"/>
    <w:rsid w:val="007F46F0"/>
    <w:rsid w:val="007F479B"/>
    <w:rsid w:val="008134E6"/>
    <w:rsid w:val="00814E3D"/>
    <w:rsid w:val="00822BA0"/>
    <w:rsid w:val="00823462"/>
    <w:rsid w:val="008236D9"/>
    <w:rsid w:val="00823CE3"/>
    <w:rsid w:val="008244DB"/>
    <w:rsid w:val="00832129"/>
    <w:rsid w:val="008322B0"/>
    <w:rsid w:val="00834505"/>
    <w:rsid w:val="00835BBE"/>
    <w:rsid w:val="008365A4"/>
    <w:rsid w:val="00851EDB"/>
    <w:rsid w:val="00853754"/>
    <w:rsid w:val="0085711A"/>
    <w:rsid w:val="008572F2"/>
    <w:rsid w:val="008604AD"/>
    <w:rsid w:val="00862FE4"/>
    <w:rsid w:val="0086389A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C5047"/>
    <w:rsid w:val="008C7529"/>
    <w:rsid w:val="008C7C9F"/>
    <w:rsid w:val="008D1A2D"/>
    <w:rsid w:val="008D337B"/>
    <w:rsid w:val="008D4E6D"/>
    <w:rsid w:val="008D6B07"/>
    <w:rsid w:val="008E062D"/>
    <w:rsid w:val="008E13B8"/>
    <w:rsid w:val="008E1952"/>
    <w:rsid w:val="008F4E72"/>
    <w:rsid w:val="008F7AD2"/>
    <w:rsid w:val="00903C32"/>
    <w:rsid w:val="0090551D"/>
    <w:rsid w:val="00906293"/>
    <w:rsid w:val="009066B4"/>
    <w:rsid w:val="009073FC"/>
    <w:rsid w:val="00916B16"/>
    <w:rsid w:val="009173B9"/>
    <w:rsid w:val="00923937"/>
    <w:rsid w:val="0093335D"/>
    <w:rsid w:val="009353FD"/>
    <w:rsid w:val="0093613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5ED"/>
    <w:rsid w:val="00975CF7"/>
    <w:rsid w:val="009768AB"/>
    <w:rsid w:val="00976E74"/>
    <w:rsid w:val="00977F79"/>
    <w:rsid w:val="00986255"/>
    <w:rsid w:val="009922CE"/>
    <w:rsid w:val="00992AB6"/>
    <w:rsid w:val="00992CB8"/>
    <w:rsid w:val="0099752F"/>
    <w:rsid w:val="009A5AED"/>
    <w:rsid w:val="009A74A3"/>
    <w:rsid w:val="009B0EED"/>
    <w:rsid w:val="009B40C7"/>
    <w:rsid w:val="009B5851"/>
    <w:rsid w:val="009B7AFF"/>
    <w:rsid w:val="009C00B5"/>
    <w:rsid w:val="009C74B3"/>
    <w:rsid w:val="009C7720"/>
    <w:rsid w:val="009D6DCE"/>
    <w:rsid w:val="009D6FC6"/>
    <w:rsid w:val="009E7689"/>
    <w:rsid w:val="009F025C"/>
    <w:rsid w:val="009F05D6"/>
    <w:rsid w:val="009F3F0D"/>
    <w:rsid w:val="009F7C37"/>
    <w:rsid w:val="00A01BB1"/>
    <w:rsid w:val="00A048AA"/>
    <w:rsid w:val="00A067E8"/>
    <w:rsid w:val="00A128A0"/>
    <w:rsid w:val="00A14AF8"/>
    <w:rsid w:val="00A15423"/>
    <w:rsid w:val="00A159BD"/>
    <w:rsid w:val="00A16FBC"/>
    <w:rsid w:val="00A23AFA"/>
    <w:rsid w:val="00A2582F"/>
    <w:rsid w:val="00A2779C"/>
    <w:rsid w:val="00A31B3E"/>
    <w:rsid w:val="00A3276D"/>
    <w:rsid w:val="00A41597"/>
    <w:rsid w:val="00A430D3"/>
    <w:rsid w:val="00A43569"/>
    <w:rsid w:val="00A43694"/>
    <w:rsid w:val="00A436D7"/>
    <w:rsid w:val="00A457E7"/>
    <w:rsid w:val="00A50087"/>
    <w:rsid w:val="00A532F3"/>
    <w:rsid w:val="00A56D11"/>
    <w:rsid w:val="00A62347"/>
    <w:rsid w:val="00A632F2"/>
    <w:rsid w:val="00A65947"/>
    <w:rsid w:val="00A731D9"/>
    <w:rsid w:val="00A768E2"/>
    <w:rsid w:val="00A8489E"/>
    <w:rsid w:val="00A900B3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D2963"/>
    <w:rsid w:val="00AD6F41"/>
    <w:rsid w:val="00AE3C0C"/>
    <w:rsid w:val="00AE6B47"/>
    <w:rsid w:val="00AE7755"/>
    <w:rsid w:val="00AF538E"/>
    <w:rsid w:val="00B01C79"/>
    <w:rsid w:val="00B0250F"/>
    <w:rsid w:val="00B02D7B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6BC"/>
    <w:rsid w:val="00B36CE4"/>
    <w:rsid w:val="00B37726"/>
    <w:rsid w:val="00B54710"/>
    <w:rsid w:val="00B56BF1"/>
    <w:rsid w:val="00B61657"/>
    <w:rsid w:val="00B658F1"/>
    <w:rsid w:val="00B66CDE"/>
    <w:rsid w:val="00B71168"/>
    <w:rsid w:val="00B71531"/>
    <w:rsid w:val="00B769EB"/>
    <w:rsid w:val="00B811C7"/>
    <w:rsid w:val="00B9033F"/>
    <w:rsid w:val="00B925C3"/>
    <w:rsid w:val="00BA035F"/>
    <w:rsid w:val="00BA058D"/>
    <w:rsid w:val="00BA1366"/>
    <w:rsid w:val="00BA3FD5"/>
    <w:rsid w:val="00BB0211"/>
    <w:rsid w:val="00BB2BC2"/>
    <w:rsid w:val="00BC03EB"/>
    <w:rsid w:val="00BD2179"/>
    <w:rsid w:val="00BD3D6D"/>
    <w:rsid w:val="00BD4A94"/>
    <w:rsid w:val="00BD4F4D"/>
    <w:rsid w:val="00BD644E"/>
    <w:rsid w:val="00BE203A"/>
    <w:rsid w:val="00BE51D0"/>
    <w:rsid w:val="00BE7E22"/>
    <w:rsid w:val="00BF4B93"/>
    <w:rsid w:val="00C02B87"/>
    <w:rsid w:val="00C054EE"/>
    <w:rsid w:val="00C0690E"/>
    <w:rsid w:val="00C07181"/>
    <w:rsid w:val="00C07912"/>
    <w:rsid w:val="00C153DC"/>
    <w:rsid w:val="00C2291C"/>
    <w:rsid w:val="00C23151"/>
    <w:rsid w:val="00C2560A"/>
    <w:rsid w:val="00C25DC2"/>
    <w:rsid w:val="00C26247"/>
    <w:rsid w:val="00C4086D"/>
    <w:rsid w:val="00C40E2A"/>
    <w:rsid w:val="00C4247E"/>
    <w:rsid w:val="00C4317E"/>
    <w:rsid w:val="00C444A9"/>
    <w:rsid w:val="00C445FA"/>
    <w:rsid w:val="00C5013D"/>
    <w:rsid w:val="00C60798"/>
    <w:rsid w:val="00C6115A"/>
    <w:rsid w:val="00C662BF"/>
    <w:rsid w:val="00C66FEF"/>
    <w:rsid w:val="00C70B29"/>
    <w:rsid w:val="00C86A4A"/>
    <w:rsid w:val="00C87318"/>
    <w:rsid w:val="00C940D7"/>
    <w:rsid w:val="00C94C52"/>
    <w:rsid w:val="00CA1896"/>
    <w:rsid w:val="00CA3AE3"/>
    <w:rsid w:val="00CA74F5"/>
    <w:rsid w:val="00CB404B"/>
    <w:rsid w:val="00CB5B28"/>
    <w:rsid w:val="00CC1AE0"/>
    <w:rsid w:val="00CC4D15"/>
    <w:rsid w:val="00CD1007"/>
    <w:rsid w:val="00CD316B"/>
    <w:rsid w:val="00CD5A59"/>
    <w:rsid w:val="00CD6A4E"/>
    <w:rsid w:val="00CE310D"/>
    <w:rsid w:val="00CE72CB"/>
    <w:rsid w:val="00CE7614"/>
    <w:rsid w:val="00CF1A70"/>
    <w:rsid w:val="00CF377B"/>
    <w:rsid w:val="00CF4206"/>
    <w:rsid w:val="00CF5371"/>
    <w:rsid w:val="00CF694A"/>
    <w:rsid w:val="00D00144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6326"/>
    <w:rsid w:val="00D369FD"/>
    <w:rsid w:val="00D41411"/>
    <w:rsid w:val="00D41E4D"/>
    <w:rsid w:val="00D41F05"/>
    <w:rsid w:val="00D42A49"/>
    <w:rsid w:val="00D42CB7"/>
    <w:rsid w:val="00D52F5F"/>
    <w:rsid w:val="00D5413D"/>
    <w:rsid w:val="00D56A15"/>
    <w:rsid w:val="00D570A9"/>
    <w:rsid w:val="00D57E8B"/>
    <w:rsid w:val="00D605CF"/>
    <w:rsid w:val="00D66DFA"/>
    <w:rsid w:val="00D70D02"/>
    <w:rsid w:val="00D71F70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871A8"/>
    <w:rsid w:val="00D87B39"/>
    <w:rsid w:val="00D90290"/>
    <w:rsid w:val="00DA11ED"/>
    <w:rsid w:val="00DB2410"/>
    <w:rsid w:val="00DB67E7"/>
    <w:rsid w:val="00DB6A04"/>
    <w:rsid w:val="00DB7E3F"/>
    <w:rsid w:val="00DC0FB9"/>
    <w:rsid w:val="00DC3FA8"/>
    <w:rsid w:val="00DC6662"/>
    <w:rsid w:val="00DC706A"/>
    <w:rsid w:val="00DD152F"/>
    <w:rsid w:val="00DD3942"/>
    <w:rsid w:val="00DD3DE6"/>
    <w:rsid w:val="00DD4CD9"/>
    <w:rsid w:val="00DE213F"/>
    <w:rsid w:val="00DE3B7D"/>
    <w:rsid w:val="00DE4D80"/>
    <w:rsid w:val="00DF027C"/>
    <w:rsid w:val="00E00A32"/>
    <w:rsid w:val="00E01E9A"/>
    <w:rsid w:val="00E03915"/>
    <w:rsid w:val="00E07717"/>
    <w:rsid w:val="00E1067A"/>
    <w:rsid w:val="00E16475"/>
    <w:rsid w:val="00E17E23"/>
    <w:rsid w:val="00E22ACD"/>
    <w:rsid w:val="00E25F46"/>
    <w:rsid w:val="00E271B4"/>
    <w:rsid w:val="00E30260"/>
    <w:rsid w:val="00E317D6"/>
    <w:rsid w:val="00E31FC4"/>
    <w:rsid w:val="00E4754B"/>
    <w:rsid w:val="00E51574"/>
    <w:rsid w:val="00E543AD"/>
    <w:rsid w:val="00E54A6A"/>
    <w:rsid w:val="00E55CC7"/>
    <w:rsid w:val="00E57976"/>
    <w:rsid w:val="00E603E0"/>
    <w:rsid w:val="00E620B0"/>
    <w:rsid w:val="00E6799E"/>
    <w:rsid w:val="00E72B19"/>
    <w:rsid w:val="00E74C20"/>
    <w:rsid w:val="00E75F46"/>
    <w:rsid w:val="00E80217"/>
    <w:rsid w:val="00E81B40"/>
    <w:rsid w:val="00E9074D"/>
    <w:rsid w:val="00EA2A48"/>
    <w:rsid w:val="00EA5071"/>
    <w:rsid w:val="00EA6947"/>
    <w:rsid w:val="00EA6995"/>
    <w:rsid w:val="00EA79FF"/>
    <w:rsid w:val="00EB6A5B"/>
    <w:rsid w:val="00EB7152"/>
    <w:rsid w:val="00EC1900"/>
    <w:rsid w:val="00EC2060"/>
    <w:rsid w:val="00ED5899"/>
    <w:rsid w:val="00EE1625"/>
    <w:rsid w:val="00EE17AF"/>
    <w:rsid w:val="00EE7036"/>
    <w:rsid w:val="00EF555B"/>
    <w:rsid w:val="00EF7EE0"/>
    <w:rsid w:val="00F027BB"/>
    <w:rsid w:val="00F11362"/>
    <w:rsid w:val="00F11DCF"/>
    <w:rsid w:val="00F1530F"/>
    <w:rsid w:val="00F162EA"/>
    <w:rsid w:val="00F1684A"/>
    <w:rsid w:val="00F20AE0"/>
    <w:rsid w:val="00F20E32"/>
    <w:rsid w:val="00F21C46"/>
    <w:rsid w:val="00F26177"/>
    <w:rsid w:val="00F268D3"/>
    <w:rsid w:val="00F26F5A"/>
    <w:rsid w:val="00F315C6"/>
    <w:rsid w:val="00F362C6"/>
    <w:rsid w:val="00F37DE6"/>
    <w:rsid w:val="00F46F0E"/>
    <w:rsid w:val="00F47E3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9313F"/>
    <w:rsid w:val="00FA08D8"/>
    <w:rsid w:val="00FA1972"/>
    <w:rsid w:val="00FC00CF"/>
    <w:rsid w:val="00FC30FA"/>
    <w:rsid w:val="00FC5F3D"/>
    <w:rsid w:val="00FD1B85"/>
    <w:rsid w:val="00FD388A"/>
    <w:rsid w:val="00FD38DC"/>
    <w:rsid w:val="00FD5799"/>
    <w:rsid w:val="00FD583F"/>
    <w:rsid w:val="00FD6151"/>
    <w:rsid w:val="00FD63AF"/>
    <w:rsid w:val="00FD7488"/>
    <w:rsid w:val="00FE04FD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195</TotalTime>
  <Pages>13</Pages>
  <Words>638</Words>
  <Characters>3512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75</cp:revision>
  <cp:lastPrinted>2022-01-24T19:55:00Z</cp:lastPrinted>
  <dcterms:created xsi:type="dcterms:W3CDTF">2023-02-21T11:55:00Z</dcterms:created>
  <dcterms:modified xsi:type="dcterms:W3CDTF">2023-03-01T19:17:00Z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