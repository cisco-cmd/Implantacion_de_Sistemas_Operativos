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EF"/>
  <w:body>
    <w:p w14:paraId="4A2E57AD" w14:textId="455FB007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0E3C214B" w:rsidR="00D077E9" w:rsidRDefault="00D077E9" w:rsidP="00AB02A7">
            <w:pPr>
              <w:rPr>
                <w:noProof/>
              </w:rPr>
            </w:pPr>
          </w:p>
          <w:p w14:paraId="19779501" w14:textId="14A9F485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9145AA" wp14:editId="190326F1">
                      <wp:simplePos x="0" y="0"/>
                      <wp:positionH relativeFrom="margin">
                        <wp:posOffset>60960</wp:posOffset>
                      </wp:positionH>
                      <wp:positionV relativeFrom="paragraph">
                        <wp:posOffset>808355</wp:posOffset>
                      </wp:positionV>
                      <wp:extent cx="3596640" cy="1531620"/>
                      <wp:effectExtent l="0" t="0" r="0" b="4953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6640" cy="15316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50800" dist="38100" dir="2700000" algn="tl" rotWithShape="0">
                                  <a:srgbClr val="FFC000">
                                    <a:alpha val="4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E4B0DF9" w14:textId="6E536197" w:rsidR="00D077E9" w:rsidRPr="00976497" w:rsidRDefault="00C12002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56"/>
                                      <w:szCs w:val="56"/>
                                    </w:rPr>
                                    <w:t>HERRAMIENTAS PARA LA GESTIÓN DE DISCOS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8pt;margin-top:63.65pt;width:283.2pt;height:120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" filled="f" stroked="f" strokeweight=".5pt">
                      <v:shadow on="t" color="#ffc000" opacity="26214f" origin="-.5,-.5" offset=".74836mm,.74836mm"/>
                      <v:textbox>
                        <w:txbxContent>
                          <w:p w14:paraId="6E4B0DF9" w14:textId="6E536197" w:rsidR="00D077E9" w:rsidRPr="00976497" w:rsidRDefault="00C12002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56"/>
                                <w:szCs w:val="56"/>
                              </w:rPr>
                              <w:t>HERRAMIENTAS PARA LA GESTIÓN DE DISCOS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6268309F" w:rsidR="00D077E9" w:rsidRPr="00976497" w:rsidRDefault="005726B6" w:rsidP="00AB02A7">
            <w:pPr>
              <w:rPr>
                <w:noProof/>
                <w:color w:val="FFC000"/>
              </w:rPr>
            </w:pPr>
            <w:r w:rsidRPr="005726B6">
              <w:rPr>
                <w:rFonts w:ascii="Poppins" w:hAnsi="Poppins" w:cs="Poppins"/>
                <w:b w:val="0"/>
                <w:bCs/>
                <w:noProof/>
                <w:color w:val="FFC000"/>
              </w:rPr>
              <w:drawing>
                <wp:anchor distT="0" distB="0" distL="114300" distR="114300" simplePos="0" relativeHeight="251664384" behindDoc="0" locked="0" layoutInCell="1" allowOverlap="1" wp14:anchorId="332E21A3" wp14:editId="45C6B161">
                  <wp:simplePos x="0" y="0"/>
                  <wp:positionH relativeFrom="column">
                    <wp:posOffset>386715</wp:posOffset>
                  </wp:positionH>
                  <wp:positionV relativeFrom="paragraph">
                    <wp:posOffset>2030095</wp:posOffset>
                  </wp:positionV>
                  <wp:extent cx="2809875" cy="2809875"/>
                  <wp:effectExtent l="0" t="0" r="0" b="9525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6497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297EE953" wp14:editId="684902B4">
                  <wp:simplePos x="0" y="0"/>
                  <wp:positionH relativeFrom="page">
                    <wp:posOffset>-22662515</wp:posOffset>
                  </wp:positionH>
                  <wp:positionV relativeFrom="paragraph">
                    <wp:posOffset>-1905000</wp:posOffset>
                  </wp:positionV>
                  <wp:extent cx="30673010" cy="17259300"/>
                  <wp:effectExtent l="0" t="0" r="0" b="0"/>
                  <wp:wrapNone/>
                  <wp:docPr id="2" name="Imagen 2" descr="Qué es FTP? – HIT Solucio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ué es FTP? – HIT Solucio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1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3010" cy="1725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107D" w:rsidRPr="00976497">
              <w:rPr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217187" wp14:editId="09BE3A39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1510665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FCA10C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5pt,118.95pt" to="124pt,1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" strokecolor="#ffc000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33E42B6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4549EFEA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23850" r="27114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4000">
                                    <a:srgbClr val="C9E8FF">
                                      <a:alpha val="64000"/>
                                    </a:srgbClr>
                                  </a:gs>
                                  <a:gs pos="100000">
                                    <a:srgbClr val="C9E8FF">
                                      <a:alpha val="70000"/>
                                    </a:srgbClr>
                                  </a:gs>
                                  <a:gs pos="69000">
                                    <a:srgbClr val="C9E8FF">
                                      <a:alpha val="90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tx2">
                                    <a:lumMod val="50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DF6CF8" id="Rectángulo: esquinas redondeadas 12" o:spid="_x0000_s1026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" fillcolor="#c9e8ff" stroked="f" strokeweight="2pt">
                      <v:fill opacity="45875f" color2="#c9e8ff" o:opacity2="41943f" focus="33%" type="gradient"/>
                      <v:shadow on="t" type="perspective" color="#04143a [1615]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930C23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52693576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E66C9D5" w:rsidR="00D077E9" w:rsidRPr="00D86945" w:rsidRDefault="00B9021C" w:rsidP="00AB02A7">
            <w:pPr>
              <w:rPr>
                <w:noProof/>
                <w:sz w:val="10"/>
                <w:szCs w:val="10"/>
              </w:rPr>
            </w:pPr>
            <w:r w:rsidRPr="00332375">
              <w:rPr>
                <w:rFonts w:ascii="Poppins" w:hAnsi="Poppins" w:cs="Poppins"/>
                <w:b w:val="0"/>
                <w:bCs/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63CF8FC" wp14:editId="748E7A9F">
                      <wp:simplePos x="0" y="0"/>
                      <wp:positionH relativeFrom="margin">
                        <wp:posOffset>76200</wp:posOffset>
                      </wp:positionH>
                      <wp:positionV relativeFrom="paragraph">
                        <wp:posOffset>697230</wp:posOffset>
                      </wp:positionV>
                      <wp:extent cx="3139440" cy="624840"/>
                      <wp:effectExtent l="0" t="0" r="3810" b="6096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50800" dist="38100" dir="2700000" algn="tl" rotWithShape="0">
                                  <a:srgbClr val="FFC000">
                                    <a:alpha val="4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477B20C9" w14:textId="56399854" w:rsidR="00704F0E" w:rsidRPr="00976497" w:rsidRDefault="009E5777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976497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976497"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6pt;margin-top:54.9pt;width:247.2pt;height:49.2pt;z-index: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" filled="f" stroked="f" strokeweight=".5pt">
                      <v:shadow on="t" color="#ffc000" opacity="26214f" origin="-.5,-.5" offset=".74836mm,.74836mm"/>
                      <v:textbox>
                        <w:txbxContent>
                          <w:p w14:paraId="477B20C9" w14:textId="56399854" w:rsidR="00704F0E" w:rsidRPr="00976497" w:rsidRDefault="009E5777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97649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76497"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13810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61CC4AA3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DB138C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" strokecolor="#ffc000" strokeweight="4.5pt"/>
                  </w:pict>
                </mc:Fallback>
              </mc:AlternateContent>
            </w:r>
          </w:p>
        </w:tc>
      </w:tr>
    </w:tbl>
    <w:p w14:paraId="18FC7948" w14:textId="77777777" w:rsidR="00B16423" w:rsidRDefault="00B16423" w:rsidP="00B16423">
      <w:pPr>
        <w:spacing w:after="200"/>
        <w:rPr>
          <w:noProof/>
        </w:rPr>
      </w:pPr>
    </w:p>
    <w:p w14:paraId="0366183A" w14:textId="04A51F8F" w:rsidR="00EC6B43" w:rsidRPr="00EC6B43" w:rsidRDefault="00B9021C" w:rsidP="00EC6B43">
      <w:pPr>
        <w:spacing w:after="200"/>
        <w:rPr>
          <w:noProof/>
        </w:rPr>
      </w:pPr>
      <w:r w:rsidRPr="00332375">
        <w:rPr>
          <w:rFonts w:ascii="Poppins" w:hAnsi="Poppins" w:cs="Poppins"/>
          <w:b w:val="0"/>
          <w:bCs/>
          <w:noProof/>
          <w:color w:val="FFC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1A8F43" wp14:editId="39BE0E52">
                <wp:simplePos x="0" y="0"/>
                <wp:positionH relativeFrom="margin">
                  <wp:align>center</wp:align>
                </wp:positionH>
                <wp:positionV relativeFrom="paragraph">
                  <wp:posOffset>6159500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FF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B03E0" id="Rectángulo 7" o:spid="_x0000_s1026" style="position:absolute;margin-left:0;margin-top:485pt;width:604.5pt;height:311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" fillcolor="#ffc000" stroked="f" strokeweight="2pt">
                <v:fill opacity="39321f"/>
                <v:shadow on="t" color="red" opacity="30146f" offset="0,0"/>
                <w10:wrap anchorx="margin"/>
              </v:rect>
            </w:pict>
          </mc:Fallback>
        </mc:AlternateContent>
      </w:r>
      <w:r w:rsidR="00B16423">
        <w:rPr>
          <w:noProof/>
        </w:rPr>
        <w:br w:type="page"/>
      </w:r>
      <w:bookmarkStart w:id="0" w:name="_¿Qué_es_HTTP"/>
      <w:bookmarkEnd w:id="0"/>
    </w:p>
    <w:p w14:paraId="74728C0E" w14:textId="78B25C8A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1. Crea una máquina virtual con un disco de 10G</w:t>
      </w:r>
    </w:p>
    <w:p w14:paraId="3755EB3C" w14:textId="4CE93B90" w:rsidR="00EC6B43" w:rsidRDefault="008B38FF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F42963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4E02125B" wp14:editId="5D65A077">
            <wp:simplePos x="0" y="0"/>
            <wp:positionH relativeFrom="margin">
              <wp:align>center</wp:align>
            </wp:positionH>
            <wp:positionV relativeFrom="paragraph">
              <wp:posOffset>581273</wp:posOffset>
            </wp:positionV>
            <wp:extent cx="4212590" cy="2304415"/>
            <wp:effectExtent l="152400" t="152400" r="359410" b="3625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304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5917D" w14:textId="5C5F3652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F9EDC32" w14:textId="6264ABFA" w:rsidR="00EC6B43" w:rsidRP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973DCC9" w14:textId="21FC57C4" w:rsidR="00EC6B43" w:rsidRDefault="008B38FF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2232DE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66432" behindDoc="0" locked="0" layoutInCell="1" allowOverlap="1" wp14:anchorId="64BEC676" wp14:editId="68BFC44E">
            <wp:simplePos x="0" y="0"/>
            <wp:positionH relativeFrom="margin">
              <wp:align>center</wp:align>
            </wp:positionH>
            <wp:positionV relativeFrom="paragraph">
              <wp:posOffset>662332</wp:posOffset>
            </wp:positionV>
            <wp:extent cx="4188460" cy="3498215"/>
            <wp:effectExtent l="152400" t="152400" r="364490" b="36893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3498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2. Arranca la maquina con la ISO GPARTED</w:t>
      </w:r>
    </w:p>
    <w:p w14:paraId="78F7D164" w14:textId="07AA0E89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9C4E176" w14:textId="0953840A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753E6B2" w14:textId="0CB8CCA9" w:rsidR="00EC6B43" w:rsidRP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CE9F3D9" w14:textId="25151732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3. Verifica:</w:t>
      </w:r>
    </w:p>
    <w:p w14:paraId="7596E1CB" w14:textId="77777777" w:rsidR="00EC6B43" w:rsidRP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63C83BA" w14:textId="1B5EC26F" w:rsid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Numero de discos</w:t>
      </w:r>
    </w:p>
    <w:p w14:paraId="1D55D532" w14:textId="00E0B3D6" w:rsidR="002232DE" w:rsidRDefault="002232DE" w:rsidP="002232DE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75FD5F5" w14:textId="0FED6E35" w:rsidR="002232DE" w:rsidRPr="002232DE" w:rsidRDefault="002232DE" w:rsidP="002232DE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Un solo disco de 10GB</w:t>
      </w:r>
      <w:r w:rsidR="00FA2E95">
        <w:rPr>
          <w:rFonts w:ascii="Segoe UI" w:eastAsiaTheme="minorHAnsi" w:hAnsi="Segoe UI" w:cs="Segoe UI"/>
          <w:bCs/>
          <w:sz w:val="22"/>
          <w:szCs w:val="22"/>
        </w:rPr>
        <w:t>.</w:t>
      </w:r>
    </w:p>
    <w:p w14:paraId="034A19FF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8D48371" w14:textId="339D3EAA" w:rsidR="002232DE" w:rsidRPr="002232DE" w:rsidRDefault="00EC6B43" w:rsidP="002232DE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¿Esta particionado?</w:t>
      </w:r>
    </w:p>
    <w:p w14:paraId="27ACC0F6" w14:textId="77777777" w:rsidR="00EC6B43" w:rsidRPr="00EC6B43" w:rsidRDefault="00EC6B43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F8DC3B9" w14:textId="1508DC05" w:rsidR="002232DE" w:rsidRPr="002232DE" w:rsidRDefault="002232DE" w:rsidP="002232DE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No</w:t>
      </w:r>
      <w:r w:rsidR="00FA2E95">
        <w:rPr>
          <w:rFonts w:ascii="Segoe UI" w:eastAsiaTheme="minorHAnsi" w:hAnsi="Segoe UI" w:cs="Segoe UI"/>
          <w:bCs/>
          <w:sz w:val="22"/>
          <w:szCs w:val="22"/>
        </w:rPr>
        <w:t>.</w:t>
      </w:r>
    </w:p>
    <w:p w14:paraId="5B929C67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67D3C74" w14:textId="22A9982F" w:rsid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¿Tiene asignado una unidad?</w:t>
      </w:r>
    </w:p>
    <w:p w14:paraId="5F400E00" w14:textId="3766086B" w:rsidR="00FA2E95" w:rsidRDefault="00FA2E95" w:rsidP="00FA2E95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05DB25B" w14:textId="3D4274D6" w:rsidR="00FA2E95" w:rsidRPr="008B38FF" w:rsidRDefault="00FA2E95" w:rsidP="00FA2E95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Tampoco.</w:t>
      </w:r>
    </w:p>
    <w:p w14:paraId="423F7BF5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D84EC1C" w14:textId="46DB3472" w:rsidR="00EC6B43" w:rsidRP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Verifica el DD este desmontado</w:t>
      </w:r>
    </w:p>
    <w:p w14:paraId="008910D4" w14:textId="77777777" w:rsidR="00EC6B43" w:rsidRPr="00EC6B43" w:rsidRDefault="00EC6B43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ADB5E5E" w14:textId="04F52CEF" w:rsidR="00A7036C" w:rsidRDefault="00A7036C" w:rsidP="00A7036C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Está desmontado puesto que no tiene sistema de archivos.</w:t>
      </w:r>
    </w:p>
    <w:p w14:paraId="3479FC92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3E6F455" w14:textId="254ECCC1" w:rsidR="006E03F3" w:rsidRDefault="00EC6B43" w:rsidP="006E03F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Crea tabla de particiones MBR</w:t>
      </w:r>
    </w:p>
    <w:p w14:paraId="5B11D776" w14:textId="77777777" w:rsidR="003D1726" w:rsidRDefault="003D1726" w:rsidP="003D1726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CE3DD9B" w14:textId="49B3B079" w:rsidR="003D1726" w:rsidRDefault="003D1726" w:rsidP="003D1726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 xml:space="preserve">Se hace </w:t>
      </w:r>
      <w:proofErr w:type="spellStart"/>
      <w:r>
        <w:rPr>
          <w:rFonts w:ascii="Segoe UI" w:eastAsiaTheme="minorHAnsi" w:hAnsi="Segoe UI" w:cs="Segoe UI"/>
          <w:bCs/>
          <w:sz w:val="22"/>
          <w:szCs w:val="22"/>
        </w:rPr>
        <w:t>click</w:t>
      </w:r>
      <w:proofErr w:type="spellEnd"/>
      <w:r>
        <w:rPr>
          <w:rFonts w:ascii="Segoe UI" w:eastAsiaTheme="minorHAnsi" w:hAnsi="Segoe UI" w:cs="Segoe UI"/>
          <w:bCs/>
          <w:sz w:val="22"/>
          <w:szCs w:val="22"/>
        </w:rPr>
        <w:t xml:space="preserve"> sobre </w:t>
      </w:r>
      <w:r w:rsidRPr="00AC130A">
        <w:rPr>
          <w:rFonts w:ascii="Segoe UI" w:eastAsiaTheme="minorHAnsi" w:hAnsi="Segoe UI" w:cs="Segoe UI"/>
          <w:b/>
          <w:i/>
          <w:iCs/>
          <w:sz w:val="22"/>
          <w:szCs w:val="22"/>
        </w:rPr>
        <w:t>Dispositivo</w:t>
      </w:r>
      <w:r>
        <w:rPr>
          <w:rFonts w:ascii="Segoe UI" w:eastAsiaTheme="minorHAnsi" w:hAnsi="Segoe UI" w:cs="Segoe UI"/>
          <w:bCs/>
          <w:sz w:val="22"/>
          <w:szCs w:val="22"/>
        </w:rPr>
        <w:t xml:space="preserve"> en la cinta de opciones superior y le damos a </w:t>
      </w:r>
      <w:r w:rsidR="00AC130A" w:rsidRPr="00AC130A">
        <w:rPr>
          <w:rFonts w:ascii="Segoe UI" w:eastAsiaTheme="minorHAnsi" w:hAnsi="Segoe UI" w:cs="Segoe UI"/>
          <w:b/>
          <w:i/>
          <w:iCs/>
          <w:sz w:val="22"/>
          <w:szCs w:val="22"/>
        </w:rPr>
        <w:t>C</w:t>
      </w:r>
      <w:r w:rsidRPr="00AC130A">
        <w:rPr>
          <w:rFonts w:ascii="Segoe UI" w:eastAsiaTheme="minorHAnsi" w:hAnsi="Segoe UI" w:cs="Segoe UI"/>
          <w:b/>
          <w:i/>
          <w:iCs/>
          <w:sz w:val="22"/>
          <w:szCs w:val="22"/>
        </w:rPr>
        <w:t>rear tabla de particiones</w:t>
      </w:r>
      <w:r>
        <w:rPr>
          <w:rFonts w:ascii="Segoe UI" w:eastAsiaTheme="minorHAnsi" w:hAnsi="Segoe UI" w:cs="Segoe UI"/>
          <w:bCs/>
          <w:sz w:val="22"/>
          <w:szCs w:val="22"/>
        </w:rPr>
        <w:t>:</w:t>
      </w:r>
    </w:p>
    <w:p w14:paraId="0C8F4C9F" w14:textId="4B703039" w:rsidR="006E03F3" w:rsidRDefault="008B38FF" w:rsidP="006E03F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5A713" wp14:editId="135C7383">
                <wp:simplePos x="0" y="0"/>
                <wp:positionH relativeFrom="column">
                  <wp:posOffset>2864457</wp:posOffset>
                </wp:positionH>
                <wp:positionV relativeFrom="paragraph">
                  <wp:posOffset>832457</wp:posOffset>
                </wp:positionV>
                <wp:extent cx="1725433" cy="230588"/>
                <wp:effectExtent l="19050" t="19050" r="27305" b="1714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433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2D665" id="Rectángulo 63" o:spid="_x0000_s1026" style="position:absolute;margin-left:225.55pt;margin-top:65.55pt;width:135.85pt;height:18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" filled="f" strokecolor="red" strokeweight="2.25pt"/>
            </w:pict>
          </mc:Fallback>
        </mc:AlternateContent>
      </w:r>
      <w:r w:rsidRPr="006E03F3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67456" behindDoc="0" locked="0" layoutInCell="1" allowOverlap="1" wp14:anchorId="39F14073" wp14:editId="27947227">
            <wp:simplePos x="0" y="0"/>
            <wp:positionH relativeFrom="column">
              <wp:posOffset>1362434</wp:posOffset>
            </wp:positionH>
            <wp:positionV relativeFrom="paragraph">
              <wp:posOffset>507282</wp:posOffset>
            </wp:positionV>
            <wp:extent cx="3711934" cy="867836"/>
            <wp:effectExtent l="152400" t="152400" r="365125" b="37084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34" cy="867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EF623A" w14:textId="11FE3E84" w:rsidR="006E03F3" w:rsidRDefault="006E03F3" w:rsidP="006E03F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864E63A" w14:textId="1CDA051A" w:rsidR="008B38FF" w:rsidRDefault="003D1726" w:rsidP="008B38FF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 w:rsidRPr="00C04709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33F4D91A" wp14:editId="04A3D577">
            <wp:simplePos x="0" y="0"/>
            <wp:positionH relativeFrom="column">
              <wp:posOffset>757555</wp:posOffset>
            </wp:positionH>
            <wp:positionV relativeFrom="paragraph">
              <wp:posOffset>507365</wp:posOffset>
            </wp:positionV>
            <wp:extent cx="5007610" cy="962660"/>
            <wp:effectExtent l="152400" t="152400" r="364490" b="37084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96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C25">
        <w:rPr>
          <w:rFonts w:ascii="Segoe UI" w:eastAsiaTheme="minorHAnsi" w:hAnsi="Segoe UI" w:cs="Segoe UI"/>
          <w:bCs/>
          <w:sz w:val="22"/>
          <w:szCs w:val="22"/>
        </w:rPr>
        <w:t>H</w:t>
      </w:r>
      <w:r>
        <w:rPr>
          <w:rFonts w:ascii="Segoe UI" w:eastAsiaTheme="minorHAnsi" w:hAnsi="Segoe UI" w:cs="Segoe UI"/>
          <w:bCs/>
          <w:sz w:val="22"/>
          <w:szCs w:val="22"/>
        </w:rPr>
        <w:t xml:space="preserve">ay que escoger </w:t>
      </w:r>
      <w:r w:rsidR="008B38FF" w:rsidRPr="00AC130A">
        <w:rPr>
          <w:rFonts w:ascii="Segoe UI" w:eastAsiaTheme="minorHAnsi" w:hAnsi="Segoe UI" w:cs="Segoe UI"/>
          <w:b/>
          <w:sz w:val="22"/>
          <w:szCs w:val="22"/>
        </w:rPr>
        <w:t>MSDOS</w:t>
      </w:r>
      <w:r>
        <w:rPr>
          <w:rFonts w:ascii="Segoe UI" w:eastAsiaTheme="minorHAnsi" w:hAnsi="Segoe UI" w:cs="Segoe UI"/>
          <w:bCs/>
          <w:sz w:val="22"/>
          <w:szCs w:val="22"/>
        </w:rPr>
        <w:t xml:space="preserve">, que </w:t>
      </w:r>
      <w:r w:rsidR="008B38FF">
        <w:rPr>
          <w:rFonts w:ascii="Segoe UI" w:eastAsiaTheme="minorHAnsi" w:hAnsi="Segoe UI" w:cs="Segoe UI"/>
          <w:bCs/>
          <w:sz w:val="22"/>
          <w:szCs w:val="22"/>
        </w:rPr>
        <w:t xml:space="preserve">es la referencia en </w:t>
      </w:r>
      <w:proofErr w:type="spellStart"/>
      <w:r w:rsidR="008B38FF" w:rsidRPr="00AC130A">
        <w:rPr>
          <w:rFonts w:ascii="Segoe UI" w:eastAsiaTheme="minorHAnsi" w:hAnsi="Segoe UI" w:cs="Segoe UI"/>
          <w:b/>
          <w:sz w:val="22"/>
          <w:szCs w:val="22"/>
        </w:rPr>
        <w:t>GParted</w:t>
      </w:r>
      <w:proofErr w:type="spellEnd"/>
      <w:r w:rsidR="008B38FF">
        <w:rPr>
          <w:rFonts w:ascii="Segoe UI" w:eastAsiaTheme="minorHAnsi" w:hAnsi="Segoe UI" w:cs="Segoe UI"/>
          <w:bCs/>
          <w:sz w:val="22"/>
          <w:szCs w:val="22"/>
        </w:rPr>
        <w:t xml:space="preserve"> para </w:t>
      </w:r>
      <w:r w:rsidR="008B38FF" w:rsidRPr="00AC130A">
        <w:rPr>
          <w:rFonts w:ascii="Segoe UI" w:eastAsiaTheme="minorHAnsi" w:hAnsi="Segoe UI" w:cs="Segoe UI"/>
          <w:b/>
          <w:sz w:val="22"/>
          <w:szCs w:val="22"/>
        </w:rPr>
        <w:t>MBR</w:t>
      </w:r>
      <w:r w:rsidR="008B38FF">
        <w:rPr>
          <w:rFonts w:ascii="Segoe UI" w:eastAsiaTheme="minorHAnsi" w:hAnsi="Segoe UI" w:cs="Segoe UI"/>
          <w:bCs/>
          <w:sz w:val="22"/>
          <w:szCs w:val="22"/>
        </w:rPr>
        <w:t>.</w:t>
      </w:r>
    </w:p>
    <w:p w14:paraId="726BA1E1" w14:textId="08D2F8C6" w:rsidR="006E03F3" w:rsidRPr="006E03F3" w:rsidRDefault="006E03F3" w:rsidP="006E03F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FCDF6DD" w14:textId="77777777" w:rsidR="008B38FF" w:rsidRPr="00EC6B43" w:rsidRDefault="008B38FF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71F409F" w14:textId="42464CE7" w:rsidR="00EC6B43" w:rsidRP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Crea las siguientes particiones</w:t>
      </w:r>
    </w:p>
    <w:p w14:paraId="156D7D0E" w14:textId="77777777" w:rsidR="00EC6B43" w:rsidRPr="00EC6B43" w:rsidRDefault="00EC6B43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F20A428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34CDA5A" w14:textId="13996970" w:rsid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Partición primaria: Tamaño: 2000 MiB Sistema de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archivos: </w:t>
      </w:r>
      <w:proofErr w:type="spellStart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ntfs</w:t>
      </w:r>
      <w:proofErr w:type="spellEnd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Etiqueta: Tu_nombre1</w:t>
      </w:r>
    </w:p>
    <w:p w14:paraId="2B411405" w14:textId="77777777" w:rsidR="006D1C25" w:rsidRDefault="006D1C25" w:rsidP="006D1C25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65BE817" w14:textId="13EE9917" w:rsidR="006D1C25" w:rsidRDefault="00AC130A" w:rsidP="006D1C25">
      <w:pPr>
        <w:pStyle w:val="Prrafodelista"/>
        <w:ind w:left="144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 xml:space="preserve">Para crear una partición, hay que hacer </w:t>
      </w:r>
      <w:proofErr w:type="spellStart"/>
      <w:r>
        <w:rPr>
          <w:rFonts w:ascii="Segoe UI" w:eastAsiaTheme="minorHAnsi" w:hAnsi="Segoe UI" w:cs="Segoe UI"/>
          <w:bCs/>
          <w:sz w:val="22"/>
          <w:szCs w:val="22"/>
        </w:rPr>
        <w:t>click</w:t>
      </w:r>
      <w:proofErr w:type="spellEnd"/>
      <w:r>
        <w:rPr>
          <w:rFonts w:ascii="Segoe UI" w:eastAsiaTheme="minorHAnsi" w:hAnsi="Segoe UI" w:cs="Segoe UI"/>
          <w:bCs/>
          <w:sz w:val="22"/>
          <w:szCs w:val="22"/>
        </w:rPr>
        <w:t xml:space="preserve"> derecho sobre el disco y seleccionar la opción, </w:t>
      </w:r>
      <w:r w:rsidRPr="00AC130A">
        <w:rPr>
          <w:rFonts w:ascii="Segoe UI" w:eastAsiaTheme="minorHAnsi" w:hAnsi="Segoe UI" w:cs="Segoe UI"/>
          <w:b/>
          <w:i/>
          <w:iCs/>
          <w:sz w:val="22"/>
          <w:szCs w:val="22"/>
        </w:rPr>
        <w:t>Nueva</w:t>
      </w:r>
      <w:r>
        <w:rPr>
          <w:rFonts w:ascii="Segoe UI" w:eastAsiaTheme="minorHAnsi" w:hAnsi="Segoe UI" w:cs="Segoe UI"/>
          <w:bCs/>
          <w:sz w:val="22"/>
          <w:szCs w:val="22"/>
        </w:rPr>
        <w:t>.</w:t>
      </w:r>
    </w:p>
    <w:p w14:paraId="6A0171E2" w14:textId="547AE7DB" w:rsidR="00C96607" w:rsidRDefault="00C96607" w:rsidP="00C96607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A1DA6F6" w14:textId="682D8C62" w:rsidR="00C96607" w:rsidRPr="00EC6B43" w:rsidRDefault="00AC130A" w:rsidP="00C96607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324889" wp14:editId="6B0F0C29">
                <wp:simplePos x="0" y="0"/>
                <wp:positionH relativeFrom="column">
                  <wp:posOffset>2406429</wp:posOffset>
                </wp:positionH>
                <wp:positionV relativeFrom="paragraph">
                  <wp:posOffset>390691</wp:posOffset>
                </wp:positionV>
                <wp:extent cx="572494" cy="185613"/>
                <wp:effectExtent l="19050" t="19050" r="18415" b="2413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85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E173A" id="Rectángulo 193" o:spid="_x0000_s1026" style="position:absolute;margin-left:189.5pt;margin-top:30.75pt;width:45.1pt;height:14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" filled="f" strokecolor="red" strokeweight="2.25pt"/>
            </w:pict>
          </mc:Fallback>
        </mc:AlternateContent>
      </w:r>
      <w:r w:rsidR="00C96607" w:rsidRPr="00C96607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inline distT="0" distB="0" distL="0" distR="0" wp14:anchorId="1D7ED98C" wp14:editId="5AB46D06">
            <wp:extent cx="3672177" cy="1006887"/>
            <wp:effectExtent l="152400" t="152400" r="367030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942" cy="101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D5C81" w14:textId="3A4697C2" w:rsidR="00EC6B43" w:rsidRPr="00EC6B43" w:rsidRDefault="007C6216" w:rsidP="00EC6B43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60286F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1552" behindDoc="0" locked="0" layoutInCell="1" allowOverlap="1" wp14:anchorId="0C27DC40" wp14:editId="4138BA0E">
            <wp:simplePos x="0" y="0"/>
            <wp:positionH relativeFrom="margin">
              <wp:align>center</wp:align>
            </wp:positionH>
            <wp:positionV relativeFrom="paragraph">
              <wp:posOffset>521280</wp:posOffset>
            </wp:positionV>
            <wp:extent cx="4594529" cy="1876916"/>
            <wp:effectExtent l="152400" t="152400" r="358775" b="3714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29" cy="1876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F4B077" w14:textId="2C186424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EC68009" w14:textId="0F67BF19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A1ACC92" w14:textId="1126B025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4402A46" w14:textId="7CA2870F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2243D2B" w14:textId="434B51B2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B89E08D" w14:textId="33784542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805CC1F" w14:textId="01747E42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D1C57E8" w14:textId="73654662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F4A0096" w14:textId="25052C06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2769821" w14:textId="2AB6FB70" w:rsidR="00701701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8D8BC2C" w14:textId="77777777" w:rsidR="00701701" w:rsidRPr="00EC6B43" w:rsidRDefault="00701701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38C864E" w14:textId="3787BC9A" w:rsidR="00EC6B43" w:rsidRP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Partición primaria: Tamaño: 2000 MiB Sistema de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archivos: </w:t>
      </w:r>
      <w:proofErr w:type="spellStart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ntfs</w:t>
      </w:r>
      <w:proofErr w:type="spellEnd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Etiqueta: Tu_nombre2</w:t>
      </w:r>
    </w:p>
    <w:p w14:paraId="1FE1709A" w14:textId="6D5B2554" w:rsidR="00EC6B43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8377CB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2576" behindDoc="0" locked="0" layoutInCell="1" allowOverlap="1" wp14:anchorId="550B94E6" wp14:editId="5CB3E8FF">
            <wp:simplePos x="0" y="0"/>
            <wp:positionH relativeFrom="margin">
              <wp:align>center</wp:align>
            </wp:positionH>
            <wp:positionV relativeFrom="paragraph">
              <wp:posOffset>458939</wp:posOffset>
            </wp:positionV>
            <wp:extent cx="5164317" cy="2102990"/>
            <wp:effectExtent l="152400" t="152400" r="360680" b="35496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317" cy="2102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5BAB8" w14:textId="5F78E9AE" w:rsidR="008377CB" w:rsidRDefault="008377CB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2A83550" w14:textId="77777777" w:rsidR="00EC6B43" w:rsidRP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1B5A47E" w14:textId="49FA4804" w:rsid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Partición </w:t>
      </w:r>
      <w:proofErr w:type="spellStart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prmaria</w:t>
      </w:r>
      <w:proofErr w:type="spellEnd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: Tamaño: 2000 MiB Sistema de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archivos: </w:t>
      </w:r>
      <w:proofErr w:type="spellStart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ntfs</w:t>
      </w:r>
      <w:proofErr w:type="spellEnd"/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Etiqueta: Tu_nombre3</w:t>
      </w:r>
    </w:p>
    <w:p w14:paraId="21A9AB8E" w14:textId="322F2E23" w:rsidR="0081154C" w:rsidRDefault="00701701" w:rsidP="0081154C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81154C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3600" behindDoc="0" locked="0" layoutInCell="1" allowOverlap="1" wp14:anchorId="5AD93A8C" wp14:editId="6F6FC4A9">
            <wp:simplePos x="0" y="0"/>
            <wp:positionH relativeFrom="margin">
              <wp:align>center</wp:align>
            </wp:positionH>
            <wp:positionV relativeFrom="paragraph">
              <wp:posOffset>364158</wp:posOffset>
            </wp:positionV>
            <wp:extent cx="5259705" cy="2132330"/>
            <wp:effectExtent l="152400" t="152400" r="360045" b="36322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32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A9C09" w14:textId="139765F5" w:rsidR="0081154C" w:rsidRPr="00EC6B43" w:rsidRDefault="0081154C" w:rsidP="0081154C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29585D9" w14:textId="2DD88487" w:rsid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660EFB4" w14:textId="4A44D139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D1B55AB" w14:textId="2CB2526B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010AFC8" w14:textId="2B346E7D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57F7B4B" w14:textId="56A9A378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4F1076A" w14:textId="6DB638A9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2A88C5B" w14:textId="77777777" w:rsidR="00701701" w:rsidRPr="00EC6B43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0742163" w14:textId="2E025DC5" w:rsidR="00EC6B43" w:rsidRP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Partición extendida: Tamaño: 2000 MiB</w:t>
      </w:r>
    </w:p>
    <w:p w14:paraId="7B26CDC5" w14:textId="2BD40FD5" w:rsidR="00EC6B43" w:rsidRPr="00EC6B43" w:rsidRDefault="00701701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D20489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4624" behindDoc="0" locked="0" layoutInCell="1" allowOverlap="1" wp14:anchorId="0CF04712" wp14:editId="017019E0">
            <wp:simplePos x="0" y="0"/>
            <wp:positionH relativeFrom="margin">
              <wp:align>center</wp:align>
            </wp:positionH>
            <wp:positionV relativeFrom="paragraph">
              <wp:posOffset>408001</wp:posOffset>
            </wp:positionV>
            <wp:extent cx="4885055" cy="1986280"/>
            <wp:effectExtent l="152400" t="152400" r="353695" b="35687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986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4F8" w14:textId="618B60B1" w:rsid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810C68F" w14:textId="77777777" w:rsidR="00EC6B43" w:rsidRP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F5BC19B" w14:textId="41AE565A" w:rsid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Partición lógica: Tamaño: </w:t>
      </w:r>
      <w:r w:rsidR="006B55A5">
        <w:rPr>
          <w:rFonts w:ascii="Poppins" w:eastAsiaTheme="minorHAnsi" w:hAnsi="Poppins" w:cs="Poppins"/>
          <w:bCs/>
          <w:color w:val="D2A000"/>
          <w:sz w:val="23"/>
          <w:szCs w:val="23"/>
        </w:rPr>
        <w:t>500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MiB Sistema de archivos: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ext4 Etiqueta: Logic1</w:t>
      </w:r>
    </w:p>
    <w:p w14:paraId="403406C3" w14:textId="5833852C" w:rsidR="00FF7422" w:rsidRPr="00FF7422" w:rsidRDefault="00701701" w:rsidP="00FF7422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FF7422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5648" behindDoc="0" locked="0" layoutInCell="1" allowOverlap="1" wp14:anchorId="6FAEEE66" wp14:editId="4B88D7F4">
            <wp:simplePos x="0" y="0"/>
            <wp:positionH relativeFrom="margin">
              <wp:align>center</wp:align>
            </wp:positionH>
            <wp:positionV relativeFrom="paragraph">
              <wp:posOffset>486355</wp:posOffset>
            </wp:positionV>
            <wp:extent cx="4888230" cy="1996440"/>
            <wp:effectExtent l="152400" t="152400" r="369570" b="36576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99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7C822" w14:textId="5BD185DA" w:rsid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008F0B6" w14:textId="42073AE7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A6B8005" w14:textId="791AF9F5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AF42A69" w14:textId="240BC21B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22255FB" w14:textId="2A4965A9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CCDD863" w14:textId="5FF33F8E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1DA1284" w14:textId="760502F4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94F42E7" w14:textId="30C65FED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55ACFEE" w14:textId="47E7A637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CE07422" w14:textId="77777777" w:rsidR="00701701" w:rsidRDefault="00701701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AB986E4" w14:textId="77777777" w:rsidR="00FF7422" w:rsidRPr="00EC6B43" w:rsidRDefault="00FF7422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D838B63" w14:textId="662ACE81" w:rsidR="00EC6B43" w:rsidRPr="00EC6B43" w:rsidRDefault="00EC6B43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Partición lógica: Tamaño: 500 MiB Sistema de archivos: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ext4 Etiqueta: Logic2</w:t>
      </w:r>
    </w:p>
    <w:p w14:paraId="79789C8D" w14:textId="134116D7" w:rsidR="00EC6B43" w:rsidRPr="00EC6B43" w:rsidRDefault="00701701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381430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6672" behindDoc="0" locked="0" layoutInCell="1" allowOverlap="1" wp14:anchorId="5A54F718" wp14:editId="502A08C2">
            <wp:simplePos x="0" y="0"/>
            <wp:positionH relativeFrom="column">
              <wp:posOffset>543560</wp:posOffset>
            </wp:positionH>
            <wp:positionV relativeFrom="paragraph">
              <wp:posOffset>434975</wp:posOffset>
            </wp:positionV>
            <wp:extent cx="5405120" cy="2204720"/>
            <wp:effectExtent l="152400" t="152400" r="367030" b="36703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20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150C7" w14:textId="77777777" w:rsidR="00EC6B43" w:rsidRP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E608EEA" w14:textId="14DDC449" w:rsidR="00EC6B43" w:rsidRDefault="00701701" w:rsidP="00EC6B43">
      <w:pPr>
        <w:pStyle w:val="Prrafodelista"/>
        <w:numPr>
          <w:ilvl w:val="0"/>
          <w:numId w:val="38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3509C5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7696" behindDoc="0" locked="0" layoutInCell="1" allowOverlap="1" wp14:anchorId="37465AA8" wp14:editId="2E0FBF1B">
            <wp:simplePos x="0" y="0"/>
            <wp:positionH relativeFrom="margin">
              <wp:align>right</wp:align>
            </wp:positionH>
            <wp:positionV relativeFrom="paragraph">
              <wp:posOffset>731769</wp:posOffset>
            </wp:positionV>
            <wp:extent cx="5452745" cy="2228215"/>
            <wp:effectExtent l="152400" t="152400" r="357505" b="3625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2228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Partición lógica: Tamaño: </w:t>
      </w:r>
      <w:r w:rsidR="006B55A5">
        <w:rPr>
          <w:rFonts w:ascii="Poppins" w:eastAsiaTheme="minorHAnsi" w:hAnsi="Poppins" w:cs="Poppins"/>
          <w:bCs/>
          <w:color w:val="D2A000"/>
          <w:sz w:val="23"/>
          <w:szCs w:val="23"/>
        </w:rPr>
        <w:t>500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MiB Sistema de archivos: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ext4 Etiqueta: Logic3</w:t>
      </w:r>
    </w:p>
    <w:p w14:paraId="6B358254" w14:textId="77777777" w:rsidR="00EC6B43" w:rsidRPr="00EC6B43" w:rsidRDefault="00EC6B43" w:rsidP="00EC6B43">
      <w:pPr>
        <w:pStyle w:val="Prrafodelista"/>
        <w:ind w:left="144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CCBB871" w14:textId="37880D72" w:rsid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¿Qué sucede si intentamos crear otra partición primaria en el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espacio libre?</w:t>
      </w:r>
    </w:p>
    <w:p w14:paraId="79789D03" w14:textId="232C6AB0" w:rsidR="003509C5" w:rsidRDefault="003509C5" w:rsidP="003509C5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EE800F4" w14:textId="24ED3EC4" w:rsidR="003509C5" w:rsidRPr="002232DE" w:rsidRDefault="003509C5" w:rsidP="003509C5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Nos dice que no es posible crear más de cuatro particiones primarias</w:t>
      </w:r>
    </w:p>
    <w:p w14:paraId="7A05994E" w14:textId="77777777" w:rsidR="003509C5" w:rsidRPr="00EC6B43" w:rsidRDefault="003509C5" w:rsidP="003509C5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62CA639" w14:textId="1017F150" w:rsid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1914988" w14:textId="3DBE941D" w:rsidR="00701701" w:rsidRDefault="00701701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344EEBB" w14:textId="16876B34" w:rsidR="00701701" w:rsidRDefault="00701701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428799D" w14:textId="77777777" w:rsidR="00701701" w:rsidRPr="00EC6B43" w:rsidRDefault="00701701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EEE94CC" w14:textId="3E05AFF2" w:rsidR="00EC6B43" w:rsidRPr="00EC6B43" w:rsidRDefault="00EC6B43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Redimensionar la partición lógica 3 para que tenga un tamaño de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750 MiB</w:t>
      </w:r>
    </w:p>
    <w:p w14:paraId="32F6206E" w14:textId="77777777" w:rsidR="00701701" w:rsidRDefault="00701701" w:rsidP="00701701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</w:p>
    <w:p w14:paraId="22A5A772" w14:textId="6D063381" w:rsidR="00701701" w:rsidRPr="002232DE" w:rsidRDefault="00701701" w:rsidP="00701701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 xml:space="preserve">Para </w:t>
      </w:r>
      <w:r w:rsidRPr="000E6010">
        <w:rPr>
          <w:rFonts w:ascii="Segoe UI" w:eastAsiaTheme="minorHAnsi" w:hAnsi="Segoe UI" w:cs="Segoe UI"/>
          <w:b/>
          <w:sz w:val="22"/>
          <w:szCs w:val="22"/>
        </w:rPr>
        <w:t>redimensionar una partición</w:t>
      </w:r>
      <w:r>
        <w:rPr>
          <w:rFonts w:ascii="Segoe UI" w:eastAsiaTheme="minorHAnsi" w:hAnsi="Segoe UI" w:cs="Segoe UI"/>
          <w:bCs/>
          <w:sz w:val="22"/>
          <w:szCs w:val="22"/>
        </w:rPr>
        <w:t xml:space="preserve">, haremos </w:t>
      </w:r>
      <w:proofErr w:type="spellStart"/>
      <w:r>
        <w:rPr>
          <w:rFonts w:ascii="Segoe UI" w:eastAsiaTheme="minorHAnsi" w:hAnsi="Segoe UI" w:cs="Segoe UI"/>
          <w:bCs/>
          <w:sz w:val="22"/>
          <w:szCs w:val="22"/>
        </w:rPr>
        <w:t>click</w:t>
      </w:r>
      <w:proofErr w:type="spellEnd"/>
      <w:r>
        <w:rPr>
          <w:rFonts w:ascii="Segoe UI" w:eastAsiaTheme="minorHAnsi" w:hAnsi="Segoe UI" w:cs="Segoe UI"/>
          <w:bCs/>
          <w:sz w:val="22"/>
          <w:szCs w:val="22"/>
        </w:rPr>
        <w:t xml:space="preserve"> </w:t>
      </w:r>
      <w:r w:rsidR="000E6010">
        <w:rPr>
          <w:rFonts w:ascii="Segoe UI" w:eastAsiaTheme="minorHAnsi" w:hAnsi="Segoe UI" w:cs="Segoe UI"/>
          <w:bCs/>
          <w:sz w:val="22"/>
          <w:szCs w:val="22"/>
        </w:rPr>
        <w:t xml:space="preserve">derecho sobre esta y le daremos a </w:t>
      </w:r>
      <w:r w:rsidR="000E6010" w:rsidRPr="000E6010">
        <w:rPr>
          <w:rFonts w:ascii="Segoe UI" w:eastAsiaTheme="minorHAnsi" w:hAnsi="Segoe UI" w:cs="Segoe UI"/>
          <w:b/>
          <w:i/>
          <w:iCs/>
          <w:sz w:val="22"/>
          <w:szCs w:val="22"/>
        </w:rPr>
        <w:t>Redimensionar/mover</w:t>
      </w:r>
      <w:r w:rsidR="000E6010">
        <w:rPr>
          <w:rFonts w:ascii="Segoe UI" w:eastAsiaTheme="minorHAnsi" w:hAnsi="Segoe UI" w:cs="Segoe UI"/>
          <w:bCs/>
          <w:sz w:val="22"/>
          <w:szCs w:val="22"/>
        </w:rPr>
        <w:t>:</w:t>
      </w:r>
    </w:p>
    <w:p w14:paraId="39E5D18B" w14:textId="55BDFE9D" w:rsidR="00EC6B43" w:rsidRPr="00EC6B43" w:rsidRDefault="00F05734" w:rsidP="00EC6B43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700EFB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9744" behindDoc="0" locked="0" layoutInCell="1" allowOverlap="1" wp14:anchorId="48478405" wp14:editId="4DE8D0D9">
            <wp:simplePos x="0" y="0"/>
            <wp:positionH relativeFrom="margin">
              <wp:align>center</wp:align>
            </wp:positionH>
            <wp:positionV relativeFrom="paragraph">
              <wp:posOffset>1766460</wp:posOffset>
            </wp:positionV>
            <wp:extent cx="4291965" cy="2378075"/>
            <wp:effectExtent l="152400" t="152400" r="356235" b="3651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378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161" w:rsidRPr="000A157D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78720" behindDoc="0" locked="0" layoutInCell="1" allowOverlap="1" wp14:anchorId="2A14C306" wp14:editId="7D9242AD">
            <wp:simplePos x="0" y="0"/>
            <wp:positionH relativeFrom="margin">
              <wp:align>center</wp:align>
            </wp:positionH>
            <wp:positionV relativeFrom="paragraph">
              <wp:posOffset>438592</wp:posOffset>
            </wp:positionV>
            <wp:extent cx="4785360" cy="624840"/>
            <wp:effectExtent l="152400" t="152400" r="358140" b="36576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0AEED" w14:textId="4341FE1A" w:rsidR="00EC6B43" w:rsidRP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1CF3054" w14:textId="17DB5F85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4. Modifica el disco para que</w:t>
      </w:r>
    </w:p>
    <w:p w14:paraId="55EC288A" w14:textId="77777777" w:rsidR="00CD53F5" w:rsidRDefault="00CD53F5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DB75BC8" w14:textId="0BCC5BEF" w:rsidR="00134F60" w:rsidRDefault="00134F60" w:rsidP="00134F60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134F60">
        <w:rPr>
          <w:rFonts w:ascii="Poppins" w:eastAsiaTheme="minorHAnsi" w:hAnsi="Poppins" w:cs="Poppins"/>
          <w:bCs/>
          <w:color w:val="D2A000"/>
          <w:sz w:val="23"/>
          <w:szCs w:val="23"/>
        </w:rPr>
        <w:t>a.</w:t>
      </w:r>
      <w:r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134F60">
        <w:rPr>
          <w:rFonts w:ascii="Poppins" w:eastAsiaTheme="minorHAnsi" w:hAnsi="Poppins" w:cs="Poppins"/>
          <w:bCs/>
          <w:color w:val="D2A000"/>
          <w:sz w:val="23"/>
          <w:szCs w:val="23"/>
        </w:rPr>
        <w:t>Etiqueta G</w:t>
      </w:r>
      <w:r w:rsidR="00CD53F5">
        <w:rPr>
          <w:rFonts w:ascii="Poppins" w:eastAsiaTheme="minorHAnsi" w:hAnsi="Poppins" w:cs="Poppins"/>
          <w:bCs/>
          <w:color w:val="D2A000"/>
          <w:sz w:val="23"/>
          <w:szCs w:val="23"/>
        </w:rPr>
        <w:t>PT</w:t>
      </w:r>
    </w:p>
    <w:p w14:paraId="39EF897D" w14:textId="6BB4E599" w:rsidR="00CD53F5" w:rsidRDefault="00CD53F5" w:rsidP="00134F60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E4168D0" w14:textId="15D8FF78" w:rsidR="00CD53F5" w:rsidRDefault="00F05734" w:rsidP="00134F60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CD53F5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0768" behindDoc="0" locked="0" layoutInCell="1" allowOverlap="1" wp14:anchorId="262A712A" wp14:editId="7945BBE5">
            <wp:simplePos x="0" y="0"/>
            <wp:positionH relativeFrom="margin">
              <wp:align>center</wp:align>
            </wp:positionH>
            <wp:positionV relativeFrom="paragraph">
              <wp:posOffset>442154</wp:posOffset>
            </wp:positionV>
            <wp:extent cx="4681993" cy="910362"/>
            <wp:effectExtent l="152400" t="152400" r="366395" b="366395"/>
            <wp:wrapTopAndBottom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93" cy="910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EF97C2F" w14:textId="03462E44" w:rsidR="00134F60" w:rsidRDefault="00134F60" w:rsidP="00134F60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66993BC" w14:textId="77777777" w:rsidR="00F05734" w:rsidRPr="00EC6B43" w:rsidRDefault="00F05734" w:rsidP="00134F60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4629EC8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B3B8A37" w14:textId="1B3615E1" w:rsidR="00EC6B43" w:rsidRDefault="00CD53F5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b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. Las particiones son todas primarias y con el tamaño y sistemas</w:t>
      </w:r>
      <w:r w:rsid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de archivo:</w:t>
      </w:r>
    </w:p>
    <w:p w14:paraId="30B15534" w14:textId="77777777" w:rsidR="00EC6B43" w:rsidRP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8BD1448" w14:textId="5236FD88" w:rsidR="00EC6B43" w:rsidRDefault="006D4625" w:rsidP="00EC6B43">
      <w:pPr>
        <w:pStyle w:val="Prrafodelista"/>
        <w:numPr>
          <w:ilvl w:val="0"/>
          <w:numId w:val="37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color w:val="D2A000"/>
          <w:sz w:val="23"/>
          <w:szCs w:val="23"/>
        </w:rPr>
        <w:t>1500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MiB, </w:t>
      </w:r>
      <w:proofErr w:type="spellStart"/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Nfts</w:t>
      </w:r>
      <w:proofErr w:type="spellEnd"/>
    </w:p>
    <w:p w14:paraId="22A91B42" w14:textId="082FCDF9" w:rsidR="00F9690D" w:rsidRDefault="00F05734" w:rsidP="00F9690D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F9690D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1792" behindDoc="0" locked="0" layoutInCell="1" allowOverlap="1" wp14:anchorId="37269AC4" wp14:editId="2CFD7E95">
            <wp:simplePos x="0" y="0"/>
            <wp:positionH relativeFrom="margin">
              <wp:align>center</wp:align>
            </wp:positionH>
            <wp:positionV relativeFrom="paragraph">
              <wp:posOffset>571528</wp:posOffset>
            </wp:positionV>
            <wp:extent cx="3994150" cy="1634441"/>
            <wp:effectExtent l="152400" t="152400" r="368300" b="36639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634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163E277" w14:textId="61AB6ADF" w:rsidR="00F9690D" w:rsidRDefault="00F9690D" w:rsidP="00F9690D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218F55F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BF30C29" w14:textId="136ACA1D" w:rsid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>ii.</w:t>
      </w:r>
      <w:r w:rsidR="006D4625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 xml:space="preserve">   1500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>MiB, Ext4</w:t>
      </w:r>
    </w:p>
    <w:p w14:paraId="02D879C7" w14:textId="1E7C1C31" w:rsidR="00F9690D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DB6C15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drawing>
          <wp:anchor distT="0" distB="0" distL="114300" distR="114300" simplePos="0" relativeHeight="251682816" behindDoc="0" locked="0" layoutInCell="1" allowOverlap="1" wp14:anchorId="3642A52E" wp14:editId="41F68FA4">
            <wp:simplePos x="0" y="0"/>
            <wp:positionH relativeFrom="margin">
              <wp:align>center</wp:align>
            </wp:positionH>
            <wp:positionV relativeFrom="paragraph">
              <wp:posOffset>546348</wp:posOffset>
            </wp:positionV>
            <wp:extent cx="4578350" cy="1872615"/>
            <wp:effectExtent l="152400" t="152400" r="355600" b="35623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87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1511" w14:textId="009CE7FA" w:rsidR="00F9690D" w:rsidRDefault="00F9690D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308B59E2" w14:textId="2AF16DC2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0B0C6387" w14:textId="6C7B1126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484DD1F8" w14:textId="6C7CF7F9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11420658" w14:textId="2CFA0D40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0FDB1B55" w14:textId="63B43F81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14F5177A" w14:textId="19924E1B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1CCB30C9" w14:textId="3A1B53BB" w:rsidR="00F05734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4567F610" w14:textId="77777777" w:rsidR="00F05734" w:rsidRPr="00EC6B43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38168317" w14:textId="40CAA916" w:rsid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lastRenderedPageBreak/>
        <w:t xml:space="preserve">iii. </w:t>
      </w:r>
      <w:r w:rsidR="006D4625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 xml:space="preserve"> 1500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>MiB, F2fs</w:t>
      </w:r>
    </w:p>
    <w:p w14:paraId="39C577F3" w14:textId="703F8B6C" w:rsidR="00DB6C15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AF2B22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drawing>
          <wp:anchor distT="0" distB="0" distL="114300" distR="114300" simplePos="0" relativeHeight="251683840" behindDoc="0" locked="0" layoutInCell="1" allowOverlap="1" wp14:anchorId="0D6E2A03" wp14:editId="39D337F8">
            <wp:simplePos x="0" y="0"/>
            <wp:positionH relativeFrom="margin">
              <wp:align>center</wp:align>
            </wp:positionH>
            <wp:positionV relativeFrom="paragraph">
              <wp:posOffset>525670</wp:posOffset>
            </wp:positionV>
            <wp:extent cx="4792980" cy="1988185"/>
            <wp:effectExtent l="152400" t="152400" r="369570" b="35496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98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892AA" w14:textId="747965B3" w:rsidR="00DB6C15" w:rsidRDefault="00DB6C15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326D1087" w14:textId="77777777" w:rsidR="00EC6B43" w:rsidRP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52AFDD33" w14:textId="4E6A4D2A" w:rsid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 xml:space="preserve">iv. </w:t>
      </w:r>
      <w:r w:rsidR="006D4625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 xml:space="preserve"> 1500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 xml:space="preserve"> MiB, </w:t>
      </w:r>
      <w:proofErr w:type="spellStart"/>
      <w:r w:rsidRPr="00EC6B43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t>Hfs</w:t>
      </w:r>
      <w:proofErr w:type="spellEnd"/>
    </w:p>
    <w:p w14:paraId="3442EDA1" w14:textId="5F1F1A20" w:rsidR="00AF2B22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  <w:r w:rsidRPr="00C22587"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  <w:drawing>
          <wp:anchor distT="0" distB="0" distL="114300" distR="114300" simplePos="0" relativeHeight="251684864" behindDoc="0" locked="0" layoutInCell="1" allowOverlap="1" wp14:anchorId="509CBE02" wp14:editId="473A1D9C">
            <wp:simplePos x="0" y="0"/>
            <wp:positionH relativeFrom="margin">
              <wp:align>center</wp:align>
            </wp:positionH>
            <wp:positionV relativeFrom="paragraph">
              <wp:posOffset>400630</wp:posOffset>
            </wp:positionV>
            <wp:extent cx="4768850" cy="1955800"/>
            <wp:effectExtent l="152400" t="152400" r="355600" b="36830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95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007B0" w14:textId="0697D799" w:rsidR="00AF2B22" w:rsidRDefault="00AF2B22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79581359" w14:textId="77777777" w:rsidR="00EC6B43" w:rsidRP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53B618C2" w14:textId="1B8EB74D" w:rsid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4D1ABF57" w14:textId="162B598E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1817541C" w14:textId="52028080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45088F88" w14:textId="747736DC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1C8089B0" w14:textId="0A2EF0D8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45DA4205" w14:textId="61239274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2CB667C6" w14:textId="6CB7E587" w:rsidR="00F05734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65ED5AA3" w14:textId="77777777" w:rsidR="00F05734" w:rsidRPr="00EC6B43" w:rsidRDefault="00F05734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  <w:lang w:val="en-US"/>
        </w:rPr>
      </w:pPr>
    </w:p>
    <w:p w14:paraId="22F6C1E1" w14:textId="6793A16A" w:rsidR="00EC6B43" w:rsidRDefault="00EC6B43" w:rsidP="00EC6B43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 xml:space="preserve">vi. </w:t>
      </w:r>
      <w:r w:rsidR="006D4625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1500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MiB, Fat32</w:t>
      </w:r>
    </w:p>
    <w:p w14:paraId="47C3FE4A" w14:textId="43A8DEEF" w:rsidR="00EC6B43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4A11A4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5888" behindDoc="0" locked="0" layoutInCell="1" allowOverlap="1" wp14:anchorId="2E5A5010" wp14:editId="407D44E6">
            <wp:simplePos x="0" y="0"/>
            <wp:positionH relativeFrom="margin">
              <wp:align>center</wp:align>
            </wp:positionH>
            <wp:positionV relativeFrom="paragraph">
              <wp:posOffset>413910</wp:posOffset>
            </wp:positionV>
            <wp:extent cx="4880610" cy="1970405"/>
            <wp:effectExtent l="152400" t="152400" r="358140" b="35369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97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E6C4D" w14:textId="37F16B29" w:rsidR="00EC6B43" w:rsidRDefault="00EC6B43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F78AB5A" w14:textId="6060DD0A" w:rsidR="00EC6B43" w:rsidRPr="00CD53F5" w:rsidRDefault="00EC6B43" w:rsidP="00CD53F5">
      <w:pPr>
        <w:pStyle w:val="Prrafodelista"/>
        <w:numPr>
          <w:ilvl w:val="0"/>
          <w:numId w:val="46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CD53F5">
        <w:rPr>
          <w:rFonts w:ascii="Poppins" w:eastAsiaTheme="minorHAnsi" w:hAnsi="Poppins" w:cs="Poppins"/>
          <w:bCs/>
          <w:color w:val="D2A000"/>
          <w:sz w:val="23"/>
          <w:szCs w:val="23"/>
        </w:rPr>
        <w:t>¿Por qué se pueden crear todas estas particiones primarias?</w:t>
      </w:r>
    </w:p>
    <w:p w14:paraId="321160CF" w14:textId="5FBBAE8D" w:rsidR="00021958" w:rsidRDefault="00021958" w:rsidP="00021958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67F36AE" w14:textId="7A2FD27E" w:rsidR="00021958" w:rsidRPr="002232DE" w:rsidRDefault="00021958" w:rsidP="00021958">
      <w:pPr>
        <w:pStyle w:val="Prrafodelista"/>
        <w:ind w:left="720"/>
        <w:jc w:val="both"/>
        <w:rPr>
          <w:rFonts w:ascii="Segoe UI" w:eastAsiaTheme="minorHAnsi" w:hAnsi="Segoe UI" w:cs="Segoe UI"/>
          <w:bCs/>
          <w:sz w:val="22"/>
          <w:szCs w:val="22"/>
        </w:rPr>
      </w:pPr>
      <w:r>
        <w:rPr>
          <w:rFonts w:ascii="Segoe UI" w:eastAsiaTheme="minorHAnsi" w:hAnsi="Segoe UI" w:cs="Segoe UI"/>
          <w:bCs/>
          <w:sz w:val="22"/>
          <w:szCs w:val="22"/>
        </w:rPr>
        <w:t>Porque ahora hemos creado una tabla de particiones GPT, que permite hasta 128 particiones primarias, frente a las cuatro que permite MBR.</w:t>
      </w:r>
    </w:p>
    <w:p w14:paraId="3E2450C2" w14:textId="77777777" w:rsidR="00021958" w:rsidRPr="000D2478" w:rsidRDefault="00021958" w:rsidP="00021958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4D73C99" w14:textId="77777777" w:rsidR="00EC6B43" w:rsidRPr="00EC6B43" w:rsidRDefault="00EC6B43" w:rsidP="00EC6B43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7B072AB" w14:textId="0AE4D6E9" w:rsidR="000D1086" w:rsidRPr="00EC6B43" w:rsidRDefault="000D1086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5. 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Redimensionar la partición primaria </w:t>
      </w:r>
      <w:r w:rsidR="00F05734">
        <w:rPr>
          <w:rFonts w:ascii="Poppins" w:eastAsiaTheme="minorHAnsi" w:hAnsi="Poppins" w:cs="Poppins"/>
          <w:bCs/>
          <w:color w:val="D2A000"/>
          <w:sz w:val="23"/>
          <w:szCs w:val="23"/>
        </w:rPr>
        <w:t>5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para que tenga un tamaño de</w:t>
      </w:r>
      <w:r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="00110417">
        <w:rPr>
          <w:rFonts w:ascii="Poppins" w:eastAsiaTheme="minorHAnsi" w:hAnsi="Poppins" w:cs="Poppins"/>
          <w:bCs/>
          <w:color w:val="D2A000"/>
          <w:sz w:val="23"/>
          <w:szCs w:val="23"/>
        </w:rPr>
        <w:t>25</w:t>
      </w:r>
      <w:r w:rsidR="00EC6B43"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00 MiB</w:t>
      </w:r>
    </w:p>
    <w:p w14:paraId="2C1EC9FD" w14:textId="3EAB3658" w:rsidR="000D1086" w:rsidRDefault="00F05734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C53119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6912" behindDoc="0" locked="0" layoutInCell="1" allowOverlap="1" wp14:anchorId="136B3209" wp14:editId="4950AF00">
            <wp:simplePos x="0" y="0"/>
            <wp:positionH relativeFrom="margin">
              <wp:align>center</wp:align>
            </wp:positionH>
            <wp:positionV relativeFrom="paragraph">
              <wp:posOffset>529120</wp:posOffset>
            </wp:positionV>
            <wp:extent cx="3830955" cy="2179955"/>
            <wp:effectExtent l="152400" t="152400" r="360045" b="35369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17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E33ED" w14:textId="4F3C8A9F" w:rsidR="000D1086" w:rsidRDefault="000D1086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B52F507" w14:textId="77777777" w:rsidR="000D1086" w:rsidRDefault="000D1086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CBFB2BE" w14:textId="77777777" w:rsidR="000D1086" w:rsidRDefault="000D1086" w:rsidP="00EC6B43">
      <w:p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7EDE1EF" w14:textId="5CF204F9" w:rsidR="00EC6B43" w:rsidRDefault="00EC6B43" w:rsidP="00EC6B43">
      <w:pPr>
        <w:pStyle w:val="Prrafodelista"/>
        <w:numPr>
          <w:ilvl w:val="0"/>
          <w:numId w:val="42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Accede a tu MV y desde la administración de discos reduce el volumen de</w:t>
      </w:r>
      <w:r w:rsidR="000D1086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C:/ 5G para crear una unidad de almacenamiento de datos para el usuario.</w:t>
      </w:r>
      <w:r w:rsid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Etiqueta Datos</w:t>
      </w:r>
    </w:p>
    <w:p w14:paraId="1FB6DC15" w14:textId="0820FC7D" w:rsidR="00D92B17" w:rsidRDefault="006E57CC" w:rsidP="00D92B17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53E1C2" wp14:editId="6E121FEB">
                <wp:simplePos x="0" y="0"/>
                <wp:positionH relativeFrom="column">
                  <wp:posOffset>3031435</wp:posOffset>
                </wp:positionH>
                <wp:positionV relativeFrom="paragraph">
                  <wp:posOffset>1368121</wp:posOffset>
                </wp:positionV>
                <wp:extent cx="405516" cy="0"/>
                <wp:effectExtent l="0" t="76200" r="13970" b="952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24EF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6" o:spid="_x0000_s1026" type="#_x0000_t32" style="position:absolute;margin-left:238.7pt;margin-top:107.75pt;width:31.9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" strokecolor="red" strokeweight="1pt">
                <v:stroke endarrow="block"/>
              </v:shape>
            </w:pict>
          </mc:Fallback>
        </mc:AlternateContent>
      </w:r>
      <w:r w:rsidRPr="002C3933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93056" behindDoc="0" locked="0" layoutInCell="1" allowOverlap="1" wp14:anchorId="43CAE8FF" wp14:editId="1D2CB124">
            <wp:simplePos x="0" y="0"/>
            <wp:positionH relativeFrom="column">
              <wp:posOffset>3499816</wp:posOffset>
            </wp:positionH>
            <wp:positionV relativeFrom="paragraph">
              <wp:posOffset>2653665</wp:posOffset>
            </wp:positionV>
            <wp:extent cx="2587625" cy="2029460"/>
            <wp:effectExtent l="152400" t="152400" r="365125" b="37084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02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331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9984" behindDoc="0" locked="0" layoutInCell="1" allowOverlap="1" wp14:anchorId="4A4E7C70" wp14:editId="56946ADF">
            <wp:simplePos x="0" y="0"/>
            <wp:positionH relativeFrom="page">
              <wp:posOffset>4118279</wp:posOffset>
            </wp:positionH>
            <wp:positionV relativeFrom="paragraph">
              <wp:posOffset>439116</wp:posOffset>
            </wp:positionV>
            <wp:extent cx="2630805" cy="1798955"/>
            <wp:effectExtent l="152400" t="152400" r="360045" b="35369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9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A3FCE1" wp14:editId="16D4E114">
                <wp:simplePos x="0" y="0"/>
                <wp:positionH relativeFrom="column">
                  <wp:posOffset>1023316</wp:posOffset>
                </wp:positionH>
                <wp:positionV relativeFrom="paragraph">
                  <wp:posOffset>1693462</wp:posOffset>
                </wp:positionV>
                <wp:extent cx="886404" cy="174928"/>
                <wp:effectExtent l="19050" t="19050" r="28575" b="1587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04" cy="1749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797E1" id="Rectángulo 194" o:spid="_x0000_s1026" style="position:absolute;margin-left:80.6pt;margin-top:133.35pt;width:69.8pt;height:1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" filled="f" strokecolor="red" strokeweight="2.25pt"/>
            </w:pict>
          </mc:Fallback>
        </mc:AlternateContent>
      </w:r>
      <w:r w:rsidRPr="00D92B17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87936" behindDoc="0" locked="0" layoutInCell="1" allowOverlap="1" wp14:anchorId="66896C7F" wp14:editId="7FCB7D99">
            <wp:simplePos x="0" y="0"/>
            <wp:positionH relativeFrom="margin">
              <wp:posOffset>265430</wp:posOffset>
            </wp:positionH>
            <wp:positionV relativeFrom="paragraph">
              <wp:posOffset>431165</wp:posOffset>
            </wp:positionV>
            <wp:extent cx="2714625" cy="1731645"/>
            <wp:effectExtent l="152400" t="152400" r="371475" b="36385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3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8E77D" w14:textId="7F73E82D" w:rsidR="00D92B17" w:rsidRDefault="00D92B17" w:rsidP="00D92B17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83564A5" w14:textId="7482F351" w:rsidR="000D1086" w:rsidRDefault="006E57CC" w:rsidP="000D1086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076F8" wp14:editId="6C653CF9">
                <wp:simplePos x="0" y="0"/>
                <wp:positionH relativeFrom="column">
                  <wp:posOffset>2689528</wp:posOffset>
                </wp:positionH>
                <wp:positionV relativeFrom="paragraph">
                  <wp:posOffset>909044</wp:posOffset>
                </wp:positionV>
                <wp:extent cx="652007" cy="12590"/>
                <wp:effectExtent l="0" t="57150" r="34290" b="102235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12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626FB" id="Conector recto de flecha 197" o:spid="_x0000_s1026" type="#_x0000_t32" style="position:absolute;margin-left:211.75pt;margin-top:71.6pt;width:51.35pt;height: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" strokecolor="red" strokeweight="1pt">
                <v:stroke endarrow="block"/>
              </v:shape>
            </w:pict>
          </mc:Fallback>
        </mc:AlternateContent>
      </w:r>
      <w:r w:rsidRPr="00716CB1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94080" behindDoc="0" locked="0" layoutInCell="1" allowOverlap="1" wp14:anchorId="2455530F" wp14:editId="7EA4BB74">
            <wp:simplePos x="0" y="0"/>
            <wp:positionH relativeFrom="column">
              <wp:posOffset>296545</wp:posOffset>
            </wp:positionH>
            <wp:positionV relativeFrom="paragraph">
              <wp:posOffset>515620</wp:posOffset>
            </wp:positionV>
            <wp:extent cx="2075180" cy="784860"/>
            <wp:effectExtent l="152400" t="152400" r="363220" b="35814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78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Poppins" w:eastAsiaTheme="minorHAnsi" w:hAnsi="Poppins" w:cs="Poppins"/>
          <w:bCs/>
          <w:noProof/>
          <w:color w:val="D2A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EFB09E" wp14:editId="42E8F8FC">
                <wp:simplePos x="0" y="0"/>
                <wp:positionH relativeFrom="column">
                  <wp:posOffset>998607</wp:posOffset>
                </wp:positionH>
                <wp:positionV relativeFrom="paragraph">
                  <wp:posOffset>1061747</wp:posOffset>
                </wp:positionV>
                <wp:extent cx="1284964" cy="235391"/>
                <wp:effectExtent l="19050" t="19050" r="10795" b="1270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964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A796D" id="Rectángulo 195" o:spid="_x0000_s1026" style="position:absolute;margin-left:78.65pt;margin-top:83.6pt;width:101.2pt;height:18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" filled="f" strokecolor="red" strokeweight="2.25pt"/>
            </w:pict>
          </mc:Fallback>
        </mc:AlternateContent>
      </w:r>
    </w:p>
    <w:p w14:paraId="6D8AB31A" w14:textId="14C9DE34" w:rsidR="009B1B0D" w:rsidRDefault="009B1B0D" w:rsidP="000D1086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63A1AB9" w14:textId="792EE33A" w:rsidR="00716CB1" w:rsidRPr="000D1086" w:rsidRDefault="00716CB1" w:rsidP="000D1086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0581208" w14:textId="2CD60FA9" w:rsidR="002C3933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CD662B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696128" behindDoc="0" locked="0" layoutInCell="1" allowOverlap="1" wp14:anchorId="102F5E24" wp14:editId="2B2380B1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2076450" cy="962025"/>
            <wp:effectExtent l="152400" t="152400" r="361950" b="37147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F5377C" w14:textId="5A2868DE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5C8D9B1" w14:textId="3F11ABC0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BEBE7B7" w14:textId="0439B3ED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FF93E73" w14:textId="30EB666E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757FFBB" w14:textId="61118403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8025767" w14:textId="77777777" w:rsidR="006E57CC" w:rsidRDefault="006E57CC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FB52913" w14:textId="417B28B9" w:rsidR="00CD662B" w:rsidRDefault="00CD662B" w:rsidP="002C3933">
      <w:pPr>
        <w:pStyle w:val="Prrafodelista"/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C0170E1" w14:textId="75B488A8" w:rsidR="00EC6B43" w:rsidRPr="000D1086" w:rsidRDefault="00EC6B43" w:rsidP="000D1086">
      <w:pPr>
        <w:pStyle w:val="Prrafodelista"/>
        <w:numPr>
          <w:ilvl w:val="0"/>
          <w:numId w:val="42"/>
        </w:numPr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 xml:space="preserve">Ejecuta la herramienta </w:t>
      </w:r>
      <w:proofErr w:type="spellStart"/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diskpart</w:t>
      </w:r>
      <w:proofErr w:type="spellEnd"/>
    </w:p>
    <w:p w14:paraId="24FC6E0E" w14:textId="0FDD1412" w:rsidR="000D1086" w:rsidRDefault="00036C1A" w:rsidP="000D1086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36C1A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12512" behindDoc="0" locked="0" layoutInCell="1" allowOverlap="1" wp14:anchorId="01F4FDF5" wp14:editId="2F57B03C">
            <wp:simplePos x="0" y="0"/>
            <wp:positionH relativeFrom="margin">
              <wp:align>center</wp:align>
            </wp:positionH>
            <wp:positionV relativeFrom="paragraph">
              <wp:posOffset>487569</wp:posOffset>
            </wp:positionV>
            <wp:extent cx="2953162" cy="1238423"/>
            <wp:effectExtent l="152400" t="152400" r="361950" b="361950"/>
            <wp:wrapTopAndBottom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FD689B5" w14:textId="79646666" w:rsidR="000D1086" w:rsidRPr="000D1086" w:rsidRDefault="000D1086" w:rsidP="000D1086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22253E7" w14:textId="382CAF17" w:rsidR="00EC6B43" w:rsidRDefault="00EC6B43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2.1.</w:t>
      </w:r>
      <w:r w:rsid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Crea un volumen en la unidad que creaste de </w:t>
      </w:r>
      <w:r w:rsidR="007063FB">
        <w:rPr>
          <w:rFonts w:ascii="Poppins" w:eastAsiaTheme="minorHAnsi" w:hAnsi="Poppins" w:cs="Poppins"/>
          <w:bCs/>
          <w:color w:val="D2A000"/>
          <w:sz w:val="23"/>
          <w:szCs w:val="23"/>
        </w:rPr>
        <w:t>10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G con la mitad del</w:t>
      </w:r>
      <w:r w:rsid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Pr="00EC6B43">
        <w:rPr>
          <w:rFonts w:ascii="Poppins" w:eastAsiaTheme="minorHAnsi" w:hAnsi="Poppins" w:cs="Poppins"/>
          <w:bCs/>
          <w:color w:val="D2A000"/>
          <w:sz w:val="23"/>
          <w:szCs w:val="23"/>
        </w:rPr>
        <w:t>espacio del disco</w:t>
      </w:r>
    </w:p>
    <w:p w14:paraId="2AD304C2" w14:textId="37CDB8AA" w:rsidR="00E11E64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F46634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0224" behindDoc="0" locked="0" layoutInCell="1" allowOverlap="1" wp14:anchorId="7628792D" wp14:editId="1FD9941D">
            <wp:simplePos x="0" y="0"/>
            <wp:positionH relativeFrom="column">
              <wp:posOffset>1046591</wp:posOffset>
            </wp:positionH>
            <wp:positionV relativeFrom="paragraph">
              <wp:posOffset>378681</wp:posOffset>
            </wp:positionV>
            <wp:extent cx="4382112" cy="533474"/>
            <wp:effectExtent l="152400" t="152400" r="361950" b="36195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009BD6" w14:textId="6A321EEF" w:rsidR="00736E98" w:rsidRDefault="007A0F68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AD7BFD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1248" behindDoc="0" locked="0" layoutInCell="1" allowOverlap="1" wp14:anchorId="6510F3BA" wp14:editId="1440491F">
            <wp:simplePos x="0" y="0"/>
            <wp:positionH relativeFrom="column">
              <wp:posOffset>1275136</wp:posOffset>
            </wp:positionH>
            <wp:positionV relativeFrom="paragraph">
              <wp:posOffset>1117352</wp:posOffset>
            </wp:positionV>
            <wp:extent cx="4029074" cy="564542"/>
            <wp:effectExtent l="152400" t="152400" r="353060" b="36893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81"/>
                    <a:stretch/>
                  </pic:blipFill>
                  <pic:spPr bwMode="auto">
                    <a:xfrm>
                      <a:off x="0" y="0"/>
                      <a:ext cx="4029074" cy="564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5FFA1D" w14:textId="70D489CB" w:rsidR="00F46634" w:rsidRDefault="00F46634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B331887" w14:textId="77777777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89F6730" w14:textId="77777777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0C956108" w14:textId="00177164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736E98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2272" behindDoc="0" locked="0" layoutInCell="1" allowOverlap="1" wp14:anchorId="6CE5AC00" wp14:editId="1918EB86">
            <wp:simplePos x="0" y="0"/>
            <wp:positionH relativeFrom="margin">
              <wp:posOffset>1833577</wp:posOffset>
            </wp:positionH>
            <wp:positionV relativeFrom="paragraph">
              <wp:posOffset>160131</wp:posOffset>
            </wp:positionV>
            <wp:extent cx="2867425" cy="562053"/>
            <wp:effectExtent l="152400" t="152400" r="371475" b="37147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BC3212" w14:textId="1D5C720F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27F863F" w14:textId="55476C75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294829A9" w14:textId="1E65AA13" w:rsidR="000D1086" w:rsidRDefault="000D1086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D3A5CD7" w14:textId="77777777" w:rsidR="00485D5A" w:rsidRPr="00EC6B43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9F99ADD" w14:textId="616D6FEB" w:rsidR="00EC6B43" w:rsidRDefault="00EC6B43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Lista discos</w:t>
      </w:r>
    </w:p>
    <w:p w14:paraId="65DC7219" w14:textId="454F1166" w:rsidR="00146738" w:rsidRDefault="00485D5A" w:rsidP="00146738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D87DA6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3296" behindDoc="0" locked="0" layoutInCell="1" allowOverlap="1" wp14:anchorId="51F86306" wp14:editId="055B4D93">
            <wp:simplePos x="0" y="0"/>
            <wp:positionH relativeFrom="margin">
              <wp:align>center</wp:align>
            </wp:positionH>
            <wp:positionV relativeFrom="paragraph">
              <wp:posOffset>435720</wp:posOffset>
            </wp:positionV>
            <wp:extent cx="3753374" cy="895475"/>
            <wp:effectExtent l="152400" t="152400" r="361950" b="36195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5E7BAA" w14:textId="22C0AE83" w:rsidR="000D1086" w:rsidRDefault="000D1086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4F38B97" w14:textId="77777777" w:rsidR="00036C1A" w:rsidRPr="00EC6B43" w:rsidRDefault="00036C1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7B6D0E0" w14:textId="15736C15" w:rsidR="00EC6B43" w:rsidRDefault="00EC6B43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Seleccionar disco</w:t>
      </w:r>
    </w:p>
    <w:p w14:paraId="62EBBE29" w14:textId="08EB209C" w:rsidR="00146738" w:rsidRDefault="00146738" w:rsidP="00146738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3F4EC1DC" w14:textId="6260B6C6" w:rsidR="00146738" w:rsidRPr="000D1086" w:rsidRDefault="00146738" w:rsidP="00146738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E0E2353" w14:textId="3350A545" w:rsidR="000D1086" w:rsidRDefault="00036C1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D87DA6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4320" behindDoc="0" locked="0" layoutInCell="1" allowOverlap="1" wp14:anchorId="5E822F8A" wp14:editId="37E10BA7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2876550" cy="552450"/>
            <wp:effectExtent l="152400" t="152400" r="361950" b="36195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5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501622" w14:textId="4583F1EE" w:rsidR="002F5AE3" w:rsidRDefault="002F5AE3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1E50EC0" w14:textId="7B73CD0A" w:rsidR="00485D5A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CD1D388" w14:textId="77777777" w:rsidR="00485D5A" w:rsidRPr="00EC6B43" w:rsidRDefault="00485D5A" w:rsidP="000D1086">
      <w:pPr>
        <w:ind w:left="36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B77EAE0" w14:textId="33B0C836" w:rsidR="00EC6B43" w:rsidRDefault="00EC6B43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Lista partición</w:t>
      </w:r>
    </w:p>
    <w:p w14:paraId="6DED3B4C" w14:textId="05E95707" w:rsidR="002F5AE3" w:rsidRDefault="00485D5A" w:rsidP="002F5AE3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60BD0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5344" behindDoc="0" locked="0" layoutInCell="1" allowOverlap="1" wp14:anchorId="530D15F7" wp14:editId="63BC4D61">
            <wp:simplePos x="0" y="0"/>
            <wp:positionH relativeFrom="margin">
              <wp:align>center</wp:align>
            </wp:positionH>
            <wp:positionV relativeFrom="paragraph">
              <wp:posOffset>527326</wp:posOffset>
            </wp:positionV>
            <wp:extent cx="4220164" cy="800212"/>
            <wp:effectExtent l="152400" t="152400" r="352425" b="36195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E0B475E" w14:textId="77777777" w:rsidR="00AD7BFD" w:rsidRPr="000D1086" w:rsidRDefault="00AD7BFD" w:rsidP="000D1086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1C690765" w14:textId="15E15E96" w:rsidR="000D1086" w:rsidRDefault="00EC6B43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Borrar partición</w:t>
      </w:r>
    </w:p>
    <w:p w14:paraId="01F6577E" w14:textId="0480C96C" w:rsidR="00E11E64" w:rsidRDefault="00485D5A" w:rsidP="00E11E64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AD7BFD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6368" behindDoc="0" locked="0" layoutInCell="1" allowOverlap="1" wp14:anchorId="6A363374" wp14:editId="5BBBDAF9">
            <wp:simplePos x="0" y="0"/>
            <wp:positionH relativeFrom="margin">
              <wp:align>center</wp:align>
            </wp:positionH>
            <wp:positionV relativeFrom="paragraph">
              <wp:posOffset>483428</wp:posOffset>
            </wp:positionV>
            <wp:extent cx="4029637" cy="1066949"/>
            <wp:effectExtent l="152400" t="152400" r="352425" b="36195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13A396" w14:textId="77777777" w:rsidR="000D1086" w:rsidRDefault="000D1086" w:rsidP="000D1086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67517CBC" w14:textId="1801F492" w:rsidR="000D1086" w:rsidRPr="00036C1A" w:rsidRDefault="00EC6B43" w:rsidP="00036C1A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Crear partición extendida para luego crear las dos </w:t>
      </w:r>
      <w:r w:rsidR="000D1086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lógicas</w:t>
      </w:r>
      <w:r w:rsidR="005926CC" w:rsidRPr="00941EE6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8416" behindDoc="0" locked="0" layoutInCell="1" allowOverlap="1" wp14:anchorId="4783EAB6" wp14:editId="274FC50C">
            <wp:simplePos x="0" y="0"/>
            <wp:positionH relativeFrom="margin">
              <wp:align>center</wp:align>
            </wp:positionH>
            <wp:positionV relativeFrom="paragraph">
              <wp:posOffset>1504205</wp:posOffset>
            </wp:positionV>
            <wp:extent cx="4534533" cy="1066949"/>
            <wp:effectExtent l="152400" t="152400" r="361950" b="36195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26CC" w:rsidRPr="00A55510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7392" behindDoc="0" locked="0" layoutInCell="1" allowOverlap="1" wp14:anchorId="4A751C2F" wp14:editId="247B6A73">
            <wp:simplePos x="0" y="0"/>
            <wp:positionH relativeFrom="margin">
              <wp:align>center</wp:align>
            </wp:positionH>
            <wp:positionV relativeFrom="paragraph">
              <wp:posOffset>406786</wp:posOffset>
            </wp:positionV>
            <wp:extent cx="4372585" cy="562053"/>
            <wp:effectExtent l="152400" t="152400" r="371475" b="37147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62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513049" w14:textId="62CD46FA" w:rsidR="000D1086" w:rsidRDefault="00EC6B43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lastRenderedPageBreak/>
        <w:t>Listar particiones para ver el número de partición nueva</w:t>
      </w:r>
    </w:p>
    <w:p w14:paraId="64E5FAC1" w14:textId="3DA4BD1A" w:rsidR="00D0210A" w:rsidRDefault="005926CC" w:rsidP="00D0210A">
      <w:pPr>
        <w:pStyle w:val="Prrafodelista"/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D0210A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09440" behindDoc="0" locked="0" layoutInCell="1" allowOverlap="1" wp14:anchorId="7FFE936F" wp14:editId="73F76536">
            <wp:simplePos x="0" y="0"/>
            <wp:positionH relativeFrom="margin">
              <wp:align>center</wp:align>
            </wp:positionH>
            <wp:positionV relativeFrom="paragraph">
              <wp:posOffset>519374</wp:posOffset>
            </wp:positionV>
            <wp:extent cx="4172532" cy="1086002"/>
            <wp:effectExtent l="152400" t="152400" r="361950" b="36195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BDBBE5" w14:textId="77777777" w:rsidR="000D1086" w:rsidRPr="000D1086" w:rsidRDefault="000D1086" w:rsidP="000D1086">
      <w:pPr>
        <w:pStyle w:val="Prrafodelista"/>
        <w:ind w:left="1068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79ECA6EC" w14:textId="634FD528" w:rsidR="00614B1F" w:rsidRPr="000D1086" w:rsidRDefault="005926CC" w:rsidP="000D1086">
      <w:pPr>
        <w:pStyle w:val="Prrafodelista"/>
        <w:numPr>
          <w:ilvl w:val="1"/>
          <w:numId w:val="42"/>
        </w:numPr>
        <w:ind w:left="108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  <w:r w:rsidRPr="000A47A3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11488" behindDoc="0" locked="0" layoutInCell="1" allowOverlap="1" wp14:anchorId="27D12384" wp14:editId="08B157DF">
            <wp:simplePos x="0" y="0"/>
            <wp:positionH relativeFrom="margin">
              <wp:align>center</wp:align>
            </wp:positionH>
            <wp:positionV relativeFrom="paragraph">
              <wp:posOffset>4503558</wp:posOffset>
            </wp:positionV>
            <wp:extent cx="3724795" cy="790685"/>
            <wp:effectExtent l="152400" t="152400" r="371475" b="37147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9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72CEE">
        <w:rPr>
          <w:rFonts w:ascii="Poppins" w:eastAsiaTheme="minorHAnsi" w:hAnsi="Poppins" w:cs="Poppins"/>
          <w:bCs/>
          <w:color w:val="D2A000"/>
          <w:sz w:val="23"/>
          <w:szCs w:val="23"/>
        </w:rPr>
        <w:drawing>
          <wp:anchor distT="0" distB="0" distL="114300" distR="114300" simplePos="0" relativeHeight="251710464" behindDoc="0" locked="0" layoutInCell="1" allowOverlap="1" wp14:anchorId="2CAA1151" wp14:editId="65EA3C29">
            <wp:simplePos x="0" y="0"/>
            <wp:positionH relativeFrom="margin">
              <wp:align>center</wp:align>
            </wp:positionH>
            <wp:positionV relativeFrom="paragraph">
              <wp:posOffset>957139</wp:posOffset>
            </wp:positionV>
            <wp:extent cx="4058216" cy="3067478"/>
            <wp:effectExtent l="152400" t="152400" r="361950" b="36195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67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Ahora tendremos que asignarle un Sistema de archivos NTF</w:t>
      </w:r>
      <w:r w:rsidR="004F22DC">
        <w:rPr>
          <w:rFonts w:ascii="Poppins" w:eastAsiaTheme="minorHAnsi" w:hAnsi="Poppins" w:cs="Poppins"/>
          <w:bCs/>
          <w:color w:val="D2A000"/>
          <w:sz w:val="23"/>
          <w:szCs w:val="23"/>
        </w:rPr>
        <w:t>S</w:t>
      </w:r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con</w:t>
      </w:r>
      <w:r w:rsidR="000D1086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un tamaño de </w:t>
      </w:r>
      <w:proofErr w:type="spellStart"/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Cluster</w:t>
      </w:r>
      <w:proofErr w:type="spellEnd"/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de 512 con la etiqueta Datos1 de forma rápida.</w:t>
      </w:r>
      <w:r w:rsidR="000D1086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 xml:space="preserve"> </w:t>
      </w:r>
      <w:r w:rsidR="00EC6B43" w:rsidRPr="000D1086">
        <w:rPr>
          <w:rFonts w:ascii="Poppins" w:eastAsiaTheme="minorHAnsi" w:hAnsi="Poppins" w:cs="Poppins"/>
          <w:bCs/>
          <w:color w:val="D2A000"/>
          <w:sz w:val="23"/>
          <w:szCs w:val="23"/>
        </w:rPr>
        <w:t>Tendrás que seleccionar primero la partición</w:t>
      </w:r>
    </w:p>
    <w:p w14:paraId="4713BCCE" w14:textId="3E65217B" w:rsidR="000D1086" w:rsidRPr="000D1086" w:rsidRDefault="000D1086" w:rsidP="000D1086">
      <w:pPr>
        <w:pStyle w:val="Prrafodelista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564F2D72" w14:textId="736ACF5F" w:rsidR="000D1086" w:rsidRDefault="000D1086" w:rsidP="000D1086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p w14:paraId="4FDA2864" w14:textId="00CA1337" w:rsidR="000A47A3" w:rsidRPr="000D1086" w:rsidRDefault="000A47A3" w:rsidP="000D1086">
      <w:pPr>
        <w:pStyle w:val="Prrafodelista"/>
        <w:ind w:left="720"/>
        <w:jc w:val="both"/>
        <w:rPr>
          <w:rFonts w:ascii="Poppins" w:eastAsiaTheme="minorHAnsi" w:hAnsi="Poppins" w:cs="Poppins"/>
          <w:bCs/>
          <w:color w:val="D2A000"/>
          <w:sz w:val="23"/>
          <w:szCs w:val="23"/>
        </w:rPr>
      </w:pPr>
    </w:p>
    <w:sectPr w:rsidR="000A47A3" w:rsidRPr="000D1086" w:rsidSect="00CC4D15">
      <w:headerReference w:type="default" r:id="rId49"/>
      <w:footerReference w:type="default" r:id="rId5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5F6D4" w14:textId="77777777" w:rsidR="00567CE1" w:rsidRDefault="00567CE1">
      <w:r>
        <w:separator/>
      </w:r>
    </w:p>
    <w:p w14:paraId="063B0FBE" w14:textId="77777777" w:rsidR="00567CE1" w:rsidRDefault="00567CE1"/>
  </w:endnote>
  <w:endnote w:type="continuationSeparator" w:id="0">
    <w:p w14:paraId="428AE024" w14:textId="77777777" w:rsidR="00567CE1" w:rsidRDefault="00567CE1">
      <w:r>
        <w:continuationSeparator/>
      </w:r>
    </w:p>
    <w:p w14:paraId="64C5A0DD" w14:textId="77777777" w:rsidR="00567CE1" w:rsidRDefault="00567CE1"/>
  </w:endnote>
  <w:endnote w:type="continuationNotice" w:id="1">
    <w:p w14:paraId="36CD938B" w14:textId="77777777" w:rsidR="00567CE1" w:rsidRDefault="00567C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008DE827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 w:rsidRPr="007B68B7">
            <w:rPr>
              <w:color w:val="0070C0"/>
            </w:rPr>
            <w:fldChar w:fldCharType="begin"/>
          </w:r>
          <w:r w:rsidRPr="007B68B7">
            <w:rPr>
              <w:color w:val="0070C0"/>
            </w:rPr>
            <w:instrText>PAGE   \* MERGEFORMAT</w:instrText>
          </w:r>
          <w:r w:rsidRPr="007B68B7">
            <w:rPr>
              <w:color w:val="0070C0"/>
            </w:rPr>
            <w:fldChar w:fldCharType="separate"/>
          </w:r>
          <w:r w:rsidRPr="007B68B7">
            <w:rPr>
              <w:color w:val="0070C0"/>
            </w:rPr>
            <w:t>2</w:t>
          </w:r>
          <w:r w:rsidRPr="007B68B7">
            <w:rPr>
              <w:color w:val="0070C0"/>
            </w:rPr>
            <w:fldChar w:fldCharType="end"/>
          </w:r>
        </w:p>
      </w:tc>
    </w:tr>
  </w:tbl>
  <w:p w14:paraId="3DE41E06" w14:textId="5F0FE061" w:rsidR="00DF027C" w:rsidRDefault="007B68B7">
    <w:pPr>
      <w:pStyle w:val="Piedepgina"/>
      <w:rPr>
        <w:noProof/>
      </w:rPr>
    </w:pPr>
    <w:r w:rsidRPr="007B68B7">
      <w:rPr>
        <w:noProof/>
        <w:color w:val="0070C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E798B5" wp14:editId="073865B5">
              <wp:simplePos x="0" y="0"/>
              <wp:positionH relativeFrom="column">
                <wp:posOffset>6068907</wp:posOffset>
              </wp:positionH>
              <wp:positionV relativeFrom="paragraph">
                <wp:posOffset>-388408</wp:posOffset>
              </wp:positionV>
              <wp:extent cx="316441" cy="371475"/>
              <wp:effectExtent l="152400" t="114300" r="160020" b="200025"/>
              <wp:wrapNone/>
              <wp:docPr id="35" name="Rectángulo: esquinas redondeadas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441" cy="371475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blurRad="152400" dist="38100" dir="5400000" rotWithShape="0">
                          <a:schemeClr val="tx2">
                            <a:alpha val="40000"/>
                          </a:scheme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6DAE96F" id="Rectángulo: esquinas redondeadas 35" o:spid="_x0000_s1026" style="position:absolute;margin-left:477.85pt;margin-top:-30.6pt;width:24.9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" fillcolor="#ffc000" stroked="f" strokeweight="2pt">
              <v:shadow on="t" color="#082a75 [3215]" opacity="26214f" origin=",.5" offset="0,3pt"/>
            </v:roundrect>
          </w:pict>
        </mc:Fallback>
      </mc:AlternateContent>
    </w:r>
    <w:r w:rsidR="00394BB1"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7B68B7" w:rsidRDefault="00394BB1">
                          <w:pPr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</w:pPr>
                          <w:r w:rsidRPr="007B68B7"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7B68B7" w:rsidRDefault="00394BB1">
                    <w:pPr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</w:pPr>
                    <w:r w:rsidRPr="007B68B7"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C3FB1" w14:textId="77777777" w:rsidR="00567CE1" w:rsidRDefault="00567CE1">
      <w:r>
        <w:separator/>
      </w:r>
    </w:p>
    <w:p w14:paraId="142422EC" w14:textId="77777777" w:rsidR="00567CE1" w:rsidRDefault="00567CE1"/>
  </w:footnote>
  <w:footnote w:type="continuationSeparator" w:id="0">
    <w:p w14:paraId="7D74FB27" w14:textId="77777777" w:rsidR="00567CE1" w:rsidRDefault="00567CE1">
      <w:r>
        <w:continuationSeparator/>
      </w:r>
    </w:p>
    <w:p w14:paraId="0BD3F41E" w14:textId="77777777" w:rsidR="00567CE1" w:rsidRDefault="00567CE1"/>
  </w:footnote>
  <w:footnote w:type="continuationNotice" w:id="1">
    <w:p w14:paraId="4EF5EB4E" w14:textId="77777777" w:rsidR="00567CE1" w:rsidRDefault="00567CE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B68B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FFC000"/>
            <w:right w:val="nil"/>
          </w:tcBorders>
        </w:tcPr>
        <w:p w14:paraId="6FD300A8" w14:textId="77777777" w:rsidR="00D077E9" w:rsidRPr="007B68B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070C0"/>
              <w:sz w:val="20"/>
              <w:szCs w:val="16"/>
            </w:rPr>
          </w:pPr>
        </w:p>
        <w:p w14:paraId="0D5FFBA4" w14:textId="003012C2" w:rsidR="00370673" w:rsidRPr="007B68B7" w:rsidRDefault="00C12002" w:rsidP="00370673">
          <w:pPr>
            <w:spacing w:before="60"/>
            <w:rPr>
              <w:rFonts w:ascii="Poppins" w:hAnsi="Poppins" w:cs="Poppins"/>
              <w:color w:val="0070C0"/>
              <w:sz w:val="20"/>
              <w:szCs w:val="16"/>
            </w:rPr>
          </w:pP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HERRAMIENTAS PARA LA GESTIÓN DE DISCOS                                                           </w:t>
          </w:r>
          <w:r w:rsidR="005726B6">
            <w:rPr>
              <w:rFonts w:ascii="Poppins" w:hAnsi="Poppins" w:cs="Poppins"/>
              <w:color w:val="0070C0"/>
              <w:sz w:val="20"/>
              <w:szCs w:val="16"/>
            </w:rPr>
            <w:t>IMPLANTACIÓN DE SISTEMAS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CA0"/>
    <w:multiLevelType w:val="multilevel"/>
    <w:tmpl w:val="456221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4222B85"/>
    <w:multiLevelType w:val="hybridMultilevel"/>
    <w:tmpl w:val="FB28D45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D26C4"/>
    <w:multiLevelType w:val="hybridMultilevel"/>
    <w:tmpl w:val="E34C7748"/>
    <w:lvl w:ilvl="0" w:tplc="0C0A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8CC"/>
    <w:multiLevelType w:val="hybridMultilevel"/>
    <w:tmpl w:val="1736FBF8"/>
    <w:lvl w:ilvl="0" w:tplc="1464B1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8E6839"/>
    <w:multiLevelType w:val="hybridMultilevel"/>
    <w:tmpl w:val="1B747B7A"/>
    <w:lvl w:ilvl="0" w:tplc="2C50464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2A000"/>
      </w:rPr>
    </w:lvl>
    <w:lvl w:ilvl="1" w:tplc="0C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10525ABB"/>
    <w:multiLevelType w:val="hybridMultilevel"/>
    <w:tmpl w:val="13785B7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302190"/>
    <w:multiLevelType w:val="hybridMultilevel"/>
    <w:tmpl w:val="88022938"/>
    <w:lvl w:ilvl="0" w:tplc="2C50464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D2A00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87164A"/>
    <w:multiLevelType w:val="hybridMultilevel"/>
    <w:tmpl w:val="47448322"/>
    <w:lvl w:ilvl="0" w:tplc="2C5046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D2A000"/>
      </w:rPr>
    </w:lvl>
    <w:lvl w:ilvl="1" w:tplc="2C50464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D2A000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D13CA2"/>
    <w:multiLevelType w:val="hybridMultilevel"/>
    <w:tmpl w:val="B61246E4"/>
    <w:lvl w:ilvl="0" w:tplc="2C50464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D2A000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C6C1805"/>
    <w:multiLevelType w:val="hybridMultilevel"/>
    <w:tmpl w:val="412CA8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CCF57C5"/>
    <w:multiLevelType w:val="hybridMultilevel"/>
    <w:tmpl w:val="C73CF8E2"/>
    <w:lvl w:ilvl="0" w:tplc="8B5EFD9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70C0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F966693"/>
    <w:multiLevelType w:val="hybridMultilevel"/>
    <w:tmpl w:val="B9F2F8A2"/>
    <w:lvl w:ilvl="0" w:tplc="2C50464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2A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38A1CB5"/>
    <w:multiLevelType w:val="hybridMultilevel"/>
    <w:tmpl w:val="EEB8BD8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A1C2EE6"/>
    <w:multiLevelType w:val="hybridMultilevel"/>
    <w:tmpl w:val="E300076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0FF5196"/>
    <w:multiLevelType w:val="hybridMultilevel"/>
    <w:tmpl w:val="3DB84B2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33649EF"/>
    <w:multiLevelType w:val="hybridMultilevel"/>
    <w:tmpl w:val="EAD0BB4E"/>
    <w:lvl w:ilvl="0" w:tplc="80D0144C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910BAE"/>
    <w:multiLevelType w:val="hybridMultilevel"/>
    <w:tmpl w:val="C4DCC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3D450A7"/>
    <w:multiLevelType w:val="hybridMultilevel"/>
    <w:tmpl w:val="47B0B85C"/>
    <w:lvl w:ilvl="0" w:tplc="7D7C6926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77403B6"/>
    <w:multiLevelType w:val="hybridMultilevel"/>
    <w:tmpl w:val="1472BE10"/>
    <w:lvl w:ilvl="0" w:tplc="0C0A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ADF0C2D"/>
    <w:multiLevelType w:val="hybridMultilevel"/>
    <w:tmpl w:val="6CEC241E"/>
    <w:lvl w:ilvl="0" w:tplc="3A0096D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46676A"/>
    <w:multiLevelType w:val="hybridMultilevel"/>
    <w:tmpl w:val="13E6E28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2AB583D"/>
    <w:multiLevelType w:val="hybridMultilevel"/>
    <w:tmpl w:val="0040D718"/>
    <w:lvl w:ilvl="0" w:tplc="0C0A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A4D1D61"/>
    <w:multiLevelType w:val="hybridMultilevel"/>
    <w:tmpl w:val="A118A29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3" w15:restartNumberingAfterBreak="0">
    <w:nsid w:val="7D3772B8"/>
    <w:multiLevelType w:val="hybridMultilevel"/>
    <w:tmpl w:val="958233B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0B228A"/>
    <w:multiLevelType w:val="hybridMultilevel"/>
    <w:tmpl w:val="2208FFB0"/>
    <w:lvl w:ilvl="0" w:tplc="85F21CA4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5"/>
  </w:num>
  <w:num w:numId="2">
    <w:abstractNumId w:val="34"/>
  </w:num>
  <w:num w:numId="3">
    <w:abstractNumId w:val="27"/>
  </w:num>
  <w:num w:numId="4">
    <w:abstractNumId w:val="40"/>
  </w:num>
  <w:num w:numId="5">
    <w:abstractNumId w:val="30"/>
  </w:num>
  <w:num w:numId="6">
    <w:abstractNumId w:val="39"/>
  </w:num>
  <w:num w:numId="7">
    <w:abstractNumId w:val="15"/>
  </w:num>
  <w:num w:numId="8">
    <w:abstractNumId w:val="45"/>
  </w:num>
  <w:num w:numId="9">
    <w:abstractNumId w:val="42"/>
  </w:num>
  <w:num w:numId="10">
    <w:abstractNumId w:val="10"/>
  </w:num>
  <w:num w:numId="11">
    <w:abstractNumId w:val="32"/>
  </w:num>
  <w:num w:numId="12">
    <w:abstractNumId w:val="17"/>
  </w:num>
  <w:num w:numId="13">
    <w:abstractNumId w:val="13"/>
  </w:num>
  <w:num w:numId="14">
    <w:abstractNumId w:val="36"/>
  </w:num>
  <w:num w:numId="15">
    <w:abstractNumId w:val="20"/>
  </w:num>
  <w:num w:numId="16">
    <w:abstractNumId w:val="37"/>
  </w:num>
  <w:num w:numId="17">
    <w:abstractNumId w:val="22"/>
  </w:num>
  <w:num w:numId="18">
    <w:abstractNumId w:val="21"/>
  </w:num>
  <w:num w:numId="19">
    <w:abstractNumId w:val="9"/>
  </w:num>
  <w:num w:numId="20">
    <w:abstractNumId w:val="18"/>
  </w:num>
  <w:num w:numId="21">
    <w:abstractNumId w:val="33"/>
  </w:num>
  <w:num w:numId="22">
    <w:abstractNumId w:val="31"/>
  </w:num>
  <w:num w:numId="23">
    <w:abstractNumId w:val="12"/>
  </w:num>
  <w:num w:numId="24">
    <w:abstractNumId w:val="26"/>
  </w:num>
  <w:num w:numId="25">
    <w:abstractNumId w:val="5"/>
  </w:num>
  <w:num w:numId="26">
    <w:abstractNumId w:val="11"/>
  </w:num>
  <w:num w:numId="27">
    <w:abstractNumId w:val="8"/>
  </w:num>
  <w:num w:numId="28">
    <w:abstractNumId w:val="23"/>
  </w:num>
  <w:num w:numId="29">
    <w:abstractNumId w:val="7"/>
  </w:num>
  <w:num w:numId="30">
    <w:abstractNumId w:val="4"/>
  </w:num>
  <w:num w:numId="31">
    <w:abstractNumId w:val="16"/>
  </w:num>
  <w:num w:numId="32">
    <w:abstractNumId w:val="19"/>
  </w:num>
  <w:num w:numId="33">
    <w:abstractNumId w:val="35"/>
  </w:num>
  <w:num w:numId="34">
    <w:abstractNumId w:val="43"/>
  </w:num>
  <w:num w:numId="35">
    <w:abstractNumId w:val="6"/>
  </w:num>
  <w:num w:numId="36">
    <w:abstractNumId w:val="14"/>
  </w:num>
  <w:num w:numId="37">
    <w:abstractNumId w:val="41"/>
  </w:num>
  <w:num w:numId="38">
    <w:abstractNumId w:val="3"/>
  </w:num>
  <w:num w:numId="39">
    <w:abstractNumId w:val="1"/>
  </w:num>
  <w:num w:numId="40">
    <w:abstractNumId w:val="2"/>
  </w:num>
  <w:num w:numId="41">
    <w:abstractNumId w:val="24"/>
  </w:num>
  <w:num w:numId="42">
    <w:abstractNumId w:val="0"/>
  </w:num>
  <w:num w:numId="43">
    <w:abstractNumId w:val="28"/>
  </w:num>
  <w:num w:numId="44">
    <w:abstractNumId w:val="29"/>
  </w:num>
  <w:num w:numId="45">
    <w:abstractNumId w:val="38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,#fffbe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41"/>
    <w:rsid w:val="0001026C"/>
    <w:rsid w:val="000112D7"/>
    <w:rsid w:val="000147D1"/>
    <w:rsid w:val="000153FC"/>
    <w:rsid w:val="00021168"/>
    <w:rsid w:val="00021958"/>
    <w:rsid w:val="00023807"/>
    <w:rsid w:val="00023B8E"/>
    <w:rsid w:val="0002482E"/>
    <w:rsid w:val="000271D6"/>
    <w:rsid w:val="00031BC7"/>
    <w:rsid w:val="0003423F"/>
    <w:rsid w:val="000350D1"/>
    <w:rsid w:val="00036C1A"/>
    <w:rsid w:val="00041375"/>
    <w:rsid w:val="000424AF"/>
    <w:rsid w:val="00043121"/>
    <w:rsid w:val="00043DB0"/>
    <w:rsid w:val="00044D7F"/>
    <w:rsid w:val="00046E77"/>
    <w:rsid w:val="00050324"/>
    <w:rsid w:val="00050A42"/>
    <w:rsid w:val="000512A1"/>
    <w:rsid w:val="00053E14"/>
    <w:rsid w:val="00054235"/>
    <w:rsid w:val="00060BD0"/>
    <w:rsid w:val="00062D19"/>
    <w:rsid w:val="00064EFF"/>
    <w:rsid w:val="00067046"/>
    <w:rsid w:val="0006720B"/>
    <w:rsid w:val="000734F9"/>
    <w:rsid w:val="000747A0"/>
    <w:rsid w:val="0007582C"/>
    <w:rsid w:val="0007650E"/>
    <w:rsid w:val="00081708"/>
    <w:rsid w:val="00082817"/>
    <w:rsid w:val="000838FE"/>
    <w:rsid w:val="00083C2F"/>
    <w:rsid w:val="0008595B"/>
    <w:rsid w:val="00092E70"/>
    <w:rsid w:val="00092EB6"/>
    <w:rsid w:val="00096877"/>
    <w:rsid w:val="0009797E"/>
    <w:rsid w:val="000A0150"/>
    <w:rsid w:val="000A01E3"/>
    <w:rsid w:val="000A0E35"/>
    <w:rsid w:val="000A157D"/>
    <w:rsid w:val="000A1D0C"/>
    <w:rsid w:val="000A47A3"/>
    <w:rsid w:val="000A66C0"/>
    <w:rsid w:val="000A6858"/>
    <w:rsid w:val="000A75AD"/>
    <w:rsid w:val="000B1809"/>
    <w:rsid w:val="000B5653"/>
    <w:rsid w:val="000C4DA7"/>
    <w:rsid w:val="000C73C5"/>
    <w:rsid w:val="000D1086"/>
    <w:rsid w:val="000D2478"/>
    <w:rsid w:val="000D4C7C"/>
    <w:rsid w:val="000D5D37"/>
    <w:rsid w:val="000D790E"/>
    <w:rsid w:val="000E053D"/>
    <w:rsid w:val="000E1174"/>
    <w:rsid w:val="000E3EC4"/>
    <w:rsid w:val="000E48AC"/>
    <w:rsid w:val="000E6010"/>
    <w:rsid w:val="000E63C9"/>
    <w:rsid w:val="000F0398"/>
    <w:rsid w:val="000F1E9E"/>
    <w:rsid w:val="00102742"/>
    <w:rsid w:val="00107BFB"/>
    <w:rsid w:val="00110417"/>
    <w:rsid w:val="00115456"/>
    <w:rsid w:val="00115573"/>
    <w:rsid w:val="00115B20"/>
    <w:rsid w:val="00115CB0"/>
    <w:rsid w:val="00115E11"/>
    <w:rsid w:val="00115E6E"/>
    <w:rsid w:val="00117AEB"/>
    <w:rsid w:val="00125A11"/>
    <w:rsid w:val="00130E9D"/>
    <w:rsid w:val="001323B1"/>
    <w:rsid w:val="00133CD2"/>
    <w:rsid w:val="00133F4F"/>
    <w:rsid w:val="00134F60"/>
    <w:rsid w:val="00137A37"/>
    <w:rsid w:val="00144326"/>
    <w:rsid w:val="00146738"/>
    <w:rsid w:val="00150A6D"/>
    <w:rsid w:val="00151A51"/>
    <w:rsid w:val="00151EF2"/>
    <w:rsid w:val="0015603B"/>
    <w:rsid w:val="00160883"/>
    <w:rsid w:val="001706CD"/>
    <w:rsid w:val="00170DA4"/>
    <w:rsid w:val="0017149F"/>
    <w:rsid w:val="00174678"/>
    <w:rsid w:val="00181990"/>
    <w:rsid w:val="00181EA9"/>
    <w:rsid w:val="00183C54"/>
    <w:rsid w:val="00184DD7"/>
    <w:rsid w:val="00185B35"/>
    <w:rsid w:val="00186B0A"/>
    <w:rsid w:val="0018733A"/>
    <w:rsid w:val="001927A8"/>
    <w:rsid w:val="0019326A"/>
    <w:rsid w:val="001963FC"/>
    <w:rsid w:val="00197549"/>
    <w:rsid w:val="001A0081"/>
    <w:rsid w:val="001A33C5"/>
    <w:rsid w:val="001A5182"/>
    <w:rsid w:val="001A526D"/>
    <w:rsid w:val="001B27AE"/>
    <w:rsid w:val="001B38E3"/>
    <w:rsid w:val="001B4393"/>
    <w:rsid w:val="001B705D"/>
    <w:rsid w:val="001C131E"/>
    <w:rsid w:val="001C2CF2"/>
    <w:rsid w:val="001C4249"/>
    <w:rsid w:val="001D0F6A"/>
    <w:rsid w:val="001D2882"/>
    <w:rsid w:val="001D45FD"/>
    <w:rsid w:val="001D565D"/>
    <w:rsid w:val="001F2BC8"/>
    <w:rsid w:val="001F5F6B"/>
    <w:rsid w:val="00200150"/>
    <w:rsid w:val="0020257A"/>
    <w:rsid w:val="00202BFA"/>
    <w:rsid w:val="00205902"/>
    <w:rsid w:val="00207299"/>
    <w:rsid w:val="002110EE"/>
    <w:rsid w:val="0021562A"/>
    <w:rsid w:val="00217148"/>
    <w:rsid w:val="00221D5B"/>
    <w:rsid w:val="00222334"/>
    <w:rsid w:val="00222375"/>
    <w:rsid w:val="002232DE"/>
    <w:rsid w:val="00224617"/>
    <w:rsid w:val="00226053"/>
    <w:rsid w:val="0022615D"/>
    <w:rsid w:val="0022707D"/>
    <w:rsid w:val="002275BA"/>
    <w:rsid w:val="002350DD"/>
    <w:rsid w:val="00237CDF"/>
    <w:rsid w:val="00240EAC"/>
    <w:rsid w:val="0024224E"/>
    <w:rsid w:val="00242C53"/>
    <w:rsid w:val="00243EBC"/>
    <w:rsid w:val="00246A35"/>
    <w:rsid w:val="00253C85"/>
    <w:rsid w:val="00256666"/>
    <w:rsid w:val="002602DB"/>
    <w:rsid w:val="0026059D"/>
    <w:rsid w:val="002621C3"/>
    <w:rsid w:val="00263090"/>
    <w:rsid w:val="0027232F"/>
    <w:rsid w:val="00274F13"/>
    <w:rsid w:val="00277C86"/>
    <w:rsid w:val="00277E3C"/>
    <w:rsid w:val="00284348"/>
    <w:rsid w:val="00284945"/>
    <w:rsid w:val="00285491"/>
    <w:rsid w:val="002860AE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36FC"/>
    <w:rsid w:val="002A4D68"/>
    <w:rsid w:val="002A770F"/>
    <w:rsid w:val="002B11B9"/>
    <w:rsid w:val="002B1B86"/>
    <w:rsid w:val="002B3C21"/>
    <w:rsid w:val="002B4523"/>
    <w:rsid w:val="002B6F54"/>
    <w:rsid w:val="002C2944"/>
    <w:rsid w:val="002C2FE7"/>
    <w:rsid w:val="002C3933"/>
    <w:rsid w:val="002C6A00"/>
    <w:rsid w:val="002D000F"/>
    <w:rsid w:val="002D08A9"/>
    <w:rsid w:val="002D3F1C"/>
    <w:rsid w:val="002D4714"/>
    <w:rsid w:val="002E0066"/>
    <w:rsid w:val="002E2057"/>
    <w:rsid w:val="002E328F"/>
    <w:rsid w:val="002E3A85"/>
    <w:rsid w:val="002E45B3"/>
    <w:rsid w:val="002E4EFE"/>
    <w:rsid w:val="002E7470"/>
    <w:rsid w:val="002F1A6D"/>
    <w:rsid w:val="002F3FB3"/>
    <w:rsid w:val="002F51F5"/>
    <w:rsid w:val="002F5AE3"/>
    <w:rsid w:val="002F75CD"/>
    <w:rsid w:val="00301B0B"/>
    <w:rsid w:val="003036C5"/>
    <w:rsid w:val="003056AD"/>
    <w:rsid w:val="00305A97"/>
    <w:rsid w:val="00307AF8"/>
    <w:rsid w:val="003110C3"/>
    <w:rsid w:val="00311519"/>
    <w:rsid w:val="00312137"/>
    <w:rsid w:val="00312CC0"/>
    <w:rsid w:val="00313292"/>
    <w:rsid w:val="00322DB2"/>
    <w:rsid w:val="00323553"/>
    <w:rsid w:val="00324158"/>
    <w:rsid w:val="00324D87"/>
    <w:rsid w:val="00325757"/>
    <w:rsid w:val="003261A0"/>
    <w:rsid w:val="00326AEC"/>
    <w:rsid w:val="00330359"/>
    <w:rsid w:val="00332375"/>
    <w:rsid w:val="00334060"/>
    <w:rsid w:val="003352A9"/>
    <w:rsid w:val="00335507"/>
    <w:rsid w:val="0033762F"/>
    <w:rsid w:val="0034489F"/>
    <w:rsid w:val="003463B9"/>
    <w:rsid w:val="003509C5"/>
    <w:rsid w:val="00352E28"/>
    <w:rsid w:val="00353149"/>
    <w:rsid w:val="00353310"/>
    <w:rsid w:val="00353FD5"/>
    <w:rsid w:val="00360494"/>
    <w:rsid w:val="0036129D"/>
    <w:rsid w:val="00362063"/>
    <w:rsid w:val="0036249A"/>
    <w:rsid w:val="00362AD7"/>
    <w:rsid w:val="00366C7E"/>
    <w:rsid w:val="00370673"/>
    <w:rsid w:val="003710ED"/>
    <w:rsid w:val="00371685"/>
    <w:rsid w:val="00374968"/>
    <w:rsid w:val="00377EE0"/>
    <w:rsid w:val="00381430"/>
    <w:rsid w:val="0038206A"/>
    <w:rsid w:val="00384EA3"/>
    <w:rsid w:val="0039009A"/>
    <w:rsid w:val="00390F30"/>
    <w:rsid w:val="003915B4"/>
    <w:rsid w:val="0039253E"/>
    <w:rsid w:val="00392E1F"/>
    <w:rsid w:val="0039356B"/>
    <w:rsid w:val="0039366A"/>
    <w:rsid w:val="00394BB1"/>
    <w:rsid w:val="003A37EF"/>
    <w:rsid w:val="003A39A1"/>
    <w:rsid w:val="003A50BA"/>
    <w:rsid w:val="003A53A2"/>
    <w:rsid w:val="003A75E4"/>
    <w:rsid w:val="003B0AD2"/>
    <w:rsid w:val="003B3866"/>
    <w:rsid w:val="003B4AE0"/>
    <w:rsid w:val="003B60EA"/>
    <w:rsid w:val="003B64C0"/>
    <w:rsid w:val="003B69AA"/>
    <w:rsid w:val="003C08A8"/>
    <w:rsid w:val="003C1798"/>
    <w:rsid w:val="003C2191"/>
    <w:rsid w:val="003C545B"/>
    <w:rsid w:val="003C6730"/>
    <w:rsid w:val="003C6D6A"/>
    <w:rsid w:val="003C768E"/>
    <w:rsid w:val="003D1726"/>
    <w:rsid w:val="003D3863"/>
    <w:rsid w:val="003E6BBD"/>
    <w:rsid w:val="003F4299"/>
    <w:rsid w:val="00402352"/>
    <w:rsid w:val="00403943"/>
    <w:rsid w:val="00405161"/>
    <w:rsid w:val="004053F6"/>
    <w:rsid w:val="00406F4C"/>
    <w:rsid w:val="004076FC"/>
    <w:rsid w:val="004110DE"/>
    <w:rsid w:val="004115E0"/>
    <w:rsid w:val="00411823"/>
    <w:rsid w:val="00411FB7"/>
    <w:rsid w:val="0041392C"/>
    <w:rsid w:val="00415685"/>
    <w:rsid w:val="00417334"/>
    <w:rsid w:val="0041768A"/>
    <w:rsid w:val="004229CE"/>
    <w:rsid w:val="0042374E"/>
    <w:rsid w:val="00423803"/>
    <w:rsid w:val="004244C3"/>
    <w:rsid w:val="004350E4"/>
    <w:rsid w:val="0044085A"/>
    <w:rsid w:val="00440D69"/>
    <w:rsid w:val="00442F7E"/>
    <w:rsid w:val="0044336A"/>
    <w:rsid w:val="004460CE"/>
    <w:rsid w:val="00446478"/>
    <w:rsid w:val="00447855"/>
    <w:rsid w:val="004501A8"/>
    <w:rsid w:val="00454578"/>
    <w:rsid w:val="00454B63"/>
    <w:rsid w:val="004571DD"/>
    <w:rsid w:val="00462287"/>
    <w:rsid w:val="00462DB0"/>
    <w:rsid w:val="004662BB"/>
    <w:rsid w:val="00466678"/>
    <w:rsid w:val="00466F3C"/>
    <w:rsid w:val="0046765A"/>
    <w:rsid w:val="00470A82"/>
    <w:rsid w:val="00470F46"/>
    <w:rsid w:val="00470F62"/>
    <w:rsid w:val="004744E2"/>
    <w:rsid w:val="0048110D"/>
    <w:rsid w:val="00482696"/>
    <w:rsid w:val="004835EC"/>
    <w:rsid w:val="00485D5A"/>
    <w:rsid w:val="00486252"/>
    <w:rsid w:val="004862CE"/>
    <w:rsid w:val="004870B6"/>
    <w:rsid w:val="004921C2"/>
    <w:rsid w:val="004A11A4"/>
    <w:rsid w:val="004A325F"/>
    <w:rsid w:val="004A37EE"/>
    <w:rsid w:val="004A493B"/>
    <w:rsid w:val="004A5142"/>
    <w:rsid w:val="004A6CE8"/>
    <w:rsid w:val="004A779D"/>
    <w:rsid w:val="004B00D6"/>
    <w:rsid w:val="004B21A5"/>
    <w:rsid w:val="004B5B56"/>
    <w:rsid w:val="004C2AA4"/>
    <w:rsid w:val="004C5DC2"/>
    <w:rsid w:val="004D11B3"/>
    <w:rsid w:val="004D144C"/>
    <w:rsid w:val="004D2193"/>
    <w:rsid w:val="004D3662"/>
    <w:rsid w:val="004D5300"/>
    <w:rsid w:val="004E172C"/>
    <w:rsid w:val="004E19E8"/>
    <w:rsid w:val="004E19F4"/>
    <w:rsid w:val="004E32EC"/>
    <w:rsid w:val="004E5FEE"/>
    <w:rsid w:val="004E7489"/>
    <w:rsid w:val="004E78D5"/>
    <w:rsid w:val="004F1B5F"/>
    <w:rsid w:val="004F22DC"/>
    <w:rsid w:val="004F35B3"/>
    <w:rsid w:val="004F41D8"/>
    <w:rsid w:val="004F54F4"/>
    <w:rsid w:val="004F68AB"/>
    <w:rsid w:val="004F7ADC"/>
    <w:rsid w:val="005011E3"/>
    <w:rsid w:val="00501218"/>
    <w:rsid w:val="00501DC4"/>
    <w:rsid w:val="00503575"/>
    <w:rsid w:val="005037F0"/>
    <w:rsid w:val="0050443C"/>
    <w:rsid w:val="00516A86"/>
    <w:rsid w:val="00522E48"/>
    <w:rsid w:val="0052476E"/>
    <w:rsid w:val="00526275"/>
    <w:rsid w:val="005275F6"/>
    <w:rsid w:val="005308F9"/>
    <w:rsid w:val="0053372A"/>
    <w:rsid w:val="005341F2"/>
    <w:rsid w:val="005375C0"/>
    <w:rsid w:val="0054047A"/>
    <w:rsid w:val="00540903"/>
    <w:rsid w:val="00540FB1"/>
    <w:rsid w:val="00544872"/>
    <w:rsid w:val="005451AF"/>
    <w:rsid w:val="00554ECF"/>
    <w:rsid w:val="00556441"/>
    <w:rsid w:val="005576EA"/>
    <w:rsid w:val="0056050A"/>
    <w:rsid w:val="0056050B"/>
    <w:rsid w:val="005639EB"/>
    <w:rsid w:val="00564734"/>
    <w:rsid w:val="005654DC"/>
    <w:rsid w:val="005678D3"/>
    <w:rsid w:val="00567C90"/>
    <w:rsid w:val="00567CE1"/>
    <w:rsid w:val="00570A79"/>
    <w:rsid w:val="00571DCF"/>
    <w:rsid w:val="00572102"/>
    <w:rsid w:val="005726B6"/>
    <w:rsid w:val="00572CEE"/>
    <w:rsid w:val="00574AD7"/>
    <w:rsid w:val="00575A1B"/>
    <w:rsid w:val="0057729A"/>
    <w:rsid w:val="00581985"/>
    <w:rsid w:val="00587051"/>
    <w:rsid w:val="005926CC"/>
    <w:rsid w:val="00593686"/>
    <w:rsid w:val="00595A18"/>
    <w:rsid w:val="00596E02"/>
    <w:rsid w:val="005A4EA5"/>
    <w:rsid w:val="005A5A13"/>
    <w:rsid w:val="005A78EA"/>
    <w:rsid w:val="005B097C"/>
    <w:rsid w:val="005B147B"/>
    <w:rsid w:val="005C06AA"/>
    <w:rsid w:val="005C1111"/>
    <w:rsid w:val="005C3B74"/>
    <w:rsid w:val="005C3D46"/>
    <w:rsid w:val="005C5107"/>
    <w:rsid w:val="005C61AA"/>
    <w:rsid w:val="005C70C5"/>
    <w:rsid w:val="005D1610"/>
    <w:rsid w:val="005D377A"/>
    <w:rsid w:val="005D4B57"/>
    <w:rsid w:val="005D5AE0"/>
    <w:rsid w:val="005E274E"/>
    <w:rsid w:val="005E3611"/>
    <w:rsid w:val="005F1BB0"/>
    <w:rsid w:val="005F34E9"/>
    <w:rsid w:val="005F604D"/>
    <w:rsid w:val="005F60A2"/>
    <w:rsid w:val="005F67C2"/>
    <w:rsid w:val="005F69DD"/>
    <w:rsid w:val="005F6EF9"/>
    <w:rsid w:val="005F7201"/>
    <w:rsid w:val="005F76C5"/>
    <w:rsid w:val="005F79B6"/>
    <w:rsid w:val="006013E8"/>
    <w:rsid w:val="0060286F"/>
    <w:rsid w:val="0061193B"/>
    <w:rsid w:val="00614B1F"/>
    <w:rsid w:val="00614CED"/>
    <w:rsid w:val="00616813"/>
    <w:rsid w:val="00620827"/>
    <w:rsid w:val="00621748"/>
    <w:rsid w:val="00623146"/>
    <w:rsid w:val="006241E4"/>
    <w:rsid w:val="006255C7"/>
    <w:rsid w:val="006327B2"/>
    <w:rsid w:val="006343F8"/>
    <w:rsid w:val="0063551D"/>
    <w:rsid w:val="00637058"/>
    <w:rsid w:val="00643C07"/>
    <w:rsid w:val="006513FD"/>
    <w:rsid w:val="00652416"/>
    <w:rsid w:val="006536B7"/>
    <w:rsid w:val="00654CDF"/>
    <w:rsid w:val="0065652C"/>
    <w:rsid w:val="00656C4D"/>
    <w:rsid w:val="00661424"/>
    <w:rsid w:val="00664386"/>
    <w:rsid w:val="00676A2B"/>
    <w:rsid w:val="006812BF"/>
    <w:rsid w:val="0068161C"/>
    <w:rsid w:val="006829CB"/>
    <w:rsid w:val="00694BFF"/>
    <w:rsid w:val="0069529C"/>
    <w:rsid w:val="006A2FBF"/>
    <w:rsid w:val="006A3B6A"/>
    <w:rsid w:val="006A4D7E"/>
    <w:rsid w:val="006A73C9"/>
    <w:rsid w:val="006B2F4D"/>
    <w:rsid w:val="006B4CF4"/>
    <w:rsid w:val="006B55A5"/>
    <w:rsid w:val="006C5333"/>
    <w:rsid w:val="006C575B"/>
    <w:rsid w:val="006D19A9"/>
    <w:rsid w:val="006D1C25"/>
    <w:rsid w:val="006D2B61"/>
    <w:rsid w:val="006D3181"/>
    <w:rsid w:val="006D4625"/>
    <w:rsid w:val="006E0143"/>
    <w:rsid w:val="006E03F3"/>
    <w:rsid w:val="006E0922"/>
    <w:rsid w:val="006E2FF3"/>
    <w:rsid w:val="006E5716"/>
    <w:rsid w:val="006E57CC"/>
    <w:rsid w:val="006E698A"/>
    <w:rsid w:val="006F5E58"/>
    <w:rsid w:val="006F67DC"/>
    <w:rsid w:val="00700A08"/>
    <w:rsid w:val="00700EFB"/>
    <w:rsid w:val="00701701"/>
    <w:rsid w:val="00701E3F"/>
    <w:rsid w:val="00702D1E"/>
    <w:rsid w:val="0070361A"/>
    <w:rsid w:val="00704249"/>
    <w:rsid w:val="007048D6"/>
    <w:rsid w:val="00704F0E"/>
    <w:rsid w:val="007063FB"/>
    <w:rsid w:val="00712647"/>
    <w:rsid w:val="00712757"/>
    <w:rsid w:val="00713810"/>
    <w:rsid w:val="0071587B"/>
    <w:rsid w:val="00716C2F"/>
    <w:rsid w:val="00716CB1"/>
    <w:rsid w:val="0072006B"/>
    <w:rsid w:val="0072034D"/>
    <w:rsid w:val="00720CEA"/>
    <w:rsid w:val="00721CDE"/>
    <w:rsid w:val="00722681"/>
    <w:rsid w:val="007226E4"/>
    <w:rsid w:val="00724DC6"/>
    <w:rsid w:val="00725004"/>
    <w:rsid w:val="0072688F"/>
    <w:rsid w:val="0072746E"/>
    <w:rsid w:val="00727AB7"/>
    <w:rsid w:val="007302B3"/>
    <w:rsid w:val="00730733"/>
    <w:rsid w:val="007309A6"/>
    <w:rsid w:val="00730E3A"/>
    <w:rsid w:val="007317DA"/>
    <w:rsid w:val="00732DBB"/>
    <w:rsid w:val="00732F45"/>
    <w:rsid w:val="00733858"/>
    <w:rsid w:val="00736AAF"/>
    <w:rsid w:val="00736D5D"/>
    <w:rsid w:val="00736E98"/>
    <w:rsid w:val="00740689"/>
    <w:rsid w:val="0074094F"/>
    <w:rsid w:val="0074221E"/>
    <w:rsid w:val="007437BE"/>
    <w:rsid w:val="00744187"/>
    <w:rsid w:val="0074665C"/>
    <w:rsid w:val="00747695"/>
    <w:rsid w:val="0075005C"/>
    <w:rsid w:val="0075451F"/>
    <w:rsid w:val="007553A6"/>
    <w:rsid w:val="007579A9"/>
    <w:rsid w:val="00765308"/>
    <w:rsid w:val="00765B2A"/>
    <w:rsid w:val="00765D69"/>
    <w:rsid w:val="00767766"/>
    <w:rsid w:val="007740B7"/>
    <w:rsid w:val="0077694F"/>
    <w:rsid w:val="0078008E"/>
    <w:rsid w:val="00780704"/>
    <w:rsid w:val="007807E2"/>
    <w:rsid w:val="00782BA6"/>
    <w:rsid w:val="00783A34"/>
    <w:rsid w:val="00784B9B"/>
    <w:rsid w:val="007857C3"/>
    <w:rsid w:val="00786D5D"/>
    <w:rsid w:val="00786EB8"/>
    <w:rsid w:val="00787884"/>
    <w:rsid w:val="00791E18"/>
    <w:rsid w:val="007A0F68"/>
    <w:rsid w:val="007A1298"/>
    <w:rsid w:val="007A270A"/>
    <w:rsid w:val="007A7358"/>
    <w:rsid w:val="007B0C9D"/>
    <w:rsid w:val="007B441C"/>
    <w:rsid w:val="007B68B7"/>
    <w:rsid w:val="007C013A"/>
    <w:rsid w:val="007C3565"/>
    <w:rsid w:val="007C6216"/>
    <w:rsid w:val="007C6B52"/>
    <w:rsid w:val="007C6DE0"/>
    <w:rsid w:val="007C7CCB"/>
    <w:rsid w:val="007D06BD"/>
    <w:rsid w:val="007D16C5"/>
    <w:rsid w:val="007D259E"/>
    <w:rsid w:val="007D3A90"/>
    <w:rsid w:val="007D3B74"/>
    <w:rsid w:val="007D4E20"/>
    <w:rsid w:val="007D6288"/>
    <w:rsid w:val="007D63D2"/>
    <w:rsid w:val="007D69C9"/>
    <w:rsid w:val="007D6C7D"/>
    <w:rsid w:val="007E0513"/>
    <w:rsid w:val="007E0657"/>
    <w:rsid w:val="007E07AF"/>
    <w:rsid w:val="007E2779"/>
    <w:rsid w:val="007E4FE5"/>
    <w:rsid w:val="007E5815"/>
    <w:rsid w:val="007E5AA9"/>
    <w:rsid w:val="007E7CFD"/>
    <w:rsid w:val="007F041A"/>
    <w:rsid w:val="007F3D64"/>
    <w:rsid w:val="00800D19"/>
    <w:rsid w:val="00804EEF"/>
    <w:rsid w:val="008105C2"/>
    <w:rsid w:val="0081154C"/>
    <w:rsid w:val="008134E6"/>
    <w:rsid w:val="00814269"/>
    <w:rsid w:val="00814E3D"/>
    <w:rsid w:val="00822551"/>
    <w:rsid w:val="008231BB"/>
    <w:rsid w:val="00823CE3"/>
    <w:rsid w:val="0082442C"/>
    <w:rsid w:val="008244DB"/>
    <w:rsid w:val="00825108"/>
    <w:rsid w:val="00827D92"/>
    <w:rsid w:val="008322B0"/>
    <w:rsid w:val="008325D9"/>
    <w:rsid w:val="00834505"/>
    <w:rsid w:val="00835B46"/>
    <w:rsid w:val="00835BBE"/>
    <w:rsid w:val="00835C80"/>
    <w:rsid w:val="008365A4"/>
    <w:rsid w:val="00836D02"/>
    <w:rsid w:val="0083768C"/>
    <w:rsid w:val="008377CB"/>
    <w:rsid w:val="008411BB"/>
    <w:rsid w:val="00845CCF"/>
    <w:rsid w:val="0085307C"/>
    <w:rsid w:val="00853754"/>
    <w:rsid w:val="00856374"/>
    <w:rsid w:val="0085711A"/>
    <w:rsid w:val="00862FE4"/>
    <w:rsid w:val="0086389A"/>
    <w:rsid w:val="00863F39"/>
    <w:rsid w:val="00865A50"/>
    <w:rsid w:val="00866ED1"/>
    <w:rsid w:val="00873DA3"/>
    <w:rsid w:val="00873F8A"/>
    <w:rsid w:val="00874177"/>
    <w:rsid w:val="00875D11"/>
    <w:rsid w:val="0087605E"/>
    <w:rsid w:val="0087632C"/>
    <w:rsid w:val="00876C72"/>
    <w:rsid w:val="00877ACD"/>
    <w:rsid w:val="00883396"/>
    <w:rsid w:val="00887494"/>
    <w:rsid w:val="008941AE"/>
    <w:rsid w:val="00896DAC"/>
    <w:rsid w:val="00897A4A"/>
    <w:rsid w:val="008A1395"/>
    <w:rsid w:val="008A3AF3"/>
    <w:rsid w:val="008A45A3"/>
    <w:rsid w:val="008A6852"/>
    <w:rsid w:val="008A7790"/>
    <w:rsid w:val="008B1E5D"/>
    <w:rsid w:val="008B1FEE"/>
    <w:rsid w:val="008B38FF"/>
    <w:rsid w:val="008B3F0C"/>
    <w:rsid w:val="008C05EF"/>
    <w:rsid w:val="008C0B08"/>
    <w:rsid w:val="008C3788"/>
    <w:rsid w:val="008C39C3"/>
    <w:rsid w:val="008C5047"/>
    <w:rsid w:val="008C6437"/>
    <w:rsid w:val="008C6948"/>
    <w:rsid w:val="008D2011"/>
    <w:rsid w:val="008D2422"/>
    <w:rsid w:val="008D29EA"/>
    <w:rsid w:val="008D337B"/>
    <w:rsid w:val="008D6C35"/>
    <w:rsid w:val="008E062D"/>
    <w:rsid w:val="008E1952"/>
    <w:rsid w:val="008E1FE0"/>
    <w:rsid w:val="008E41B9"/>
    <w:rsid w:val="008E637B"/>
    <w:rsid w:val="008F2F42"/>
    <w:rsid w:val="008F4E72"/>
    <w:rsid w:val="008F7AFB"/>
    <w:rsid w:val="00901770"/>
    <w:rsid w:val="009023EC"/>
    <w:rsid w:val="009029EA"/>
    <w:rsid w:val="00902FED"/>
    <w:rsid w:val="00903C32"/>
    <w:rsid w:val="009129D7"/>
    <w:rsid w:val="009139A3"/>
    <w:rsid w:val="009153AF"/>
    <w:rsid w:val="00916B16"/>
    <w:rsid w:val="009173B9"/>
    <w:rsid w:val="00917956"/>
    <w:rsid w:val="00924637"/>
    <w:rsid w:val="00924755"/>
    <w:rsid w:val="00927FCC"/>
    <w:rsid w:val="0093335D"/>
    <w:rsid w:val="009353FD"/>
    <w:rsid w:val="009354FD"/>
    <w:rsid w:val="0093613E"/>
    <w:rsid w:val="00936D3D"/>
    <w:rsid w:val="00941411"/>
    <w:rsid w:val="00941EE6"/>
    <w:rsid w:val="00943026"/>
    <w:rsid w:val="009450C3"/>
    <w:rsid w:val="00945E57"/>
    <w:rsid w:val="00946BB3"/>
    <w:rsid w:val="009513D8"/>
    <w:rsid w:val="00951EBF"/>
    <w:rsid w:val="00955DE6"/>
    <w:rsid w:val="0096052D"/>
    <w:rsid w:val="00962ACB"/>
    <w:rsid w:val="00966589"/>
    <w:rsid w:val="00966B81"/>
    <w:rsid w:val="00972B26"/>
    <w:rsid w:val="00974E7B"/>
    <w:rsid w:val="00976497"/>
    <w:rsid w:val="009768AB"/>
    <w:rsid w:val="00976E74"/>
    <w:rsid w:val="00976EA1"/>
    <w:rsid w:val="00977F79"/>
    <w:rsid w:val="0098049E"/>
    <w:rsid w:val="00981724"/>
    <w:rsid w:val="00985E2E"/>
    <w:rsid w:val="00990095"/>
    <w:rsid w:val="009922CE"/>
    <w:rsid w:val="00992CB8"/>
    <w:rsid w:val="0099752F"/>
    <w:rsid w:val="009A107D"/>
    <w:rsid w:val="009A2EBF"/>
    <w:rsid w:val="009A387D"/>
    <w:rsid w:val="009B1B0D"/>
    <w:rsid w:val="009B20F1"/>
    <w:rsid w:val="009B40C7"/>
    <w:rsid w:val="009B5F53"/>
    <w:rsid w:val="009B7AFF"/>
    <w:rsid w:val="009B7D90"/>
    <w:rsid w:val="009C2943"/>
    <w:rsid w:val="009C507E"/>
    <w:rsid w:val="009C5944"/>
    <w:rsid w:val="009C7720"/>
    <w:rsid w:val="009D0D68"/>
    <w:rsid w:val="009D3165"/>
    <w:rsid w:val="009D4072"/>
    <w:rsid w:val="009D6DCE"/>
    <w:rsid w:val="009E163E"/>
    <w:rsid w:val="009E28EB"/>
    <w:rsid w:val="009E5777"/>
    <w:rsid w:val="009E7689"/>
    <w:rsid w:val="009F025C"/>
    <w:rsid w:val="009F386E"/>
    <w:rsid w:val="009F4331"/>
    <w:rsid w:val="009F5208"/>
    <w:rsid w:val="009F7C37"/>
    <w:rsid w:val="00A01298"/>
    <w:rsid w:val="00A01BB1"/>
    <w:rsid w:val="00A02CC8"/>
    <w:rsid w:val="00A048AA"/>
    <w:rsid w:val="00A1277D"/>
    <w:rsid w:val="00A13B96"/>
    <w:rsid w:val="00A14AF8"/>
    <w:rsid w:val="00A2053F"/>
    <w:rsid w:val="00A23AFA"/>
    <w:rsid w:val="00A240B6"/>
    <w:rsid w:val="00A25560"/>
    <w:rsid w:val="00A2779C"/>
    <w:rsid w:val="00A31B3E"/>
    <w:rsid w:val="00A322D1"/>
    <w:rsid w:val="00A37114"/>
    <w:rsid w:val="00A43050"/>
    <w:rsid w:val="00A430D3"/>
    <w:rsid w:val="00A43304"/>
    <w:rsid w:val="00A43569"/>
    <w:rsid w:val="00A43694"/>
    <w:rsid w:val="00A436D7"/>
    <w:rsid w:val="00A4467A"/>
    <w:rsid w:val="00A4564E"/>
    <w:rsid w:val="00A45C61"/>
    <w:rsid w:val="00A50D8F"/>
    <w:rsid w:val="00A532F3"/>
    <w:rsid w:val="00A53CCB"/>
    <w:rsid w:val="00A55510"/>
    <w:rsid w:val="00A55A79"/>
    <w:rsid w:val="00A6340C"/>
    <w:rsid w:val="00A7036C"/>
    <w:rsid w:val="00A731D9"/>
    <w:rsid w:val="00A74FBC"/>
    <w:rsid w:val="00A755FD"/>
    <w:rsid w:val="00A809A1"/>
    <w:rsid w:val="00A83D19"/>
    <w:rsid w:val="00A8489E"/>
    <w:rsid w:val="00A8623E"/>
    <w:rsid w:val="00A900B3"/>
    <w:rsid w:val="00A9128B"/>
    <w:rsid w:val="00A95243"/>
    <w:rsid w:val="00A95269"/>
    <w:rsid w:val="00AA0E07"/>
    <w:rsid w:val="00AA0E59"/>
    <w:rsid w:val="00AA0ED3"/>
    <w:rsid w:val="00AA2D90"/>
    <w:rsid w:val="00AA38B4"/>
    <w:rsid w:val="00AA5A39"/>
    <w:rsid w:val="00AA5C8C"/>
    <w:rsid w:val="00AB02A7"/>
    <w:rsid w:val="00AB04BB"/>
    <w:rsid w:val="00AB21C9"/>
    <w:rsid w:val="00AB564F"/>
    <w:rsid w:val="00AB6903"/>
    <w:rsid w:val="00AC130A"/>
    <w:rsid w:val="00AC2444"/>
    <w:rsid w:val="00AC29F3"/>
    <w:rsid w:val="00AC5076"/>
    <w:rsid w:val="00AD51E8"/>
    <w:rsid w:val="00AD582B"/>
    <w:rsid w:val="00AD6F41"/>
    <w:rsid w:val="00AD7BFD"/>
    <w:rsid w:val="00AE206A"/>
    <w:rsid w:val="00AE21C5"/>
    <w:rsid w:val="00AE448A"/>
    <w:rsid w:val="00AE74AB"/>
    <w:rsid w:val="00AF28C0"/>
    <w:rsid w:val="00AF2B22"/>
    <w:rsid w:val="00AF5051"/>
    <w:rsid w:val="00AF7CB7"/>
    <w:rsid w:val="00B01C79"/>
    <w:rsid w:val="00B0250F"/>
    <w:rsid w:val="00B02D7B"/>
    <w:rsid w:val="00B04D20"/>
    <w:rsid w:val="00B10E18"/>
    <w:rsid w:val="00B11386"/>
    <w:rsid w:val="00B11F2E"/>
    <w:rsid w:val="00B1456F"/>
    <w:rsid w:val="00B16423"/>
    <w:rsid w:val="00B217D5"/>
    <w:rsid w:val="00B231E5"/>
    <w:rsid w:val="00B249DE"/>
    <w:rsid w:val="00B24BC4"/>
    <w:rsid w:val="00B26258"/>
    <w:rsid w:val="00B264F3"/>
    <w:rsid w:val="00B27E77"/>
    <w:rsid w:val="00B3056B"/>
    <w:rsid w:val="00B31441"/>
    <w:rsid w:val="00B31FD3"/>
    <w:rsid w:val="00B335F2"/>
    <w:rsid w:val="00B33CCB"/>
    <w:rsid w:val="00B35D5F"/>
    <w:rsid w:val="00B40802"/>
    <w:rsid w:val="00B46341"/>
    <w:rsid w:val="00B51735"/>
    <w:rsid w:val="00B51B64"/>
    <w:rsid w:val="00B531FF"/>
    <w:rsid w:val="00B56BA6"/>
    <w:rsid w:val="00B56BF1"/>
    <w:rsid w:val="00B633A3"/>
    <w:rsid w:val="00B65107"/>
    <w:rsid w:val="00B658F1"/>
    <w:rsid w:val="00B66A5C"/>
    <w:rsid w:val="00B71168"/>
    <w:rsid w:val="00B71531"/>
    <w:rsid w:val="00B722A7"/>
    <w:rsid w:val="00B72433"/>
    <w:rsid w:val="00B7536B"/>
    <w:rsid w:val="00B769EB"/>
    <w:rsid w:val="00B76D74"/>
    <w:rsid w:val="00B77719"/>
    <w:rsid w:val="00B777E8"/>
    <w:rsid w:val="00B812D9"/>
    <w:rsid w:val="00B85FA7"/>
    <w:rsid w:val="00B9021C"/>
    <w:rsid w:val="00B9033F"/>
    <w:rsid w:val="00B939AB"/>
    <w:rsid w:val="00B977A5"/>
    <w:rsid w:val="00BA058D"/>
    <w:rsid w:val="00BA0936"/>
    <w:rsid w:val="00BA4B9F"/>
    <w:rsid w:val="00BA7D65"/>
    <w:rsid w:val="00BB42D5"/>
    <w:rsid w:val="00BB50AD"/>
    <w:rsid w:val="00BB7DD6"/>
    <w:rsid w:val="00BB7F60"/>
    <w:rsid w:val="00BC025F"/>
    <w:rsid w:val="00BC03EB"/>
    <w:rsid w:val="00BC28A1"/>
    <w:rsid w:val="00BC3668"/>
    <w:rsid w:val="00BC6E90"/>
    <w:rsid w:val="00BC7330"/>
    <w:rsid w:val="00BD2179"/>
    <w:rsid w:val="00BD4BBD"/>
    <w:rsid w:val="00BD4C11"/>
    <w:rsid w:val="00BD4F4D"/>
    <w:rsid w:val="00BE203A"/>
    <w:rsid w:val="00BE7F7E"/>
    <w:rsid w:val="00BF053B"/>
    <w:rsid w:val="00BF2769"/>
    <w:rsid w:val="00BF2E90"/>
    <w:rsid w:val="00BF31C4"/>
    <w:rsid w:val="00C017C6"/>
    <w:rsid w:val="00C02B87"/>
    <w:rsid w:val="00C04709"/>
    <w:rsid w:val="00C054EE"/>
    <w:rsid w:val="00C12002"/>
    <w:rsid w:val="00C122FD"/>
    <w:rsid w:val="00C12441"/>
    <w:rsid w:val="00C12FA7"/>
    <w:rsid w:val="00C153DC"/>
    <w:rsid w:val="00C22587"/>
    <w:rsid w:val="00C2291C"/>
    <w:rsid w:val="00C2554A"/>
    <w:rsid w:val="00C2560A"/>
    <w:rsid w:val="00C26247"/>
    <w:rsid w:val="00C34802"/>
    <w:rsid w:val="00C36295"/>
    <w:rsid w:val="00C4086D"/>
    <w:rsid w:val="00C4166F"/>
    <w:rsid w:val="00C4247E"/>
    <w:rsid w:val="00C444A9"/>
    <w:rsid w:val="00C45435"/>
    <w:rsid w:val="00C4759D"/>
    <w:rsid w:val="00C5013D"/>
    <w:rsid w:val="00C53119"/>
    <w:rsid w:val="00C607F7"/>
    <w:rsid w:val="00C6115A"/>
    <w:rsid w:val="00C62679"/>
    <w:rsid w:val="00C63C7D"/>
    <w:rsid w:val="00C6536F"/>
    <w:rsid w:val="00C662BF"/>
    <w:rsid w:val="00C66FBC"/>
    <w:rsid w:val="00C66FEF"/>
    <w:rsid w:val="00C6789A"/>
    <w:rsid w:val="00C76817"/>
    <w:rsid w:val="00C77529"/>
    <w:rsid w:val="00C81B01"/>
    <w:rsid w:val="00C83866"/>
    <w:rsid w:val="00C863B6"/>
    <w:rsid w:val="00C86A4A"/>
    <w:rsid w:val="00C87228"/>
    <w:rsid w:val="00C87318"/>
    <w:rsid w:val="00C9240C"/>
    <w:rsid w:val="00C9599A"/>
    <w:rsid w:val="00C95F17"/>
    <w:rsid w:val="00C96607"/>
    <w:rsid w:val="00CA1368"/>
    <w:rsid w:val="00CA1896"/>
    <w:rsid w:val="00CA2188"/>
    <w:rsid w:val="00CA3C1F"/>
    <w:rsid w:val="00CA74F5"/>
    <w:rsid w:val="00CB2A30"/>
    <w:rsid w:val="00CB5B28"/>
    <w:rsid w:val="00CB617D"/>
    <w:rsid w:val="00CB751F"/>
    <w:rsid w:val="00CB7679"/>
    <w:rsid w:val="00CC3E3F"/>
    <w:rsid w:val="00CC4D15"/>
    <w:rsid w:val="00CD00D1"/>
    <w:rsid w:val="00CD2FDF"/>
    <w:rsid w:val="00CD4BF2"/>
    <w:rsid w:val="00CD53F5"/>
    <w:rsid w:val="00CD6526"/>
    <w:rsid w:val="00CD662B"/>
    <w:rsid w:val="00CD776A"/>
    <w:rsid w:val="00CE1A3F"/>
    <w:rsid w:val="00CE310D"/>
    <w:rsid w:val="00CF377B"/>
    <w:rsid w:val="00CF5371"/>
    <w:rsid w:val="00CF5F85"/>
    <w:rsid w:val="00CF6AF1"/>
    <w:rsid w:val="00CF7A9E"/>
    <w:rsid w:val="00D017A2"/>
    <w:rsid w:val="00D0210A"/>
    <w:rsid w:val="00D0323A"/>
    <w:rsid w:val="00D039AA"/>
    <w:rsid w:val="00D03B75"/>
    <w:rsid w:val="00D04578"/>
    <w:rsid w:val="00D04BBD"/>
    <w:rsid w:val="00D0559F"/>
    <w:rsid w:val="00D064B5"/>
    <w:rsid w:val="00D077E9"/>
    <w:rsid w:val="00D14F6D"/>
    <w:rsid w:val="00D20489"/>
    <w:rsid w:val="00D21F21"/>
    <w:rsid w:val="00D2373B"/>
    <w:rsid w:val="00D2571D"/>
    <w:rsid w:val="00D3275E"/>
    <w:rsid w:val="00D3469E"/>
    <w:rsid w:val="00D369FD"/>
    <w:rsid w:val="00D41411"/>
    <w:rsid w:val="00D41469"/>
    <w:rsid w:val="00D41F05"/>
    <w:rsid w:val="00D42CB7"/>
    <w:rsid w:val="00D4464C"/>
    <w:rsid w:val="00D44ED1"/>
    <w:rsid w:val="00D5166F"/>
    <w:rsid w:val="00D521DE"/>
    <w:rsid w:val="00D53D01"/>
    <w:rsid w:val="00D5413D"/>
    <w:rsid w:val="00D54C72"/>
    <w:rsid w:val="00D55C41"/>
    <w:rsid w:val="00D56A15"/>
    <w:rsid w:val="00D56A91"/>
    <w:rsid w:val="00D56E99"/>
    <w:rsid w:val="00D570A9"/>
    <w:rsid w:val="00D64D40"/>
    <w:rsid w:val="00D64D86"/>
    <w:rsid w:val="00D66DFA"/>
    <w:rsid w:val="00D70D02"/>
    <w:rsid w:val="00D7208C"/>
    <w:rsid w:val="00D72B3D"/>
    <w:rsid w:val="00D73968"/>
    <w:rsid w:val="00D74171"/>
    <w:rsid w:val="00D770C7"/>
    <w:rsid w:val="00D77145"/>
    <w:rsid w:val="00D81BB3"/>
    <w:rsid w:val="00D83937"/>
    <w:rsid w:val="00D83F36"/>
    <w:rsid w:val="00D84CCE"/>
    <w:rsid w:val="00D85361"/>
    <w:rsid w:val="00D85EE5"/>
    <w:rsid w:val="00D86945"/>
    <w:rsid w:val="00D87DA6"/>
    <w:rsid w:val="00D90290"/>
    <w:rsid w:val="00D9280C"/>
    <w:rsid w:val="00D92B17"/>
    <w:rsid w:val="00D93FD4"/>
    <w:rsid w:val="00D947CC"/>
    <w:rsid w:val="00DA0B46"/>
    <w:rsid w:val="00DA0F24"/>
    <w:rsid w:val="00DA1CA4"/>
    <w:rsid w:val="00DA3B13"/>
    <w:rsid w:val="00DA5F5A"/>
    <w:rsid w:val="00DA7BFC"/>
    <w:rsid w:val="00DB1DEC"/>
    <w:rsid w:val="00DB2EC4"/>
    <w:rsid w:val="00DB694C"/>
    <w:rsid w:val="00DB6C15"/>
    <w:rsid w:val="00DB7EF6"/>
    <w:rsid w:val="00DB7F7F"/>
    <w:rsid w:val="00DC23BE"/>
    <w:rsid w:val="00DC3419"/>
    <w:rsid w:val="00DC64FA"/>
    <w:rsid w:val="00DC6662"/>
    <w:rsid w:val="00DC706A"/>
    <w:rsid w:val="00DD152F"/>
    <w:rsid w:val="00DD4B2D"/>
    <w:rsid w:val="00DD4CD9"/>
    <w:rsid w:val="00DE213F"/>
    <w:rsid w:val="00DE2C47"/>
    <w:rsid w:val="00DE3516"/>
    <w:rsid w:val="00DE3B7D"/>
    <w:rsid w:val="00DE3F47"/>
    <w:rsid w:val="00DE3F49"/>
    <w:rsid w:val="00DE5FCE"/>
    <w:rsid w:val="00DE7E8B"/>
    <w:rsid w:val="00DF027C"/>
    <w:rsid w:val="00DF448E"/>
    <w:rsid w:val="00DF6BC9"/>
    <w:rsid w:val="00E00A32"/>
    <w:rsid w:val="00E01E04"/>
    <w:rsid w:val="00E04243"/>
    <w:rsid w:val="00E1067A"/>
    <w:rsid w:val="00E11E64"/>
    <w:rsid w:val="00E12CFF"/>
    <w:rsid w:val="00E1576F"/>
    <w:rsid w:val="00E16228"/>
    <w:rsid w:val="00E20791"/>
    <w:rsid w:val="00E22ACD"/>
    <w:rsid w:val="00E24E4F"/>
    <w:rsid w:val="00E25F46"/>
    <w:rsid w:val="00E30260"/>
    <w:rsid w:val="00E319B3"/>
    <w:rsid w:val="00E347FF"/>
    <w:rsid w:val="00E35772"/>
    <w:rsid w:val="00E4002C"/>
    <w:rsid w:val="00E40690"/>
    <w:rsid w:val="00E4073B"/>
    <w:rsid w:val="00E41E00"/>
    <w:rsid w:val="00E42155"/>
    <w:rsid w:val="00E44D47"/>
    <w:rsid w:val="00E4538B"/>
    <w:rsid w:val="00E4754B"/>
    <w:rsid w:val="00E5176B"/>
    <w:rsid w:val="00E543AD"/>
    <w:rsid w:val="00E54A6A"/>
    <w:rsid w:val="00E55CC7"/>
    <w:rsid w:val="00E601A9"/>
    <w:rsid w:val="00E605E1"/>
    <w:rsid w:val="00E620B0"/>
    <w:rsid w:val="00E6493B"/>
    <w:rsid w:val="00E64E58"/>
    <w:rsid w:val="00E66F28"/>
    <w:rsid w:val="00E6799E"/>
    <w:rsid w:val="00E70127"/>
    <w:rsid w:val="00E70C20"/>
    <w:rsid w:val="00E72B19"/>
    <w:rsid w:val="00E74BF9"/>
    <w:rsid w:val="00E74C20"/>
    <w:rsid w:val="00E77285"/>
    <w:rsid w:val="00E802C2"/>
    <w:rsid w:val="00E81B40"/>
    <w:rsid w:val="00E87FCE"/>
    <w:rsid w:val="00E97023"/>
    <w:rsid w:val="00E97896"/>
    <w:rsid w:val="00EA1790"/>
    <w:rsid w:val="00EA2A48"/>
    <w:rsid w:val="00EA2F1B"/>
    <w:rsid w:val="00EA5071"/>
    <w:rsid w:val="00EA6995"/>
    <w:rsid w:val="00EA6D59"/>
    <w:rsid w:val="00EA79FF"/>
    <w:rsid w:val="00EB478D"/>
    <w:rsid w:val="00EB77F8"/>
    <w:rsid w:val="00EC2060"/>
    <w:rsid w:val="00EC4715"/>
    <w:rsid w:val="00EC6B43"/>
    <w:rsid w:val="00ED0E8B"/>
    <w:rsid w:val="00ED3DAA"/>
    <w:rsid w:val="00ED4284"/>
    <w:rsid w:val="00ED5899"/>
    <w:rsid w:val="00ED7C42"/>
    <w:rsid w:val="00EE37BC"/>
    <w:rsid w:val="00EE4B54"/>
    <w:rsid w:val="00EE545B"/>
    <w:rsid w:val="00EE667D"/>
    <w:rsid w:val="00EF2B21"/>
    <w:rsid w:val="00EF4379"/>
    <w:rsid w:val="00EF555B"/>
    <w:rsid w:val="00EF63B9"/>
    <w:rsid w:val="00EF6732"/>
    <w:rsid w:val="00EF7999"/>
    <w:rsid w:val="00EF79E1"/>
    <w:rsid w:val="00F02511"/>
    <w:rsid w:val="00F027BB"/>
    <w:rsid w:val="00F05734"/>
    <w:rsid w:val="00F11DCF"/>
    <w:rsid w:val="00F14539"/>
    <w:rsid w:val="00F162EA"/>
    <w:rsid w:val="00F21C46"/>
    <w:rsid w:val="00F22AB6"/>
    <w:rsid w:val="00F22D16"/>
    <w:rsid w:val="00F239B5"/>
    <w:rsid w:val="00F24D60"/>
    <w:rsid w:val="00F26659"/>
    <w:rsid w:val="00F315C6"/>
    <w:rsid w:val="00F322E8"/>
    <w:rsid w:val="00F4000E"/>
    <w:rsid w:val="00F41918"/>
    <w:rsid w:val="00F419F5"/>
    <w:rsid w:val="00F42963"/>
    <w:rsid w:val="00F44CBE"/>
    <w:rsid w:val="00F46634"/>
    <w:rsid w:val="00F47F61"/>
    <w:rsid w:val="00F52D27"/>
    <w:rsid w:val="00F54856"/>
    <w:rsid w:val="00F57525"/>
    <w:rsid w:val="00F5763F"/>
    <w:rsid w:val="00F70AB7"/>
    <w:rsid w:val="00F7107D"/>
    <w:rsid w:val="00F72455"/>
    <w:rsid w:val="00F76A44"/>
    <w:rsid w:val="00F77955"/>
    <w:rsid w:val="00F8146F"/>
    <w:rsid w:val="00F829F7"/>
    <w:rsid w:val="00F83527"/>
    <w:rsid w:val="00F83FC6"/>
    <w:rsid w:val="00F8453A"/>
    <w:rsid w:val="00F850E3"/>
    <w:rsid w:val="00F90EB9"/>
    <w:rsid w:val="00F9690D"/>
    <w:rsid w:val="00FA2E95"/>
    <w:rsid w:val="00FA4624"/>
    <w:rsid w:val="00FA5F5B"/>
    <w:rsid w:val="00FA6882"/>
    <w:rsid w:val="00FB5259"/>
    <w:rsid w:val="00FB54C1"/>
    <w:rsid w:val="00FC00CF"/>
    <w:rsid w:val="00FC2744"/>
    <w:rsid w:val="00FC30FA"/>
    <w:rsid w:val="00FC60AC"/>
    <w:rsid w:val="00FC6871"/>
    <w:rsid w:val="00FD24C7"/>
    <w:rsid w:val="00FD2BB0"/>
    <w:rsid w:val="00FD38DC"/>
    <w:rsid w:val="00FD3EC8"/>
    <w:rsid w:val="00FD583F"/>
    <w:rsid w:val="00FD6151"/>
    <w:rsid w:val="00FD72B9"/>
    <w:rsid w:val="00FD7488"/>
    <w:rsid w:val="00FE1EEF"/>
    <w:rsid w:val="00FE5957"/>
    <w:rsid w:val="00FE647C"/>
    <w:rsid w:val="00FE74FF"/>
    <w:rsid w:val="00FF16B4"/>
    <w:rsid w:val="00FF6796"/>
    <w:rsid w:val="00FF6FAC"/>
    <w:rsid w:val="00FF717F"/>
    <w:rsid w:val="00FF742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df1f1,#fffbe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paragraph" w:customStyle="1" w:styleId="Default">
    <w:name w:val="Default"/>
    <w:rsid w:val="00976EA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115</TotalTime>
  <Pages>15</Pages>
  <Words>434</Words>
  <Characters>2393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76</cp:revision>
  <cp:lastPrinted>2022-09-26T11:16:00Z</cp:lastPrinted>
  <dcterms:created xsi:type="dcterms:W3CDTF">2022-12-01T17:44:00Z</dcterms:created>
  <dcterms:modified xsi:type="dcterms:W3CDTF">2022-12-01T19:38:00Z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