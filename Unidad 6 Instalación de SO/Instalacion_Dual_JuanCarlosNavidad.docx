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7F7"/>
  <w:body>
    <w:p w14:paraId="4A2E57AD" w14:textId="7E96629F" w:rsidR="00D077E9" w:rsidRDefault="00DC2919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71" behindDoc="1" locked="0" layoutInCell="1" allowOverlap="1" wp14:anchorId="22CE08A7" wp14:editId="42700F04">
            <wp:simplePos x="0" y="0"/>
            <wp:positionH relativeFrom="column">
              <wp:posOffset>-836023</wp:posOffset>
            </wp:positionH>
            <wp:positionV relativeFrom="paragraph">
              <wp:posOffset>-1479731</wp:posOffset>
            </wp:positionV>
            <wp:extent cx="20594984" cy="13411200"/>
            <wp:effectExtent l="0" t="0" r="0" b="0"/>
            <wp:wrapNone/>
            <wp:docPr id="37" name="Imagen 37" descr="GRUB 2, nuevo gestor de arranque en Ubuntu 9.10 - Muy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UB 2, nuevo gestor de arranque en Ubuntu 9.10 - MuyLinu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4984" cy="13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0FB3C4A4" w:rsidR="00D077E9" w:rsidRDefault="00D077E9" w:rsidP="00AB02A7">
            <w:pPr>
              <w:rPr>
                <w:noProof/>
              </w:rPr>
            </w:pPr>
          </w:p>
          <w:p w14:paraId="19779501" w14:textId="170D7F05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3F5B04D" w14:textId="45F3BE57" w:rsidR="000B1190" w:rsidRDefault="00FC4808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109145AA" wp14:editId="5970659A">
                      <wp:simplePos x="0" y="0"/>
                      <wp:positionH relativeFrom="column">
                        <wp:posOffset>87127</wp:posOffset>
                      </wp:positionH>
                      <wp:positionV relativeFrom="paragraph">
                        <wp:posOffset>61823</wp:posOffset>
                      </wp:positionV>
                      <wp:extent cx="3352800" cy="2536166"/>
                      <wp:effectExtent l="0" t="0" r="0" b="74295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0" cy="25361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chemeClr val="bg1">
                                    <a:alpha val="12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6E4B0DF9" w14:textId="0F3289CD" w:rsidR="00D077E9" w:rsidRPr="00FC4808" w:rsidRDefault="00BA27FF" w:rsidP="00BA27FF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061F57" w:themeColor="text2" w:themeShade="BF"/>
                                      <w:sz w:val="56"/>
                                      <w:szCs w:val="56"/>
                                      <w14:shadow w14:blurRad="25400" w14:dist="38100" w14:dir="2700000" w14:sx="100000" w14:sy="100000" w14:kx="0" w14:ky="0" w14:algn="tl">
                                        <w14:srgbClr w14:val="000000">
                                          <w14:alpha w14:val="76000"/>
                                        </w14:srgbClr>
                                      </w14:shadow>
                                    </w:rPr>
                                  </w:pPr>
                                  <w:r w:rsidRPr="00BA27FF">
                                    <w:rPr>
                                      <w:rFonts w:ascii="Poppins" w:hAnsi="Poppins" w:cs="Poppins"/>
                                      <w:color w:val="061F57" w:themeColor="text2" w:themeShade="BF"/>
                                      <w:sz w:val="48"/>
                                      <w:szCs w:val="48"/>
                                      <w:lang w:bidi="es-ES"/>
                                      <w14:shadow w14:blurRad="25400" w14:dist="38100" w14:dir="2700000" w14:sx="100000" w14:sy="100000" w14:kx="0" w14:ky="0" w14:algn="tl">
                                        <w14:srgbClr w14:val="000000">
                                          <w14:alpha w14:val="76000"/>
                                        </w14:srgbClr>
                                      </w14:shadow>
                                    </w:rPr>
                                    <w:t xml:space="preserve">INSTALACIÓN </w:t>
                                  </w:r>
                                  <w:r w:rsidR="001255FE" w:rsidRPr="00BA27FF">
                                    <w:rPr>
                                      <w:rFonts w:ascii="Poppins" w:hAnsi="Poppins" w:cs="Poppins"/>
                                      <w:color w:val="061F57" w:themeColor="text2" w:themeShade="BF"/>
                                      <w:sz w:val="48"/>
                                      <w:szCs w:val="48"/>
                                      <w:lang w:bidi="es-ES"/>
                                      <w14:shadow w14:blurRad="25400" w14:dist="38100" w14:dir="2700000" w14:sx="100000" w14:sy="100000" w14:kx="0" w14:ky="0" w14:algn="tl">
                                        <w14:srgbClr w14:val="000000">
                                          <w14:alpha w14:val="76000"/>
                                        </w14:srgbClr>
                                      </w14:shadow>
                                    </w:rPr>
                                    <w:t xml:space="preserve">DUAL </w:t>
                                  </w:r>
                                  <w:r w:rsidR="001255FE">
                                    <w:rPr>
                                      <w:rFonts w:ascii="Poppins" w:hAnsi="Poppins" w:cs="Poppins"/>
                                      <w:color w:val="061F57" w:themeColor="text2" w:themeShade="BF"/>
                                      <w:sz w:val="56"/>
                                      <w:szCs w:val="56"/>
                                      <w:lang w:bidi="es-ES"/>
                                      <w14:shadow w14:blurRad="25400" w14:dist="38100" w14:dir="2700000" w14:sx="100000" w14:sy="100000" w14:kx="0" w14:ky="0" w14:algn="tl">
                                        <w14:srgbClr w14:val="000000">
                                          <w14:alpha w14:val="76000"/>
                                        </w14:srgbClr>
                                      </w14:shadow>
                                    </w:rPr>
                                    <w:t>GESTOR</w:t>
                                  </w:r>
                                  <w:r>
                                    <w:rPr>
                                      <w:rFonts w:ascii="Poppins" w:hAnsi="Poppins" w:cs="Poppins"/>
                                      <w:color w:val="061F57" w:themeColor="text2" w:themeShade="BF"/>
                                      <w:sz w:val="56"/>
                                      <w:szCs w:val="56"/>
                                      <w:lang w:bidi="es-ES"/>
                                      <w14:shadow w14:blurRad="25400" w14:dist="38100" w14:dir="2700000" w14:sx="100000" w14:sy="100000" w14:kx="0" w14:ky="0" w14:algn="tl">
                                        <w14:srgbClr w14:val="000000">
                                          <w14:alpha w14:val="76000"/>
                                        </w14:srgbClr>
                                      </w14:shadow>
                                    </w:rPr>
                                    <w:t xml:space="preserve"> DE ARRANQUE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6.85pt;margin-top:4.85pt;width:264pt;height:199.7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" filled="f" stroked="f" strokeweight=".5pt">
                      <v:shadow on="t" color="white [3212]" opacity="7864f" offset="0,4pt"/>
                      <v:textbox>
                        <w:txbxContent>
                          <w:p w14:paraId="6E4B0DF9" w14:textId="0F3289CD" w:rsidR="00D077E9" w:rsidRPr="00FC4808" w:rsidRDefault="00BA27FF" w:rsidP="00BA27FF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061F57" w:themeColor="text2" w:themeShade="BF"/>
                                <w:sz w:val="56"/>
                                <w:szCs w:val="56"/>
                                <w14:shadow w14:blurRad="25400" w14:dist="38100" w14:dir="2700000" w14:sx="100000" w14:sy="100000" w14:kx="0" w14:ky="0" w14:algn="tl">
                                  <w14:srgbClr w14:val="000000">
                                    <w14:alpha w14:val="76000"/>
                                  </w14:srgbClr>
                                </w14:shadow>
                              </w:rPr>
                            </w:pPr>
                            <w:r w:rsidRPr="00BA27FF">
                              <w:rPr>
                                <w:rFonts w:ascii="Poppins" w:hAnsi="Poppins" w:cs="Poppins"/>
                                <w:color w:val="061F57" w:themeColor="text2" w:themeShade="BF"/>
                                <w:sz w:val="48"/>
                                <w:szCs w:val="48"/>
                                <w:lang w:bidi="es-ES"/>
                                <w14:shadow w14:blurRad="25400" w14:dist="38100" w14:dir="2700000" w14:sx="100000" w14:sy="100000" w14:kx="0" w14:ky="0" w14:algn="tl">
                                  <w14:srgbClr w14:val="000000">
                                    <w14:alpha w14:val="76000"/>
                                  </w14:srgbClr>
                                </w14:shadow>
                              </w:rPr>
                              <w:t xml:space="preserve">INSTALACIÓN </w:t>
                            </w:r>
                            <w:r w:rsidR="001255FE" w:rsidRPr="00BA27FF">
                              <w:rPr>
                                <w:rFonts w:ascii="Poppins" w:hAnsi="Poppins" w:cs="Poppins"/>
                                <w:color w:val="061F57" w:themeColor="text2" w:themeShade="BF"/>
                                <w:sz w:val="48"/>
                                <w:szCs w:val="48"/>
                                <w:lang w:bidi="es-ES"/>
                                <w14:shadow w14:blurRad="25400" w14:dist="38100" w14:dir="2700000" w14:sx="100000" w14:sy="100000" w14:kx="0" w14:ky="0" w14:algn="tl">
                                  <w14:srgbClr w14:val="000000">
                                    <w14:alpha w14:val="76000"/>
                                  </w14:srgbClr>
                                </w14:shadow>
                              </w:rPr>
                              <w:t xml:space="preserve">DUAL </w:t>
                            </w:r>
                            <w:r w:rsidR="001255FE">
                              <w:rPr>
                                <w:rFonts w:ascii="Poppins" w:hAnsi="Poppins" w:cs="Poppins"/>
                                <w:color w:val="061F57" w:themeColor="text2" w:themeShade="BF"/>
                                <w:sz w:val="56"/>
                                <w:szCs w:val="56"/>
                                <w:lang w:bidi="es-ES"/>
                                <w14:shadow w14:blurRad="25400" w14:dist="38100" w14:dir="2700000" w14:sx="100000" w14:sy="100000" w14:kx="0" w14:ky="0" w14:algn="tl">
                                  <w14:srgbClr w14:val="000000">
                                    <w14:alpha w14:val="76000"/>
                                  </w14:srgbClr>
                                </w14:shadow>
                              </w:rPr>
                              <w:t>GESTOR</w:t>
                            </w:r>
                            <w:r>
                              <w:rPr>
                                <w:rFonts w:ascii="Poppins" w:hAnsi="Poppins" w:cs="Poppins"/>
                                <w:color w:val="061F57" w:themeColor="text2" w:themeShade="BF"/>
                                <w:sz w:val="56"/>
                                <w:szCs w:val="56"/>
                                <w:lang w:bidi="es-ES"/>
                                <w14:shadow w14:blurRad="25400" w14:dist="38100" w14:dir="2700000" w14:sx="100000" w14:sy="100000" w14:kx="0" w14:ky="0" w14:algn="tl">
                                  <w14:srgbClr w14:val="000000">
                                    <w14:alpha w14:val="76000"/>
                                  </w14:srgbClr>
                                </w14:shadow>
                              </w:rPr>
                              <w:t xml:space="preserve"> DE ARRANQUE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E14AC2F" w14:textId="4D951561" w:rsidR="00D077E9" w:rsidRDefault="0082754F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9991" behindDoc="0" locked="0" layoutInCell="1" allowOverlap="1" wp14:anchorId="38C9847B" wp14:editId="78DE3EE1">
                  <wp:simplePos x="0" y="0"/>
                  <wp:positionH relativeFrom="column">
                    <wp:posOffset>1567508</wp:posOffset>
                  </wp:positionH>
                  <wp:positionV relativeFrom="paragraph">
                    <wp:posOffset>2951217</wp:posOffset>
                  </wp:positionV>
                  <wp:extent cx="1828800" cy="2215981"/>
                  <wp:effectExtent l="457200" t="419100" r="628650" b="68008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2215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33400" dir="8220000" sx="113000" sy="113000" algn="tl" rotWithShape="0">
                              <a:prstClr val="black">
                                <a:alpha val="57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7449B">
              <w:rPr>
                <w:rFonts w:ascii="Poppins" w:hAnsi="Poppins" w:cs="Poppins"/>
                <w:b w:val="0"/>
                <w:noProof/>
                <w:color w:val="061F57" w:themeColor="text2" w:themeShade="BF"/>
              </w:rPr>
              <w:drawing>
                <wp:anchor distT="0" distB="0" distL="114300" distR="114300" simplePos="0" relativeHeight="251688967" behindDoc="0" locked="0" layoutInCell="1" allowOverlap="1" wp14:anchorId="7ECD1CF5" wp14:editId="52C81492">
                  <wp:simplePos x="0" y="0"/>
                  <wp:positionH relativeFrom="column">
                    <wp:posOffset>219995</wp:posOffset>
                  </wp:positionH>
                  <wp:positionV relativeFrom="paragraph">
                    <wp:posOffset>2157489</wp:posOffset>
                  </wp:positionV>
                  <wp:extent cx="2099317" cy="2301571"/>
                  <wp:effectExtent l="590550" t="419100" r="567690" b="70866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7" cy="2301571"/>
                          </a:xfrm>
                          <a:prstGeom prst="rect">
                            <a:avLst/>
                          </a:prstGeom>
                          <a:noFill/>
                          <a:effectLst>
                            <a:outerShdw blurRad="533400" dir="8220000" sx="113000" sy="113000" algn="t" rotWithShape="0">
                              <a:schemeClr val="tx2">
                                <a:lumMod val="50000"/>
                                <a:alpha val="57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4808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31217187" wp14:editId="3981B396">
                      <wp:simplePos x="0" y="0"/>
                      <wp:positionH relativeFrom="column">
                        <wp:posOffset>171283</wp:posOffset>
                      </wp:positionH>
                      <wp:positionV relativeFrom="paragraph">
                        <wp:posOffset>1664455</wp:posOffset>
                      </wp:positionV>
                      <wp:extent cx="1765300" cy="0"/>
                      <wp:effectExtent l="38100" t="38100" r="44450" b="3810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65300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065FBA" id="Conector recto 5" o:spid="_x0000_s1026" alt="divisor de texto" style="position:absolute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5pt,131.05pt" to="152.5pt,1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" strokecolor="#e7e6e6 [3214]" strokeweight="6pt">
                      <v:stroke endcap="round"/>
                    </v:line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62685B60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1B3F9F" w14:textId="133F1BF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2D73350F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5F007C5" w:rsidR="00D077E9" w:rsidRPr="00D86945" w:rsidRDefault="00FC4808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7BD30481" wp14:editId="342BE7D9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1202055</wp:posOffset>
                      </wp:positionV>
                      <wp:extent cx="1765300" cy="0"/>
                      <wp:effectExtent l="38100" t="38100" r="44450" b="38100"/>
                      <wp:wrapNone/>
                      <wp:docPr id="10" name="Conector recto 10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65300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309890" id="Conector recto 10" o:spid="_x0000_s1026" alt="divisor de texto" style="position:absolute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94.65pt" to="154pt,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" strokecolor="#e7e6e6 [3214]" strokeweight="6pt">
                      <v:stroke endcap="round"/>
                    </v:line>
                  </w:pict>
                </mc:Fallback>
              </mc:AlternateContent>
            </w:r>
          </w:p>
        </w:tc>
      </w:tr>
    </w:tbl>
    <w:p w14:paraId="379937CC" w14:textId="5F7BD45F" w:rsidR="00BB1844" w:rsidRPr="006140EF" w:rsidRDefault="00F357FF" w:rsidP="006140EF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63CF8FC" wp14:editId="0C961678">
                <wp:simplePos x="0" y="0"/>
                <wp:positionH relativeFrom="column">
                  <wp:posOffset>72769</wp:posOffset>
                </wp:positionH>
                <wp:positionV relativeFrom="paragraph">
                  <wp:posOffset>7454900</wp:posOffset>
                </wp:positionV>
                <wp:extent cx="3139440" cy="624840"/>
                <wp:effectExtent l="0" t="0" r="0" b="800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chemeClr val="bg1">
                              <a:alpha val="2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77B20C9" w14:textId="0455970D" w:rsidR="00704F0E" w:rsidRPr="001C4E6B" w:rsidRDefault="001939E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1C4E6B"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  <w:t>IMPLANTACIÓN</w:t>
                            </w:r>
                            <w:r w:rsidR="00742D51" w:rsidRPr="001C4E6B"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  <w:t xml:space="preserve"> DE SISTEMAS</w:t>
                            </w:r>
                          </w:p>
                          <w:p w14:paraId="3095BFCE" w14:textId="6E9B5CD1" w:rsidR="00F76A44" w:rsidRPr="001C4E6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</w:rPr>
                            </w:pPr>
                            <w:r w:rsidRPr="001C4E6B"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5.75pt;margin-top:587pt;width:247.2pt;height:49.2pt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" filled="f" stroked="f" strokeweight=".5pt">
                <v:shadow on="t" color="white [3212]" opacity="13107f" offset="0,4pt"/>
                <v:textbox>
                  <w:txbxContent>
                    <w:p w14:paraId="477B20C9" w14:textId="0455970D" w:rsidR="00704F0E" w:rsidRPr="001C4E6B" w:rsidRDefault="001939E4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</w:pPr>
                      <w:r w:rsidRPr="001C4E6B"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  <w:t>IMPLANTACIÓN</w:t>
                      </w:r>
                      <w:r w:rsidR="00742D51" w:rsidRPr="001C4E6B"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  <w:t xml:space="preserve"> DE SISTEMAS</w:t>
                      </w:r>
                    </w:p>
                    <w:p w14:paraId="3095BFCE" w14:textId="6E9B5CD1" w:rsidR="00F76A44" w:rsidRPr="001C4E6B" w:rsidRDefault="00F76A44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</w:rPr>
                      </w:pPr>
                      <w:r w:rsidRPr="001C4E6B"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</v:shape>
            </w:pict>
          </mc:Fallback>
        </mc:AlternateContent>
      </w:r>
      <w:r w:rsidR="00681A7E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D11A67" wp14:editId="6DDCBCD0">
                <wp:simplePos x="0" y="0"/>
                <wp:positionH relativeFrom="margin">
                  <wp:posOffset>-840683</wp:posOffset>
                </wp:positionH>
                <wp:positionV relativeFrom="paragraph">
                  <wp:posOffset>6821293</wp:posOffset>
                </wp:positionV>
                <wp:extent cx="8063345" cy="3574472"/>
                <wp:effectExtent l="2305050" t="1181100" r="280670" b="34988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3345" cy="357447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alpha val="35000"/>
                          </a:schemeClr>
                        </a:solidFill>
                        <a:ln>
                          <a:noFill/>
                        </a:ln>
                        <a:effectLst>
                          <a:outerShdw blurRad="419100" dist="38100" dir="10740000" sx="124000" sy="124000" algn="br" rotWithShape="0">
                            <a:schemeClr val="accent6">
                              <a:lumMod val="40000"/>
                              <a:lumOff val="60000"/>
                              <a:alpha val="82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AA230" id="Rectángulo 15" o:spid="_x0000_s1026" style="position:absolute;margin-left:-66.2pt;margin-top:537.1pt;width:634.9pt;height:281.4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" fillcolor="#061f57 [2415]" stroked="f" strokeweight="2pt">
                <v:fill opacity="22873f"/>
                <v:shadow on="t" type="perspective" color="#a6e4df [1305]" opacity="53739f" origin=".5,.5" offset="-1.0582mm,.01847mm" matrix="81265f,,,81265f"/>
                <w10:wrap anchorx="margin"/>
              </v:rect>
            </w:pict>
          </mc:Fallback>
        </mc:AlternateContent>
      </w:r>
      <w:r w:rsidR="00E50F1C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6BDF55B" wp14:editId="1E4B92B1">
                <wp:simplePos x="0" y="0"/>
                <wp:positionH relativeFrom="column">
                  <wp:posOffset>-194558</wp:posOffset>
                </wp:positionH>
                <wp:positionV relativeFrom="paragraph">
                  <wp:posOffset>310598</wp:posOffset>
                </wp:positionV>
                <wp:extent cx="3938905" cy="8648700"/>
                <wp:effectExtent l="266700" t="323850" r="27114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17000">
                              <a:srgbClr val="0070C0">
                                <a:alpha val="62000"/>
                              </a:srgbClr>
                            </a:gs>
                            <a:gs pos="100000">
                              <a:srgbClr val="0070C0">
                                <a:alpha val="64000"/>
                              </a:srgbClr>
                            </a:gs>
                            <a:gs pos="32000">
                              <a:schemeClr val="accent1">
                                <a:lumMod val="60000"/>
                                <a:lumOff val="40000"/>
                                <a:alpha val="30000"/>
                              </a:schemeClr>
                            </a:gs>
                            <a:gs pos="67000">
                              <a:schemeClr val="accent1">
                                <a:lumMod val="60000"/>
                                <a:lumOff val="40000"/>
                                <a:alpha val="98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accent6">
                              <a:lumMod val="75000"/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78C43" w14:textId="2197621F" w:rsidR="00A26683" w:rsidRDefault="00A26683" w:rsidP="00A266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DF55B" id="Rectángulo: esquinas redondeadas 12" o:spid="_x0000_s1028" style="position:absolute;margin-left:-15.3pt;margin-top:24.45pt;width:310.15pt;height:68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" fillcolor="#0070c0" stroked="f" strokeweight="2pt">
                <v:fill opacity="41943f" color2="#0070c0" o:opacity2="40632f" colors="0 #0070c0;11141f #0070c0;20972f #18b0fb;43909f #18b0fb" focus="100%" type="gradient"/>
                <v:shadow on="t" type="perspective" color="#278079 [2409]" opacity="38010f" origin=",.5" offset="0,0" matrix="66191f,,,66191f"/>
                <v:textbox>
                  <w:txbxContent>
                    <w:p w14:paraId="20578C43" w14:textId="2197621F" w:rsidR="00A26683" w:rsidRDefault="00A26683" w:rsidP="00A2668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CF9EA21" w14:textId="7EF2D505" w:rsidR="004B5CC3" w:rsidRDefault="004B5CC3" w:rsidP="00A161DF">
      <w:pPr>
        <w:pStyle w:val="Prrafodelista"/>
        <w:numPr>
          <w:ilvl w:val="0"/>
          <w:numId w:val="1"/>
        </w:numPr>
        <w:tabs>
          <w:tab w:val="left" w:pos="971"/>
        </w:tabs>
        <w:ind w:left="360"/>
        <w:jc w:val="both"/>
        <w:rPr>
          <w:rFonts w:ascii="Poppins" w:hAnsi="Poppins" w:cs="Poppins"/>
          <w:b/>
          <w:color w:val="061F57" w:themeColor="text2" w:themeShade="BF"/>
        </w:rPr>
      </w:pPr>
      <w:r w:rsidRPr="00B57449">
        <w:rPr>
          <w:rFonts w:ascii="Poppins" w:hAnsi="Poppins" w:cs="Poppins"/>
          <w:b/>
          <w:color w:val="061F57" w:themeColor="text2" w:themeShade="BF"/>
        </w:rPr>
        <w:lastRenderedPageBreak/>
        <w:t>¿Qué es un gestor de arranque? ¿dónde se almacena?</w:t>
      </w:r>
    </w:p>
    <w:p w14:paraId="7A540E93" w14:textId="33F48ACD" w:rsidR="002360D9" w:rsidRDefault="002360D9" w:rsidP="002360D9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477DA866" w14:textId="752F6377" w:rsidR="0082754F" w:rsidRDefault="00B90767" w:rsidP="0082754F">
      <w:pPr>
        <w:tabs>
          <w:tab w:val="left" w:pos="971"/>
        </w:tabs>
        <w:ind w:left="36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  <w:r>
        <w:rPr>
          <w:rFonts w:ascii="Poppins" w:hAnsi="Poppins" w:cs="Poppins"/>
          <w:b w:val="0"/>
          <w:bCs/>
          <w:color w:val="auto"/>
          <w:sz w:val="24"/>
          <w:szCs w:val="20"/>
        </w:rPr>
        <w:t>Un gestor de arranque es un programa que se inicia nada más encender el PC</w:t>
      </w:r>
      <w:r w:rsidR="00803362">
        <w:rPr>
          <w:rFonts w:ascii="Poppins" w:hAnsi="Poppins" w:cs="Poppins"/>
          <w:b w:val="0"/>
          <w:bCs/>
          <w:color w:val="auto"/>
          <w:sz w:val="24"/>
          <w:szCs w:val="20"/>
        </w:rPr>
        <w:t xml:space="preserve"> y su función es permitirte de una forma sencilla elegir el sistema operativo que quieres que inicie</w:t>
      </w:r>
      <w:r w:rsidR="002A656B">
        <w:rPr>
          <w:rFonts w:ascii="Poppins" w:hAnsi="Poppins" w:cs="Poppins"/>
          <w:b w:val="0"/>
          <w:bCs/>
          <w:color w:val="auto"/>
          <w:sz w:val="24"/>
          <w:szCs w:val="20"/>
        </w:rPr>
        <w:t>.</w:t>
      </w:r>
    </w:p>
    <w:p w14:paraId="3607C76A" w14:textId="637A0FBD" w:rsidR="002A656B" w:rsidRDefault="002A656B" w:rsidP="0082754F">
      <w:pPr>
        <w:tabs>
          <w:tab w:val="left" w:pos="971"/>
        </w:tabs>
        <w:ind w:left="36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</w:p>
    <w:p w14:paraId="5CBAA485" w14:textId="6B3E245D" w:rsidR="002A656B" w:rsidRPr="0082754F" w:rsidRDefault="002A656B" w:rsidP="0082754F">
      <w:pPr>
        <w:tabs>
          <w:tab w:val="left" w:pos="971"/>
        </w:tabs>
        <w:ind w:left="36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  <w:r>
        <w:rPr>
          <w:rFonts w:ascii="Poppins" w:hAnsi="Poppins" w:cs="Poppins"/>
          <w:b w:val="0"/>
          <w:bCs/>
          <w:color w:val="auto"/>
          <w:sz w:val="24"/>
          <w:szCs w:val="20"/>
        </w:rPr>
        <w:t>Este se puede almacenar en un disco aparte como partición EFI, pero normalmente se instala automáticamente en el primer disco disponible.</w:t>
      </w:r>
    </w:p>
    <w:p w14:paraId="5F9A6B12" w14:textId="77777777" w:rsidR="0082754F" w:rsidRPr="002360D9" w:rsidRDefault="0082754F" w:rsidP="002360D9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19B37409" w14:textId="14AC952F" w:rsidR="00D54420" w:rsidRDefault="004B5CC3" w:rsidP="00A161DF">
      <w:pPr>
        <w:pStyle w:val="Prrafodelista"/>
        <w:numPr>
          <w:ilvl w:val="0"/>
          <w:numId w:val="1"/>
        </w:numPr>
        <w:tabs>
          <w:tab w:val="left" w:pos="971"/>
        </w:tabs>
        <w:ind w:left="360"/>
        <w:jc w:val="both"/>
        <w:rPr>
          <w:rFonts w:ascii="Poppins" w:hAnsi="Poppins" w:cs="Poppins"/>
          <w:b/>
          <w:color w:val="061F57" w:themeColor="text2" w:themeShade="BF"/>
        </w:rPr>
      </w:pPr>
      <w:r w:rsidRPr="00B57449">
        <w:rPr>
          <w:rFonts w:ascii="Poppins" w:hAnsi="Poppins" w:cs="Poppins"/>
          <w:b/>
          <w:color w:val="061F57" w:themeColor="text2" w:themeShade="BF"/>
        </w:rPr>
        <w:t>¿Qué es el MBR</w:t>
      </w:r>
      <w:r w:rsidR="00D54420">
        <w:rPr>
          <w:rFonts w:ascii="Poppins" w:hAnsi="Poppins" w:cs="Poppins"/>
          <w:b/>
          <w:color w:val="061F57" w:themeColor="text2" w:themeShade="BF"/>
        </w:rPr>
        <w:t>?</w:t>
      </w:r>
    </w:p>
    <w:p w14:paraId="3BE3E312" w14:textId="308B0FD1" w:rsidR="00D54420" w:rsidRDefault="00D54420" w:rsidP="00D54420">
      <w:pPr>
        <w:pStyle w:val="Prrafodelista"/>
        <w:tabs>
          <w:tab w:val="left" w:pos="971"/>
        </w:tabs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3119BF25" w14:textId="77777777" w:rsidR="00D54420" w:rsidRDefault="00D54420" w:rsidP="00D54420">
      <w:pPr>
        <w:pStyle w:val="Prrafodelista"/>
        <w:tabs>
          <w:tab w:val="left" w:pos="971"/>
        </w:tabs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61EA9C71" w14:textId="4A017508" w:rsidR="00D54420" w:rsidRPr="00D54420" w:rsidRDefault="00D54420" w:rsidP="00D54420">
      <w:pPr>
        <w:tabs>
          <w:tab w:val="left" w:pos="971"/>
        </w:tabs>
        <w:ind w:left="36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  <w:r>
        <w:rPr>
          <w:rFonts w:ascii="Poppins" w:hAnsi="Poppins" w:cs="Poppins"/>
          <w:b w:val="0"/>
          <w:bCs/>
          <w:color w:val="auto"/>
          <w:sz w:val="24"/>
          <w:szCs w:val="20"/>
        </w:rPr>
        <w:t xml:space="preserve">MBR es un tipo de sector de arranque que se puede emplear para el arranque del sistema operativo, también para almacenar la tabla de particiones </w:t>
      </w:r>
      <w:r w:rsidRPr="00E06B38">
        <w:rPr>
          <w:rFonts w:ascii="Poppins" w:hAnsi="Poppins" w:cs="Poppins"/>
          <w:b w:val="0"/>
          <w:bCs/>
          <w:color w:val="auto"/>
          <w:sz w:val="24"/>
          <w:szCs w:val="20"/>
        </w:rPr>
        <w:t>y, en ocasiones, se usa sólo para identificar un dispositivo de disco individua</w:t>
      </w:r>
      <w:r>
        <w:rPr>
          <w:rFonts w:ascii="Poppins" w:hAnsi="Poppins" w:cs="Poppins"/>
          <w:b w:val="0"/>
          <w:bCs/>
          <w:color w:val="auto"/>
          <w:sz w:val="24"/>
          <w:szCs w:val="20"/>
        </w:rPr>
        <w:t>l.</w:t>
      </w:r>
    </w:p>
    <w:p w14:paraId="5BF71627" w14:textId="77777777" w:rsidR="00D54420" w:rsidRDefault="00D54420" w:rsidP="00D54420">
      <w:pPr>
        <w:pStyle w:val="Prrafodelista"/>
        <w:tabs>
          <w:tab w:val="left" w:pos="971"/>
        </w:tabs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304986F3" w14:textId="3BD0058D" w:rsidR="004B5CC3" w:rsidRDefault="00D54420" w:rsidP="00A161DF">
      <w:pPr>
        <w:pStyle w:val="Prrafodelista"/>
        <w:numPr>
          <w:ilvl w:val="0"/>
          <w:numId w:val="1"/>
        </w:numPr>
        <w:tabs>
          <w:tab w:val="left" w:pos="971"/>
        </w:tabs>
        <w:ind w:left="360"/>
        <w:jc w:val="both"/>
        <w:rPr>
          <w:rFonts w:ascii="Poppins" w:hAnsi="Poppins" w:cs="Poppins"/>
          <w:b/>
          <w:color w:val="061F57" w:themeColor="text2" w:themeShade="BF"/>
        </w:rPr>
      </w:pPr>
      <w:r>
        <w:rPr>
          <w:rFonts w:ascii="Poppins" w:hAnsi="Poppins" w:cs="Poppins"/>
          <w:b/>
          <w:color w:val="061F57" w:themeColor="text2" w:themeShade="BF"/>
        </w:rPr>
        <w:t>¿Q</w:t>
      </w:r>
      <w:r w:rsidR="004B5CC3" w:rsidRPr="00B57449">
        <w:rPr>
          <w:rFonts w:ascii="Poppins" w:hAnsi="Poppins" w:cs="Poppins"/>
          <w:b/>
          <w:color w:val="061F57" w:themeColor="text2" w:themeShade="BF"/>
        </w:rPr>
        <w:t xml:space="preserve">ué es el </w:t>
      </w:r>
      <w:proofErr w:type="spellStart"/>
      <w:r w:rsidR="004B5CC3" w:rsidRPr="00B57449">
        <w:rPr>
          <w:rFonts w:ascii="Poppins" w:hAnsi="Poppins" w:cs="Poppins"/>
          <w:b/>
          <w:color w:val="061F57" w:themeColor="text2" w:themeShade="BF"/>
        </w:rPr>
        <w:t>Grub</w:t>
      </w:r>
      <w:proofErr w:type="spellEnd"/>
      <w:r w:rsidR="006E2E2C">
        <w:rPr>
          <w:rFonts w:ascii="Poppins" w:hAnsi="Poppins" w:cs="Poppins"/>
          <w:b/>
          <w:color w:val="061F57" w:themeColor="text2" w:themeShade="BF"/>
        </w:rPr>
        <w:t>?</w:t>
      </w:r>
    </w:p>
    <w:p w14:paraId="5BECF2A9" w14:textId="1110EE6D" w:rsidR="001A44D6" w:rsidRDefault="001A44D6" w:rsidP="002A656B">
      <w:pPr>
        <w:tabs>
          <w:tab w:val="left" w:pos="971"/>
        </w:tabs>
        <w:ind w:left="36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</w:p>
    <w:p w14:paraId="4D1F616A" w14:textId="2DC11FC4" w:rsidR="001A44D6" w:rsidRPr="0082754F" w:rsidRDefault="001A44D6" w:rsidP="002A656B">
      <w:pPr>
        <w:tabs>
          <w:tab w:val="left" w:pos="971"/>
        </w:tabs>
        <w:ind w:left="36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  <w:r>
        <w:rPr>
          <w:rFonts w:ascii="Poppins" w:hAnsi="Poppins" w:cs="Poppins"/>
          <w:b w:val="0"/>
          <w:bCs/>
          <w:color w:val="auto"/>
          <w:sz w:val="24"/>
          <w:szCs w:val="20"/>
        </w:rPr>
        <w:t>GRUB</w:t>
      </w:r>
      <w:r w:rsidR="00A01F68">
        <w:rPr>
          <w:rFonts w:ascii="Poppins" w:hAnsi="Poppins" w:cs="Poppins"/>
          <w:b w:val="0"/>
          <w:bCs/>
          <w:color w:val="auto"/>
          <w:sz w:val="24"/>
          <w:szCs w:val="20"/>
        </w:rPr>
        <w:t xml:space="preserve"> es un gestor de arranque</w:t>
      </w:r>
      <w:r w:rsidR="003408A7">
        <w:rPr>
          <w:rFonts w:ascii="Poppins" w:hAnsi="Poppins" w:cs="Poppins"/>
          <w:b w:val="0"/>
          <w:bCs/>
          <w:color w:val="auto"/>
          <w:sz w:val="24"/>
          <w:szCs w:val="20"/>
        </w:rPr>
        <w:t>, principalmente para GNU/Linux.</w:t>
      </w:r>
    </w:p>
    <w:p w14:paraId="7846BEA8" w14:textId="186D6BA2" w:rsidR="002A656B" w:rsidRPr="00B57449" w:rsidRDefault="002A656B" w:rsidP="002A656B">
      <w:pPr>
        <w:pStyle w:val="Prrafodelista"/>
        <w:tabs>
          <w:tab w:val="left" w:pos="971"/>
        </w:tabs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7F05BCB5" w14:textId="35AC113C" w:rsidR="004B5CC3" w:rsidRPr="00B57449" w:rsidRDefault="004B5CC3" w:rsidP="00B57449">
      <w:pPr>
        <w:pStyle w:val="Prrafodelista"/>
        <w:tabs>
          <w:tab w:val="left" w:pos="971"/>
        </w:tabs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7FCD59DD" w14:textId="7CFE058B" w:rsidR="004B5CC3" w:rsidRPr="007E5E95" w:rsidRDefault="007E5E95" w:rsidP="00B57449">
      <w:pPr>
        <w:pStyle w:val="Prrafodelista"/>
        <w:numPr>
          <w:ilvl w:val="0"/>
          <w:numId w:val="1"/>
        </w:numPr>
        <w:tabs>
          <w:tab w:val="left" w:pos="971"/>
        </w:tabs>
        <w:ind w:left="360"/>
        <w:jc w:val="both"/>
        <w:rPr>
          <w:rFonts w:ascii="Poppins" w:hAnsi="Poppins" w:cs="Poppins"/>
          <w:b/>
          <w:color w:val="061F57" w:themeColor="text2" w:themeShade="BF"/>
        </w:rPr>
      </w:pPr>
      <w:r>
        <w:rPr>
          <w:noProof/>
        </w:rPr>
        <w:drawing>
          <wp:anchor distT="0" distB="0" distL="114300" distR="114300" simplePos="0" relativeHeight="251700231" behindDoc="0" locked="0" layoutInCell="1" allowOverlap="1" wp14:anchorId="401BA9B0" wp14:editId="7C4E1253">
            <wp:simplePos x="0" y="0"/>
            <wp:positionH relativeFrom="margin">
              <wp:align>center</wp:align>
            </wp:positionH>
            <wp:positionV relativeFrom="paragraph">
              <wp:posOffset>744220</wp:posOffset>
            </wp:positionV>
            <wp:extent cx="3939540" cy="2657475"/>
            <wp:effectExtent l="152400" t="152400" r="365760" b="37147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CC3" w:rsidRPr="00B57449">
        <w:rPr>
          <w:rFonts w:ascii="Poppins" w:hAnsi="Poppins" w:cs="Poppins"/>
          <w:b/>
          <w:color w:val="061F57" w:themeColor="text2" w:themeShade="BF"/>
        </w:rPr>
        <w:t xml:space="preserve">Realiza un dibujo de cada disco duro con las particiones y los sistemas de ficheros que crees que tendrá cada uno. </w:t>
      </w:r>
    </w:p>
    <w:p w14:paraId="7897707B" w14:textId="5C1E96F8" w:rsidR="004B5CC3" w:rsidRDefault="004B5CC3" w:rsidP="00A161DF">
      <w:pPr>
        <w:pStyle w:val="Prrafodelista"/>
        <w:numPr>
          <w:ilvl w:val="0"/>
          <w:numId w:val="2"/>
        </w:numPr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  <w:r w:rsidRPr="00B57449">
        <w:rPr>
          <w:rFonts w:ascii="Poppins" w:hAnsi="Poppins" w:cs="Poppins"/>
          <w:b/>
          <w:color w:val="061F57" w:themeColor="text2" w:themeShade="BF"/>
        </w:rPr>
        <w:lastRenderedPageBreak/>
        <w:t>Cuantas particiones</w:t>
      </w:r>
      <w:r w:rsidR="006E2E2C">
        <w:rPr>
          <w:rFonts w:ascii="Poppins" w:hAnsi="Poppins" w:cs="Poppins"/>
          <w:b/>
          <w:color w:val="061F57" w:themeColor="text2" w:themeShade="BF"/>
        </w:rPr>
        <w:t xml:space="preserve"> </w:t>
      </w:r>
      <w:r w:rsidRPr="00B57449">
        <w:rPr>
          <w:rFonts w:ascii="Poppins" w:hAnsi="Poppins" w:cs="Poppins"/>
          <w:b/>
          <w:color w:val="061F57" w:themeColor="text2" w:themeShade="BF"/>
        </w:rPr>
        <w:t>cada disco duro</w:t>
      </w:r>
    </w:p>
    <w:p w14:paraId="1C9292B8" w14:textId="3E136287" w:rsidR="001F40CE" w:rsidRDefault="001F40CE" w:rsidP="00D323A3">
      <w:pPr>
        <w:pStyle w:val="Prrafodelista"/>
        <w:tabs>
          <w:tab w:val="left" w:pos="971"/>
        </w:tabs>
        <w:ind w:left="971"/>
        <w:jc w:val="both"/>
        <w:rPr>
          <w:rFonts w:ascii="Poppins" w:hAnsi="Poppins" w:cs="Poppins"/>
          <w:b/>
          <w:color w:val="061F57" w:themeColor="text2" w:themeShade="BF"/>
        </w:rPr>
      </w:pPr>
    </w:p>
    <w:p w14:paraId="5444E5C9" w14:textId="594A9697" w:rsidR="001F40CE" w:rsidRDefault="001F40CE" w:rsidP="00D323A3">
      <w:pPr>
        <w:tabs>
          <w:tab w:val="left" w:pos="971"/>
        </w:tabs>
        <w:ind w:left="611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  <w:r>
        <w:rPr>
          <w:rFonts w:ascii="Poppins" w:hAnsi="Poppins" w:cs="Poppins"/>
          <w:b w:val="0"/>
          <w:bCs/>
          <w:color w:val="auto"/>
          <w:sz w:val="24"/>
          <w:szCs w:val="20"/>
        </w:rPr>
        <w:t>El primer disco duro tendrá dos particiones, una</w:t>
      </w:r>
      <w:r w:rsidR="00B3339A">
        <w:rPr>
          <w:rFonts w:ascii="Poppins" w:hAnsi="Poppins" w:cs="Poppins"/>
          <w:b w:val="0"/>
          <w:bCs/>
          <w:color w:val="auto"/>
          <w:sz w:val="24"/>
          <w:szCs w:val="20"/>
        </w:rPr>
        <w:t xml:space="preserve"> de intercambio Linux-Swap y otra en EXT4 para instalar un sistema Linux.</w:t>
      </w:r>
    </w:p>
    <w:p w14:paraId="1D7FF972" w14:textId="5191550B" w:rsidR="00B3339A" w:rsidRDefault="00B3339A" w:rsidP="00D323A3">
      <w:pPr>
        <w:tabs>
          <w:tab w:val="left" w:pos="971"/>
        </w:tabs>
        <w:ind w:left="611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</w:p>
    <w:p w14:paraId="4F785D8A" w14:textId="4DBE5DBA" w:rsidR="00B3339A" w:rsidRDefault="00B3339A" w:rsidP="00D323A3">
      <w:pPr>
        <w:tabs>
          <w:tab w:val="left" w:pos="971"/>
        </w:tabs>
        <w:ind w:left="611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  <w:r>
        <w:rPr>
          <w:rFonts w:ascii="Poppins" w:hAnsi="Poppins" w:cs="Poppins"/>
          <w:b w:val="0"/>
          <w:bCs/>
          <w:color w:val="auto"/>
          <w:sz w:val="24"/>
          <w:szCs w:val="20"/>
        </w:rPr>
        <w:t xml:space="preserve">El segundo disco duro tendrá dos </w:t>
      </w:r>
      <w:r w:rsidR="00D323A3">
        <w:rPr>
          <w:rFonts w:ascii="Poppins" w:hAnsi="Poppins" w:cs="Poppins"/>
          <w:b w:val="0"/>
          <w:bCs/>
          <w:color w:val="auto"/>
          <w:sz w:val="24"/>
          <w:szCs w:val="20"/>
        </w:rPr>
        <w:t>particiones, una en NTFS para Windows y otra en FAT32.</w:t>
      </w:r>
    </w:p>
    <w:p w14:paraId="1B1E77D9" w14:textId="7AE87A0C" w:rsidR="00D323A3" w:rsidRDefault="00D323A3" w:rsidP="00D323A3">
      <w:pPr>
        <w:tabs>
          <w:tab w:val="left" w:pos="971"/>
        </w:tabs>
        <w:ind w:left="611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</w:p>
    <w:p w14:paraId="439F23BB" w14:textId="46A6708D" w:rsidR="00D323A3" w:rsidRPr="0082754F" w:rsidRDefault="00D323A3" w:rsidP="00D323A3">
      <w:pPr>
        <w:tabs>
          <w:tab w:val="left" w:pos="971"/>
        </w:tabs>
        <w:ind w:left="611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  <w:r>
        <w:rPr>
          <w:rFonts w:ascii="Poppins" w:hAnsi="Poppins" w:cs="Poppins"/>
          <w:b w:val="0"/>
          <w:bCs/>
          <w:color w:val="auto"/>
          <w:sz w:val="24"/>
          <w:szCs w:val="20"/>
        </w:rPr>
        <w:t>El tercer disco duro tendrá también dos particiones en NTFS y FAT32.</w:t>
      </w:r>
    </w:p>
    <w:p w14:paraId="5053FE79" w14:textId="77777777" w:rsidR="001F40CE" w:rsidRPr="00B57449" w:rsidRDefault="001F40CE" w:rsidP="001F40CE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64C30FE6" w14:textId="2332707C" w:rsidR="004B5CC3" w:rsidRDefault="004B5CC3" w:rsidP="00A161DF">
      <w:pPr>
        <w:pStyle w:val="Prrafodelista"/>
        <w:numPr>
          <w:ilvl w:val="0"/>
          <w:numId w:val="2"/>
        </w:numPr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  <w:r w:rsidRPr="00B57449">
        <w:rPr>
          <w:rFonts w:ascii="Poppins" w:hAnsi="Poppins" w:cs="Poppins"/>
          <w:b/>
          <w:color w:val="061F57" w:themeColor="text2" w:themeShade="BF"/>
        </w:rPr>
        <w:t>Cuantos MBR tendremos en el sistema y donde se encuentra</w:t>
      </w:r>
      <w:r w:rsidR="00D323A3">
        <w:rPr>
          <w:rFonts w:ascii="Poppins" w:hAnsi="Poppins" w:cs="Poppins"/>
          <w:b/>
          <w:color w:val="061F57" w:themeColor="text2" w:themeShade="BF"/>
        </w:rPr>
        <w:t>.</w:t>
      </w:r>
    </w:p>
    <w:p w14:paraId="6111FA9E" w14:textId="407A8BE5" w:rsidR="00D323A3" w:rsidRDefault="00D323A3" w:rsidP="00D323A3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3855AC6E" w14:textId="37510170" w:rsidR="00D323A3" w:rsidRPr="00D323A3" w:rsidRDefault="00D323A3" w:rsidP="00D323A3">
      <w:pPr>
        <w:tabs>
          <w:tab w:val="left" w:pos="971"/>
        </w:tabs>
        <w:ind w:left="72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  <w:r>
        <w:rPr>
          <w:rFonts w:ascii="Poppins" w:hAnsi="Poppins" w:cs="Poppins"/>
          <w:b w:val="0"/>
          <w:bCs/>
          <w:color w:val="auto"/>
          <w:sz w:val="24"/>
          <w:szCs w:val="20"/>
        </w:rPr>
        <w:t>Habrá un MBR mínimo y estará instalado en el primer disco obligatoriamente.</w:t>
      </w:r>
    </w:p>
    <w:p w14:paraId="1C6431A9" w14:textId="77777777" w:rsidR="00D323A3" w:rsidRPr="00B57449" w:rsidRDefault="00D323A3" w:rsidP="00D323A3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2A45D614" w14:textId="751056C8" w:rsidR="004B5CC3" w:rsidRDefault="004B5CC3" w:rsidP="00A161DF">
      <w:pPr>
        <w:pStyle w:val="Prrafodelista"/>
        <w:numPr>
          <w:ilvl w:val="0"/>
          <w:numId w:val="2"/>
        </w:numPr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  <w:r w:rsidRPr="00B57449">
        <w:rPr>
          <w:rFonts w:ascii="Poppins" w:hAnsi="Poppins" w:cs="Poppins"/>
          <w:b/>
          <w:color w:val="061F57" w:themeColor="text2" w:themeShade="BF"/>
        </w:rPr>
        <w:t>¿Tienen todos los discos duros programa de arranque? ¿Cuáles si y cuáles no?</w:t>
      </w:r>
    </w:p>
    <w:p w14:paraId="0EDE2794" w14:textId="102AAE94" w:rsidR="00006254" w:rsidRDefault="00006254" w:rsidP="00006254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7506D021" w14:textId="5A7848AD" w:rsidR="00006254" w:rsidRPr="00D323A3" w:rsidRDefault="00006254" w:rsidP="00006254">
      <w:pPr>
        <w:tabs>
          <w:tab w:val="left" w:pos="971"/>
        </w:tabs>
        <w:ind w:left="72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  <w:r>
        <w:rPr>
          <w:rFonts w:ascii="Poppins" w:hAnsi="Poppins" w:cs="Poppins"/>
          <w:b w:val="0"/>
          <w:bCs/>
          <w:color w:val="auto"/>
          <w:sz w:val="24"/>
          <w:szCs w:val="20"/>
        </w:rPr>
        <w:t>Dos de ellos tendrán un gestor de arranque, el primer disco con Linux incluirá el GRUB y el segundo disco incluirá el sistema de arranque de Windows.</w:t>
      </w:r>
    </w:p>
    <w:p w14:paraId="2521516D" w14:textId="77777777" w:rsidR="00006254" w:rsidRPr="00B57449" w:rsidRDefault="00006254" w:rsidP="00006254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543289D7" w14:textId="5DD83FBB" w:rsidR="004B5CC3" w:rsidRDefault="004B5CC3" w:rsidP="00A161DF">
      <w:pPr>
        <w:pStyle w:val="Prrafodelista"/>
        <w:numPr>
          <w:ilvl w:val="0"/>
          <w:numId w:val="2"/>
        </w:numPr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  <w:r w:rsidRPr="00B57449">
        <w:rPr>
          <w:rFonts w:ascii="Poppins" w:hAnsi="Poppins" w:cs="Poppins"/>
          <w:b/>
          <w:color w:val="061F57" w:themeColor="text2" w:themeShade="BF"/>
        </w:rPr>
        <w:t>¿hay particiones que no contengan Sistemas de Ficheros?</w:t>
      </w:r>
    </w:p>
    <w:p w14:paraId="4C11D1AF" w14:textId="62A5FDDD" w:rsidR="00006254" w:rsidRDefault="00006254" w:rsidP="00006254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56A15D7F" w14:textId="26E8CED5" w:rsidR="008C3F0B" w:rsidRPr="00D323A3" w:rsidRDefault="008C3F0B" w:rsidP="008C3F0B">
      <w:pPr>
        <w:tabs>
          <w:tab w:val="left" w:pos="971"/>
        </w:tabs>
        <w:ind w:left="72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  <w:r>
        <w:rPr>
          <w:rFonts w:ascii="Poppins" w:hAnsi="Poppins" w:cs="Poppins"/>
          <w:b w:val="0"/>
          <w:bCs/>
          <w:color w:val="auto"/>
          <w:sz w:val="24"/>
          <w:szCs w:val="20"/>
        </w:rPr>
        <w:t>Hay una partición en el primer disco que no contendrá ningún sistema de archivos.</w:t>
      </w:r>
    </w:p>
    <w:p w14:paraId="52F966C7" w14:textId="77777777" w:rsidR="00006254" w:rsidRPr="00B57449" w:rsidRDefault="00006254" w:rsidP="00006254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31DEEF5F" w14:textId="7A3AED13" w:rsidR="004B5CC3" w:rsidRDefault="004B5CC3" w:rsidP="00A161DF">
      <w:pPr>
        <w:pStyle w:val="Prrafodelista"/>
        <w:numPr>
          <w:ilvl w:val="0"/>
          <w:numId w:val="2"/>
        </w:numPr>
        <w:tabs>
          <w:tab w:val="left" w:pos="971"/>
        </w:tabs>
        <w:ind w:left="720"/>
        <w:jc w:val="both"/>
        <w:rPr>
          <w:rFonts w:ascii="Poppins" w:hAnsi="Poppins" w:cs="Poppins"/>
          <w:b/>
          <w:color w:val="061F57" w:themeColor="text2" w:themeShade="BF"/>
        </w:rPr>
      </w:pPr>
      <w:r w:rsidRPr="00B57449">
        <w:rPr>
          <w:rFonts w:ascii="Poppins" w:hAnsi="Poppins" w:cs="Poppins"/>
          <w:b/>
          <w:color w:val="061F57" w:themeColor="text2" w:themeShade="BF"/>
        </w:rPr>
        <w:t>Si no movemos el orden de los discos duros, podríamos arrancar GNU/Linux</w:t>
      </w:r>
    </w:p>
    <w:p w14:paraId="6BE5ACD5" w14:textId="32EB2315" w:rsidR="00E54354" w:rsidRDefault="00E54354" w:rsidP="00E54354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51499D9C" w14:textId="303B042A" w:rsidR="008C3F0B" w:rsidRDefault="008C3F0B" w:rsidP="008C3F0B">
      <w:pPr>
        <w:tabs>
          <w:tab w:val="left" w:pos="971"/>
        </w:tabs>
        <w:ind w:left="72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  <w:r>
        <w:rPr>
          <w:rFonts w:ascii="Poppins" w:hAnsi="Poppins" w:cs="Poppins"/>
          <w:b w:val="0"/>
          <w:bCs/>
          <w:color w:val="auto"/>
          <w:sz w:val="24"/>
          <w:szCs w:val="20"/>
        </w:rPr>
        <w:t>Como el primer disco contiene Linux, este vendrá con el gestor de arranque GRUB, con el que podremos iniciar tanto Linux como Windows.</w:t>
      </w:r>
    </w:p>
    <w:p w14:paraId="631B8C48" w14:textId="32E19BDF" w:rsidR="00B13782" w:rsidRDefault="00B13782" w:rsidP="008C3F0B">
      <w:pPr>
        <w:tabs>
          <w:tab w:val="left" w:pos="971"/>
        </w:tabs>
        <w:ind w:left="72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</w:p>
    <w:p w14:paraId="14257B34" w14:textId="77777777" w:rsidR="00B13782" w:rsidRPr="00D323A3" w:rsidRDefault="00B13782" w:rsidP="008C3F0B">
      <w:pPr>
        <w:tabs>
          <w:tab w:val="left" w:pos="971"/>
        </w:tabs>
        <w:ind w:left="720"/>
        <w:jc w:val="both"/>
        <w:rPr>
          <w:rFonts w:ascii="Poppins" w:hAnsi="Poppins" w:cs="Poppins"/>
          <w:b w:val="0"/>
          <w:bCs/>
          <w:color w:val="auto"/>
          <w:sz w:val="24"/>
          <w:szCs w:val="20"/>
        </w:rPr>
      </w:pPr>
    </w:p>
    <w:p w14:paraId="01AD9966" w14:textId="7BE29D71" w:rsidR="00EB63BE" w:rsidRDefault="00EB63BE" w:rsidP="00E54354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3FBEEB85" w14:textId="1A5E1447" w:rsidR="00EB63BE" w:rsidRDefault="00EB63BE" w:rsidP="00E54354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263C9BCC" w14:textId="7E3196D4" w:rsidR="00EB63BE" w:rsidRDefault="00EB63BE" w:rsidP="00E54354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2A508324" w14:textId="77777777" w:rsidR="00EB63BE" w:rsidRDefault="00EB63BE" w:rsidP="00E54354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451402C6" w14:textId="3D2E11F8" w:rsidR="00E54354" w:rsidRPr="00EB63BE" w:rsidRDefault="00E54354" w:rsidP="00A161DF">
      <w:pPr>
        <w:pStyle w:val="Prrafodelista"/>
        <w:numPr>
          <w:ilvl w:val="0"/>
          <w:numId w:val="1"/>
        </w:numPr>
        <w:tabs>
          <w:tab w:val="left" w:pos="971"/>
        </w:tabs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EB63BE">
        <w:rPr>
          <w:rFonts w:ascii="Poppins" w:hAnsi="Poppins" w:cs="Poppins"/>
          <w:b/>
          <w:bCs/>
          <w:color w:val="061F57" w:themeColor="text2" w:themeShade="BF"/>
        </w:rPr>
        <w:lastRenderedPageBreak/>
        <w:t>Crear la Máquina virtual:</w:t>
      </w:r>
    </w:p>
    <w:p w14:paraId="78A71719" w14:textId="77777777" w:rsidR="00E54354" w:rsidRPr="00E54354" w:rsidRDefault="00E54354" w:rsidP="00E54354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BBB453D" w14:textId="65DB39C2" w:rsidR="00E54354" w:rsidRDefault="00E54354" w:rsidP="00A161DF">
      <w:pPr>
        <w:pStyle w:val="Prrafodelista"/>
        <w:numPr>
          <w:ilvl w:val="0"/>
          <w:numId w:val="11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982196">
        <w:rPr>
          <w:rFonts w:ascii="Poppins" w:hAnsi="Poppins" w:cs="Poppins"/>
          <w:color w:val="061F57" w:themeColor="text2" w:themeShade="BF"/>
        </w:rPr>
        <w:t xml:space="preserve">Nombre: </w:t>
      </w:r>
      <w:proofErr w:type="spellStart"/>
      <w:r w:rsidRPr="00982196">
        <w:rPr>
          <w:rFonts w:ascii="Poppins" w:hAnsi="Poppins" w:cs="Poppins"/>
          <w:color w:val="061F57" w:themeColor="text2" w:themeShade="BF"/>
        </w:rPr>
        <w:t>sistemaDual</w:t>
      </w:r>
      <w:proofErr w:type="spellEnd"/>
    </w:p>
    <w:p w14:paraId="2643B16D" w14:textId="0DFA764C" w:rsidR="00093FEF" w:rsidRDefault="00093FEF" w:rsidP="00093FEF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5C98F0F6" w14:textId="0D002697" w:rsidR="00093FEF" w:rsidRPr="00982196" w:rsidRDefault="00093FEF" w:rsidP="00093FEF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093FEF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731D3EAC" wp14:editId="0DE08818">
            <wp:extent cx="3291772" cy="1639604"/>
            <wp:effectExtent l="152400" t="152400" r="366395" b="3606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1624" cy="1644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FD4C26" w14:textId="77777777" w:rsidR="00982196" w:rsidRPr="00982196" w:rsidRDefault="00982196" w:rsidP="00982196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A5C10CC" w14:textId="153698E7" w:rsidR="00E54354" w:rsidRDefault="00E54354" w:rsidP="00A161DF">
      <w:pPr>
        <w:pStyle w:val="Prrafodelista"/>
        <w:numPr>
          <w:ilvl w:val="0"/>
          <w:numId w:val="11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982196">
        <w:rPr>
          <w:rFonts w:ascii="Poppins" w:hAnsi="Poppins" w:cs="Poppins"/>
          <w:color w:val="061F57" w:themeColor="text2" w:themeShade="BF"/>
        </w:rPr>
        <w:t>RAM: 2048MB</w:t>
      </w:r>
    </w:p>
    <w:p w14:paraId="6A948B7D" w14:textId="5FB835BE" w:rsidR="00330E84" w:rsidRDefault="00330E84" w:rsidP="00330E84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8F2931D" w14:textId="2FD1EF2C" w:rsidR="00330E84" w:rsidRPr="00982196" w:rsidRDefault="00330E84" w:rsidP="00330E84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330E84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23D148A6" wp14:editId="47568CA5">
            <wp:extent cx="3291205" cy="1099187"/>
            <wp:effectExtent l="152400" t="152400" r="366395" b="3676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0670" cy="1105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B53C9" w14:textId="17D81C39" w:rsidR="00330E84" w:rsidRPr="003A2733" w:rsidRDefault="00330E84" w:rsidP="003A2733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48FD4191" w14:textId="307BD7D8" w:rsidR="00E54354" w:rsidRPr="00982196" w:rsidRDefault="00E54354" w:rsidP="00A161DF">
      <w:pPr>
        <w:pStyle w:val="Prrafodelista"/>
        <w:numPr>
          <w:ilvl w:val="0"/>
          <w:numId w:val="11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982196">
        <w:rPr>
          <w:rFonts w:ascii="Poppins" w:hAnsi="Poppins" w:cs="Poppins"/>
          <w:color w:val="061F57" w:themeColor="text2" w:themeShade="BF"/>
        </w:rPr>
        <w:t xml:space="preserve">3HD: reservado dinámicamente 40GB </w:t>
      </w:r>
    </w:p>
    <w:p w14:paraId="67BBF390" w14:textId="77777777" w:rsidR="00982196" w:rsidRPr="00982196" w:rsidRDefault="00982196" w:rsidP="00982196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6C94140" w14:textId="21E3052E" w:rsidR="00E54354" w:rsidRPr="00982196" w:rsidRDefault="005322A5" w:rsidP="00A161DF">
      <w:pPr>
        <w:pStyle w:val="Prrafodelista"/>
        <w:numPr>
          <w:ilvl w:val="0"/>
          <w:numId w:val="12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Poppins" w:hAnsi="Poppins" w:cs="Poppins"/>
          <w:noProof/>
          <w:color w:val="061F57" w:themeColor="text2" w:themeShade="BF"/>
        </w:rPr>
        <mc:AlternateContent>
          <mc:Choice Requires="wps">
            <w:drawing>
              <wp:anchor distT="0" distB="0" distL="114300" distR="114300" simplePos="0" relativeHeight="251673607" behindDoc="0" locked="0" layoutInCell="1" allowOverlap="1" wp14:anchorId="7E0B7967" wp14:editId="23B9DF70">
                <wp:simplePos x="0" y="0"/>
                <wp:positionH relativeFrom="column">
                  <wp:posOffset>865614</wp:posOffset>
                </wp:positionH>
                <wp:positionV relativeFrom="paragraph">
                  <wp:posOffset>938135</wp:posOffset>
                </wp:positionV>
                <wp:extent cx="1095704" cy="417786"/>
                <wp:effectExtent l="0" t="0" r="28575" b="2095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704" cy="4177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D7841" id="Rectángulo 18" o:spid="_x0000_s1026" style="position:absolute;margin-left:68.15pt;margin-top:73.85pt;width:86.3pt;height:32.9pt;z-index:251673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" fillcolor="white [3212]" strokecolor="white [3212]" strokeweight="2pt"/>
            </w:pict>
          </mc:Fallback>
        </mc:AlternateContent>
      </w:r>
      <w:r>
        <w:rPr>
          <w:rFonts w:ascii="Poppins" w:hAnsi="Poppins" w:cs="Poppins"/>
          <w:noProof/>
          <w:color w:val="061F57" w:themeColor="text2" w:themeShade="BF"/>
        </w:rPr>
        <mc:AlternateContent>
          <mc:Choice Requires="wps">
            <w:drawing>
              <wp:anchor distT="0" distB="0" distL="114300" distR="114300" simplePos="0" relativeHeight="251677703" behindDoc="0" locked="0" layoutInCell="1" allowOverlap="1" wp14:anchorId="06C56CF8" wp14:editId="001395C2">
                <wp:simplePos x="0" y="0"/>
                <wp:positionH relativeFrom="column">
                  <wp:posOffset>895481</wp:posOffset>
                </wp:positionH>
                <wp:positionV relativeFrom="paragraph">
                  <wp:posOffset>738813</wp:posOffset>
                </wp:positionV>
                <wp:extent cx="1064173" cy="173420"/>
                <wp:effectExtent l="0" t="0" r="22225" b="171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173" cy="173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C0E2D" id="Rectángulo 20" o:spid="_x0000_s1026" style="position:absolute;margin-left:70.5pt;margin-top:58.15pt;width:83.8pt;height:13.65pt;z-index:25167770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" filled="f" strokecolor="red" strokeweight="2pt"/>
            </w:pict>
          </mc:Fallback>
        </mc:AlternateContent>
      </w:r>
      <w:r w:rsidR="00D15FCC" w:rsidRPr="00D15FCC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65415" behindDoc="0" locked="0" layoutInCell="1" allowOverlap="1" wp14:anchorId="4337CAC4" wp14:editId="6A1824A0">
            <wp:simplePos x="0" y="0"/>
            <wp:positionH relativeFrom="column">
              <wp:posOffset>772510</wp:posOffset>
            </wp:positionH>
            <wp:positionV relativeFrom="paragraph">
              <wp:posOffset>480848</wp:posOffset>
            </wp:positionV>
            <wp:extent cx="3057502" cy="1405243"/>
            <wp:effectExtent l="152400" t="152400" r="353060" b="36703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02" cy="1405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54354" w:rsidRPr="00982196">
        <w:rPr>
          <w:rFonts w:ascii="Poppins" w:hAnsi="Poppins" w:cs="Poppins"/>
          <w:color w:val="061F57" w:themeColor="text2" w:themeShade="BF"/>
        </w:rPr>
        <w:t xml:space="preserve">Nombre: </w:t>
      </w:r>
      <w:proofErr w:type="spellStart"/>
      <w:r w:rsidR="00E54354" w:rsidRPr="00982196">
        <w:rPr>
          <w:rFonts w:ascii="Poppins" w:hAnsi="Poppins" w:cs="Poppins"/>
          <w:color w:val="061F57" w:themeColor="text2" w:themeShade="BF"/>
        </w:rPr>
        <w:t>hdWindows</w:t>
      </w:r>
      <w:proofErr w:type="spellEnd"/>
    </w:p>
    <w:p w14:paraId="40D01B7E" w14:textId="7294D983" w:rsidR="00F0702D" w:rsidRDefault="00F0702D" w:rsidP="00D15FCC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099EE752" w14:textId="77777777" w:rsidR="003A2733" w:rsidRPr="00E54354" w:rsidRDefault="003A2733" w:rsidP="00D15FCC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2CA82479" w14:textId="055AFC27" w:rsidR="00E54354" w:rsidRPr="003A2733" w:rsidRDefault="00E54354" w:rsidP="00A161DF">
      <w:pPr>
        <w:pStyle w:val="Prrafodelista"/>
        <w:numPr>
          <w:ilvl w:val="0"/>
          <w:numId w:val="1"/>
        </w:numPr>
        <w:tabs>
          <w:tab w:val="left" w:pos="971"/>
        </w:tabs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3A2733">
        <w:rPr>
          <w:rFonts w:ascii="Poppins" w:hAnsi="Poppins" w:cs="Poppins"/>
          <w:b/>
          <w:bCs/>
          <w:color w:val="061F57" w:themeColor="text2" w:themeShade="BF"/>
        </w:rPr>
        <w:lastRenderedPageBreak/>
        <w:t>Añadir los 2 HD de 40GB que faltan</w:t>
      </w:r>
    </w:p>
    <w:p w14:paraId="1A5B854D" w14:textId="49E79D54" w:rsidR="00E54354" w:rsidRPr="00E54354" w:rsidRDefault="00E54354" w:rsidP="00E54354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5E99BE8D" w14:textId="6D3365BB" w:rsidR="00E54354" w:rsidRPr="00982196" w:rsidRDefault="00E54354" w:rsidP="00A161DF">
      <w:pPr>
        <w:pStyle w:val="Prrafodelista"/>
        <w:numPr>
          <w:ilvl w:val="0"/>
          <w:numId w:val="13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982196">
        <w:rPr>
          <w:rFonts w:ascii="Poppins" w:hAnsi="Poppins" w:cs="Poppins"/>
          <w:color w:val="061F57" w:themeColor="text2" w:themeShade="BF"/>
        </w:rPr>
        <w:t>Almacenamiento: añadir disco duro</w:t>
      </w:r>
    </w:p>
    <w:p w14:paraId="1933A451" w14:textId="77777777" w:rsidR="00982196" w:rsidRPr="00982196" w:rsidRDefault="00982196" w:rsidP="00982196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B301DC2" w14:textId="33217FC6" w:rsidR="00E54354" w:rsidRPr="00982196" w:rsidRDefault="00E54354" w:rsidP="00A161DF">
      <w:pPr>
        <w:pStyle w:val="Prrafodelista"/>
        <w:numPr>
          <w:ilvl w:val="0"/>
          <w:numId w:val="14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proofErr w:type="spellStart"/>
      <w:r w:rsidRPr="00982196">
        <w:rPr>
          <w:rFonts w:ascii="Poppins" w:hAnsi="Poppins" w:cs="Poppins"/>
          <w:color w:val="061F57" w:themeColor="text2" w:themeShade="BF"/>
        </w:rPr>
        <w:t>hdUbuntu</w:t>
      </w:r>
      <w:proofErr w:type="spellEnd"/>
    </w:p>
    <w:p w14:paraId="029993CE" w14:textId="7C68EE27" w:rsidR="00982196" w:rsidRPr="00982196" w:rsidRDefault="00982196" w:rsidP="00982196">
      <w:pPr>
        <w:pStyle w:val="Prrafodelista"/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</w:p>
    <w:p w14:paraId="0FF282F5" w14:textId="51A410A5" w:rsidR="00E54354" w:rsidRPr="00982196" w:rsidRDefault="009179A3" w:rsidP="00A161DF">
      <w:pPr>
        <w:pStyle w:val="Prrafodelista"/>
        <w:numPr>
          <w:ilvl w:val="0"/>
          <w:numId w:val="14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83" behindDoc="0" locked="0" layoutInCell="1" allowOverlap="1" wp14:anchorId="04421F6B" wp14:editId="74B00FB1">
                <wp:simplePos x="0" y="0"/>
                <wp:positionH relativeFrom="column">
                  <wp:posOffset>913743</wp:posOffset>
                </wp:positionH>
                <wp:positionV relativeFrom="paragraph">
                  <wp:posOffset>1309195</wp:posOffset>
                </wp:positionV>
                <wp:extent cx="1095704" cy="157064"/>
                <wp:effectExtent l="0" t="0" r="28575" b="1460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704" cy="1570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53679B" w14:textId="77777777" w:rsidR="009179A3" w:rsidRDefault="009179A3" w:rsidP="009179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21F6B" id="Rectángulo 36" o:spid="_x0000_s1029" style="position:absolute;left:0;text-align:left;margin-left:71.95pt;margin-top:103.1pt;width:86.3pt;height:12.35pt;z-index:25169818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" fillcolor="white [3212]" strokecolor="white [3212]" strokeweight="2pt">
                <v:textbox>
                  <w:txbxContent>
                    <w:p w14:paraId="5F53679B" w14:textId="77777777" w:rsidR="009179A3" w:rsidRDefault="009179A3" w:rsidP="009179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="00E54354" w:rsidRPr="00982196">
        <w:rPr>
          <w:rFonts w:ascii="Poppins" w:hAnsi="Poppins" w:cs="Poppins"/>
          <w:color w:val="061F57" w:themeColor="text2" w:themeShade="BF"/>
        </w:rPr>
        <w:t>HDDatos</w:t>
      </w:r>
      <w:proofErr w:type="spellEnd"/>
    </w:p>
    <w:p w14:paraId="7F5D1347" w14:textId="3AD327A1" w:rsidR="00E54354" w:rsidRPr="000E548E" w:rsidRDefault="005322A5" w:rsidP="000E548E">
      <w:pPr>
        <w:rPr>
          <w:rFonts w:ascii="Poppins" w:hAnsi="Poppins" w:cs="Poppins"/>
          <w:color w:val="061F57" w:themeColor="text2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55" behindDoc="0" locked="0" layoutInCell="1" allowOverlap="1" wp14:anchorId="51D6876A" wp14:editId="67DBFA63">
                <wp:simplePos x="0" y="0"/>
                <wp:positionH relativeFrom="column">
                  <wp:posOffset>895481</wp:posOffset>
                </wp:positionH>
                <wp:positionV relativeFrom="paragraph">
                  <wp:posOffset>631365</wp:posOffset>
                </wp:positionV>
                <wp:extent cx="1095704" cy="157064"/>
                <wp:effectExtent l="0" t="0" r="28575" b="146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704" cy="1570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E9BC0" w14:textId="77777777" w:rsidR="005322A5" w:rsidRDefault="005322A5" w:rsidP="005322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6876A" id="Rectángulo 19" o:spid="_x0000_s1030" style="position:absolute;margin-left:70.5pt;margin-top:49.7pt;width:86.3pt;height:12.35pt;z-index:25167565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" fillcolor="white [3212]" strokecolor="white [3212]" strokeweight="2pt">
                <v:textbox>
                  <w:txbxContent>
                    <w:p w14:paraId="052E9BC0" w14:textId="77777777" w:rsidR="005322A5" w:rsidRDefault="005322A5" w:rsidP="005322A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9" behindDoc="0" locked="0" layoutInCell="1" allowOverlap="1" wp14:anchorId="50BD9F62" wp14:editId="4AAFD873">
                <wp:simplePos x="0" y="0"/>
                <wp:positionH relativeFrom="column">
                  <wp:posOffset>905444</wp:posOffset>
                </wp:positionH>
                <wp:positionV relativeFrom="paragraph">
                  <wp:posOffset>799115</wp:posOffset>
                </wp:positionV>
                <wp:extent cx="1064173" cy="260131"/>
                <wp:effectExtent l="0" t="0" r="22225" b="2603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173" cy="260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BF706C" id="Rectángulo 17" o:spid="_x0000_s1026" style="position:absolute;margin-left:71.3pt;margin-top:62.9pt;width:83.8pt;height:20.5pt;z-index:251671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" filled="f" strokecolor="red" strokeweight="2pt"/>
            </w:pict>
          </mc:Fallback>
        </mc:AlternateContent>
      </w:r>
      <w:r w:rsidR="00D15FCC" w:rsidRPr="00D15FCC">
        <w:rPr>
          <w:noProof/>
        </w:rPr>
        <w:drawing>
          <wp:anchor distT="0" distB="0" distL="114300" distR="114300" simplePos="0" relativeHeight="251663367" behindDoc="0" locked="0" layoutInCell="1" allowOverlap="1" wp14:anchorId="5BE47475" wp14:editId="7527E3BD">
            <wp:simplePos x="0" y="0"/>
            <wp:positionH relativeFrom="column">
              <wp:posOffset>815734</wp:posOffset>
            </wp:positionH>
            <wp:positionV relativeFrom="paragraph">
              <wp:posOffset>361578</wp:posOffset>
            </wp:positionV>
            <wp:extent cx="3057502" cy="1405243"/>
            <wp:effectExtent l="152400" t="152400" r="353060" b="36703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02" cy="1405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969E8F" w14:textId="0F31C375" w:rsidR="00E54354" w:rsidRPr="003A2733" w:rsidRDefault="00E54354" w:rsidP="00A161DF">
      <w:pPr>
        <w:pStyle w:val="Prrafodelista"/>
        <w:numPr>
          <w:ilvl w:val="0"/>
          <w:numId w:val="1"/>
        </w:numPr>
        <w:tabs>
          <w:tab w:val="left" w:pos="971"/>
        </w:tabs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3A2733">
        <w:rPr>
          <w:rFonts w:ascii="Poppins" w:hAnsi="Poppins" w:cs="Poppins"/>
          <w:b/>
          <w:bCs/>
          <w:color w:val="061F57" w:themeColor="text2" w:themeShade="BF"/>
        </w:rPr>
        <w:t xml:space="preserve">Particionado del </w:t>
      </w:r>
      <w:proofErr w:type="spellStart"/>
      <w:r w:rsidRPr="003A2733">
        <w:rPr>
          <w:rFonts w:ascii="Poppins" w:hAnsi="Poppins" w:cs="Poppins"/>
          <w:b/>
          <w:bCs/>
          <w:color w:val="061F57" w:themeColor="text2" w:themeShade="BF"/>
        </w:rPr>
        <w:t>hdUbuntu</w:t>
      </w:r>
      <w:proofErr w:type="spellEnd"/>
    </w:p>
    <w:p w14:paraId="401E3942" w14:textId="074EAB0A" w:rsidR="00E54354" w:rsidRPr="00E54354" w:rsidRDefault="00E54354" w:rsidP="00E54354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5E4DBE92" w14:textId="7EF475C1" w:rsidR="00E54354" w:rsidRDefault="00E54354" w:rsidP="00A161DF">
      <w:pPr>
        <w:pStyle w:val="Prrafodelista"/>
        <w:numPr>
          <w:ilvl w:val="0"/>
          <w:numId w:val="15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982196">
        <w:rPr>
          <w:rFonts w:ascii="Poppins" w:hAnsi="Poppins" w:cs="Poppins"/>
          <w:color w:val="061F57" w:themeColor="text2" w:themeShade="BF"/>
        </w:rPr>
        <w:t>Unidad de CD: ISO de Ubuntu</w:t>
      </w:r>
    </w:p>
    <w:p w14:paraId="3906B601" w14:textId="46B82504" w:rsidR="009179A3" w:rsidRDefault="009179A3" w:rsidP="000E548E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11" behindDoc="0" locked="0" layoutInCell="1" allowOverlap="1" wp14:anchorId="12F87FD5" wp14:editId="3D83555E">
                <wp:simplePos x="0" y="0"/>
                <wp:positionH relativeFrom="column">
                  <wp:posOffset>894934</wp:posOffset>
                </wp:positionH>
                <wp:positionV relativeFrom="paragraph">
                  <wp:posOffset>1075142</wp:posOffset>
                </wp:positionV>
                <wp:extent cx="1064173" cy="260131"/>
                <wp:effectExtent l="0" t="0" r="22225" b="2603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173" cy="260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F0AB1" id="Rectángulo 16" o:spid="_x0000_s1026" style="position:absolute;margin-left:70.45pt;margin-top:84.65pt;width:83.8pt;height:20.5pt;z-index:251669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7" behindDoc="0" locked="0" layoutInCell="1" allowOverlap="1" wp14:anchorId="3173E930" wp14:editId="6EB537BF">
                <wp:simplePos x="0" y="0"/>
                <wp:positionH relativeFrom="column">
                  <wp:posOffset>848010</wp:posOffset>
                </wp:positionH>
                <wp:positionV relativeFrom="paragraph">
                  <wp:posOffset>728323</wp:posOffset>
                </wp:positionV>
                <wp:extent cx="1095704" cy="417786"/>
                <wp:effectExtent l="0" t="0" r="28575" b="2095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704" cy="4177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DE3AAB" id="Rectángulo 14" o:spid="_x0000_s1026" style="position:absolute;margin-left:66.75pt;margin-top:57.35pt;width:86.3pt;height:32.9pt;z-index:251668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" fillcolor="white [3212]" strokecolor="white [3212]" strokeweight="2pt"/>
            </w:pict>
          </mc:Fallback>
        </mc:AlternateContent>
      </w:r>
      <w:r w:rsidRPr="00D15FCC">
        <w:rPr>
          <w:noProof/>
        </w:rPr>
        <w:drawing>
          <wp:anchor distT="0" distB="0" distL="114300" distR="114300" simplePos="0" relativeHeight="251667463" behindDoc="0" locked="0" layoutInCell="1" allowOverlap="1" wp14:anchorId="6F900B58" wp14:editId="58C6C2B9">
            <wp:simplePos x="0" y="0"/>
            <wp:positionH relativeFrom="column">
              <wp:posOffset>772073</wp:posOffset>
            </wp:positionH>
            <wp:positionV relativeFrom="paragraph">
              <wp:posOffset>440514</wp:posOffset>
            </wp:positionV>
            <wp:extent cx="3057502" cy="1405243"/>
            <wp:effectExtent l="152400" t="152400" r="353060" b="36703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02" cy="1405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4AEB0FD" w14:textId="2170ED36" w:rsidR="00982196" w:rsidRDefault="00982196" w:rsidP="000E548E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0448F388" w14:textId="180C5C2E" w:rsidR="009179A3" w:rsidRDefault="009179A3" w:rsidP="000E548E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2D38FFD8" w14:textId="7EBBBE9B" w:rsidR="009179A3" w:rsidRDefault="009179A3" w:rsidP="000E548E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038C48E8" w14:textId="37D5A4DA" w:rsidR="009179A3" w:rsidRDefault="009179A3" w:rsidP="000E548E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1A221E5B" w14:textId="29F356C3" w:rsidR="009179A3" w:rsidRDefault="009179A3" w:rsidP="000E548E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7754382D" w14:textId="74FBFF2B" w:rsidR="009179A3" w:rsidRDefault="009179A3" w:rsidP="000E548E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02791953" w14:textId="77777777" w:rsidR="009179A3" w:rsidRPr="000E548E" w:rsidRDefault="009179A3" w:rsidP="009179A3">
      <w:pPr>
        <w:pStyle w:val="Contenido"/>
      </w:pPr>
    </w:p>
    <w:p w14:paraId="6794D315" w14:textId="56419E7D" w:rsidR="00E54354" w:rsidRDefault="00E54354" w:rsidP="00A161DF">
      <w:pPr>
        <w:pStyle w:val="Prrafodelista"/>
        <w:numPr>
          <w:ilvl w:val="0"/>
          <w:numId w:val="15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982196">
        <w:rPr>
          <w:rFonts w:ascii="Poppins" w:hAnsi="Poppins" w:cs="Poppins"/>
          <w:color w:val="061F57" w:themeColor="text2" w:themeShade="BF"/>
        </w:rPr>
        <w:lastRenderedPageBreak/>
        <w:t>Probar el sistema</w:t>
      </w:r>
    </w:p>
    <w:p w14:paraId="2E6A1314" w14:textId="366AAECC" w:rsidR="00D15FCC" w:rsidRDefault="00D15FCC" w:rsidP="00D15FCC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E0EAE1C" w14:textId="6F4B275E" w:rsidR="00982196" w:rsidRPr="00330E84" w:rsidRDefault="00A161DF" w:rsidP="009179A3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Poppins" w:hAnsi="Poppins" w:cs="Poppins"/>
          <w:noProof/>
          <w:color w:val="061F57" w:themeColor="text2" w:themeShade="BF"/>
        </w:rPr>
        <mc:AlternateContent>
          <mc:Choice Requires="wps">
            <w:drawing>
              <wp:anchor distT="0" distB="0" distL="114300" distR="114300" simplePos="0" relativeHeight="251687943" behindDoc="0" locked="0" layoutInCell="1" allowOverlap="1" wp14:anchorId="712A93C3" wp14:editId="770E6FD9">
                <wp:simplePos x="0" y="0"/>
                <wp:positionH relativeFrom="column">
                  <wp:posOffset>1825428</wp:posOffset>
                </wp:positionH>
                <wp:positionV relativeFrom="paragraph">
                  <wp:posOffset>531998</wp:posOffset>
                </wp:positionV>
                <wp:extent cx="827120" cy="882869"/>
                <wp:effectExtent l="0" t="0" r="11430" b="127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120" cy="8828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D40EF" id="Rectángulo 43" o:spid="_x0000_s1026" style="position:absolute;margin-left:143.75pt;margin-top:41.9pt;width:65.15pt;height:69.5pt;z-index:251687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" filled="f" strokecolor="red" strokeweight="2pt"/>
            </w:pict>
          </mc:Fallback>
        </mc:AlternateContent>
      </w:r>
      <w:r w:rsidRPr="00A161DF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5184B011" wp14:editId="0FA1C46B">
            <wp:extent cx="2979683" cy="1853913"/>
            <wp:effectExtent l="152400" t="152400" r="354330" b="3562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463" cy="1868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2C9FC" w14:textId="27255A3C" w:rsidR="00E54354" w:rsidRPr="00982196" w:rsidRDefault="00E54354" w:rsidP="00A161DF">
      <w:pPr>
        <w:pStyle w:val="Prrafodelista"/>
        <w:numPr>
          <w:ilvl w:val="0"/>
          <w:numId w:val="15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982196">
        <w:rPr>
          <w:rFonts w:ascii="Poppins" w:hAnsi="Poppins" w:cs="Poppins"/>
          <w:color w:val="061F57" w:themeColor="text2" w:themeShade="BF"/>
        </w:rPr>
        <w:t xml:space="preserve">Ejecutar </w:t>
      </w:r>
      <w:proofErr w:type="spellStart"/>
      <w:r w:rsidRPr="00982196">
        <w:rPr>
          <w:rFonts w:ascii="Poppins" w:hAnsi="Poppins" w:cs="Poppins"/>
          <w:color w:val="061F57" w:themeColor="text2" w:themeShade="BF"/>
        </w:rPr>
        <w:t>gparted</w:t>
      </w:r>
      <w:proofErr w:type="spellEnd"/>
    </w:p>
    <w:p w14:paraId="31B27AFF" w14:textId="26DF7531" w:rsidR="00982196" w:rsidRDefault="00982196" w:rsidP="00982196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69EE7DCA" w14:textId="5FA48930" w:rsidR="00E54354" w:rsidRPr="00E54354" w:rsidRDefault="00615626" w:rsidP="009179A3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615626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6F24C1C1" wp14:editId="2BC3AF4D">
            <wp:extent cx="4519142" cy="1022820"/>
            <wp:effectExtent l="152400" t="152400" r="358140" b="3683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9056" cy="102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CA331" w14:textId="2692722A" w:rsidR="00E54354" w:rsidRPr="00387C58" w:rsidRDefault="00E54354" w:rsidP="00387C58">
      <w:pPr>
        <w:pStyle w:val="Prrafodelista"/>
        <w:numPr>
          <w:ilvl w:val="0"/>
          <w:numId w:val="15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387C58">
        <w:rPr>
          <w:rFonts w:ascii="Poppins" w:hAnsi="Poppins" w:cs="Poppins"/>
          <w:color w:val="061F57" w:themeColor="text2" w:themeShade="BF"/>
        </w:rPr>
        <w:t>Crear tabla de particiones en el primer disco como MBR.</w:t>
      </w:r>
    </w:p>
    <w:p w14:paraId="1AE6DF0B" w14:textId="26075834" w:rsidR="00135DC6" w:rsidRDefault="00135DC6" w:rsidP="00135DC6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02CF8701" w14:textId="40E3E04E" w:rsidR="00135DC6" w:rsidRPr="007D3D1E" w:rsidRDefault="00135DC6" w:rsidP="00135DC6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  <w:r w:rsidRPr="00135DC6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0120F472" wp14:editId="333F0680">
            <wp:extent cx="4590086" cy="1060377"/>
            <wp:effectExtent l="152400" t="152400" r="363220" b="3689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217" cy="1069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75CE52" w14:textId="13E9307F" w:rsidR="007D3D1E" w:rsidRDefault="007D3D1E" w:rsidP="007D3D1E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73F6435D" w14:textId="49832EB6" w:rsidR="009179A3" w:rsidRDefault="009179A3" w:rsidP="007D3D1E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48A3D38F" w14:textId="4FF7EDD0" w:rsidR="009179A3" w:rsidRDefault="009179A3" w:rsidP="007D3D1E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756B2EBC" w14:textId="2BECCAE6" w:rsidR="009179A3" w:rsidRDefault="009179A3" w:rsidP="007D3D1E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3630A2E9" w14:textId="02E697D2" w:rsidR="009179A3" w:rsidRDefault="009179A3" w:rsidP="007D3D1E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635AF83A" w14:textId="33F1B7F8" w:rsidR="009179A3" w:rsidRDefault="009179A3" w:rsidP="007D3D1E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5B2B68FA" w14:textId="2B672E64" w:rsidR="009179A3" w:rsidRDefault="009179A3" w:rsidP="007D3D1E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306B7790" w14:textId="25D6A2DC" w:rsidR="009179A3" w:rsidRDefault="009179A3" w:rsidP="007D3D1E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363299B4" w14:textId="77777777" w:rsidR="009179A3" w:rsidRPr="007D3D1E" w:rsidRDefault="009179A3" w:rsidP="007D3D1E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66997F6A" w14:textId="26280795" w:rsidR="00E54354" w:rsidRPr="007D3D1E" w:rsidRDefault="00E54354" w:rsidP="00387C58">
      <w:pPr>
        <w:pStyle w:val="Prrafodelista"/>
        <w:numPr>
          <w:ilvl w:val="0"/>
          <w:numId w:val="15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7D3D1E">
        <w:rPr>
          <w:rFonts w:ascii="Poppins" w:hAnsi="Poppins" w:cs="Poppins"/>
          <w:color w:val="061F57" w:themeColor="text2" w:themeShade="BF"/>
        </w:rPr>
        <w:lastRenderedPageBreak/>
        <w:t>Creamos la partición para el sistema operativo:</w:t>
      </w:r>
    </w:p>
    <w:p w14:paraId="013E7C87" w14:textId="77777777" w:rsidR="007D3D1E" w:rsidRPr="007D3D1E" w:rsidRDefault="007D3D1E" w:rsidP="007D3D1E">
      <w:pPr>
        <w:pStyle w:val="Prrafodelista"/>
        <w:rPr>
          <w:rFonts w:ascii="Poppins" w:hAnsi="Poppins" w:cs="Poppins"/>
          <w:color w:val="061F57" w:themeColor="text2" w:themeShade="BF"/>
        </w:rPr>
      </w:pPr>
    </w:p>
    <w:p w14:paraId="7C5D663C" w14:textId="77777777" w:rsidR="007D3D1E" w:rsidRPr="007D3D1E" w:rsidRDefault="007D3D1E" w:rsidP="007D3D1E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29B9F574" w14:textId="5CEFC6C3" w:rsidR="00E54354" w:rsidRPr="007D3D1E" w:rsidRDefault="00E54354" w:rsidP="00387C58">
      <w:pPr>
        <w:pStyle w:val="Prrafodelista"/>
        <w:numPr>
          <w:ilvl w:val="0"/>
          <w:numId w:val="16"/>
        </w:numPr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  <w:r w:rsidRPr="007D3D1E">
        <w:rPr>
          <w:rFonts w:ascii="Poppins" w:hAnsi="Poppins" w:cs="Poppins"/>
          <w:color w:val="061F57" w:themeColor="text2" w:themeShade="BF"/>
        </w:rPr>
        <w:t xml:space="preserve">10GB </w:t>
      </w:r>
    </w:p>
    <w:p w14:paraId="7B5A9414" w14:textId="77777777" w:rsidR="007D3D1E" w:rsidRPr="007D3D1E" w:rsidRDefault="007D3D1E" w:rsidP="00387C58">
      <w:pPr>
        <w:pStyle w:val="Prrafodelista"/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</w:p>
    <w:p w14:paraId="76AF5068" w14:textId="6629EBF0" w:rsidR="007D3D1E" w:rsidRPr="00EA74A4" w:rsidRDefault="00E54354" w:rsidP="00387C58">
      <w:pPr>
        <w:pStyle w:val="Prrafodelista"/>
        <w:numPr>
          <w:ilvl w:val="0"/>
          <w:numId w:val="16"/>
        </w:numPr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  <w:r w:rsidRPr="007D3D1E">
        <w:rPr>
          <w:rFonts w:ascii="Poppins" w:hAnsi="Poppins" w:cs="Poppins"/>
          <w:color w:val="061F57" w:themeColor="text2" w:themeShade="BF"/>
        </w:rPr>
        <w:t>Tipo de partición: primaria</w:t>
      </w:r>
    </w:p>
    <w:p w14:paraId="24A47C9B" w14:textId="271D9DC6" w:rsidR="007D3D1E" w:rsidRPr="007D3D1E" w:rsidRDefault="007D3D1E" w:rsidP="00387C58">
      <w:pPr>
        <w:pStyle w:val="Prrafodelista"/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</w:p>
    <w:p w14:paraId="4634A480" w14:textId="0BC400F1" w:rsidR="00E54354" w:rsidRPr="007D3D1E" w:rsidRDefault="00E54354" w:rsidP="00387C58">
      <w:pPr>
        <w:pStyle w:val="Prrafodelista"/>
        <w:numPr>
          <w:ilvl w:val="0"/>
          <w:numId w:val="16"/>
        </w:numPr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  <w:r w:rsidRPr="007D3D1E">
        <w:rPr>
          <w:rFonts w:ascii="Poppins" w:hAnsi="Poppins" w:cs="Poppins"/>
          <w:color w:val="061F57" w:themeColor="text2" w:themeShade="BF"/>
        </w:rPr>
        <w:t>Ubicación de la nueva partición: al principio de este espacio</w:t>
      </w:r>
    </w:p>
    <w:p w14:paraId="2A16A681" w14:textId="5FD490FE" w:rsidR="007D3D1E" w:rsidRPr="007D3D1E" w:rsidRDefault="007D3D1E" w:rsidP="00387C58">
      <w:pPr>
        <w:pStyle w:val="Prrafodelista"/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</w:p>
    <w:p w14:paraId="00ABF711" w14:textId="62ADD565" w:rsidR="007D3D1E" w:rsidRDefault="00E54354" w:rsidP="00387C58">
      <w:pPr>
        <w:pStyle w:val="Prrafodelista"/>
        <w:numPr>
          <w:ilvl w:val="0"/>
          <w:numId w:val="16"/>
        </w:numPr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  <w:r w:rsidRPr="007D3D1E">
        <w:rPr>
          <w:rFonts w:ascii="Poppins" w:hAnsi="Poppins" w:cs="Poppins"/>
          <w:color w:val="061F57" w:themeColor="text2" w:themeShade="BF"/>
        </w:rPr>
        <w:t>Sistema de ficheros: ext4</w:t>
      </w:r>
    </w:p>
    <w:p w14:paraId="54BE1052" w14:textId="4EFD29AD" w:rsidR="00387C58" w:rsidRPr="00387C58" w:rsidRDefault="00387C58" w:rsidP="00387C58">
      <w:pPr>
        <w:tabs>
          <w:tab w:val="left" w:pos="971"/>
        </w:tabs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5A1E1E66" w14:textId="27D72C30" w:rsidR="00387C58" w:rsidRDefault="00387C58" w:rsidP="00387C58">
      <w:pPr>
        <w:pStyle w:val="Prrafodelista"/>
        <w:numPr>
          <w:ilvl w:val="0"/>
          <w:numId w:val="16"/>
        </w:numPr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  <w:r w:rsidRPr="00EA74A4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91015" behindDoc="0" locked="0" layoutInCell="1" allowOverlap="1" wp14:anchorId="65E5FA3F" wp14:editId="719FB054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3636645" cy="1631315"/>
            <wp:effectExtent l="152400" t="152400" r="363855" b="36893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631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354" w:rsidRPr="007D3D1E">
        <w:rPr>
          <w:rFonts w:ascii="Poppins" w:hAnsi="Poppins" w:cs="Poppins"/>
          <w:color w:val="061F57" w:themeColor="text2" w:themeShade="BF"/>
        </w:rPr>
        <w:t>Punto de montaje: /</w:t>
      </w:r>
    </w:p>
    <w:p w14:paraId="04C6E50A" w14:textId="77777777" w:rsidR="009179A3" w:rsidRPr="009179A3" w:rsidRDefault="009179A3" w:rsidP="009179A3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53CA2FF3" w14:textId="4C515A39" w:rsidR="00E54354" w:rsidRPr="007D3D1E" w:rsidRDefault="00E54354" w:rsidP="00387C58">
      <w:pPr>
        <w:pStyle w:val="Prrafodelista"/>
        <w:numPr>
          <w:ilvl w:val="0"/>
          <w:numId w:val="15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7D3D1E">
        <w:rPr>
          <w:rFonts w:ascii="Poppins" w:hAnsi="Poppins" w:cs="Poppins"/>
          <w:color w:val="061F57" w:themeColor="text2" w:themeShade="BF"/>
        </w:rPr>
        <w:t>Creamos la partición para el intercambio</w:t>
      </w:r>
    </w:p>
    <w:p w14:paraId="7ED4FF41" w14:textId="77777777" w:rsidR="007D3D1E" w:rsidRPr="007D3D1E" w:rsidRDefault="007D3D1E" w:rsidP="007D3D1E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0E9E553F" w14:textId="39A1D751" w:rsidR="00E54354" w:rsidRPr="007D3D1E" w:rsidRDefault="00E54354" w:rsidP="00387C58">
      <w:pPr>
        <w:pStyle w:val="Prrafodelista"/>
        <w:numPr>
          <w:ilvl w:val="0"/>
          <w:numId w:val="17"/>
        </w:numPr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  <w:r w:rsidRPr="007D3D1E">
        <w:rPr>
          <w:rFonts w:ascii="Poppins" w:hAnsi="Poppins" w:cs="Poppins"/>
          <w:color w:val="061F57" w:themeColor="text2" w:themeShade="BF"/>
        </w:rPr>
        <w:t>2GB</w:t>
      </w:r>
    </w:p>
    <w:p w14:paraId="21AE5FE7" w14:textId="3F274C26" w:rsidR="007D3D1E" w:rsidRPr="007D3D1E" w:rsidRDefault="007D3D1E" w:rsidP="00387C58">
      <w:pPr>
        <w:pStyle w:val="Prrafodelista"/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</w:p>
    <w:p w14:paraId="6B390ECD" w14:textId="5FF1410C" w:rsidR="00E54354" w:rsidRPr="007D3D1E" w:rsidRDefault="00387C58" w:rsidP="00387C58">
      <w:pPr>
        <w:pStyle w:val="Prrafodelista"/>
        <w:numPr>
          <w:ilvl w:val="0"/>
          <w:numId w:val="17"/>
        </w:numPr>
        <w:tabs>
          <w:tab w:val="left" w:pos="971"/>
        </w:tabs>
        <w:ind w:left="2160"/>
        <w:jc w:val="both"/>
        <w:rPr>
          <w:rFonts w:ascii="Poppins" w:hAnsi="Poppins" w:cs="Poppins"/>
          <w:color w:val="061F57" w:themeColor="text2" w:themeShade="BF"/>
        </w:rPr>
      </w:pPr>
      <w:r w:rsidRPr="00B3684D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78727" behindDoc="0" locked="0" layoutInCell="1" allowOverlap="1" wp14:anchorId="477AF03C" wp14:editId="35B7FF7D">
            <wp:simplePos x="0" y="0"/>
            <wp:positionH relativeFrom="column">
              <wp:posOffset>808070</wp:posOffset>
            </wp:positionH>
            <wp:positionV relativeFrom="paragraph">
              <wp:posOffset>445398</wp:posOffset>
            </wp:positionV>
            <wp:extent cx="3844338" cy="1648397"/>
            <wp:effectExtent l="152400" t="152400" r="365760" b="37147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338" cy="1648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54354" w:rsidRPr="007D3D1E">
        <w:rPr>
          <w:rFonts w:ascii="Poppins" w:hAnsi="Poppins" w:cs="Poppins"/>
          <w:color w:val="061F57" w:themeColor="text2" w:themeShade="BF"/>
        </w:rPr>
        <w:t>Sistema de ficheros: Linux-swap</w:t>
      </w:r>
    </w:p>
    <w:p w14:paraId="32E57393" w14:textId="77777777" w:rsidR="007D3D1E" w:rsidRPr="009179A3" w:rsidRDefault="007D3D1E" w:rsidP="009179A3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06F9C22A" w14:textId="2147CD33" w:rsidR="00E54354" w:rsidRPr="00387C58" w:rsidRDefault="00E54354" w:rsidP="00A161DF">
      <w:pPr>
        <w:pStyle w:val="Prrafodelista"/>
        <w:numPr>
          <w:ilvl w:val="0"/>
          <w:numId w:val="1"/>
        </w:numPr>
        <w:tabs>
          <w:tab w:val="left" w:pos="971"/>
        </w:tabs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387C58">
        <w:rPr>
          <w:rFonts w:ascii="Poppins" w:hAnsi="Poppins" w:cs="Poppins"/>
          <w:b/>
          <w:bCs/>
          <w:color w:val="061F57" w:themeColor="text2" w:themeShade="BF"/>
        </w:rPr>
        <w:lastRenderedPageBreak/>
        <w:t>Instalación de w10 y particionado del disco hdW10</w:t>
      </w:r>
    </w:p>
    <w:p w14:paraId="087091C3" w14:textId="17DE68B5" w:rsidR="007D3D1E" w:rsidRPr="007D3D1E" w:rsidRDefault="007D3D1E" w:rsidP="007D3D1E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69A8A1E" w14:textId="3AB90050" w:rsidR="00E54354" w:rsidRPr="007D3D1E" w:rsidRDefault="00E54354" w:rsidP="00A161DF">
      <w:pPr>
        <w:pStyle w:val="Prrafodelista"/>
        <w:numPr>
          <w:ilvl w:val="0"/>
          <w:numId w:val="6"/>
        </w:numPr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  <w:r w:rsidRPr="007D3D1E">
        <w:rPr>
          <w:rFonts w:ascii="Poppins" w:hAnsi="Poppins" w:cs="Poppins"/>
          <w:color w:val="061F57" w:themeColor="text2" w:themeShade="BF"/>
        </w:rPr>
        <w:t>Almacenamiento: ISO de W10</w:t>
      </w:r>
    </w:p>
    <w:p w14:paraId="15808290" w14:textId="3095FA25" w:rsidR="007D3D1E" w:rsidRPr="007D3D1E" w:rsidRDefault="007D3D1E" w:rsidP="007D3D1E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</w:p>
    <w:p w14:paraId="7EC8048F" w14:textId="500E6590" w:rsidR="009179A3" w:rsidRDefault="009179A3" w:rsidP="009179A3">
      <w:pPr>
        <w:pStyle w:val="Prrafodelista"/>
        <w:numPr>
          <w:ilvl w:val="0"/>
          <w:numId w:val="6"/>
        </w:numPr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  <w:r w:rsidRPr="00AE099B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79751" behindDoc="0" locked="0" layoutInCell="1" allowOverlap="1" wp14:anchorId="48D4A991" wp14:editId="47AB055B">
            <wp:simplePos x="0" y="0"/>
            <wp:positionH relativeFrom="column">
              <wp:posOffset>752409</wp:posOffset>
            </wp:positionH>
            <wp:positionV relativeFrom="paragraph">
              <wp:posOffset>583237</wp:posOffset>
            </wp:positionV>
            <wp:extent cx="2772410" cy="1568450"/>
            <wp:effectExtent l="152400" t="152400" r="370840" b="35560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1568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54354" w:rsidRPr="007D3D1E">
        <w:rPr>
          <w:rFonts w:ascii="Poppins" w:hAnsi="Poppins" w:cs="Poppins"/>
          <w:color w:val="061F57" w:themeColor="text2" w:themeShade="BF"/>
        </w:rPr>
        <w:t>Idioma: español</w:t>
      </w:r>
    </w:p>
    <w:p w14:paraId="31CD1765" w14:textId="620E445C" w:rsidR="009179A3" w:rsidRPr="009179A3" w:rsidRDefault="009179A3" w:rsidP="009179A3">
      <w:p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</w:p>
    <w:p w14:paraId="2187A942" w14:textId="6ED7CB04" w:rsidR="007D3D1E" w:rsidRDefault="009179A3" w:rsidP="007A2675">
      <w:pPr>
        <w:pStyle w:val="Prrafodelista"/>
        <w:numPr>
          <w:ilvl w:val="0"/>
          <w:numId w:val="6"/>
        </w:numPr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  <w:r w:rsidRPr="008B44CA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80775" behindDoc="0" locked="0" layoutInCell="1" allowOverlap="1" wp14:anchorId="71FFD816" wp14:editId="4E660608">
            <wp:simplePos x="0" y="0"/>
            <wp:positionH relativeFrom="column">
              <wp:posOffset>741362</wp:posOffset>
            </wp:positionH>
            <wp:positionV relativeFrom="paragraph">
              <wp:posOffset>491172</wp:posOffset>
            </wp:positionV>
            <wp:extent cx="2727325" cy="2397760"/>
            <wp:effectExtent l="152400" t="152400" r="358775" b="36449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39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354" w:rsidRPr="007D3D1E">
        <w:rPr>
          <w:rFonts w:ascii="Poppins" w:hAnsi="Poppins" w:cs="Poppins"/>
          <w:color w:val="061F57" w:themeColor="text2" w:themeShade="BF"/>
        </w:rPr>
        <w:t>Instalar ahora, verifica la opción reparar el equipo</w:t>
      </w:r>
    </w:p>
    <w:p w14:paraId="513D4A33" w14:textId="51E40106" w:rsidR="009179A3" w:rsidRPr="009179A3" w:rsidRDefault="009179A3" w:rsidP="009179A3">
      <w:pPr>
        <w:pStyle w:val="Prrafodelista"/>
        <w:rPr>
          <w:rFonts w:ascii="Poppins" w:hAnsi="Poppins" w:cs="Poppins"/>
          <w:color w:val="061F57" w:themeColor="text2" w:themeShade="BF"/>
        </w:rPr>
      </w:pPr>
    </w:p>
    <w:p w14:paraId="600C4198" w14:textId="05ABA886" w:rsidR="009179A3" w:rsidRPr="007A2675" w:rsidRDefault="009179A3" w:rsidP="009179A3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</w:p>
    <w:p w14:paraId="4585AAC1" w14:textId="1EE90A65" w:rsidR="0082754F" w:rsidRPr="009179A3" w:rsidRDefault="009179A3" w:rsidP="005E2502">
      <w:pPr>
        <w:pStyle w:val="Prrafodelista"/>
        <w:numPr>
          <w:ilvl w:val="0"/>
          <w:numId w:val="6"/>
        </w:numPr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Poppins" w:hAnsi="Poppins" w:cs="Poppins"/>
          <w:noProof/>
          <w:color w:val="061F57" w:themeColor="text2" w:themeShade="BF"/>
        </w:rPr>
        <w:lastRenderedPageBreak/>
        <mc:AlternateContent>
          <mc:Choice Requires="wps">
            <w:drawing>
              <wp:anchor distT="0" distB="0" distL="114300" distR="114300" simplePos="0" relativeHeight="251682823" behindDoc="0" locked="0" layoutInCell="1" allowOverlap="1" wp14:anchorId="5F4CB3E1" wp14:editId="7B466D20">
                <wp:simplePos x="0" y="0"/>
                <wp:positionH relativeFrom="column">
                  <wp:posOffset>815499</wp:posOffset>
                </wp:positionH>
                <wp:positionV relativeFrom="paragraph">
                  <wp:posOffset>1750377</wp:posOffset>
                </wp:positionV>
                <wp:extent cx="3618186" cy="599090"/>
                <wp:effectExtent l="0" t="0" r="20955" b="1079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186" cy="599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9C442" id="Rectángulo 30" o:spid="_x0000_s1026" style="position:absolute;margin-left:64.2pt;margin-top:137.8pt;width:284.9pt;height:47.15pt;z-index:251682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" filled="f" strokecolor="red" strokeweight="2pt"/>
            </w:pict>
          </mc:Fallback>
        </mc:AlternateContent>
      </w:r>
      <w:r w:rsidRPr="00434AA8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81799" behindDoc="0" locked="0" layoutInCell="1" allowOverlap="1" wp14:anchorId="69D0E131" wp14:editId="3532299C">
            <wp:simplePos x="0" y="0"/>
            <wp:positionH relativeFrom="column">
              <wp:posOffset>666750</wp:posOffset>
            </wp:positionH>
            <wp:positionV relativeFrom="paragraph">
              <wp:posOffset>645478</wp:posOffset>
            </wp:positionV>
            <wp:extent cx="3933190" cy="1742440"/>
            <wp:effectExtent l="152400" t="152400" r="353060" b="35306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354" w:rsidRPr="007D3D1E">
        <w:rPr>
          <w:rFonts w:ascii="Poppins" w:hAnsi="Poppins" w:cs="Poppins"/>
          <w:color w:val="061F57" w:themeColor="text2" w:themeShade="BF"/>
        </w:rPr>
        <w:t>Tipo de instalación: Personalizada (para poder elegir tamaño de HD para el</w:t>
      </w:r>
      <w:r w:rsidR="007A2675">
        <w:rPr>
          <w:rFonts w:ascii="Poppins" w:hAnsi="Poppins" w:cs="Poppins"/>
          <w:color w:val="061F57" w:themeColor="text2" w:themeShade="BF"/>
        </w:rPr>
        <w:t xml:space="preserve"> </w:t>
      </w:r>
      <w:r w:rsidR="00E54354" w:rsidRPr="007D3D1E">
        <w:rPr>
          <w:rFonts w:ascii="Poppins" w:hAnsi="Poppins" w:cs="Poppins"/>
          <w:color w:val="061F57" w:themeColor="text2" w:themeShade="BF"/>
        </w:rPr>
        <w:t>SO)</w:t>
      </w:r>
    </w:p>
    <w:p w14:paraId="33AB5F18" w14:textId="20C5F073" w:rsidR="007D3D1E" w:rsidRDefault="00E54354" w:rsidP="00A161DF">
      <w:pPr>
        <w:pStyle w:val="Prrafodelista"/>
        <w:numPr>
          <w:ilvl w:val="0"/>
          <w:numId w:val="7"/>
        </w:numPr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  <w:r w:rsidRPr="007D3D1E">
        <w:rPr>
          <w:rFonts w:ascii="Poppins" w:hAnsi="Poppins" w:cs="Poppins"/>
          <w:color w:val="061F57" w:themeColor="text2" w:themeShade="BF"/>
        </w:rPr>
        <w:t>Creamos dos particiones primarias</w:t>
      </w:r>
    </w:p>
    <w:p w14:paraId="1A2D63F5" w14:textId="77777777" w:rsidR="00434AA8" w:rsidRPr="007D3D1E" w:rsidRDefault="00434AA8" w:rsidP="00434AA8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</w:p>
    <w:p w14:paraId="437C6D59" w14:textId="621ED8A3" w:rsidR="00E54354" w:rsidRPr="007D3D1E" w:rsidRDefault="00E54354" w:rsidP="00A161DF">
      <w:pPr>
        <w:pStyle w:val="Prrafodelista"/>
        <w:numPr>
          <w:ilvl w:val="0"/>
          <w:numId w:val="8"/>
        </w:numPr>
        <w:tabs>
          <w:tab w:val="left" w:pos="971"/>
        </w:tabs>
        <w:ind w:left="1936"/>
        <w:jc w:val="both"/>
        <w:rPr>
          <w:rFonts w:ascii="Poppins" w:hAnsi="Poppins" w:cs="Poppins"/>
          <w:color w:val="061F57" w:themeColor="text2" w:themeShade="BF"/>
        </w:rPr>
      </w:pPr>
      <w:r w:rsidRPr="007D3D1E">
        <w:rPr>
          <w:rFonts w:ascii="Poppins" w:hAnsi="Poppins" w:cs="Poppins"/>
          <w:color w:val="061F57" w:themeColor="text2" w:themeShade="BF"/>
        </w:rPr>
        <w:t>30GB, NTFS</w:t>
      </w:r>
    </w:p>
    <w:p w14:paraId="3E230FB8" w14:textId="77777777" w:rsidR="007D3D1E" w:rsidRPr="007D3D1E" w:rsidRDefault="007D3D1E" w:rsidP="007D3D1E">
      <w:pPr>
        <w:pStyle w:val="Prrafodelista"/>
        <w:tabs>
          <w:tab w:val="left" w:pos="971"/>
        </w:tabs>
        <w:ind w:left="1936"/>
        <w:jc w:val="both"/>
        <w:rPr>
          <w:rFonts w:ascii="Poppins" w:hAnsi="Poppins" w:cs="Poppins"/>
          <w:color w:val="061F57" w:themeColor="text2" w:themeShade="BF"/>
        </w:rPr>
      </w:pPr>
    </w:p>
    <w:p w14:paraId="177BB697" w14:textId="62B93A69" w:rsidR="00E54354" w:rsidRPr="007D3D1E" w:rsidRDefault="00E54354" w:rsidP="00A161DF">
      <w:pPr>
        <w:pStyle w:val="Prrafodelista"/>
        <w:numPr>
          <w:ilvl w:val="0"/>
          <w:numId w:val="8"/>
        </w:numPr>
        <w:tabs>
          <w:tab w:val="left" w:pos="971"/>
        </w:tabs>
        <w:ind w:left="1936"/>
        <w:jc w:val="both"/>
        <w:rPr>
          <w:rFonts w:ascii="Poppins" w:hAnsi="Poppins" w:cs="Poppins"/>
          <w:color w:val="061F57" w:themeColor="text2" w:themeShade="BF"/>
        </w:rPr>
      </w:pPr>
      <w:r w:rsidRPr="007D3D1E">
        <w:rPr>
          <w:rFonts w:ascii="Poppins" w:hAnsi="Poppins" w:cs="Poppins"/>
          <w:color w:val="061F57" w:themeColor="text2" w:themeShade="BF"/>
        </w:rPr>
        <w:t>10GB, FAT32</w:t>
      </w:r>
    </w:p>
    <w:p w14:paraId="3E60EB2B" w14:textId="053537C7" w:rsidR="007D3D1E" w:rsidRDefault="007D3D1E" w:rsidP="007D3D1E">
      <w:pPr>
        <w:pStyle w:val="Prrafodelista"/>
        <w:ind w:left="1319"/>
        <w:rPr>
          <w:rFonts w:ascii="Poppins" w:hAnsi="Poppins" w:cs="Poppins"/>
          <w:color w:val="061F57" w:themeColor="text2" w:themeShade="BF"/>
        </w:rPr>
      </w:pPr>
    </w:p>
    <w:p w14:paraId="7E32176A" w14:textId="7383C7C8" w:rsidR="007D3D1E" w:rsidRDefault="005E2502" w:rsidP="005E2502">
      <w:pPr>
        <w:pStyle w:val="Prrafodelista"/>
        <w:ind w:left="1319"/>
        <w:rPr>
          <w:rFonts w:ascii="Poppins" w:hAnsi="Poppins" w:cs="Poppins"/>
          <w:color w:val="061F57" w:themeColor="text2" w:themeShade="BF"/>
        </w:rPr>
      </w:pPr>
      <w:r>
        <w:rPr>
          <w:rFonts w:ascii="Poppins" w:hAnsi="Poppins" w:cs="Poppins"/>
          <w:noProof/>
          <w:color w:val="061F57" w:themeColor="text2" w:themeShade="BF"/>
        </w:rPr>
        <mc:AlternateContent>
          <mc:Choice Requires="wps">
            <w:drawing>
              <wp:anchor distT="0" distB="0" distL="114300" distR="114300" simplePos="0" relativeHeight="251683847" behindDoc="0" locked="0" layoutInCell="1" allowOverlap="1" wp14:anchorId="3CEC40A0" wp14:editId="7379F000">
                <wp:simplePos x="0" y="0"/>
                <wp:positionH relativeFrom="column">
                  <wp:posOffset>1088708</wp:posOffset>
                </wp:positionH>
                <wp:positionV relativeFrom="paragraph">
                  <wp:posOffset>898843</wp:posOffset>
                </wp:positionV>
                <wp:extent cx="2703786" cy="362607"/>
                <wp:effectExtent l="0" t="0" r="20955" b="1841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786" cy="362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EFB76" id="Rectángulo 32" o:spid="_x0000_s1026" style="position:absolute;margin-left:85.75pt;margin-top:70.8pt;width:212.9pt;height:28.55pt;z-index:251683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" filled="f" strokecolor="red" strokeweight="2pt"/>
            </w:pict>
          </mc:Fallback>
        </mc:AlternateContent>
      </w:r>
      <w:r w:rsidRPr="005E2502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3862C71D" wp14:editId="4A90F12D">
            <wp:extent cx="2972325" cy="1699205"/>
            <wp:effectExtent l="152400" t="152400" r="361950" b="3587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5476" cy="1701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42896" w14:textId="3D95ABE0" w:rsidR="007A2675" w:rsidRPr="005E2502" w:rsidRDefault="007A2675" w:rsidP="005E2502">
      <w:pPr>
        <w:pStyle w:val="Prrafodelista"/>
        <w:ind w:left="1319"/>
        <w:rPr>
          <w:rFonts w:ascii="Poppins" w:hAnsi="Poppins" w:cs="Poppins"/>
          <w:color w:val="061F57" w:themeColor="text2" w:themeShade="BF"/>
        </w:rPr>
      </w:pPr>
    </w:p>
    <w:p w14:paraId="00188EBC" w14:textId="44A4E784" w:rsidR="00E54354" w:rsidRDefault="00E54354" w:rsidP="00A161DF">
      <w:pPr>
        <w:pStyle w:val="Prrafodelista"/>
        <w:numPr>
          <w:ilvl w:val="0"/>
          <w:numId w:val="6"/>
        </w:numPr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  <w:r w:rsidRPr="00982196">
        <w:rPr>
          <w:rFonts w:ascii="Poppins" w:hAnsi="Poppins" w:cs="Poppins"/>
          <w:color w:val="061F57" w:themeColor="text2" w:themeShade="BF"/>
        </w:rPr>
        <w:t xml:space="preserve">Nombre de usuario y contraseña: </w:t>
      </w:r>
      <w:proofErr w:type="spellStart"/>
      <w:r w:rsidRPr="00982196">
        <w:rPr>
          <w:rFonts w:ascii="Poppins" w:hAnsi="Poppins" w:cs="Poppins"/>
          <w:color w:val="061F57" w:themeColor="text2" w:themeShade="BF"/>
        </w:rPr>
        <w:t>tuNombre</w:t>
      </w:r>
      <w:proofErr w:type="spellEnd"/>
      <w:r w:rsidRPr="00982196">
        <w:rPr>
          <w:rFonts w:ascii="Poppins" w:hAnsi="Poppins" w:cs="Poppins"/>
          <w:color w:val="061F57" w:themeColor="text2" w:themeShade="BF"/>
        </w:rPr>
        <w:t>/</w:t>
      </w:r>
      <w:proofErr w:type="spellStart"/>
      <w:r w:rsidRPr="00982196">
        <w:rPr>
          <w:rFonts w:ascii="Poppins" w:hAnsi="Poppins" w:cs="Poppins"/>
          <w:color w:val="061F57" w:themeColor="text2" w:themeShade="BF"/>
        </w:rPr>
        <w:t>tuNombre</w:t>
      </w:r>
      <w:proofErr w:type="spellEnd"/>
      <w:r w:rsidR="00A44D75">
        <w:rPr>
          <w:rFonts w:ascii="Poppins" w:hAnsi="Poppins" w:cs="Poppins"/>
          <w:color w:val="061F57" w:themeColor="text2" w:themeShade="BF"/>
        </w:rPr>
        <w:t>´</w:t>
      </w:r>
    </w:p>
    <w:p w14:paraId="51E17889" w14:textId="78D8D19A" w:rsidR="00A44D75" w:rsidRDefault="00A44D75" w:rsidP="00A44D75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</w:p>
    <w:p w14:paraId="353225D9" w14:textId="70CAAC53" w:rsidR="00A44D75" w:rsidRDefault="009179A3" w:rsidP="00A44D75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  <w:r w:rsidRPr="00A44D75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84871" behindDoc="0" locked="0" layoutInCell="1" allowOverlap="1" wp14:anchorId="3F2DA3C8" wp14:editId="2CB58E09">
            <wp:simplePos x="0" y="0"/>
            <wp:positionH relativeFrom="column">
              <wp:posOffset>273050</wp:posOffset>
            </wp:positionH>
            <wp:positionV relativeFrom="paragraph">
              <wp:posOffset>53975</wp:posOffset>
            </wp:positionV>
            <wp:extent cx="2427605" cy="1558925"/>
            <wp:effectExtent l="152400" t="152400" r="353695" b="3651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155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655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85895" behindDoc="0" locked="0" layoutInCell="1" allowOverlap="1" wp14:anchorId="281EF451" wp14:editId="41C48F2D">
            <wp:simplePos x="0" y="0"/>
            <wp:positionH relativeFrom="column">
              <wp:posOffset>3087846</wp:posOffset>
            </wp:positionH>
            <wp:positionV relativeFrom="paragraph">
              <wp:posOffset>54292</wp:posOffset>
            </wp:positionV>
            <wp:extent cx="2242820" cy="1564005"/>
            <wp:effectExtent l="152400" t="152400" r="367030" b="36004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564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A4A2B" w14:textId="32566CD0" w:rsidR="005B1655" w:rsidRDefault="005B1655" w:rsidP="00A44D75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</w:p>
    <w:p w14:paraId="02D82B94" w14:textId="775F3863" w:rsidR="005B1655" w:rsidRPr="00982196" w:rsidRDefault="005B1655" w:rsidP="00A44D75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</w:p>
    <w:p w14:paraId="1F41402F" w14:textId="77777777" w:rsidR="00982196" w:rsidRPr="00982196" w:rsidRDefault="00982196" w:rsidP="00982196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</w:p>
    <w:p w14:paraId="4833B5AB" w14:textId="02CD4D79" w:rsidR="005B1655" w:rsidRDefault="005B1655" w:rsidP="005B1655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</w:p>
    <w:p w14:paraId="1921C119" w14:textId="3EF9A105" w:rsidR="005B1655" w:rsidRDefault="005B1655" w:rsidP="005B1655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</w:p>
    <w:p w14:paraId="09A30B7F" w14:textId="4EFCAFF9" w:rsidR="005B1655" w:rsidRDefault="005B1655" w:rsidP="005B1655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</w:p>
    <w:p w14:paraId="4EF7BD12" w14:textId="111D3EAC" w:rsidR="005B1655" w:rsidRDefault="005B1655" w:rsidP="005B1655">
      <w:pPr>
        <w:pStyle w:val="Prrafodelista"/>
        <w:tabs>
          <w:tab w:val="left" w:pos="971"/>
        </w:tabs>
        <w:ind w:left="1685"/>
        <w:jc w:val="both"/>
        <w:rPr>
          <w:rFonts w:ascii="Poppins" w:hAnsi="Poppins" w:cs="Poppins"/>
          <w:color w:val="061F57" w:themeColor="text2" w:themeShade="BF"/>
        </w:rPr>
      </w:pPr>
    </w:p>
    <w:p w14:paraId="4A5F9047" w14:textId="77777777" w:rsidR="007A2675" w:rsidRPr="00F854BC" w:rsidRDefault="007A2675" w:rsidP="007A2675">
      <w:pPr>
        <w:pStyle w:val="Contenido"/>
      </w:pPr>
    </w:p>
    <w:p w14:paraId="0A03A9C0" w14:textId="7163E9FA" w:rsidR="00E54354" w:rsidRPr="007A2675" w:rsidRDefault="00E54354" w:rsidP="00A161DF">
      <w:pPr>
        <w:pStyle w:val="Prrafodelista"/>
        <w:numPr>
          <w:ilvl w:val="0"/>
          <w:numId w:val="1"/>
        </w:numPr>
        <w:tabs>
          <w:tab w:val="left" w:pos="971"/>
        </w:tabs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7A2675">
        <w:rPr>
          <w:rFonts w:ascii="Poppins" w:hAnsi="Poppins" w:cs="Poppins"/>
          <w:b/>
          <w:bCs/>
          <w:color w:val="061F57" w:themeColor="text2" w:themeShade="BF"/>
        </w:rPr>
        <w:lastRenderedPageBreak/>
        <w:t>Particionado del tercer disco</w:t>
      </w:r>
    </w:p>
    <w:p w14:paraId="693D57F3" w14:textId="38F1EF28" w:rsidR="00982196" w:rsidRPr="00982196" w:rsidRDefault="00982196" w:rsidP="00982196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4993DA67" w14:textId="142D7568" w:rsidR="00E54354" w:rsidRDefault="00E54354" w:rsidP="007A2675">
      <w:pPr>
        <w:pStyle w:val="Prrafodelista"/>
        <w:numPr>
          <w:ilvl w:val="0"/>
          <w:numId w:val="9"/>
        </w:numPr>
        <w:tabs>
          <w:tab w:val="left" w:pos="971"/>
        </w:tabs>
        <w:ind w:left="1936"/>
        <w:jc w:val="both"/>
        <w:rPr>
          <w:rFonts w:ascii="Poppins" w:hAnsi="Poppins" w:cs="Poppins"/>
          <w:color w:val="061F57" w:themeColor="text2" w:themeShade="BF"/>
        </w:rPr>
      </w:pPr>
      <w:r w:rsidRPr="00982196">
        <w:rPr>
          <w:rFonts w:ascii="Poppins" w:hAnsi="Poppins" w:cs="Poppins"/>
          <w:color w:val="061F57" w:themeColor="text2" w:themeShade="BF"/>
        </w:rPr>
        <w:t>Arrancamos w10</w:t>
      </w:r>
    </w:p>
    <w:p w14:paraId="15D5DCCE" w14:textId="34D88AF7" w:rsidR="001A0F9F" w:rsidRDefault="001A0F9F" w:rsidP="001A0F9F">
      <w:pPr>
        <w:pStyle w:val="Prrafodelista"/>
        <w:tabs>
          <w:tab w:val="left" w:pos="971"/>
        </w:tabs>
        <w:ind w:left="1936"/>
        <w:jc w:val="both"/>
        <w:rPr>
          <w:rFonts w:ascii="Poppins" w:hAnsi="Poppins" w:cs="Poppins"/>
          <w:color w:val="061F57" w:themeColor="text2" w:themeShade="BF"/>
        </w:rPr>
      </w:pPr>
      <w:r w:rsidRPr="00E811F1">
        <w:rPr>
          <w:noProof/>
        </w:rPr>
        <w:drawing>
          <wp:anchor distT="0" distB="0" distL="114300" distR="114300" simplePos="0" relativeHeight="251702279" behindDoc="0" locked="0" layoutInCell="1" allowOverlap="1" wp14:anchorId="041C3D2E" wp14:editId="53D1059F">
            <wp:simplePos x="0" y="0"/>
            <wp:positionH relativeFrom="margin">
              <wp:posOffset>617634</wp:posOffset>
            </wp:positionH>
            <wp:positionV relativeFrom="paragraph">
              <wp:posOffset>160848</wp:posOffset>
            </wp:positionV>
            <wp:extent cx="4257675" cy="291465"/>
            <wp:effectExtent l="152400" t="152400" r="352425" b="35623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90" b="68029"/>
                    <a:stretch/>
                  </pic:blipFill>
                  <pic:spPr bwMode="auto">
                    <a:xfrm>
                      <a:off x="0" y="0"/>
                      <a:ext cx="4257675" cy="291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90AE8" w14:textId="48ABB080" w:rsidR="001A0F9F" w:rsidRPr="00982196" w:rsidRDefault="001A0F9F" w:rsidP="001A0F9F">
      <w:pPr>
        <w:pStyle w:val="Prrafodelista"/>
        <w:tabs>
          <w:tab w:val="left" w:pos="971"/>
        </w:tabs>
        <w:ind w:left="1936"/>
        <w:jc w:val="both"/>
        <w:rPr>
          <w:rFonts w:ascii="Poppins" w:hAnsi="Poppins" w:cs="Poppins"/>
          <w:color w:val="061F57" w:themeColor="text2" w:themeShade="BF"/>
        </w:rPr>
      </w:pPr>
    </w:p>
    <w:p w14:paraId="6E116D74" w14:textId="36677B29" w:rsidR="00982196" w:rsidRPr="00982196" w:rsidRDefault="00982196" w:rsidP="007A2675">
      <w:pPr>
        <w:pStyle w:val="Prrafodelista"/>
        <w:tabs>
          <w:tab w:val="left" w:pos="971"/>
        </w:tabs>
        <w:ind w:left="1936"/>
        <w:jc w:val="both"/>
        <w:rPr>
          <w:rFonts w:ascii="Poppins" w:hAnsi="Poppins" w:cs="Poppins"/>
          <w:color w:val="061F57" w:themeColor="text2" w:themeShade="BF"/>
        </w:rPr>
      </w:pPr>
    </w:p>
    <w:p w14:paraId="6E78A573" w14:textId="7B70529D" w:rsidR="007A2675" w:rsidRPr="001D789B" w:rsidRDefault="001A0F9F" w:rsidP="001D789B">
      <w:pPr>
        <w:pStyle w:val="Prrafodelista"/>
        <w:numPr>
          <w:ilvl w:val="0"/>
          <w:numId w:val="9"/>
        </w:numPr>
        <w:tabs>
          <w:tab w:val="left" w:pos="971"/>
        </w:tabs>
        <w:ind w:left="1936"/>
        <w:jc w:val="both"/>
        <w:rPr>
          <w:rFonts w:ascii="Poppins" w:hAnsi="Poppins" w:cs="Poppins"/>
          <w:color w:val="061F57" w:themeColor="text2" w:themeShade="BF"/>
        </w:rPr>
      </w:pPr>
      <w:r w:rsidRPr="000B7698">
        <w:rPr>
          <w:noProof/>
        </w:rPr>
        <w:drawing>
          <wp:anchor distT="0" distB="0" distL="114300" distR="114300" simplePos="0" relativeHeight="251686919" behindDoc="0" locked="0" layoutInCell="1" allowOverlap="1" wp14:anchorId="65520AEA" wp14:editId="14EF1B67">
            <wp:simplePos x="0" y="0"/>
            <wp:positionH relativeFrom="column">
              <wp:posOffset>631190</wp:posOffset>
            </wp:positionH>
            <wp:positionV relativeFrom="paragraph">
              <wp:posOffset>542290</wp:posOffset>
            </wp:positionV>
            <wp:extent cx="3517900" cy="2769235"/>
            <wp:effectExtent l="152400" t="152400" r="368300" b="354965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769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354" w:rsidRPr="00982196">
        <w:rPr>
          <w:rFonts w:ascii="Poppins" w:hAnsi="Poppins" w:cs="Poppins"/>
          <w:color w:val="061F57" w:themeColor="text2" w:themeShade="BF"/>
        </w:rPr>
        <w:t xml:space="preserve">Accedemos al administrador de </w:t>
      </w:r>
      <w:r w:rsidR="00D40EFD">
        <w:rPr>
          <w:rFonts w:ascii="Poppins" w:hAnsi="Poppins" w:cs="Poppins"/>
          <w:color w:val="061F57" w:themeColor="text2" w:themeShade="BF"/>
        </w:rPr>
        <w:t>discos</w:t>
      </w:r>
    </w:p>
    <w:p w14:paraId="4FCCA49A" w14:textId="1BB7F64B" w:rsidR="00D40EFD" w:rsidRPr="002E3F52" w:rsidRDefault="00E54354" w:rsidP="001A0F9F">
      <w:pPr>
        <w:pStyle w:val="Prrafodelista"/>
        <w:numPr>
          <w:ilvl w:val="0"/>
          <w:numId w:val="9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982196">
        <w:rPr>
          <w:rFonts w:ascii="Poppins" w:hAnsi="Poppins" w:cs="Poppins"/>
          <w:color w:val="061F57" w:themeColor="text2" w:themeShade="BF"/>
        </w:rPr>
        <w:t>Creamos dos particiones primarias</w:t>
      </w:r>
    </w:p>
    <w:p w14:paraId="433CC97E" w14:textId="77777777" w:rsidR="00982196" w:rsidRPr="00982196" w:rsidRDefault="00982196" w:rsidP="00982196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</w:p>
    <w:p w14:paraId="7F4AB023" w14:textId="6301AA2E" w:rsidR="00982196" w:rsidRPr="00982196" w:rsidRDefault="002E3F52" w:rsidP="00A161DF">
      <w:pPr>
        <w:pStyle w:val="Prrafodelista"/>
        <w:numPr>
          <w:ilvl w:val="0"/>
          <w:numId w:val="10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Poppins" w:hAnsi="Poppins" w:cs="Poppins"/>
          <w:color w:val="061F57" w:themeColor="text2" w:themeShade="BF"/>
        </w:rPr>
        <w:t>20</w:t>
      </w:r>
      <w:r w:rsidR="00E54354" w:rsidRPr="00982196">
        <w:rPr>
          <w:rFonts w:ascii="Poppins" w:hAnsi="Poppins" w:cs="Poppins"/>
          <w:color w:val="061F57" w:themeColor="text2" w:themeShade="BF"/>
        </w:rPr>
        <w:t>gB para GNU/Linux, ext4</w:t>
      </w:r>
    </w:p>
    <w:p w14:paraId="67B34771" w14:textId="17175814" w:rsidR="007A2675" w:rsidRPr="001A0F9F" w:rsidRDefault="007A2675" w:rsidP="001A0F9F">
      <w:pPr>
        <w:tabs>
          <w:tab w:val="left" w:pos="971"/>
        </w:tabs>
        <w:ind w:left="720"/>
        <w:jc w:val="both"/>
        <w:rPr>
          <w:rFonts w:ascii="Poppins" w:hAnsi="Poppins" w:cs="Poppins"/>
          <w:color w:val="061F57" w:themeColor="text2" w:themeShade="BF"/>
        </w:rPr>
      </w:pPr>
      <w:r w:rsidRPr="00CE7A32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92039" behindDoc="0" locked="0" layoutInCell="1" allowOverlap="1" wp14:anchorId="3AEC0DC9" wp14:editId="350287AF">
            <wp:simplePos x="0" y="0"/>
            <wp:positionH relativeFrom="column">
              <wp:posOffset>871811</wp:posOffset>
            </wp:positionH>
            <wp:positionV relativeFrom="paragraph">
              <wp:posOffset>283057</wp:posOffset>
            </wp:positionV>
            <wp:extent cx="3528335" cy="2325414"/>
            <wp:effectExtent l="152400" t="152400" r="358140" b="36068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72"/>
                    <a:stretch/>
                  </pic:blipFill>
                  <pic:spPr bwMode="auto">
                    <a:xfrm>
                      <a:off x="0" y="0"/>
                      <a:ext cx="3528335" cy="2325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AB2A3B" w14:textId="06EA2D78" w:rsidR="00E54354" w:rsidRDefault="007A2675" w:rsidP="00A161DF">
      <w:pPr>
        <w:pStyle w:val="Prrafodelista"/>
        <w:numPr>
          <w:ilvl w:val="0"/>
          <w:numId w:val="7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E502F8">
        <w:rPr>
          <w:rFonts w:ascii="Poppins" w:hAnsi="Poppins" w:cs="Poppins"/>
          <w:noProof/>
          <w:color w:val="061F57" w:themeColor="text2" w:themeShade="BF"/>
        </w:rPr>
        <w:lastRenderedPageBreak/>
        <w:drawing>
          <wp:anchor distT="0" distB="0" distL="114300" distR="114300" simplePos="0" relativeHeight="251693063" behindDoc="0" locked="0" layoutInCell="1" allowOverlap="1" wp14:anchorId="15C68973" wp14:editId="62FE81AC">
            <wp:simplePos x="0" y="0"/>
            <wp:positionH relativeFrom="column">
              <wp:posOffset>840105</wp:posOffset>
            </wp:positionH>
            <wp:positionV relativeFrom="paragraph">
              <wp:posOffset>454660</wp:posOffset>
            </wp:positionV>
            <wp:extent cx="3391535" cy="2238375"/>
            <wp:effectExtent l="152400" t="152400" r="361315" b="371475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23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F52">
        <w:rPr>
          <w:rFonts w:ascii="Poppins" w:hAnsi="Poppins" w:cs="Poppins"/>
          <w:color w:val="061F57" w:themeColor="text2" w:themeShade="BF"/>
        </w:rPr>
        <w:t>20</w:t>
      </w:r>
      <w:r w:rsidR="00E54354" w:rsidRPr="00982196">
        <w:rPr>
          <w:rFonts w:ascii="Poppins" w:hAnsi="Poppins" w:cs="Poppins"/>
          <w:color w:val="061F57" w:themeColor="text2" w:themeShade="BF"/>
        </w:rPr>
        <w:t xml:space="preserve">GB para W10, </w:t>
      </w:r>
      <w:proofErr w:type="spellStart"/>
      <w:r w:rsidR="00E54354" w:rsidRPr="00982196">
        <w:rPr>
          <w:rFonts w:ascii="Poppins" w:hAnsi="Poppins" w:cs="Poppins"/>
          <w:color w:val="061F57" w:themeColor="text2" w:themeShade="BF"/>
        </w:rPr>
        <w:t>ntfs</w:t>
      </w:r>
      <w:proofErr w:type="spellEnd"/>
    </w:p>
    <w:p w14:paraId="33CBFA01" w14:textId="0CD9BB1F" w:rsidR="002E7D84" w:rsidRPr="007A2675" w:rsidRDefault="007A2675" w:rsidP="001D789B">
      <w:pPr>
        <w:pStyle w:val="Prrafodelista"/>
        <w:tabs>
          <w:tab w:val="left" w:pos="971"/>
        </w:tabs>
        <w:ind w:left="1325"/>
        <w:jc w:val="both"/>
        <w:rPr>
          <w:rFonts w:ascii="Poppins" w:hAnsi="Poppins" w:cs="Poppins"/>
          <w:color w:val="061F57" w:themeColor="text2" w:themeShade="BF"/>
        </w:rPr>
      </w:pPr>
      <w:r w:rsidRPr="00FC02BA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94087" behindDoc="0" locked="0" layoutInCell="1" allowOverlap="1" wp14:anchorId="10CAA92C" wp14:editId="1261C5C9">
            <wp:simplePos x="0" y="0"/>
            <wp:positionH relativeFrom="column">
              <wp:posOffset>840171</wp:posOffset>
            </wp:positionH>
            <wp:positionV relativeFrom="paragraph">
              <wp:posOffset>2756294</wp:posOffset>
            </wp:positionV>
            <wp:extent cx="4169410" cy="615315"/>
            <wp:effectExtent l="152400" t="152400" r="364490" b="356235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615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FF478" w14:textId="2C22C5CB" w:rsidR="00E54354" w:rsidRPr="007A2675" w:rsidRDefault="00E54354" w:rsidP="00A161DF">
      <w:pPr>
        <w:pStyle w:val="Prrafodelista"/>
        <w:numPr>
          <w:ilvl w:val="0"/>
          <w:numId w:val="1"/>
        </w:numPr>
        <w:tabs>
          <w:tab w:val="left" w:pos="971"/>
        </w:tabs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7A2675">
        <w:rPr>
          <w:rFonts w:ascii="Poppins" w:hAnsi="Poppins" w:cs="Poppins"/>
          <w:b/>
          <w:bCs/>
          <w:color w:val="061F57" w:themeColor="text2" w:themeShade="BF"/>
        </w:rPr>
        <w:t>Instalación Ubuntu en la maquina dual</w:t>
      </w:r>
    </w:p>
    <w:p w14:paraId="3BA7D5B8" w14:textId="77777777" w:rsidR="00982196" w:rsidRPr="00982196" w:rsidRDefault="00982196" w:rsidP="00982196">
      <w:pPr>
        <w:pStyle w:val="Prrafodelista"/>
        <w:tabs>
          <w:tab w:val="left" w:pos="971"/>
        </w:tabs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707CF864" w14:textId="61FB4BC4" w:rsidR="00E54354" w:rsidRPr="00982196" w:rsidRDefault="00E54354" w:rsidP="00A161DF">
      <w:pPr>
        <w:pStyle w:val="Prrafodelista"/>
        <w:numPr>
          <w:ilvl w:val="1"/>
          <w:numId w:val="7"/>
        </w:numPr>
        <w:tabs>
          <w:tab w:val="left" w:pos="971"/>
        </w:tabs>
        <w:jc w:val="both"/>
        <w:rPr>
          <w:rFonts w:ascii="Poppins" w:hAnsi="Poppins" w:cs="Poppins"/>
          <w:color w:val="061F57" w:themeColor="text2" w:themeShade="BF"/>
        </w:rPr>
      </w:pPr>
      <w:r w:rsidRPr="00982196">
        <w:rPr>
          <w:rFonts w:ascii="Poppins" w:hAnsi="Poppins" w:cs="Poppins"/>
          <w:color w:val="061F57" w:themeColor="text2" w:themeShade="BF"/>
        </w:rPr>
        <w:t>Clona la maquina y llámala gestor de arranque</w:t>
      </w:r>
    </w:p>
    <w:p w14:paraId="7CF8705B" w14:textId="2A8A9DDD" w:rsidR="00982196" w:rsidRPr="00982196" w:rsidRDefault="007A2675" w:rsidP="00982196">
      <w:pPr>
        <w:pStyle w:val="Prrafodelista"/>
        <w:tabs>
          <w:tab w:val="left" w:pos="971"/>
        </w:tabs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8338BF">
        <w:rPr>
          <w:noProof/>
        </w:rPr>
        <w:drawing>
          <wp:anchor distT="0" distB="0" distL="114300" distR="114300" simplePos="0" relativeHeight="251695111" behindDoc="0" locked="0" layoutInCell="1" allowOverlap="1" wp14:anchorId="3F4FA49E" wp14:editId="5D134025">
            <wp:simplePos x="0" y="0"/>
            <wp:positionH relativeFrom="column">
              <wp:posOffset>1116177</wp:posOffset>
            </wp:positionH>
            <wp:positionV relativeFrom="paragraph">
              <wp:posOffset>418903</wp:posOffset>
            </wp:positionV>
            <wp:extent cx="3559626" cy="1813626"/>
            <wp:effectExtent l="152400" t="152400" r="365125" b="35814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626" cy="1813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B8F64A5" w14:textId="7217D2AB" w:rsidR="00537705" w:rsidRDefault="00537705" w:rsidP="00537705">
      <w:pPr>
        <w:tabs>
          <w:tab w:val="left" w:pos="971"/>
        </w:tabs>
        <w:rPr>
          <w:lang w:eastAsia="zh-CN"/>
        </w:rPr>
      </w:pPr>
    </w:p>
    <w:p w14:paraId="7D6D8E0D" w14:textId="1B807E3A" w:rsidR="00B57449" w:rsidRDefault="00B57449" w:rsidP="00537705">
      <w:pPr>
        <w:tabs>
          <w:tab w:val="left" w:pos="971"/>
        </w:tabs>
        <w:rPr>
          <w:lang w:eastAsia="zh-CN"/>
        </w:rPr>
      </w:pPr>
    </w:p>
    <w:p w14:paraId="2B773F61" w14:textId="7F0188B3" w:rsidR="00B54F72" w:rsidRDefault="00B54F72" w:rsidP="00537705">
      <w:pPr>
        <w:tabs>
          <w:tab w:val="left" w:pos="971"/>
        </w:tabs>
        <w:rPr>
          <w:lang w:eastAsia="zh-CN"/>
        </w:rPr>
      </w:pPr>
    </w:p>
    <w:p w14:paraId="78E63F93" w14:textId="3421D0AE" w:rsidR="00B54F72" w:rsidRDefault="00B54F72" w:rsidP="00537705">
      <w:pPr>
        <w:tabs>
          <w:tab w:val="left" w:pos="971"/>
        </w:tabs>
        <w:rPr>
          <w:lang w:eastAsia="zh-CN"/>
        </w:rPr>
      </w:pPr>
    </w:p>
    <w:p w14:paraId="104F7ACE" w14:textId="5426F146" w:rsidR="00B54F72" w:rsidRDefault="00B54F72" w:rsidP="00537705">
      <w:pPr>
        <w:tabs>
          <w:tab w:val="left" w:pos="971"/>
        </w:tabs>
        <w:rPr>
          <w:lang w:eastAsia="zh-CN"/>
        </w:rPr>
      </w:pPr>
    </w:p>
    <w:p w14:paraId="1D101DAA" w14:textId="0E4ECF30" w:rsidR="00B54F72" w:rsidRDefault="00B54F72" w:rsidP="00537705">
      <w:pPr>
        <w:tabs>
          <w:tab w:val="left" w:pos="971"/>
        </w:tabs>
        <w:rPr>
          <w:lang w:eastAsia="zh-CN"/>
        </w:rPr>
      </w:pPr>
    </w:p>
    <w:p w14:paraId="006F2268" w14:textId="5F4A4EC5" w:rsidR="00B54F72" w:rsidRDefault="00535B97" w:rsidP="00537705">
      <w:pPr>
        <w:tabs>
          <w:tab w:val="left" w:pos="971"/>
        </w:tabs>
        <w:rPr>
          <w:rFonts w:ascii="Segoe UI" w:hAnsi="Segoe UI" w:cs="Segoe UI"/>
          <w:b w:val="0"/>
          <w:bCs/>
          <w:color w:val="auto"/>
          <w:sz w:val="24"/>
          <w:szCs w:val="20"/>
          <w:lang w:eastAsia="zh-CN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  <w:lang w:eastAsia="zh-CN"/>
        </w:rPr>
        <w:lastRenderedPageBreak/>
        <w:t xml:space="preserve">Instalaremos un sistema Linux en el primer disco que hemos particionado con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  <w:lang w:eastAsia="zh-CN"/>
        </w:rPr>
        <w:t>GParted</w:t>
      </w:r>
      <w:proofErr w:type="spellEnd"/>
      <w:r w:rsidR="000D3CA2">
        <w:rPr>
          <w:rFonts w:ascii="Segoe UI" w:hAnsi="Segoe UI" w:cs="Segoe UI"/>
          <w:b w:val="0"/>
          <w:bCs/>
          <w:color w:val="auto"/>
          <w:sz w:val="24"/>
          <w:szCs w:val="20"/>
          <w:lang w:eastAsia="zh-CN"/>
        </w:rPr>
        <w:t xml:space="preserve">, ahí se nos instalará también </w:t>
      </w:r>
      <w:r w:rsidR="00CC3F20">
        <w:rPr>
          <w:rFonts w:ascii="Segoe UI" w:hAnsi="Segoe UI" w:cs="Segoe UI"/>
          <w:b w:val="0"/>
          <w:bCs/>
          <w:color w:val="auto"/>
          <w:sz w:val="24"/>
          <w:szCs w:val="20"/>
          <w:lang w:eastAsia="zh-CN"/>
        </w:rPr>
        <w:t>el gestor de arranque:</w:t>
      </w:r>
    </w:p>
    <w:p w14:paraId="40BCB781" w14:textId="7137FDCE" w:rsidR="00CC3F20" w:rsidRDefault="00CC3F20" w:rsidP="00537705">
      <w:pPr>
        <w:tabs>
          <w:tab w:val="left" w:pos="971"/>
        </w:tabs>
        <w:rPr>
          <w:rFonts w:ascii="Segoe UI" w:hAnsi="Segoe UI" w:cs="Segoe UI"/>
          <w:b w:val="0"/>
          <w:bCs/>
          <w:color w:val="auto"/>
          <w:sz w:val="24"/>
          <w:szCs w:val="20"/>
          <w:lang w:eastAsia="zh-CN"/>
        </w:rPr>
      </w:pPr>
    </w:p>
    <w:p w14:paraId="012797AC" w14:textId="6C66FBCC" w:rsidR="00CC3F20" w:rsidRPr="00535B97" w:rsidRDefault="00CC3F20" w:rsidP="00537705">
      <w:pPr>
        <w:tabs>
          <w:tab w:val="left" w:pos="971"/>
        </w:tabs>
        <w:rPr>
          <w:rFonts w:ascii="Segoe UI" w:hAnsi="Segoe UI" w:cs="Segoe UI"/>
          <w:b w:val="0"/>
          <w:bCs/>
          <w:color w:val="auto"/>
          <w:sz w:val="24"/>
          <w:szCs w:val="20"/>
          <w:lang w:eastAsia="zh-CN"/>
        </w:rPr>
      </w:pPr>
      <w:r w:rsidRPr="00E811F1">
        <w:rPr>
          <w:noProof/>
          <w:lang w:eastAsia="zh-CN"/>
        </w:rPr>
        <w:drawing>
          <wp:anchor distT="0" distB="0" distL="114300" distR="114300" simplePos="0" relativeHeight="251696135" behindDoc="0" locked="0" layoutInCell="1" allowOverlap="1" wp14:anchorId="0EB04CB4" wp14:editId="5664BE31">
            <wp:simplePos x="0" y="0"/>
            <wp:positionH relativeFrom="margin">
              <wp:posOffset>3278658</wp:posOffset>
            </wp:positionH>
            <wp:positionV relativeFrom="paragraph">
              <wp:posOffset>221090</wp:posOffset>
            </wp:positionV>
            <wp:extent cx="2902585" cy="2238375"/>
            <wp:effectExtent l="152400" t="152400" r="354965" b="37147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23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C52C8" w14:textId="45D6A42A" w:rsidR="00382EA1" w:rsidRDefault="001D789B" w:rsidP="00382EA1">
      <w:pPr>
        <w:rPr>
          <w:lang w:eastAsia="zh-CN"/>
        </w:rPr>
      </w:pPr>
      <w:r w:rsidRPr="00382EA1">
        <w:rPr>
          <w:noProof/>
          <w:lang w:eastAsia="zh-CN"/>
        </w:rPr>
        <w:drawing>
          <wp:anchor distT="0" distB="0" distL="114300" distR="114300" simplePos="0" relativeHeight="251699207" behindDoc="0" locked="0" layoutInCell="1" allowOverlap="1" wp14:anchorId="6EA5BE12" wp14:editId="546DA8E9">
            <wp:simplePos x="0" y="0"/>
            <wp:positionH relativeFrom="margin">
              <wp:align>left</wp:align>
            </wp:positionH>
            <wp:positionV relativeFrom="paragraph">
              <wp:posOffset>161608</wp:posOffset>
            </wp:positionV>
            <wp:extent cx="2869324" cy="1922214"/>
            <wp:effectExtent l="152400" t="152400" r="369570" b="36385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324" cy="1922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9F9A420" w14:textId="48781ED8" w:rsidR="00E811F1" w:rsidRDefault="00E811F1" w:rsidP="00E811F1">
      <w:pPr>
        <w:rPr>
          <w:lang w:eastAsia="zh-CN"/>
        </w:rPr>
      </w:pPr>
    </w:p>
    <w:p w14:paraId="1BDC75C5" w14:textId="2B2D4E4B" w:rsidR="00E811F1" w:rsidRDefault="00E811F1" w:rsidP="00E811F1">
      <w:pPr>
        <w:rPr>
          <w:lang w:eastAsia="zh-CN"/>
        </w:rPr>
      </w:pPr>
    </w:p>
    <w:p w14:paraId="04215CD4" w14:textId="0EF2F2BB" w:rsidR="000608DA" w:rsidRPr="000608DA" w:rsidRDefault="000608DA" w:rsidP="000608DA">
      <w:pPr>
        <w:rPr>
          <w:lang w:eastAsia="zh-CN"/>
        </w:rPr>
      </w:pPr>
    </w:p>
    <w:p w14:paraId="1956AEE0" w14:textId="2D7F9108" w:rsidR="000608DA" w:rsidRPr="000608DA" w:rsidRDefault="000608DA" w:rsidP="000608DA">
      <w:pPr>
        <w:rPr>
          <w:lang w:eastAsia="zh-CN"/>
        </w:rPr>
      </w:pPr>
    </w:p>
    <w:p w14:paraId="11EBA897" w14:textId="18AF63AD" w:rsidR="000608DA" w:rsidRPr="000608DA" w:rsidRDefault="000608DA" w:rsidP="000608DA">
      <w:pPr>
        <w:rPr>
          <w:lang w:eastAsia="zh-CN"/>
        </w:rPr>
      </w:pPr>
    </w:p>
    <w:p w14:paraId="1B8FADE1" w14:textId="720E55E5" w:rsidR="000608DA" w:rsidRPr="000608DA" w:rsidRDefault="000608DA" w:rsidP="000608DA">
      <w:pPr>
        <w:rPr>
          <w:lang w:eastAsia="zh-CN"/>
        </w:rPr>
      </w:pPr>
    </w:p>
    <w:p w14:paraId="2B022522" w14:textId="0C575568" w:rsidR="000608DA" w:rsidRPr="000608DA" w:rsidRDefault="000608DA" w:rsidP="000608DA">
      <w:pPr>
        <w:rPr>
          <w:lang w:eastAsia="zh-CN"/>
        </w:rPr>
      </w:pPr>
    </w:p>
    <w:p w14:paraId="0D743846" w14:textId="3E9F7F77" w:rsidR="000608DA" w:rsidRPr="000608DA" w:rsidRDefault="000608DA" w:rsidP="000608DA">
      <w:pPr>
        <w:rPr>
          <w:lang w:eastAsia="zh-CN"/>
        </w:rPr>
      </w:pPr>
    </w:p>
    <w:p w14:paraId="07E9CE40" w14:textId="2F9A34CF" w:rsidR="000608DA" w:rsidRPr="000608DA" w:rsidRDefault="000608DA" w:rsidP="000608DA">
      <w:pPr>
        <w:rPr>
          <w:lang w:eastAsia="zh-CN"/>
        </w:rPr>
      </w:pPr>
    </w:p>
    <w:p w14:paraId="49E8AE95" w14:textId="7E7E6B9B" w:rsidR="000608DA" w:rsidRPr="000608DA" w:rsidRDefault="000608DA" w:rsidP="000608DA">
      <w:pPr>
        <w:rPr>
          <w:lang w:eastAsia="zh-CN"/>
        </w:rPr>
      </w:pPr>
    </w:p>
    <w:p w14:paraId="52F32593" w14:textId="54F55370" w:rsidR="000608DA" w:rsidRDefault="000608DA" w:rsidP="000608DA">
      <w:pPr>
        <w:rPr>
          <w:lang w:eastAsia="zh-CN"/>
        </w:rPr>
      </w:pPr>
    </w:p>
    <w:p w14:paraId="77068237" w14:textId="120A8F13" w:rsidR="000608DA" w:rsidRPr="003C7593" w:rsidRDefault="000608DA" w:rsidP="003C7593">
      <w:pPr>
        <w:pStyle w:val="Prrafodelista"/>
        <w:numPr>
          <w:ilvl w:val="0"/>
          <w:numId w:val="1"/>
        </w:numPr>
        <w:rPr>
          <w:rFonts w:ascii="Poppins" w:hAnsi="Poppins" w:cs="Poppins"/>
          <w:b/>
          <w:bCs/>
          <w:color w:val="061F57" w:themeColor="text2" w:themeShade="BF"/>
          <w:sz w:val="28"/>
          <w:szCs w:val="22"/>
        </w:rPr>
      </w:pPr>
      <w:r w:rsidRPr="003C7593">
        <w:rPr>
          <w:rFonts w:ascii="Poppins" w:hAnsi="Poppins" w:cs="Poppins"/>
          <w:b/>
          <w:bCs/>
          <w:color w:val="061F57" w:themeColor="text2" w:themeShade="BF"/>
          <w:sz w:val="28"/>
          <w:szCs w:val="22"/>
        </w:rPr>
        <w:t>Configura el GRUB</w:t>
      </w:r>
    </w:p>
    <w:p w14:paraId="587148F7" w14:textId="77777777" w:rsidR="00700562" w:rsidRPr="00700562" w:rsidRDefault="00700562" w:rsidP="000608DA">
      <w:pPr>
        <w:rPr>
          <w:rFonts w:ascii="Poppins" w:hAnsi="Poppins" w:cs="Poppins"/>
          <w:sz w:val="24"/>
          <w:szCs w:val="20"/>
          <w:lang w:eastAsia="zh-CN"/>
        </w:rPr>
      </w:pPr>
    </w:p>
    <w:p w14:paraId="4FBE71E3" w14:textId="6EDFEA9B" w:rsidR="000608DA" w:rsidRDefault="000608DA" w:rsidP="00700562">
      <w:pPr>
        <w:pStyle w:val="Prrafodelista"/>
        <w:numPr>
          <w:ilvl w:val="0"/>
          <w:numId w:val="18"/>
        </w:numPr>
        <w:rPr>
          <w:rFonts w:ascii="Poppins" w:hAnsi="Poppins" w:cs="Poppins"/>
          <w:color w:val="04143A" w:themeColor="text2" w:themeShade="80"/>
        </w:rPr>
      </w:pPr>
      <w:r w:rsidRPr="00700562">
        <w:rPr>
          <w:rFonts w:ascii="Poppins" w:hAnsi="Poppins" w:cs="Poppins"/>
          <w:color w:val="04143A" w:themeColor="text2" w:themeShade="80"/>
        </w:rPr>
        <w:t xml:space="preserve">Para no muestre la entrada mentest64+ en el menú de arranque </w:t>
      </w:r>
    </w:p>
    <w:p w14:paraId="1F383758" w14:textId="4AAFE856" w:rsidR="00256DB2" w:rsidRDefault="00256DB2" w:rsidP="00256DB2">
      <w:pPr>
        <w:pStyle w:val="Prrafodelista"/>
        <w:ind w:left="720"/>
        <w:rPr>
          <w:rFonts w:ascii="Poppins" w:hAnsi="Poppins" w:cs="Poppins"/>
          <w:color w:val="04143A" w:themeColor="text2" w:themeShade="80"/>
        </w:rPr>
      </w:pPr>
    </w:p>
    <w:p w14:paraId="5970FC03" w14:textId="094B621D" w:rsidR="00256DB2" w:rsidRPr="00256DB2" w:rsidRDefault="00F5196A" w:rsidP="00256DB2">
      <w:pPr>
        <w:pStyle w:val="Prrafodelista"/>
        <w:ind w:left="720"/>
        <w:rPr>
          <w:rFonts w:ascii="Poppins" w:hAnsi="Poppins" w:cs="Poppins"/>
        </w:rPr>
      </w:pPr>
      <w:r w:rsidRPr="006E22DD">
        <w:rPr>
          <w:rFonts w:ascii="Poppins" w:hAnsi="Poppins" w:cs="Poppins"/>
          <w:color w:val="04143A" w:themeColor="text2" w:themeShade="80"/>
        </w:rPr>
        <w:drawing>
          <wp:anchor distT="0" distB="0" distL="114300" distR="114300" simplePos="0" relativeHeight="251703303" behindDoc="0" locked="0" layoutInCell="1" allowOverlap="1" wp14:anchorId="43FA7549" wp14:editId="4C837248">
            <wp:simplePos x="0" y="0"/>
            <wp:positionH relativeFrom="column">
              <wp:posOffset>419576</wp:posOffset>
            </wp:positionH>
            <wp:positionV relativeFrom="paragraph">
              <wp:posOffset>863123</wp:posOffset>
            </wp:positionV>
            <wp:extent cx="4390666" cy="47630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666" cy="47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DB2">
        <w:rPr>
          <w:rFonts w:ascii="Poppins" w:hAnsi="Poppins" w:cs="Poppins"/>
        </w:rPr>
        <w:t xml:space="preserve">Hay dos opciones para que no se muestre la entrada </w:t>
      </w:r>
      <w:proofErr w:type="spellStart"/>
      <w:r w:rsidR="00256DB2">
        <w:rPr>
          <w:rFonts w:ascii="Poppins" w:hAnsi="Poppins" w:cs="Poppins"/>
        </w:rPr>
        <w:t>memtest</w:t>
      </w:r>
      <w:proofErr w:type="spellEnd"/>
      <w:r w:rsidR="00256DB2">
        <w:rPr>
          <w:rFonts w:ascii="Poppins" w:hAnsi="Poppins" w:cs="Poppins"/>
        </w:rPr>
        <w:t xml:space="preserve"> en el GRUB, la primera es removiendo directamente las entradas desde el archivo de configuración del GRUB /</w:t>
      </w:r>
      <w:proofErr w:type="spellStart"/>
      <w:r w:rsidR="00256DB2">
        <w:rPr>
          <w:rFonts w:ascii="Poppins" w:hAnsi="Poppins" w:cs="Poppins"/>
        </w:rPr>
        <w:t>boot</w:t>
      </w:r>
      <w:proofErr w:type="spellEnd"/>
      <w:r w:rsidR="00256DB2">
        <w:rPr>
          <w:rFonts w:ascii="Poppins" w:hAnsi="Poppins" w:cs="Poppins"/>
        </w:rPr>
        <w:t>/</w:t>
      </w:r>
      <w:proofErr w:type="spellStart"/>
      <w:r>
        <w:rPr>
          <w:rFonts w:ascii="Poppins" w:hAnsi="Poppins" w:cs="Poppins"/>
        </w:rPr>
        <w:t>grub</w:t>
      </w:r>
      <w:proofErr w:type="spellEnd"/>
      <w:r>
        <w:rPr>
          <w:rFonts w:ascii="Poppins" w:hAnsi="Poppins" w:cs="Poppins"/>
        </w:rPr>
        <w:t>/</w:t>
      </w:r>
      <w:proofErr w:type="spellStart"/>
      <w:r>
        <w:rPr>
          <w:rFonts w:ascii="Poppins" w:hAnsi="Poppins" w:cs="Poppins"/>
        </w:rPr>
        <w:t>grub.cfg</w:t>
      </w:r>
      <w:proofErr w:type="spellEnd"/>
      <w:r>
        <w:rPr>
          <w:rFonts w:ascii="Poppins" w:hAnsi="Poppins" w:cs="Poppins"/>
        </w:rPr>
        <w:t>:</w:t>
      </w:r>
    </w:p>
    <w:p w14:paraId="14B4FE98" w14:textId="5D34A165" w:rsidR="00256DB2" w:rsidRDefault="00256DB2" w:rsidP="00256DB2">
      <w:pPr>
        <w:pStyle w:val="Prrafodelista"/>
        <w:ind w:left="720"/>
        <w:rPr>
          <w:rFonts w:ascii="Poppins" w:hAnsi="Poppins" w:cs="Poppins"/>
          <w:color w:val="04143A" w:themeColor="text2" w:themeShade="80"/>
        </w:rPr>
      </w:pPr>
    </w:p>
    <w:p w14:paraId="273FE057" w14:textId="7E3A488D" w:rsidR="00F5196A" w:rsidRDefault="00F5196A" w:rsidP="00F5196A">
      <w:pPr>
        <w:pStyle w:val="Prrafodelista"/>
        <w:ind w:left="720"/>
        <w:rPr>
          <w:rFonts w:ascii="Poppins" w:hAnsi="Poppins" w:cs="Poppins"/>
          <w:color w:val="04143A" w:themeColor="text2" w:themeShade="80"/>
        </w:rPr>
      </w:pPr>
      <w:r w:rsidRPr="00DE3BAB">
        <w:rPr>
          <w:rFonts w:ascii="Poppins" w:hAnsi="Poppins" w:cs="Poppins"/>
          <w:color w:val="04143A" w:themeColor="text2" w:themeShade="80"/>
        </w:rPr>
        <w:drawing>
          <wp:anchor distT="0" distB="0" distL="114300" distR="114300" simplePos="0" relativeHeight="251704327" behindDoc="0" locked="0" layoutInCell="1" allowOverlap="1" wp14:anchorId="4E815676" wp14:editId="73BA49D3">
            <wp:simplePos x="0" y="0"/>
            <wp:positionH relativeFrom="column">
              <wp:posOffset>448310</wp:posOffset>
            </wp:positionH>
            <wp:positionV relativeFrom="paragraph">
              <wp:posOffset>360203</wp:posOffset>
            </wp:positionV>
            <wp:extent cx="3114675" cy="2134235"/>
            <wp:effectExtent l="0" t="0" r="9525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28"/>
                    <a:stretch/>
                  </pic:blipFill>
                  <pic:spPr bwMode="auto">
                    <a:xfrm>
                      <a:off x="0" y="0"/>
                      <a:ext cx="3114675" cy="213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ppins" w:hAnsi="Poppins" w:cs="Poppins"/>
          <w:color w:val="04143A" w:themeColor="text2" w:themeShade="80"/>
        </w:rPr>
        <w:t>Removemos las siguientes líneas:</w:t>
      </w:r>
    </w:p>
    <w:p w14:paraId="07916525" w14:textId="564437C0" w:rsidR="00054B12" w:rsidRPr="00974BD5" w:rsidRDefault="00054B12" w:rsidP="00974BD5">
      <w:pPr>
        <w:pStyle w:val="Prrafodelista"/>
        <w:ind w:left="720"/>
        <w:rPr>
          <w:rFonts w:ascii="Poppins" w:hAnsi="Poppins" w:cs="Poppins"/>
          <w:color w:val="04143A" w:themeColor="text2" w:themeShade="80"/>
        </w:rPr>
      </w:pPr>
      <w:r w:rsidRPr="00976442">
        <w:rPr>
          <w:rFonts w:ascii="Poppins" w:hAnsi="Poppins" w:cs="Poppins"/>
          <w:color w:val="04143A" w:themeColor="text2" w:themeShade="80"/>
        </w:rPr>
        <w:lastRenderedPageBreak/>
        <w:drawing>
          <wp:anchor distT="0" distB="0" distL="114300" distR="114300" simplePos="0" relativeHeight="251705351" behindDoc="0" locked="0" layoutInCell="1" allowOverlap="1" wp14:anchorId="178C4429" wp14:editId="15F9F235">
            <wp:simplePos x="0" y="0"/>
            <wp:positionH relativeFrom="column">
              <wp:posOffset>519588</wp:posOffset>
            </wp:positionH>
            <wp:positionV relativeFrom="paragraph">
              <wp:posOffset>684371</wp:posOffset>
            </wp:positionV>
            <wp:extent cx="5196055" cy="874669"/>
            <wp:effectExtent l="152400" t="152400" r="367030" b="363855"/>
            <wp:wrapTopAndBottom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055" cy="874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5196A">
        <w:rPr>
          <w:rFonts w:ascii="Poppins" w:hAnsi="Poppins" w:cs="Poppins"/>
          <w:color w:val="04143A" w:themeColor="text2" w:themeShade="80"/>
        </w:rPr>
        <w:t xml:space="preserve">La segunda opción es quitarle los permisos de ejecución a </w:t>
      </w:r>
      <w:proofErr w:type="spellStart"/>
      <w:r>
        <w:rPr>
          <w:rFonts w:ascii="Poppins" w:hAnsi="Poppins" w:cs="Poppins"/>
          <w:color w:val="04143A" w:themeColor="text2" w:themeShade="80"/>
        </w:rPr>
        <w:t>memtest</w:t>
      </w:r>
      <w:proofErr w:type="spellEnd"/>
      <w:r>
        <w:rPr>
          <w:rFonts w:ascii="Poppins" w:hAnsi="Poppins" w:cs="Poppins"/>
          <w:color w:val="04143A" w:themeColor="text2" w:themeShade="80"/>
        </w:rPr>
        <w:t xml:space="preserve"> mediante el siguiente comando:</w:t>
      </w:r>
    </w:p>
    <w:p w14:paraId="628EE420" w14:textId="4AE147ED" w:rsidR="000608DA" w:rsidRDefault="000608DA" w:rsidP="00700562">
      <w:pPr>
        <w:pStyle w:val="Prrafodelista"/>
        <w:numPr>
          <w:ilvl w:val="0"/>
          <w:numId w:val="18"/>
        </w:numPr>
        <w:rPr>
          <w:rFonts w:ascii="Poppins" w:hAnsi="Poppins" w:cs="Poppins"/>
          <w:color w:val="04143A" w:themeColor="text2" w:themeShade="80"/>
        </w:rPr>
      </w:pPr>
      <w:r w:rsidRPr="00700562">
        <w:rPr>
          <w:rFonts w:ascii="Poppins" w:hAnsi="Poppins" w:cs="Poppins"/>
          <w:color w:val="04143A" w:themeColor="text2" w:themeShade="80"/>
        </w:rPr>
        <w:t>Por defecto arranque Windows esperando por defecto 20 segundos a la elección del usuario.</w:t>
      </w:r>
    </w:p>
    <w:p w14:paraId="3F97818B" w14:textId="0D0EDA8A" w:rsidR="006E22DD" w:rsidRDefault="006E22DD" w:rsidP="006E22DD">
      <w:pPr>
        <w:pStyle w:val="Prrafodelista"/>
        <w:ind w:left="720"/>
        <w:rPr>
          <w:rFonts w:ascii="Poppins" w:hAnsi="Poppins" w:cs="Poppins"/>
        </w:rPr>
      </w:pPr>
    </w:p>
    <w:p w14:paraId="37BE9F2C" w14:textId="1AEA416E" w:rsidR="00976442" w:rsidRPr="00974BD5" w:rsidRDefault="00974BD5" w:rsidP="00974BD5">
      <w:pPr>
        <w:pStyle w:val="Prrafodelista"/>
        <w:ind w:left="720"/>
        <w:rPr>
          <w:rFonts w:ascii="Poppins" w:hAnsi="Poppins" w:cs="Poppins"/>
        </w:rPr>
      </w:pPr>
      <w:r w:rsidRPr="00C329E1">
        <w:drawing>
          <wp:anchor distT="0" distB="0" distL="114300" distR="114300" simplePos="0" relativeHeight="251707399" behindDoc="0" locked="0" layoutInCell="1" allowOverlap="1" wp14:anchorId="5765532A" wp14:editId="0B0D0E6D">
            <wp:simplePos x="0" y="0"/>
            <wp:positionH relativeFrom="column">
              <wp:posOffset>409467</wp:posOffset>
            </wp:positionH>
            <wp:positionV relativeFrom="paragraph">
              <wp:posOffset>1445212</wp:posOffset>
            </wp:positionV>
            <wp:extent cx="4858311" cy="2346885"/>
            <wp:effectExtent l="152400" t="152400" r="361950" b="358775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11" cy="234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F38A1" w:rsidRPr="009558EA">
        <w:rPr>
          <w:rFonts w:ascii="Poppins" w:hAnsi="Poppins" w:cs="Poppins"/>
          <w:color w:val="04143A" w:themeColor="text2" w:themeShade="80"/>
        </w:rPr>
        <w:drawing>
          <wp:anchor distT="0" distB="0" distL="114300" distR="114300" simplePos="0" relativeHeight="251706375" behindDoc="0" locked="0" layoutInCell="1" allowOverlap="1" wp14:anchorId="0F8DB7EC" wp14:editId="19E974FC">
            <wp:simplePos x="0" y="0"/>
            <wp:positionH relativeFrom="column">
              <wp:posOffset>441007</wp:posOffset>
            </wp:positionH>
            <wp:positionV relativeFrom="paragraph">
              <wp:posOffset>666750</wp:posOffset>
            </wp:positionV>
            <wp:extent cx="4304065" cy="467645"/>
            <wp:effectExtent l="152400" t="152400" r="363220" b="37084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065" cy="467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54B12">
        <w:rPr>
          <w:rFonts w:ascii="Poppins" w:hAnsi="Poppins" w:cs="Poppins"/>
        </w:rPr>
        <w:t xml:space="preserve">Para poner por defecto una entrada o </w:t>
      </w:r>
      <w:r w:rsidR="003F38A1">
        <w:rPr>
          <w:rFonts w:ascii="Poppins" w:hAnsi="Poppins" w:cs="Poppins"/>
        </w:rPr>
        <w:t>cambiar el tiempo de espera, hay que modificar el archivo /</w:t>
      </w:r>
      <w:proofErr w:type="spellStart"/>
      <w:r w:rsidR="003F38A1">
        <w:rPr>
          <w:rFonts w:ascii="Poppins" w:hAnsi="Poppins" w:cs="Poppins"/>
        </w:rPr>
        <w:t>etc</w:t>
      </w:r>
      <w:proofErr w:type="spellEnd"/>
      <w:r w:rsidR="003F38A1">
        <w:rPr>
          <w:rFonts w:ascii="Poppins" w:hAnsi="Poppins" w:cs="Poppins"/>
        </w:rPr>
        <w:t>/default/</w:t>
      </w:r>
      <w:proofErr w:type="spellStart"/>
      <w:r w:rsidR="003F38A1">
        <w:rPr>
          <w:rFonts w:ascii="Poppins" w:hAnsi="Poppins" w:cs="Poppins"/>
        </w:rPr>
        <w:t>grub</w:t>
      </w:r>
      <w:proofErr w:type="spellEnd"/>
      <w:r w:rsidR="003F38A1">
        <w:rPr>
          <w:rFonts w:ascii="Poppins" w:hAnsi="Poppins" w:cs="Poppins"/>
        </w:rPr>
        <w:t>:</w:t>
      </w:r>
    </w:p>
    <w:p w14:paraId="6E28B325" w14:textId="24E77F2D" w:rsidR="003F38A1" w:rsidRDefault="003F38A1" w:rsidP="003F38A1">
      <w:pPr>
        <w:pStyle w:val="Prrafodelista"/>
        <w:ind w:left="720"/>
        <w:rPr>
          <w:rFonts w:ascii="Poppins" w:hAnsi="Poppins" w:cs="Poppins"/>
        </w:rPr>
      </w:pPr>
      <w:r>
        <w:rPr>
          <w:rFonts w:ascii="Poppins" w:hAnsi="Poppins" w:cs="Poppins"/>
          <w:color w:val="04143A" w:themeColor="text2" w:themeShade="80"/>
        </w:rPr>
        <w:t>Una ve</w:t>
      </w:r>
      <w:r w:rsidR="00EE5B2C">
        <w:rPr>
          <w:rFonts w:ascii="Poppins" w:hAnsi="Poppins" w:cs="Poppins"/>
          <w:color w:val="04143A" w:themeColor="text2" w:themeShade="80"/>
        </w:rPr>
        <w:t>z modificado el tiempo de espera y haber puesto Windows como entrada por defecto</w:t>
      </w:r>
      <w:r w:rsidR="00C64297">
        <w:rPr>
          <w:rFonts w:ascii="Poppins" w:hAnsi="Poppins" w:cs="Poppins"/>
          <w:color w:val="04143A" w:themeColor="text2" w:themeShade="80"/>
        </w:rPr>
        <w:t xml:space="preserve">, actualizamos el </w:t>
      </w:r>
      <w:proofErr w:type="spellStart"/>
      <w:r w:rsidR="00C64297">
        <w:rPr>
          <w:rFonts w:ascii="Poppins" w:hAnsi="Poppins" w:cs="Poppins"/>
          <w:color w:val="04143A" w:themeColor="text2" w:themeShade="80"/>
        </w:rPr>
        <w:t>grub</w:t>
      </w:r>
      <w:proofErr w:type="spellEnd"/>
      <w:r w:rsidR="00974BD5">
        <w:rPr>
          <w:rFonts w:ascii="Poppins" w:hAnsi="Poppins" w:cs="Poppins"/>
          <w:color w:val="04143A" w:themeColor="text2" w:themeShade="80"/>
        </w:rPr>
        <w:t xml:space="preserve"> y reiniciamos el equipo</w:t>
      </w:r>
      <w:r w:rsidR="00C64297">
        <w:rPr>
          <w:rFonts w:ascii="Poppins" w:hAnsi="Poppins" w:cs="Poppins"/>
          <w:color w:val="04143A" w:themeColor="text2" w:themeShade="80"/>
        </w:rPr>
        <w:t>:</w:t>
      </w:r>
    </w:p>
    <w:p w14:paraId="6F4877DC" w14:textId="234A9730" w:rsidR="00F5196A" w:rsidRDefault="00974BD5" w:rsidP="003C7593">
      <w:pPr>
        <w:rPr>
          <w:rFonts w:ascii="Poppins" w:hAnsi="Poppins" w:cs="Poppins"/>
          <w:color w:val="04143A" w:themeColor="text2" w:themeShade="80"/>
        </w:rPr>
      </w:pPr>
      <w:r w:rsidRPr="009C613B">
        <w:rPr>
          <w:rFonts w:ascii="Poppins" w:hAnsi="Poppins" w:cs="Poppins"/>
          <w:color w:val="04143A" w:themeColor="text2" w:themeShade="80"/>
        </w:rPr>
        <w:drawing>
          <wp:anchor distT="0" distB="0" distL="114300" distR="114300" simplePos="0" relativeHeight="251708423" behindDoc="0" locked="0" layoutInCell="1" allowOverlap="1" wp14:anchorId="0EF28C7C" wp14:editId="19490733">
            <wp:simplePos x="0" y="0"/>
            <wp:positionH relativeFrom="column">
              <wp:posOffset>445602</wp:posOffset>
            </wp:positionH>
            <wp:positionV relativeFrom="paragraph">
              <wp:posOffset>305399</wp:posOffset>
            </wp:positionV>
            <wp:extent cx="4792980" cy="1299210"/>
            <wp:effectExtent l="152400" t="152400" r="369570" b="35814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299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ADB1A" w14:textId="3C304818" w:rsidR="00974BD5" w:rsidRDefault="00974BD5" w:rsidP="003C7593">
      <w:pPr>
        <w:rPr>
          <w:rFonts w:ascii="Poppins" w:hAnsi="Poppins" w:cs="Poppins"/>
          <w:color w:val="04143A" w:themeColor="text2" w:themeShade="80"/>
        </w:rPr>
      </w:pPr>
    </w:p>
    <w:p w14:paraId="0C07279B" w14:textId="30F27B6E" w:rsidR="00974BD5" w:rsidRDefault="00974BD5" w:rsidP="003C7593">
      <w:pPr>
        <w:rPr>
          <w:rFonts w:ascii="Poppins" w:hAnsi="Poppins" w:cs="Poppins"/>
          <w:color w:val="04143A" w:themeColor="text2" w:themeShade="80"/>
        </w:rPr>
      </w:pPr>
    </w:p>
    <w:p w14:paraId="1E392F6B" w14:textId="372F6C72" w:rsidR="00974BD5" w:rsidRDefault="00974BD5" w:rsidP="003C7593">
      <w:pPr>
        <w:rPr>
          <w:rFonts w:ascii="Poppins" w:hAnsi="Poppins" w:cs="Poppins"/>
          <w:color w:val="04143A" w:themeColor="text2" w:themeShade="80"/>
        </w:rPr>
      </w:pPr>
    </w:p>
    <w:p w14:paraId="3160299B" w14:textId="300C43A6" w:rsidR="00974BD5" w:rsidRDefault="00974BD5" w:rsidP="003C7593">
      <w:pPr>
        <w:rPr>
          <w:rFonts w:ascii="Poppins" w:hAnsi="Poppins" w:cs="Poppins"/>
          <w:color w:val="04143A" w:themeColor="text2" w:themeShade="80"/>
        </w:rPr>
      </w:pPr>
    </w:p>
    <w:p w14:paraId="0AC08548" w14:textId="289AC270" w:rsidR="00614143" w:rsidRPr="00974BD5" w:rsidRDefault="00614143" w:rsidP="00974BD5">
      <w:pPr>
        <w:rPr>
          <w:rFonts w:ascii="Poppins" w:hAnsi="Poppins" w:cs="Poppins"/>
          <w:bCs/>
          <w:color w:val="061F57" w:themeColor="text2" w:themeShade="BF"/>
          <w:szCs w:val="28"/>
        </w:rPr>
      </w:pPr>
    </w:p>
    <w:p w14:paraId="5ECCE0E9" w14:textId="2FD87838" w:rsidR="00426238" w:rsidRPr="00426238" w:rsidRDefault="00426238" w:rsidP="00426238">
      <w:pPr>
        <w:pStyle w:val="Prrafodelista"/>
        <w:numPr>
          <w:ilvl w:val="0"/>
          <w:numId w:val="1"/>
        </w:numPr>
        <w:rPr>
          <w:rFonts w:ascii="Poppins" w:hAnsi="Poppins" w:cs="Poppins"/>
          <w:b/>
          <w:bCs/>
          <w:color w:val="061F57" w:themeColor="text2" w:themeShade="BF"/>
          <w:sz w:val="28"/>
          <w:szCs w:val="28"/>
        </w:rPr>
      </w:pPr>
      <w:r w:rsidRPr="00426238">
        <w:rPr>
          <w:rFonts w:ascii="Poppins" w:hAnsi="Poppins" w:cs="Poppins"/>
          <w:b/>
          <w:bCs/>
          <w:color w:val="061F57" w:themeColor="text2" w:themeShade="BF"/>
          <w:sz w:val="28"/>
          <w:szCs w:val="28"/>
        </w:rPr>
        <w:lastRenderedPageBreak/>
        <w:t>Recupera el arranque de Windows:</w:t>
      </w:r>
    </w:p>
    <w:p w14:paraId="7D86D6D8" w14:textId="77221F26" w:rsidR="00426238" w:rsidRDefault="00426238" w:rsidP="009267A3">
      <w:pPr>
        <w:pStyle w:val="TEXTO"/>
        <w:rPr>
          <w:rFonts w:eastAsia="Calibri"/>
        </w:rPr>
      </w:pPr>
    </w:p>
    <w:p w14:paraId="7BFE9DD1" w14:textId="1A993ACA" w:rsidR="00426238" w:rsidRDefault="00426238" w:rsidP="007A7563">
      <w:pPr>
        <w:pStyle w:val="TEXTO"/>
        <w:numPr>
          <w:ilvl w:val="0"/>
          <w:numId w:val="19"/>
        </w:numPr>
        <w:rPr>
          <w:rFonts w:ascii="Poppins" w:eastAsia="Calibri" w:hAnsi="Poppins" w:cs="Poppins"/>
          <w:color w:val="061F57" w:themeColor="text2" w:themeShade="BF"/>
        </w:rPr>
      </w:pPr>
      <w:r w:rsidRPr="007A7563">
        <w:rPr>
          <w:rFonts w:ascii="Poppins" w:eastAsia="Calibri" w:hAnsi="Poppins" w:cs="Poppins"/>
          <w:color w:val="061F57" w:themeColor="text2" w:themeShade="BF"/>
        </w:rPr>
        <w:t xml:space="preserve">Insertamos la </w:t>
      </w:r>
      <w:proofErr w:type="spellStart"/>
      <w:r w:rsidRPr="007A7563">
        <w:rPr>
          <w:rFonts w:ascii="Poppins" w:eastAsia="Calibri" w:hAnsi="Poppins" w:cs="Poppins"/>
          <w:color w:val="061F57" w:themeColor="text2" w:themeShade="BF"/>
        </w:rPr>
        <w:t>iso</w:t>
      </w:r>
      <w:proofErr w:type="spellEnd"/>
      <w:r w:rsidRPr="007A7563">
        <w:rPr>
          <w:rFonts w:ascii="Poppins" w:eastAsia="Calibri" w:hAnsi="Poppins" w:cs="Poppins"/>
          <w:color w:val="061F57" w:themeColor="text2" w:themeShade="BF"/>
        </w:rPr>
        <w:t xml:space="preserve"> en el almacenamiento de la </w:t>
      </w:r>
      <w:proofErr w:type="spellStart"/>
      <w:r w:rsidRPr="007A7563">
        <w:rPr>
          <w:rFonts w:ascii="Poppins" w:eastAsia="Calibri" w:hAnsi="Poppins" w:cs="Poppins"/>
          <w:color w:val="061F57" w:themeColor="text2" w:themeShade="BF"/>
        </w:rPr>
        <w:t>mv</w:t>
      </w:r>
      <w:proofErr w:type="spellEnd"/>
    </w:p>
    <w:p w14:paraId="03710D09" w14:textId="3BFBB5F9" w:rsidR="009267A3" w:rsidRPr="007A7563" w:rsidRDefault="00E6661A" w:rsidP="009267A3">
      <w:pPr>
        <w:pStyle w:val="TEXTO"/>
        <w:ind w:left="1080"/>
        <w:rPr>
          <w:rFonts w:ascii="Poppins" w:eastAsia="Calibri" w:hAnsi="Poppins" w:cs="Poppins"/>
          <w:color w:val="061F57" w:themeColor="text2" w:themeShade="BF"/>
        </w:rPr>
      </w:pPr>
      <w:r>
        <w:rPr>
          <w:rFonts w:ascii="Poppins" w:hAnsi="Poppins" w:cs="Poppins"/>
          <w:b/>
          <w:noProof/>
          <w:color w:val="061F57" w:themeColor="text2" w:themeShade="BF"/>
        </w:rPr>
        <mc:AlternateContent>
          <mc:Choice Requires="wps">
            <w:drawing>
              <wp:anchor distT="0" distB="0" distL="114300" distR="114300" simplePos="0" relativeHeight="251719687" behindDoc="0" locked="0" layoutInCell="1" allowOverlap="1" wp14:anchorId="4280E5D4" wp14:editId="764104E7">
                <wp:simplePos x="0" y="0"/>
                <wp:positionH relativeFrom="column">
                  <wp:posOffset>941141</wp:posOffset>
                </wp:positionH>
                <wp:positionV relativeFrom="paragraph">
                  <wp:posOffset>970651</wp:posOffset>
                </wp:positionV>
                <wp:extent cx="3312543" cy="241540"/>
                <wp:effectExtent l="0" t="0" r="21590" b="25400"/>
                <wp:wrapNone/>
                <wp:docPr id="206" name="Rectá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543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F30B2" id="Rectángulo 206" o:spid="_x0000_s1026" style="position:absolute;margin-left:74.1pt;margin-top:76.45pt;width:260.85pt;height:19pt;z-index:251719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" filled="f" strokecolor="red" strokeweight="2pt"/>
            </w:pict>
          </mc:Fallback>
        </mc:AlternateContent>
      </w:r>
      <w:r w:rsidR="009267A3" w:rsidRPr="009267A3">
        <w:rPr>
          <w:rFonts w:ascii="Poppins" w:eastAsia="Calibri" w:hAnsi="Poppins" w:cs="Poppins"/>
          <w:noProof/>
          <w:color w:val="061F57" w:themeColor="text2" w:themeShade="BF"/>
        </w:rPr>
        <w:drawing>
          <wp:inline distT="0" distB="0" distL="0" distR="0" wp14:anchorId="268FE42F" wp14:editId="7B7A6C83">
            <wp:extent cx="3438056" cy="1004571"/>
            <wp:effectExtent l="152400" t="152400" r="353060" b="36703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8056" cy="1004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F9508F" w14:textId="00879D9A" w:rsidR="00426238" w:rsidRDefault="00426238" w:rsidP="007A7563">
      <w:pPr>
        <w:pStyle w:val="TEXTO"/>
        <w:numPr>
          <w:ilvl w:val="0"/>
          <w:numId w:val="19"/>
        </w:numPr>
        <w:rPr>
          <w:rFonts w:ascii="Poppins" w:eastAsia="Calibri" w:hAnsi="Poppins" w:cs="Poppins"/>
          <w:color w:val="061F57" w:themeColor="text2" w:themeShade="BF"/>
        </w:rPr>
      </w:pPr>
      <w:r w:rsidRPr="007A7563">
        <w:rPr>
          <w:rFonts w:ascii="Poppins" w:eastAsia="Calibri" w:hAnsi="Poppins" w:cs="Poppins"/>
          <w:color w:val="061F57" w:themeColor="text2" w:themeShade="BF"/>
        </w:rPr>
        <w:t>Recuperar equipo</w:t>
      </w:r>
    </w:p>
    <w:p w14:paraId="6DB5D01E" w14:textId="69852E3B" w:rsidR="009267A3" w:rsidRPr="007A7563" w:rsidRDefault="006A0D78" w:rsidP="009267A3">
      <w:pPr>
        <w:pStyle w:val="TEXTO"/>
        <w:ind w:left="1080"/>
        <w:rPr>
          <w:rFonts w:ascii="Poppins" w:eastAsia="Calibri" w:hAnsi="Poppins" w:cs="Poppins"/>
          <w:color w:val="061F57" w:themeColor="text2" w:themeShade="BF"/>
        </w:rPr>
      </w:pPr>
      <w:r w:rsidRPr="006A0D78">
        <w:rPr>
          <w:rFonts w:ascii="Poppins" w:eastAsia="Calibri" w:hAnsi="Poppins" w:cs="Poppins"/>
          <w:noProof/>
          <w:color w:val="061F57" w:themeColor="text2" w:themeShade="BF"/>
        </w:rPr>
        <w:drawing>
          <wp:inline distT="0" distB="0" distL="0" distR="0" wp14:anchorId="354B6EEB" wp14:editId="1591C2DB">
            <wp:extent cx="1203753" cy="528266"/>
            <wp:effectExtent l="152400" t="152400" r="358775" b="36766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3753" cy="528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4850D" w14:textId="40F4ECB0" w:rsidR="00426238" w:rsidRDefault="00426238" w:rsidP="007A7563">
      <w:pPr>
        <w:pStyle w:val="TEXTO"/>
        <w:numPr>
          <w:ilvl w:val="0"/>
          <w:numId w:val="19"/>
        </w:numPr>
        <w:rPr>
          <w:rFonts w:ascii="Poppins" w:eastAsia="Calibri" w:hAnsi="Poppins" w:cs="Poppins"/>
          <w:color w:val="061F57" w:themeColor="text2" w:themeShade="BF"/>
        </w:rPr>
      </w:pPr>
      <w:r w:rsidRPr="007A7563">
        <w:rPr>
          <w:rFonts w:ascii="Poppins" w:eastAsia="Calibri" w:hAnsi="Poppins" w:cs="Poppins"/>
          <w:color w:val="061F57" w:themeColor="text2" w:themeShade="BF"/>
        </w:rPr>
        <w:t>Solucionar problemas</w:t>
      </w:r>
    </w:p>
    <w:p w14:paraId="0F28E4FF" w14:textId="1C9FFFA6" w:rsidR="00563F40" w:rsidRPr="007A7563" w:rsidRDefault="00563F40" w:rsidP="00563F40">
      <w:pPr>
        <w:pStyle w:val="TEXTO"/>
        <w:ind w:left="1080"/>
        <w:rPr>
          <w:rFonts w:ascii="Poppins" w:eastAsia="Calibri" w:hAnsi="Poppins" w:cs="Poppins"/>
          <w:color w:val="061F57" w:themeColor="text2" w:themeShade="BF"/>
        </w:rPr>
      </w:pPr>
      <w:r w:rsidRPr="00563F40">
        <w:rPr>
          <w:rFonts w:ascii="Poppins" w:eastAsia="Calibri" w:hAnsi="Poppins" w:cs="Poppins"/>
          <w:noProof/>
          <w:color w:val="061F57" w:themeColor="text2" w:themeShade="BF"/>
        </w:rPr>
        <w:drawing>
          <wp:inline distT="0" distB="0" distL="0" distR="0" wp14:anchorId="411F4039" wp14:editId="7F197806">
            <wp:extent cx="3282175" cy="1766659"/>
            <wp:effectExtent l="152400" t="152400" r="356870" b="36703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2175" cy="1766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0E404" w14:textId="10A85622" w:rsidR="00426238" w:rsidRDefault="00426238" w:rsidP="007A7563">
      <w:pPr>
        <w:pStyle w:val="TEXTO"/>
        <w:numPr>
          <w:ilvl w:val="0"/>
          <w:numId w:val="19"/>
        </w:numPr>
        <w:rPr>
          <w:rFonts w:ascii="Poppins" w:eastAsia="Calibri" w:hAnsi="Poppins" w:cs="Poppins"/>
          <w:color w:val="061F57" w:themeColor="text2" w:themeShade="BF"/>
        </w:rPr>
      </w:pPr>
      <w:r w:rsidRPr="007A7563">
        <w:rPr>
          <w:rFonts w:ascii="Poppins" w:eastAsia="Calibri" w:hAnsi="Poppins" w:cs="Poppins"/>
          <w:color w:val="061F57" w:themeColor="text2" w:themeShade="BF"/>
        </w:rPr>
        <w:t>Símbolo del sistema</w:t>
      </w:r>
    </w:p>
    <w:p w14:paraId="24FD070F" w14:textId="7D7669A3" w:rsidR="00563F40" w:rsidRPr="007A7563" w:rsidRDefault="00563F40" w:rsidP="00563F40">
      <w:pPr>
        <w:pStyle w:val="TEXTO"/>
        <w:ind w:left="1080"/>
        <w:rPr>
          <w:rFonts w:ascii="Poppins" w:eastAsia="Calibri" w:hAnsi="Poppins" w:cs="Poppins"/>
          <w:color w:val="061F57" w:themeColor="text2" w:themeShade="BF"/>
        </w:rPr>
      </w:pPr>
      <w:r w:rsidRPr="00563F40">
        <w:rPr>
          <w:rFonts w:ascii="Poppins" w:eastAsia="Calibri" w:hAnsi="Poppins" w:cs="Poppins"/>
          <w:noProof/>
          <w:color w:val="061F57" w:themeColor="text2" w:themeShade="BF"/>
        </w:rPr>
        <w:drawing>
          <wp:inline distT="0" distB="0" distL="0" distR="0" wp14:anchorId="42BF9C3C" wp14:editId="1FF48693">
            <wp:extent cx="2710609" cy="1013231"/>
            <wp:effectExtent l="152400" t="152400" r="356870" b="3587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0609" cy="1013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F8524F" w14:textId="703A714D" w:rsidR="00426238" w:rsidRDefault="00426238" w:rsidP="007A7563">
      <w:pPr>
        <w:pStyle w:val="TEXTO"/>
        <w:numPr>
          <w:ilvl w:val="0"/>
          <w:numId w:val="19"/>
        </w:numPr>
        <w:rPr>
          <w:rFonts w:ascii="Poppins" w:eastAsia="Calibri" w:hAnsi="Poppins" w:cs="Poppins"/>
          <w:color w:val="061F57" w:themeColor="text2" w:themeShade="BF"/>
        </w:rPr>
      </w:pPr>
      <w:r w:rsidRPr="007A7563">
        <w:rPr>
          <w:rFonts w:ascii="Poppins" w:eastAsia="Calibri" w:hAnsi="Poppins" w:cs="Poppins"/>
          <w:color w:val="061F57" w:themeColor="text2" w:themeShade="BF"/>
        </w:rPr>
        <w:lastRenderedPageBreak/>
        <w:t xml:space="preserve">Ejecutamos el programa </w:t>
      </w:r>
      <w:proofErr w:type="spellStart"/>
      <w:r w:rsidRPr="007A7563">
        <w:rPr>
          <w:rFonts w:ascii="Poppins" w:eastAsia="Calibri" w:hAnsi="Poppins" w:cs="Poppins"/>
          <w:color w:val="061F57" w:themeColor="text2" w:themeShade="BF"/>
        </w:rPr>
        <w:t>bootrec</w:t>
      </w:r>
      <w:proofErr w:type="spellEnd"/>
      <w:r w:rsidRPr="007A7563">
        <w:rPr>
          <w:rFonts w:ascii="Poppins" w:eastAsia="Calibri" w:hAnsi="Poppins" w:cs="Poppins"/>
          <w:color w:val="061F57" w:themeColor="text2" w:themeShade="BF"/>
        </w:rPr>
        <w:t xml:space="preserve"> con las opciones /</w:t>
      </w:r>
      <w:proofErr w:type="spellStart"/>
      <w:r w:rsidRPr="007A7563">
        <w:rPr>
          <w:rFonts w:ascii="Poppins" w:eastAsia="Calibri" w:hAnsi="Poppins" w:cs="Poppins"/>
          <w:color w:val="061F57" w:themeColor="text2" w:themeShade="BF"/>
        </w:rPr>
        <w:t>fixmbr</w:t>
      </w:r>
      <w:proofErr w:type="spellEnd"/>
      <w:r w:rsidRPr="007A7563">
        <w:rPr>
          <w:rFonts w:ascii="Poppins" w:eastAsia="Calibri" w:hAnsi="Poppins" w:cs="Poppins"/>
          <w:color w:val="061F57" w:themeColor="text2" w:themeShade="BF"/>
        </w:rPr>
        <w:t xml:space="preserve"> primero y /</w:t>
      </w:r>
      <w:proofErr w:type="spellStart"/>
      <w:r w:rsidRPr="007A7563">
        <w:rPr>
          <w:rFonts w:ascii="Poppins" w:eastAsia="Calibri" w:hAnsi="Poppins" w:cs="Poppins"/>
          <w:color w:val="061F57" w:themeColor="text2" w:themeShade="BF"/>
        </w:rPr>
        <w:t>fixboot</w:t>
      </w:r>
      <w:proofErr w:type="spellEnd"/>
      <w:r w:rsidRPr="007A7563">
        <w:rPr>
          <w:rFonts w:ascii="Poppins" w:eastAsia="Calibri" w:hAnsi="Poppins" w:cs="Poppins"/>
          <w:color w:val="061F57" w:themeColor="text2" w:themeShade="BF"/>
        </w:rPr>
        <w:t xml:space="preserve"> después</w:t>
      </w:r>
    </w:p>
    <w:p w14:paraId="0D198E0A" w14:textId="1D80EB10" w:rsidR="00563F40" w:rsidRDefault="00174553" w:rsidP="00563F40">
      <w:pPr>
        <w:pStyle w:val="TEXTO"/>
        <w:ind w:left="1080"/>
        <w:rPr>
          <w:rFonts w:ascii="Poppins" w:eastAsia="Calibri" w:hAnsi="Poppins" w:cs="Poppins"/>
          <w:color w:val="061F57" w:themeColor="text2" w:themeShade="BF"/>
        </w:rPr>
      </w:pPr>
      <w:r w:rsidRPr="00174553">
        <w:rPr>
          <w:rFonts w:ascii="Poppins" w:eastAsia="Calibri" w:hAnsi="Poppins" w:cs="Poppins"/>
          <w:noProof/>
          <w:color w:val="061F57" w:themeColor="text2" w:themeShade="BF"/>
        </w:rPr>
        <w:drawing>
          <wp:inline distT="0" distB="0" distL="0" distR="0" wp14:anchorId="6E55CD8E" wp14:editId="5C23A7FB">
            <wp:extent cx="4191484" cy="1108492"/>
            <wp:effectExtent l="152400" t="152400" r="361950" b="3587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484" cy="1108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D5D89D" w14:textId="1303E3FB" w:rsidR="00690575" w:rsidRPr="007A7563" w:rsidRDefault="00690575" w:rsidP="00563F40">
      <w:pPr>
        <w:pStyle w:val="TEXTO"/>
        <w:ind w:left="1080"/>
        <w:rPr>
          <w:rFonts w:ascii="Poppins" w:eastAsia="Calibri" w:hAnsi="Poppins" w:cs="Poppins"/>
          <w:color w:val="061F57" w:themeColor="text2" w:themeShade="BF"/>
        </w:rPr>
      </w:pPr>
      <w:r w:rsidRPr="00690575">
        <w:rPr>
          <w:rFonts w:ascii="Poppins" w:eastAsia="Calibri" w:hAnsi="Poppins" w:cs="Poppins"/>
          <w:noProof/>
          <w:color w:val="061F57" w:themeColor="text2" w:themeShade="BF"/>
        </w:rPr>
        <w:drawing>
          <wp:inline distT="0" distB="0" distL="0" distR="0" wp14:anchorId="706A966C" wp14:editId="43096D8B">
            <wp:extent cx="2606688" cy="1255713"/>
            <wp:effectExtent l="152400" t="152400" r="365125" b="3638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6688" cy="12557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92C94" w14:textId="5BBC3BF2" w:rsidR="003C7593" w:rsidRDefault="00426238" w:rsidP="003C7593">
      <w:pPr>
        <w:pStyle w:val="TEXTO"/>
        <w:numPr>
          <w:ilvl w:val="0"/>
          <w:numId w:val="19"/>
        </w:numPr>
        <w:rPr>
          <w:rFonts w:ascii="Poppins" w:eastAsia="Calibri" w:hAnsi="Poppins" w:cs="Poppins"/>
          <w:color w:val="061F57" w:themeColor="text2" w:themeShade="BF"/>
        </w:rPr>
      </w:pPr>
      <w:proofErr w:type="spellStart"/>
      <w:r w:rsidRPr="007A7563">
        <w:rPr>
          <w:rFonts w:ascii="Poppins" w:eastAsia="Calibri" w:hAnsi="Poppins" w:cs="Poppins"/>
          <w:color w:val="061F57" w:themeColor="text2" w:themeShade="BF"/>
        </w:rPr>
        <w:t>Exit</w:t>
      </w:r>
      <w:proofErr w:type="spellEnd"/>
      <w:r w:rsidRPr="007A7563">
        <w:rPr>
          <w:rFonts w:ascii="Poppins" w:eastAsia="Calibri" w:hAnsi="Poppins" w:cs="Poppins"/>
          <w:color w:val="061F57" w:themeColor="text2" w:themeShade="BF"/>
        </w:rPr>
        <w:t xml:space="preserve"> y reiniciamos</w:t>
      </w:r>
    </w:p>
    <w:p w14:paraId="5F549392" w14:textId="77777777" w:rsidR="00974BD5" w:rsidRPr="00E63E9F" w:rsidRDefault="00974BD5" w:rsidP="00974BD5">
      <w:pPr>
        <w:pStyle w:val="TEXTO"/>
        <w:ind w:left="1080"/>
        <w:rPr>
          <w:rFonts w:ascii="Poppins" w:eastAsia="Calibri" w:hAnsi="Poppins" w:cs="Poppins"/>
          <w:color w:val="061F57" w:themeColor="text2" w:themeShade="BF"/>
        </w:rPr>
      </w:pPr>
    </w:p>
    <w:p w14:paraId="5B92A97F" w14:textId="3B4E3A03" w:rsidR="007A7563" w:rsidRPr="00974BD5" w:rsidRDefault="005802C2" w:rsidP="007A7563">
      <w:pPr>
        <w:pStyle w:val="Prrafodelista"/>
        <w:numPr>
          <w:ilvl w:val="0"/>
          <w:numId w:val="1"/>
        </w:numPr>
        <w:rPr>
          <w:rFonts w:ascii="Poppins" w:hAnsi="Poppins" w:cs="Poppins"/>
          <w:b/>
          <w:bCs/>
          <w:color w:val="04143A" w:themeColor="text2" w:themeShade="80"/>
          <w:sz w:val="28"/>
          <w:szCs w:val="28"/>
        </w:rPr>
      </w:pPr>
      <w:r w:rsidRPr="00974BD5">
        <w:rPr>
          <w:rFonts w:ascii="Poppins" w:hAnsi="Poppins" w:cs="Poppins"/>
          <w:b/>
          <w:bCs/>
          <w:color w:val="04143A" w:themeColor="text2" w:themeShade="80"/>
          <w:sz w:val="28"/>
          <w:szCs w:val="28"/>
        </w:rPr>
        <w:t>Recuperación del GRUB:</w:t>
      </w:r>
    </w:p>
    <w:p w14:paraId="1DEDF82A" w14:textId="52EC7F56" w:rsidR="00F54869" w:rsidRDefault="00F54869" w:rsidP="00F54869">
      <w:pPr>
        <w:pStyle w:val="Prrafodelista"/>
        <w:ind w:left="720"/>
        <w:rPr>
          <w:rFonts w:ascii="Poppins" w:hAnsi="Poppins" w:cs="Poppins"/>
          <w:color w:val="04143A" w:themeColor="text2" w:themeShade="80"/>
        </w:rPr>
      </w:pPr>
    </w:p>
    <w:p w14:paraId="4E9135E3" w14:textId="72419C9D" w:rsidR="00F54869" w:rsidRDefault="00F54869" w:rsidP="00B62581">
      <w:pPr>
        <w:pStyle w:val="T1"/>
        <w:numPr>
          <w:ilvl w:val="0"/>
          <w:numId w:val="21"/>
        </w:numPr>
        <w:shd w:val="clear" w:color="auto" w:fill="auto"/>
        <w:spacing w:line="360" w:lineRule="auto"/>
        <w:ind w:left="1080"/>
        <w:rPr>
          <w:rFonts w:ascii="Poppins" w:hAnsi="Poppins" w:cs="Poppins"/>
          <w:b w:val="0"/>
          <w:color w:val="061F57" w:themeColor="text2" w:themeShade="BF"/>
        </w:rPr>
      </w:pPr>
      <w:r w:rsidRPr="00B62581">
        <w:rPr>
          <w:rFonts w:ascii="Poppins" w:hAnsi="Poppins" w:cs="Poppins"/>
          <w:b w:val="0"/>
          <w:color w:val="061F57" w:themeColor="text2" w:themeShade="BF"/>
        </w:rPr>
        <w:t xml:space="preserve">Inicia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live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 xml:space="preserve"> cd de Linux para acceder a</w:t>
      </w:r>
      <w:r w:rsidR="00D256FE">
        <w:rPr>
          <w:rFonts w:ascii="Poppins" w:hAnsi="Poppins" w:cs="Poppins"/>
          <w:b w:val="0"/>
          <w:color w:val="061F57" w:themeColor="text2" w:themeShade="BF"/>
        </w:rPr>
        <w:t xml:space="preserve"> una</w:t>
      </w:r>
      <w:r w:rsidRPr="00B62581">
        <w:rPr>
          <w:rFonts w:ascii="Poppins" w:hAnsi="Poppins" w:cs="Poppins"/>
          <w:b w:val="0"/>
          <w:color w:val="061F57" w:themeColor="text2" w:themeShade="BF"/>
        </w:rPr>
        <w:t xml:space="preserve"> Terminal:</w:t>
      </w:r>
    </w:p>
    <w:p w14:paraId="1E42F7CE" w14:textId="6636A0D5" w:rsidR="00D256FE" w:rsidRDefault="00E6661A" w:rsidP="00D256FE">
      <w:pPr>
        <w:pStyle w:val="T1"/>
        <w:shd w:val="clear" w:color="auto" w:fill="auto"/>
        <w:spacing w:line="360" w:lineRule="auto"/>
        <w:ind w:left="1080"/>
        <w:rPr>
          <w:rFonts w:ascii="Poppins" w:hAnsi="Poppins" w:cs="Poppins"/>
          <w:b w:val="0"/>
          <w:color w:val="061F57" w:themeColor="text2" w:themeShade="BF"/>
        </w:rPr>
      </w:pPr>
      <w:r w:rsidRPr="00D256FE">
        <w:rPr>
          <w:rFonts w:ascii="Poppins" w:hAnsi="Poppins" w:cs="Poppins"/>
          <w:b w:val="0"/>
          <w:color w:val="061F57" w:themeColor="text2" w:themeShade="BF"/>
        </w:rPr>
        <w:drawing>
          <wp:anchor distT="0" distB="0" distL="114300" distR="114300" simplePos="0" relativeHeight="251711495" behindDoc="0" locked="0" layoutInCell="1" allowOverlap="1" wp14:anchorId="4D23E9E1" wp14:editId="19A22D15">
            <wp:simplePos x="0" y="0"/>
            <wp:positionH relativeFrom="column">
              <wp:posOffset>454983</wp:posOffset>
            </wp:positionH>
            <wp:positionV relativeFrom="paragraph">
              <wp:posOffset>360333</wp:posOffset>
            </wp:positionV>
            <wp:extent cx="3966322" cy="796728"/>
            <wp:effectExtent l="152400" t="152400" r="358140" b="36576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322" cy="796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B0B92">
        <w:rPr>
          <w:rFonts w:ascii="Poppins" w:hAnsi="Poppins" w:cs="Poppins"/>
          <w:b w:val="0"/>
          <w:color w:val="061F57" w:themeColor="text2" w:themeShade="BF"/>
        </w:rPr>
        <w:drawing>
          <wp:anchor distT="0" distB="0" distL="114300" distR="114300" simplePos="0" relativeHeight="251712519" behindDoc="0" locked="0" layoutInCell="1" allowOverlap="1" wp14:anchorId="445F0C3B" wp14:editId="74F4ECE5">
            <wp:simplePos x="0" y="0"/>
            <wp:positionH relativeFrom="margin">
              <wp:posOffset>3416324</wp:posOffset>
            </wp:positionH>
            <wp:positionV relativeFrom="paragraph">
              <wp:posOffset>62182</wp:posOffset>
            </wp:positionV>
            <wp:extent cx="2803894" cy="2130724"/>
            <wp:effectExtent l="152400" t="152400" r="358775" b="365125"/>
            <wp:wrapNone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894" cy="2130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98837D" w14:textId="12ED6379" w:rsidR="00EB0B92" w:rsidRDefault="00E6661A" w:rsidP="00D256FE">
      <w:pPr>
        <w:pStyle w:val="T1"/>
        <w:shd w:val="clear" w:color="auto" w:fill="auto"/>
        <w:spacing w:line="360" w:lineRule="auto"/>
        <w:ind w:left="1080"/>
        <w:rPr>
          <w:rFonts w:ascii="Poppins" w:hAnsi="Poppins" w:cs="Poppins"/>
          <w:b w:val="0"/>
          <w:color w:val="061F57" w:themeColor="text2" w:themeShade="BF"/>
        </w:rPr>
      </w:pPr>
      <w:r>
        <w:rPr>
          <w:rFonts w:ascii="Poppins" w:hAnsi="Poppins" w:cs="Poppins"/>
          <w:b w:val="0"/>
          <w:noProof/>
          <w:color w:val="061F57" w:themeColor="text2" w:themeShade="BF"/>
        </w:rPr>
        <mc:AlternateContent>
          <mc:Choice Requires="wps">
            <w:drawing>
              <wp:anchor distT="0" distB="0" distL="114300" distR="114300" simplePos="0" relativeHeight="251714567" behindDoc="0" locked="0" layoutInCell="1" allowOverlap="1" wp14:anchorId="65171D0E" wp14:editId="3BA09879">
                <wp:simplePos x="0" y="0"/>
                <wp:positionH relativeFrom="column">
                  <wp:posOffset>492568</wp:posOffset>
                </wp:positionH>
                <wp:positionV relativeFrom="paragraph">
                  <wp:posOffset>385277</wp:posOffset>
                </wp:positionV>
                <wp:extent cx="2355012" cy="172529"/>
                <wp:effectExtent l="0" t="0" r="26670" b="18415"/>
                <wp:wrapNone/>
                <wp:docPr id="204" name="Rectángul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012" cy="1725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F7C3A" id="Rectángulo 204" o:spid="_x0000_s1026" style="position:absolute;margin-left:38.8pt;margin-top:30.35pt;width:185.45pt;height:13.6pt;z-index:251714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" filled="f" strokecolor="red" strokeweight="2pt"/>
            </w:pict>
          </mc:Fallback>
        </mc:AlternateContent>
      </w:r>
    </w:p>
    <w:p w14:paraId="51DAD640" w14:textId="7CCCFB5B" w:rsidR="00E6661A" w:rsidRDefault="00E6661A" w:rsidP="00D256FE">
      <w:pPr>
        <w:pStyle w:val="T1"/>
        <w:shd w:val="clear" w:color="auto" w:fill="auto"/>
        <w:spacing w:line="360" w:lineRule="auto"/>
        <w:ind w:left="1080"/>
        <w:rPr>
          <w:rFonts w:ascii="Poppins" w:hAnsi="Poppins" w:cs="Poppins"/>
          <w:b w:val="0"/>
          <w:color w:val="061F57" w:themeColor="text2" w:themeShade="BF"/>
        </w:rPr>
      </w:pPr>
    </w:p>
    <w:p w14:paraId="477DC865" w14:textId="3F7DA2E2" w:rsidR="00E6661A" w:rsidRDefault="00E6661A" w:rsidP="00D256FE">
      <w:pPr>
        <w:pStyle w:val="T1"/>
        <w:shd w:val="clear" w:color="auto" w:fill="auto"/>
        <w:spacing w:line="360" w:lineRule="auto"/>
        <w:ind w:left="1080"/>
        <w:rPr>
          <w:rFonts w:ascii="Poppins" w:hAnsi="Poppins" w:cs="Poppins"/>
          <w:b w:val="0"/>
          <w:color w:val="061F57" w:themeColor="text2" w:themeShade="BF"/>
        </w:rPr>
      </w:pPr>
    </w:p>
    <w:p w14:paraId="51DE89EC" w14:textId="615E0A0F" w:rsidR="00E6661A" w:rsidRDefault="00E6661A" w:rsidP="00D256FE">
      <w:pPr>
        <w:pStyle w:val="T1"/>
        <w:shd w:val="clear" w:color="auto" w:fill="auto"/>
        <w:spacing w:line="360" w:lineRule="auto"/>
        <w:ind w:left="1080"/>
        <w:rPr>
          <w:rFonts w:ascii="Poppins" w:hAnsi="Poppins" w:cs="Poppins"/>
          <w:b w:val="0"/>
          <w:color w:val="061F57" w:themeColor="text2" w:themeShade="BF"/>
        </w:rPr>
      </w:pPr>
    </w:p>
    <w:p w14:paraId="6FB4CDCB" w14:textId="656BC828" w:rsidR="00E6661A" w:rsidRDefault="00E6661A" w:rsidP="00D256FE">
      <w:pPr>
        <w:pStyle w:val="T1"/>
        <w:shd w:val="clear" w:color="auto" w:fill="auto"/>
        <w:spacing w:line="360" w:lineRule="auto"/>
        <w:ind w:left="1080"/>
        <w:rPr>
          <w:rFonts w:ascii="Poppins" w:hAnsi="Poppins" w:cs="Poppins"/>
          <w:b w:val="0"/>
          <w:color w:val="061F57" w:themeColor="text2" w:themeShade="BF"/>
        </w:rPr>
      </w:pPr>
    </w:p>
    <w:p w14:paraId="0D27670C" w14:textId="154D2D23" w:rsidR="00E6661A" w:rsidRPr="00B62581" w:rsidRDefault="00E6661A" w:rsidP="00D256FE">
      <w:pPr>
        <w:pStyle w:val="T1"/>
        <w:shd w:val="clear" w:color="auto" w:fill="auto"/>
        <w:spacing w:line="360" w:lineRule="auto"/>
        <w:ind w:left="1080"/>
        <w:rPr>
          <w:rFonts w:ascii="Poppins" w:hAnsi="Poppins" w:cs="Poppins"/>
          <w:b w:val="0"/>
          <w:color w:val="061F57" w:themeColor="text2" w:themeShade="BF"/>
        </w:rPr>
      </w:pPr>
    </w:p>
    <w:p w14:paraId="33CD2500" w14:textId="7D138DB5" w:rsidR="00F54869" w:rsidRDefault="00F54869" w:rsidP="00B62581">
      <w:pPr>
        <w:pStyle w:val="T1"/>
        <w:numPr>
          <w:ilvl w:val="0"/>
          <w:numId w:val="21"/>
        </w:numPr>
        <w:shd w:val="clear" w:color="auto" w:fill="auto"/>
        <w:spacing w:line="360" w:lineRule="auto"/>
        <w:ind w:left="1080"/>
        <w:rPr>
          <w:rFonts w:ascii="Poppins" w:hAnsi="Poppins" w:cs="Poppins"/>
          <w:b w:val="0"/>
          <w:color w:val="061F57" w:themeColor="text2" w:themeShade="BF"/>
        </w:rPr>
      </w:pPr>
      <w:r w:rsidRPr="00B62581">
        <w:rPr>
          <w:rFonts w:ascii="Poppins" w:hAnsi="Poppins" w:cs="Poppins"/>
          <w:b w:val="0"/>
          <w:color w:val="061F57" w:themeColor="text2" w:themeShade="BF"/>
        </w:rPr>
        <w:lastRenderedPageBreak/>
        <w:t xml:space="preserve">Ver la partición donde está instalado Linux: Sudo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fdisk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 xml:space="preserve"> -l</w:t>
      </w:r>
    </w:p>
    <w:p w14:paraId="1EA664B6" w14:textId="18F392F4" w:rsidR="00500F8F" w:rsidRPr="00B62581" w:rsidRDefault="00500F8F" w:rsidP="00500F8F">
      <w:pPr>
        <w:pStyle w:val="T1"/>
        <w:shd w:val="clear" w:color="auto" w:fill="auto"/>
        <w:spacing w:line="360" w:lineRule="auto"/>
        <w:ind w:left="1080"/>
        <w:rPr>
          <w:rFonts w:ascii="Poppins" w:hAnsi="Poppins" w:cs="Poppins"/>
          <w:b w:val="0"/>
          <w:color w:val="061F57" w:themeColor="text2" w:themeShade="BF"/>
        </w:rPr>
      </w:pPr>
      <w:r w:rsidRPr="00500F8F">
        <w:rPr>
          <w:rFonts w:ascii="Poppins" w:hAnsi="Poppins" w:cs="Poppins"/>
          <w:b w:val="0"/>
          <w:color w:val="061F57" w:themeColor="text2" w:themeShade="BF"/>
        </w:rPr>
        <w:drawing>
          <wp:inline distT="0" distB="0" distL="0" distR="0" wp14:anchorId="53596C89" wp14:editId="55E742D6">
            <wp:extent cx="4901612" cy="883329"/>
            <wp:effectExtent l="152400" t="152400" r="356235" b="35496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1612" cy="8833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113B2D" w14:textId="5B9BB825" w:rsidR="00F54869" w:rsidRPr="00B62581" w:rsidRDefault="00F54869" w:rsidP="00B62581">
      <w:pPr>
        <w:pStyle w:val="T1"/>
        <w:numPr>
          <w:ilvl w:val="0"/>
          <w:numId w:val="21"/>
        </w:numPr>
        <w:shd w:val="clear" w:color="auto" w:fill="auto"/>
        <w:spacing w:line="360" w:lineRule="auto"/>
        <w:ind w:left="1080"/>
        <w:rPr>
          <w:rFonts w:ascii="Poppins" w:hAnsi="Poppins" w:cs="Poppins"/>
          <w:b w:val="0"/>
          <w:color w:val="061F57" w:themeColor="text2" w:themeShade="BF"/>
        </w:rPr>
      </w:pPr>
      <w:r w:rsidRPr="00B62581">
        <w:rPr>
          <w:rFonts w:ascii="Poppins" w:hAnsi="Poppins" w:cs="Poppins"/>
          <w:b w:val="0"/>
          <w:color w:val="061F57" w:themeColor="text2" w:themeShade="BF"/>
        </w:rPr>
        <w:t xml:space="preserve">Montamos la partición de Linux en el directorio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hd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 xml:space="preserve"> que creamos</w:t>
      </w:r>
    </w:p>
    <w:p w14:paraId="101826CF" w14:textId="2C06018A" w:rsidR="00F54869" w:rsidRDefault="00F54869" w:rsidP="00B62581">
      <w:pPr>
        <w:pStyle w:val="T1"/>
        <w:numPr>
          <w:ilvl w:val="2"/>
          <w:numId w:val="22"/>
        </w:numPr>
        <w:shd w:val="clear" w:color="auto" w:fill="auto"/>
        <w:spacing w:line="360" w:lineRule="auto"/>
        <w:ind w:left="1790"/>
        <w:rPr>
          <w:rFonts w:ascii="Poppins" w:hAnsi="Poppins" w:cs="Poppins"/>
          <w:b w:val="0"/>
          <w:color w:val="061F57" w:themeColor="text2" w:themeShade="BF"/>
        </w:rPr>
      </w:pP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Mkdir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 xml:space="preserve">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hd</w:t>
      </w:r>
      <w:proofErr w:type="spellEnd"/>
    </w:p>
    <w:p w14:paraId="7D75E318" w14:textId="45E9968D" w:rsidR="00BE4CCD" w:rsidRPr="00B62581" w:rsidRDefault="00BE4CCD" w:rsidP="00BE4CCD">
      <w:pPr>
        <w:pStyle w:val="T1"/>
        <w:shd w:val="clear" w:color="auto" w:fill="auto"/>
        <w:spacing w:line="360" w:lineRule="auto"/>
        <w:ind w:left="1790"/>
        <w:rPr>
          <w:rFonts w:ascii="Poppins" w:hAnsi="Poppins" w:cs="Poppins"/>
          <w:b w:val="0"/>
          <w:color w:val="061F57" w:themeColor="text2" w:themeShade="BF"/>
        </w:rPr>
      </w:pPr>
      <w:r w:rsidRPr="00BE4CCD">
        <w:rPr>
          <w:rFonts w:ascii="Poppins" w:hAnsi="Poppins" w:cs="Poppins"/>
          <w:b w:val="0"/>
          <w:color w:val="061F57" w:themeColor="text2" w:themeShade="BF"/>
        </w:rPr>
        <w:drawing>
          <wp:inline distT="0" distB="0" distL="0" distR="0" wp14:anchorId="2D417C6F" wp14:editId="117558E0">
            <wp:extent cx="2078422" cy="155882"/>
            <wp:effectExtent l="133350" t="152400" r="340995" b="35877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8422" cy="15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5978A" w14:textId="7C0EE0EE" w:rsidR="00F54869" w:rsidRDefault="00F54869" w:rsidP="00B62581">
      <w:pPr>
        <w:pStyle w:val="T1"/>
        <w:numPr>
          <w:ilvl w:val="2"/>
          <w:numId w:val="22"/>
        </w:numPr>
        <w:shd w:val="clear" w:color="auto" w:fill="auto"/>
        <w:spacing w:line="360" w:lineRule="auto"/>
        <w:ind w:left="1790"/>
        <w:rPr>
          <w:rFonts w:ascii="Poppins" w:hAnsi="Poppins" w:cs="Poppins"/>
          <w:b w:val="0"/>
          <w:color w:val="061F57" w:themeColor="text2" w:themeShade="BF"/>
          <w:lang w:val="en-US"/>
        </w:rPr>
      </w:pPr>
      <w:proofErr w:type="spellStart"/>
      <w:r w:rsidRPr="00B62581">
        <w:rPr>
          <w:rFonts w:ascii="Poppins" w:hAnsi="Poppins" w:cs="Poppins"/>
          <w:b w:val="0"/>
          <w:color w:val="061F57" w:themeColor="text2" w:themeShade="BF"/>
          <w:lang w:val="en-US"/>
        </w:rPr>
        <w:t>Sudo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  <w:lang w:val="en-US"/>
        </w:rPr>
        <w:t xml:space="preserve"> mount /dev/sda3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  <w:lang w:val="en-US"/>
        </w:rPr>
        <w:t>hd</w:t>
      </w:r>
      <w:proofErr w:type="spellEnd"/>
    </w:p>
    <w:p w14:paraId="61D80890" w14:textId="117E492E" w:rsidR="00F83B6D" w:rsidRPr="00B62581" w:rsidRDefault="00FC7181" w:rsidP="00F83B6D">
      <w:pPr>
        <w:pStyle w:val="T1"/>
        <w:shd w:val="clear" w:color="auto" w:fill="auto"/>
        <w:spacing w:line="360" w:lineRule="auto"/>
        <w:ind w:left="1790"/>
        <w:rPr>
          <w:rFonts w:ascii="Poppins" w:hAnsi="Poppins" w:cs="Poppins"/>
          <w:b w:val="0"/>
          <w:color w:val="061F57" w:themeColor="text2" w:themeShade="BF"/>
          <w:lang w:val="en-US"/>
        </w:rPr>
      </w:pPr>
      <w:r w:rsidRPr="00FC7181">
        <w:rPr>
          <w:rFonts w:ascii="Poppins" w:hAnsi="Poppins" w:cs="Poppins"/>
          <w:b w:val="0"/>
          <w:color w:val="061F57" w:themeColor="text2" w:themeShade="BF"/>
          <w:lang w:val="en-US"/>
        </w:rPr>
        <w:drawing>
          <wp:inline distT="0" distB="0" distL="0" distR="0" wp14:anchorId="34CA2342" wp14:editId="380CA059">
            <wp:extent cx="4850921" cy="705444"/>
            <wp:effectExtent l="152400" t="152400" r="349885" b="36195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3102" cy="710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A2C814" w14:textId="6C4CAF90" w:rsidR="00E6661A" w:rsidRPr="00E6661A" w:rsidRDefault="00F54869" w:rsidP="00E6661A">
      <w:pPr>
        <w:pStyle w:val="T1"/>
        <w:numPr>
          <w:ilvl w:val="2"/>
          <w:numId w:val="22"/>
        </w:numPr>
        <w:shd w:val="clear" w:color="auto" w:fill="auto"/>
        <w:spacing w:line="360" w:lineRule="auto"/>
        <w:ind w:left="1790"/>
        <w:rPr>
          <w:rFonts w:ascii="Poppins" w:hAnsi="Poppins" w:cs="Poppins"/>
          <w:b w:val="0"/>
          <w:color w:val="061F57" w:themeColor="text2" w:themeShade="BF"/>
        </w:rPr>
      </w:pPr>
      <w:r w:rsidRPr="00B62581">
        <w:rPr>
          <w:rFonts w:ascii="Poppins" w:hAnsi="Poppins" w:cs="Poppins"/>
          <w:b w:val="0"/>
          <w:color w:val="061F57" w:themeColor="text2" w:themeShade="BF"/>
        </w:rPr>
        <w:t xml:space="preserve">Verificamos con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ls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 xml:space="preserve">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hd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 xml:space="preserve"> que se encuentra el directorio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boot</w:t>
      </w:r>
      <w:proofErr w:type="spellEnd"/>
    </w:p>
    <w:p w14:paraId="50FFD00B" w14:textId="02B83F17" w:rsidR="00F83B6D" w:rsidRPr="00B62581" w:rsidRDefault="000A3D7F" w:rsidP="00F83B6D">
      <w:pPr>
        <w:pStyle w:val="T1"/>
        <w:shd w:val="clear" w:color="auto" w:fill="auto"/>
        <w:spacing w:line="360" w:lineRule="auto"/>
        <w:ind w:left="1790"/>
        <w:rPr>
          <w:rFonts w:ascii="Poppins" w:hAnsi="Poppins" w:cs="Poppins"/>
          <w:b w:val="0"/>
          <w:color w:val="061F57" w:themeColor="text2" w:themeShade="BF"/>
        </w:rPr>
      </w:pPr>
      <w:r>
        <w:rPr>
          <w:rFonts w:ascii="Poppins" w:hAnsi="Poppins" w:cs="Poppins"/>
          <w:b w:val="0"/>
          <w:noProof/>
          <w:color w:val="061F57" w:themeColor="text2" w:themeShade="BF"/>
        </w:rPr>
        <mc:AlternateContent>
          <mc:Choice Requires="wps">
            <w:drawing>
              <wp:anchor distT="0" distB="0" distL="114300" distR="114300" simplePos="0" relativeHeight="251709447" behindDoc="0" locked="0" layoutInCell="1" allowOverlap="1" wp14:anchorId="228042FD" wp14:editId="1303AAA4">
                <wp:simplePos x="0" y="0"/>
                <wp:positionH relativeFrom="column">
                  <wp:posOffset>1182442</wp:posOffset>
                </wp:positionH>
                <wp:positionV relativeFrom="paragraph">
                  <wp:posOffset>494258</wp:posOffset>
                </wp:positionV>
                <wp:extent cx="646981" cy="189781"/>
                <wp:effectExtent l="0" t="0" r="20320" b="20320"/>
                <wp:wrapNone/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9287D" id="Rectángulo 199" o:spid="_x0000_s1026" style="position:absolute;margin-left:93.1pt;margin-top:38.9pt;width:50.95pt;height:14.95pt;z-index:251709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" filled="f" strokecolor="red" strokeweight="2pt"/>
            </w:pict>
          </mc:Fallback>
        </mc:AlternateContent>
      </w:r>
      <w:r w:rsidRPr="000A3D7F">
        <w:rPr>
          <w:rFonts w:ascii="Poppins" w:hAnsi="Poppins" w:cs="Poppins"/>
          <w:b w:val="0"/>
          <w:color w:val="061F57" w:themeColor="text2" w:themeShade="BF"/>
        </w:rPr>
        <w:drawing>
          <wp:inline distT="0" distB="0" distL="0" distR="0" wp14:anchorId="395257DE" wp14:editId="0A430EFB">
            <wp:extent cx="4944745" cy="969897"/>
            <wp:effectExtent l="152400" t="152400" r="351155" b="36385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9212" cy="972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A154F" w14:textId="54F8238B" w:rsidR="00E6661A" w:rsidRDefault="00E6661A" w:rsidP="00E6661A">
      <w:pPr>
        <w:pStyle w:val="T1"/>
        <w:shd w:val="clear" w:color="auto" w:fill="auto"/>
        <w:spacing w:line="360" w:lineRule="auto"/>
        <w:ind w:left="1790"/>
        <w:rPr>
          <w:rFonts w:ascii="Poppins" w:hAnsi="Poppins" w:cs="Poppins"/>
          <w:b w:val="0"/>
          <w:color w:val="061F57" w:themeColor="text2" w:themeShade="BF"/>
        </w:rPr>
      </w:pPr>
    </w:p>
    <w:p w14:paraId="4E786BA1" w14:textId="7CC5DB0C" w:rsidR="00E6661A" w:rsidRDefault="00E6661A" w:rsidP="00E6661A">
      <w:pPr>
        <w:pStyle w:val="T1"/>
        <w:shd w:val="clear" w:color="auto" w:fill="auto"/>
        <w:spacing w:line="360" w:lineRule="auto"/>
        <w:ind w:left="1790"/>
        <w:rPr>
          <w:rFonts w:ascii="Poppins" w:hAnsi="Poppins" w:cs="Poppins"/>
          <w:b w:val="0"/>
          <w:color w:val="061F57" w:themeColor="text2" w:themeShade="BF"/>
        </w:rPr>
      </w:pPr>
    </w:p>
    <w:p w14:paraId="4D715A36" w14:textId="77777777" w:rsidR="00E6661A" w:rsidRDefault="00E6661A" w:rsidP="00E6661A">
      <w:pPr>
        <w:pStyle w:val="T1"/>
        <w:shd w:val="clear" w:color="auto" w:fill="auto"/>
        <w:spacing w:line="360" w:lineRule="auto"/>
        <w:ind w:left="1790"/>
        <w:rPr>
          <w:rFonts w:ascii="Poppins" w:hAnsi="Poppins" w:cs="Poppins"/>
          <w:b w:val="0"/>
          <w:color w:val="061F57" w:themeColor="text2" w:themeShade="BF"/>
        </w:rPr>
      </w:pPr>
    </w:p>
    <w:p w14:paraId="017431E3" w14:textId="2400C148" w:rsidR="000A3D7F" w:rsidRPr="00055882" w:rsidRDefault="00F54869" w:rsidP="00055882">
      <w:pPr>
        <w:pStyle w:val="T1"/>
        <w:numPr>
          <w:ilvl w:val="2"/>
          <w:numId w:val="22"/>
        </w:numPr>
        <w:shd w:val="clear" w:color="auto" w:fill="auto"/>
        <w:spacing w:line="360" w:lineRule="auto"/>
        <w:ind w:left="1790"/>
        <w:rPr>
          <w:rFonts w:ascii="Poppins" w:hAnsi="Poppins" w:cs="Poppins"/>
          <w:b w:val="0"/>
          <w:color w:val="061F57" w:themeColor="text2" w:themeShade="BF"/>
        </w:rPr>
      </w:pP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lastRenderedPageBreak/>
        <w:t>Ls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 xml:space="preserve">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hd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>/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boot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>/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grub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 xml:space="preserve"> verificamos que se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encuenta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 xml:space="preserve">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grub.cfg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>. luego este será el directorio</w:t>
      </w:r>
    </w:p>
    <w:p w14:paraId="12ED2982" w14:textId="3A5DE56D" w:rsidR="00055882" w:rsidRPr="00B62581" w:rsidRDefault="00E6661A" w:rsidP="00E6661A">
      <w:pPr>
        <w:pStyle w:val="T1"/>
        <w:shd w:val="clear" w:color="auto" w:fill="auto"/>
        <w:spacing w:line="360" w:lineRule="auto"/>
        <w:ind w:left="1790"/>
        <w:rPr>
          <w:rFonts w:ascii="Poppins" w:hAnsi="Poppins" w:cs="Poppins"/>
          <w:b w:val="0"/>
          <w:color w:val="061F57" w:themeColor="text2" w:themeShade="BF"/>
        </w:rPr>
      </w:pPr>
      <w:r>
        <w:rPr>
          <w:rFonts w:ascii="Poppins" w:hAnsi="Poppins" w:cs="Poppins"/>
          <w:b w:val="0"/>
          <w:noProof/>
          <w:color w:val="061F57" w:themeColor="text2" w:themeShade="BF"/>
        </w:rPr>
        <mc:AlternateContent>
          <mc:Choice Requires="wps">
            <w:drawing>
              <wp:anchor distT="0" distB="0" distL="114300" distR="114300" simplePos="0" relativeHeight="251716615" behindDoc="0" locked="0" layoutInCell="1" allowOverlap="1" wp14:anchorId="490AB96F" wp14:editId="1CE803CB">
                <wp:simplePos x="0" y="0"/>
                <wp:positionH relativeFrom="column">
                  <wp:posOffset>1144965</wp:posOffset>
                </wp:positionH>
                <wp:positionV relativeFrom="paragraph">
                  <wp:posOffset>620359</wp:posOffset>
                </wp:positionV>
                <wp:extent cx="646981" cy="189781"/>
                <wp:effectExtent l="0" t="0" r="20320" b="20320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8F163" id="Rectángulo 205" o:spid="_x0000_s1026" style="position:absolute;margin-left:90.15pt;margin-top:48.85pt;width:50.95pt;height:14.95pt;z-index:251716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" filled="f" strokecolor="red" strokeweight="2pt"/>
            </w:pict>
          </mc:Fallback>
        </mc:AlternateContent>
      </w:r>
      <w:r w:rsidR="00055882" w:rsidRPr="00055882">
        <w:rPr>
          <w:rFonts w:ascii="Poppins" w:hAnsi="Poppins" w:cs="Poppins"/>
          <w:b w:val="0"/>
          <w:color w:val="061F57" w:themeColor="text2" w:themeShade="BF"/>
        </w:rPr>
        <w:drawing>
          <wp:inline distT="0" distB="0" distL="0" distR="0" wp14:anchorId="0ADAE76F" wp14:editId="05B6EDD8">
            <wp:extent cx="4719750" cy="1411595"/>
            <wp:effectExtent l="152400" t="152400" r="367030" b="36068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9750" cy="1411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F9829A" w14:textId="3961F767" w:rsidR="00F54869" w:rsidRDefault="00F54869" w:rsidP="00B62581">
      <w:pPr>
        <w:pStyle w:val="T1"/>
        <w:numPr>
          <w:ilvl w:val="0"/>
          <w:numId w:val="20"/>
        </w:numPr>
        <w:shd w:val="clear" w:color="auto" w:fill="auto"/>
        <w:spacing w:line="360" w:lineRule="auto"/>
        <w:ind w:left="1070"/>
        <w:rPr>
          <w:rFonts w:ascii="Poppins" w:hAnsi="Poppins" w:cs="Poppins"/>
          <w:b w:val="0"/>
          <w:color w:val="061F57" w:themeColor="text2" w:themeShade="BF"/>
        </w:rPr>
      </w:pPr>
      <w:r w:rsidRPr="00B62581">
        <w:rPr>
          <w:rFonts w:ascii="Poppins" w:hAnsi="Poppins" w:cs="Poppins"/>
          <w:b w:val="0"/>
          <w:color w:val="061F57" w:themeColor="text2" w:themeShade="BF"/>
        </w:rPr>
        <w:t xml:space="preserve">Instalamos el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grub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 xml:space="preserve">: </w:t>
      </w:r>
      <w:proofErr w:type="gramStart"/>
      <w:r w:rsidRPr="00B62581">
        <w:rPr>
          <w:rFonts w:ascii="Poppins" w:hAnsi="Poppins" w:cs="Poppins"/>
          <w:b w:val="0"/>
          <w:color w:val="061F57" w:themeColor="text2" w:themeShade="BF"/>
        </w:rPr>
        <w:t xml:space="preserve">sudo  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grub</w:t>
      </w:r>
      <w:proofErr w:type="gramEnd"/>
      <w:r w:rsidRPr="00B62581">
        <w:rPr>
          <w:rFonts w:ascii="Poppins" w:hAnsi="Poppins" w:cs="Poppins"/>
          <w:b w:val="0"/>
          <w:color w:val="061F57" w:themeColor="text2" w:themeShade="BF"/>
        </w:rPr>
        <w:t>-install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 xml:space="preserve">  y la ruta del directorio de arranque (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hd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>/</w:t>
      </w:r>
      <w:proofErr w:type="spellStart"/>
      <w:r w:rsidRPr="00B62581">
        <w:rPr>
          <w:rFonts w:ascii="Poppins" w:hAnsi="Poppins" w:cs="Poppins"/>
          <w:b w:val="0"/>
          <w:color w:val="061F57" w:themeColor="text2" w:themeShade="BF"/>
        </w:rPr>
        <w:t>boot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</w:rPr>
        <w:t>)</w:t>
      </w:r>
    </w:p>
    <w:p w14:paraId="77A78045" w14:textId="786E87C8" w:rsidR="0012582D" w:rsidRPr="00B62581" w:rsidRDefault="00E6661A" w:rsidP="00E6661A">
      <w:pPr>
        <w:pStyle w:val="T1"/>
        <w:shd w:val="clear" w:color="auto" w:fill="auto"/>
        <w:spacing w:line="360" w:lineRule="auto"/>
        <w:ind w:left="1070"/>
        <w:rPr>
          <w:rFonts w:ascii="Poppins" w:hAnsi="Poppins" w:cs="Poppins"/>
          <w:b w:val="0"/>
          <w:color w:val="061F57" w:themeColor="text2" w:themeShade="BF"/>
        </w:rPr>
      </w:pPr>
      <w:r w:rsidRPr="003C1423">
        <w:rPr>
          <w:rFonts w:ascii="Poppins" w:hAnsi="Poppins" w:cs="Poppins"/>
          <w:b w:val="0"/>
          <w:color w:val="061F57" w:themeColor="text2" w:themeShade="BF"/>
        </w:rPr>
        <w:drawing>
          <wp:inline distT="0" distB="0" distL="0" distR="0" wp14:anchorId="4C4E58D3" wp14:editId="74B2695F">
            <wp:extent cx="5178994" cy="339015"/>
            <wp:effectExtent l="152400" t="152400" r="346075" b="36639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6205" cy="350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77D1E" w14:textId="77777777" w:rsidR="00F54869" w:rsidRPr="00B62581" w:rsidRDefault="00F54869" w:rsidP="00B62581">
      <w:pPr>
        <w:pStyle w:val="T1"/>
        <w:numPr>
          <w:ilvl w:val="0"/>
          <w:numId w:val="20"/>
        </w:numPr>
        <w:shd w:val="clear" w:color="auto" w:fill="auto"/>
        <w:spacing w:line="360" w:lineRule="auto"/>
        <w:ind w:left="1070"/>
        <w:rPr>
          <w:rFonts w:ascii="Poppins" w:hAnsi="Poppins" w:cs="Poppins"/>
          <w:b w:val="0"/>
          <w:color w:val="061F57" w:themeColor="text2" w:themeShade="BF"/>
          <w:lang w:val="en-US"/>
        </w:rPr>
      </w:pPr>
      <w:proofErr w:type="spellStart"/>
      <w:r w:rsidRPr="00B62581">
        <w:rPr>
          <w:rFonts w:ascii="Poppins" w:hAnsi="Poppins" w:cs="Poppins"/>
          <w:b w:val="0"/>
          <w:color w:val="061F57" w:themeColor="text2" w:themeShade="BF"/>
          <w:lang w:val="en-US"/>
        </w:rPr>
        <w:t>Reiniciamos</w:t>
      </w:r>
      <w:proofErr w:type="spellEnd"/>
      <w:r w:rsidRPr="00B62581">
        <w:rPr>
          <w:rFonts w:ascii="Poppins" w:hAnsi="Poppins" w:cs="Poppins"/>
          <w:b w:val="0"/>
          <w:color w:val="061F57" w:themeColor="text2" w:themeShade="BF"/>
          <w:lang w:val="en-US"/>
        </w:rPr>
        <w:t>: reboot</w:t>
      </w:r>
    </w:p>
    <w:p w14:paraId="19F7A1E5" w14:textId="0E893EEB" w:rsidR="00F54869" w:rsidRPr="00B62581" w:rsidRDefault="00E6661A" w:rsidP="00B62581">
      <w:pPr>
        <w:pStyle w:val="T1"/>
        <w:numPr>
          <w:ilvl w:val="0"/>
          <w:numId w:val="20"/>
        </w:numPr>
        <w:shd w:val="clear" w:color="auto" w:fill="auto"/>
        <w:spacing w:line="360" w:lineRule="auto"/>
        <w:ind w:left="1070"/>
        <w:rPr>
          <w:rFonts w:ascii="Poppins" w:hAnsi="Poppins" w:cs="Poppins"/>
          <w:b w:val="0"/>
          <w:color w:val="061F57" w:themeColor="text2" w:themeShade="BF"/>
        </w:rPr>
      </w:pPr>
      <w:r w:rsidRPr="00E6661A">
        <w:rPr>
          <w:rFonts w:ascii="Poppins" w:hAnsi="Poppins" w:cs="Poppins"/>
          <w:color w:val="04143A" w:themeColor="text2" w:themeShade="80"/>
        </w:rPr>
        <w:drawing>
          <wp:anchor distT="0" distB="0" distL="114300" distR="114300" simplePos="0" relativeHeight="251717639" behindDoc="0" locked="0" layoutInCell="1" allowOverlap="1" wp14:anchorId="1ACAE5AC" wp14:editId="151DE40E">
            <wp:simplePos x="0" y="0"/>
            <wp:positionH relativeFrom="column">
              <wp:posOffset>1147948</wp:posOffset>
            </wp:positionH>
            <wp:positionV relativeFrom="paragraph">
              <wp:posOffset>685549</wp:posOffset>
            </wp:positionV>
            <wp:extent cx="4186555" cy="2720340"/>
            <wp:effectExtent l="152400" t="152400" r="366395" b="365760"/>
            <wp:wrapTopAndBottom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720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869" w:rsidRPr="00B62581">
        <w:rPr>
          <w:rFonts w:ascii="Poppins" w:hAnsi="Poppins" w:cs="Poppins"/>
          <w:b w:val="0"/>
          <w:color w:val="061F57" w:themeColor="text2" w:themeShade="BF"/>
        </w:rPr>
        <w:t xml:space="preserve">Arrancamos y vemos el </w:t>
      </w:r>
      <w:proofErr w:type="spellStart"/>
      <w:r w:rsidR="00F54869" w:rsidRPr="00B62581">
        <w:rPr>
          <w:rFonts w:ascii="Poppins" w:hAnsi="Poppins" w:cs="Poppins"/>
          <w:b w:val="0"/>
          <w:color w:val="061F57" w:themeColor="text2" w:themeShade="BF"/>
        </w:rPr>
        <w:t>grub</w:t>
      </w:r>
      <w:proofErr w:type="spellEnd"/>
    </w:p>
    <w:p w14:paraId="7EA9AE50" w14:textId="637B5C1A" w:rsidR="00F54869" w:rsidRPr="007A7563" w:rsidRDefault="00F54869" w:rsidP="00F54869">
      <w:pPr>
        <w:pStyle w:val="Prrafodelista"/>
        <w:ind w:left="720"/>
        <w:rPr>
          <w:rFonts w:ascii="Poppins" w:hAnsi="Poppins" w:cs="Poppins"/>
          <w:color w:val="04143A" w:themeColor="text2" w:themeShade="80"/>
        </w:rPr>
      </w:pPr>
    </w:p>
    <w:sectPr w:rsidR="00F54869" w:rsidRPr="007A7563" w:rsidSect="00CC4D15">
      <w:headerReference w:type="default" r:id="rId55"/>
      <w:footerReference w:type="default" r:id="rId56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8F480" w14:textId="77777777" w:rsidR="00A4164D" w:rsidRDefault="00A4164D">
      <w:r>
        <w:separator/>
      </w:r>
    </w:p>
    <w:p w14:paraId="28289A5C" w14:textId="77777777" w:rsidR="00A4164D" w:rsidRDefault="00A4164D"/>
  </w:endnote>
  <w:endnote w:type="continuationSeparator" w:id="0">
    <w:p w14:paraId="4AE5D26C" w14:textId="77777777" w:rsidR="00A4164D" w:rsidRDefault="00A4164D">
      <w:r>
        <w:continuationSeparator/>
      </w:r>
    </w:p>
    <w:p w14:paraId="6DC660A2" w14:textId="77777777" w:rsidR="00A4164D" w:rsidRDefault="00A4164D"/>
  </w:endnote>
  <w:endnote w:type="continuationNotice" w:id="1">
    <w:p w14:paraId="43D6AC14" w14:textId="77777777" w:rsidR="00A4164D" w:rsidRDefault="00A4164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5D15EE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Pr="00C82575" w:rsidRDefault="003F4299">
          <w:pPr>
            <w:pStyle w:val="Piedepgina"/>
            <w:jc w:val="center"/>
            <w:rPr>
              <w:color w:val="7AD6CF" w:themeColor="accent6" w:themeTint="99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5D15EE">
            <w:rPr>
              <w:b w:val="0"/>
              <w:noProof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7BD529C4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chemeClr val="accent6">
                                  <a:lumMod val="75000"/>
                                  <a:alpha val="40000"/>
                                </a:scheme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F751221" id="Rectángulo: esquinas redondeadas 35" o:spid="_x0000_s1026" style="position:absolute;margin-left:-6.1pt;margin-top:-4.65pt;width:26.25pt;height:2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" fillcolor="#082a75 [3215]" stroked="f" strokeweight="2pt">
                    <v:shadow on="t" color="#278079 [2409]" opacity="26214f" origin=",.5" offset="0,3pt"/>
                  </v:roundrect>
                </w:pict>
              </mc:Fallback>
            </mc:AlternateContent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begin"/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instrText>PAGE   \* MERGEFORMAT</w:instrText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separate"/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2</w:t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2B61CD" w:rsidRDefault="00394BB1">
                          <w:pPr>
                            <w:rPr>
                              <w:rFonts w:ascii="Poppins" w:hAnsi="Poppins" w:cs="Poppins"/>
                              <w:color w:val="061F57" w:themeColor="text2" w:themeShade="BF"/>
                              <w:sz w:val="20"/>
                              <w:szCs w:val="16"/>
                            </w:rPr>
                          </w:pPr>
                          <w:r w:rsidRPr="002B61CD">
                            <w:rPr>
                              <w:rFonts w:ascii="Poppins" w:hAnsi="Poppins" w:cs="Poppins"/>
                              <w:color w:val="061F57" w:themeColor="text2" w:themeShade="BF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2B61CD" w:rsidRDefault="00394BB1">
                    <w:pPr>
                      <w:rPr>
                        <w:rFonts w:ascii="Poppins" w:hAnsi="Poppins" w:cs="Poppins"/>
                        <w:color w:val="061F57" w:themeColor="text2" w:themeShade="BF"/>
                        <w:sz w:val="20"/>
                        <w:szCs w:val="16"/>
                      </w:rPr>
                    </w:pPr>
                    <w:r w:rsidRPr="002B61CD">
                      <w:rPr>
                        <w:rFonts w:ascii="Poppins" w:hAnsi="Poppins" w:cs="Poppins"/>
                        <w:color w:val="061F57" w:themeColor="text2" w:themeShade="BF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7F2D1" w14:textId="77777777" w:rsidR="00A4164D" w:rsidRDefault="00A4164D">
      <w:r>
        <w:separator/>
      </w:r>
    </w:p>
    <w:p w14:paraId="13CB0BF4" w14:textId="77777777" w:rsidR="00A4164D" w:rsidRDefault="00A4164D"/>
  </w:footnote>
  <w:footnote w:type="continuationSeparator" w:id="0">
    <w:p w14:paraId="728E2816" w14:textId="77777777" w:rsidR="00A4164D" w:rsidRDefault="00A4164D">
      <w:r>
        <w:continuationSeparator/>
      </w:r>
    </w:p>
    <w:p w14:paraId="52A4BE04" w14:textId="77777777" w:rsidR="00A4164D" w:rsidRDefault="00A4164D"/>
  </w:footnote>
  <w:footnote w:type="continuationNotice" w:id="1">
    <w:p w14:paraId="33CE825E" w14:textId="77777777" w:rsidR="00A4164D" w:rsidRDefault="00A4164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2B61CD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3789F7"/>
            <w:right w:val="nil"/>
          </w:tcBorders>
        </w:tcPr>
        <w:p w14:paraId="6FD300A8" w14:textId="64B688A7" w:rsidR="00D077E9" w:rsidRPr="00E50C94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7AD6CF" w:themeColor="accent6" w:themeTint="99"/>
              <w:sz w:val="20"/>
              <w:szCs w:val="16"/>
            </w:rPr>
          </w:pPr>
        </w:p>
        <w:p w14:paraId="0D5FFBA4" w14:textId="7AF569EF" w:rsidR="00370673" w:rsidRPr="00E50C94" w:rsidRDefault="00BA27FF" w:rsidP="00370673">
          <w:pPr>
            <w:spacing w:before="60"/>
            <w:rPr>
              <w:rFonts w:ascii="Poppins" w:hAnsi="Poppins" w:cs="Poppins"/>
              <w:color w:val="7AD6CF" w:themeColor="accent6" w:themeTint="99"/>
              <w:sz w:val="20"/>
              <w:szCs w:val="16"/>
            </w:rPr>
          </w:pPr>
          <w:r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>INSTALACIÓN DUAL | GESTOR DE ARRANQUE</w:t>
          </w:r>
          <w:r w:rsidR="00FC4808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          </w:t>
          </w:r>
          <w:r w:rsidR="00482BCD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                </w:t>
          </w:r>
          <w:r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     </w:t>
          </w:r>
          <w:r w:rsidR="00A26683" w:rsidRPr="002B61CD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>IMPLANTACIÓN DE SISTEMAS OPERATIVOS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B6C91"/>
    <w:multiLevelType w:val="hybridMultilevel"/>
    <w:tmpl w:val="2C983582"/>
    <w:lvl w:ilvl="0" w:tplc="C212B40E">
      <w:start w:val="1"/>
      <w:numFmt w:val="lowerRoman"/>
      <w:lvlText w:val="%1."/>
      <w:lvlJc w:val="left"/>
      <w:pPr>
        <w:ind w:left="1691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51" w:hanging="360"/>
      </w:pPr>
    </w:lvl>
    <w:lvl w:ilvl="2" w:tplc="0C0A001B" w:tentative="1">
      <w:start w:val="1"/>
      <w:numFmt w:val="lowerRoman"/>
      <w:lvlText w:val="%3."/>
      <w:lvlJc w:val="right"/>
      <w:pPr>
        <w:ind w:left="2771" w:hanging="180"/>
      </w:pPr>
    </w:lvl>
    <w:lvl w:ilvl="3" w:tplc="0C0A000F" w:tentative="1">
      <w:start w:val="1"/>
      <w:numFmt w:val="decimal"/>
      <w:lvlText w:val="%4."/>
      <w:lvlJc w:val="left"/>
      <w:pPr>
        <w:ind w:left="3491" w:hanging="360"/>
      </w:pPr>
    </w:lvl>
    <w:lvl w:ilvl="4" w:tplc="0C0A0019" w:tentative="1">
      <w:start w:val="1"/>
      <w:numFmt w:val="lowerLetter"/>
      <w:lvlText w:val="%5."/>
      <w:lvlJc w:val="left"/>
      <w:pPr>
        <w:ind w:left="4211" w:hanging="360"/>
      </w:pPr>
    </w:lvl>
    <w:lvl w:ilvl="5" w:tplc="0C0A001B" w:tentative="1">
      <w:start w:val="1"/>
      <w:numFmt w:val="lowerRoman"/>
      <w:lvlText w:val="%6."/>
      <w:lvlJc w:val="right"/>
      <w:pPr>
        <w:ind w:left="4931" w:hanging="180"/>
      </w:pPr>
    </w:lvl>
    <w:lvl w:ilvl="6" w:tplc="0C0A000F" w:tentative="1">
      <w:start w:val="1"/>
      <w:numFmt w:val="decimal"/>
      <w:lvlText w:val="%7."/>
      <w:lvlJc w:val="left"/>
      <w:pPr>
        <w:ind w:left="5651" w:hanging="360"/>
      </w:pPr>
    </w:lvl>
    <w:lvl w:ilvl="7" w:tplc="0C0A0019" w:tentative="1">
      <w:start w:val="1"/>
      <w:numFmt w:val="lowerLetter"/>
      <w:lvlText w:val="%8."/>
      <w:lvlJc w:val="left"/>
      <w:pPr>
        <w:ind w:left="6371" w:hanging="360"/>
      </w:pPr>
    </w:lvl>
    <w:lvl w:ilvl="8" w:tplc="0C0A001B" w:tentative="1">
      <w:start w:val="1"/>
      <w:numFmt w:val="lowerRoman"/>
      <w:lvlText w:val="%9."/>
      <w:lvlJc w:val="right"/>
      <w:pPr>
        <w:ind w:left="7091" w:hanging="180"/>
      </w:pPr>
    </w:lvl>
  </w:abstractNum>
  <w:abstractNum w:abstractNumId="1" w15:restartNumberingAfterBreak="0">
    <w:nsid w:val="079632A0"/>
    <w:multiLevelType w:val="hybridMultilevel"/>
    <w:tmpl w:val="977CF1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D079C"/>
    <w:multiLevelType w:val="hybridMultilevel"/>
    <w:tmpl w:val="CF5EC7A2"/>
    <w:lvl w:ilvl="0" w:tplc="3DD0BD8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F433F18"/>
    <w:multiLevelType w:val="hybridMultilevel"/>
    <w:tmpl w:val="FEF82580"/>
    <w:lvl w:ilvl="0" w:tplc="0F7418CE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DC1C0C"/>
    <w:multiLevelType w:val="hybridMultilevel"/>
    <w:tmpl w:val="3AC4CE04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0CD4CC7"/>
    <w:multiLevelType w:val="hybridMultilevel"/>
    <w:tmpl w:val="A7480094"/>
    <w:lvl w:ilvl="0" w:tplc="32C2BBA8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415B26"/>
    <w:multiLevelType w:val="hybridMultilevel"/>
    <w:tmpl w:val="8B34AC46"/>
    <w:lvl w:ilvl="0" w:tplc="A746D352">
      <w:start w:val="1"/>
      <w:numFmt w:val="lowerLetter"/>
      <w:lvlText w:val="%1."/>
      <w:lvlJc w:val="left"/>
      <w:pPr>
        <w:ind w:left="1325" w:hanging="96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13FF3"/>
    <w:multiLevelType w:val="hybridMultilevel"/>
    <w:tmpl w:val="14BCE2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D84EE3"/>
    <w:multiLevelType w:val="hybridMultilevel"/>
    <w:tmpl w:val="576411F8"/>
    <w:lvl w:ilvl="0" w:tplc="0C0A0019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2B5F18"/>
    <w:multiLevelType w:val="hybridMultilevel"/>
    <w:tmpl w:val="BBF09F6A"/>
    <w:lvl w:ilvl="0" w:tplc="0C0A0013">
      <w:start w:val="1"/>
      <w:numFmt w:val="upperRoman"/>
      <w:lvlText w:val="%1."/>
      <w:lvlJc w:val="righ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4F2560"/>
    <w:multiLevelType w:val="hybridMultilevel"/>
    <w:tmpl w:val="97FC0D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BD7CBF"/>
    <w:multiLevelType w:val="hybridMultilevel"/>
    <w:tmpl w:val="58EA6228"/>
    <w:lvl w:ilvl="0" w:tplc="A49804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F3013E"/>
    <w:multiLevelType w:val="hybridMultilevel"/>
    <w:tmpl w:val="F3D02E94"/>
    <w:lvl w:ilvl="0" w:tplc="D6925A98">
      <w:start w:val="1"/>
      <w:numFmt w:val="decimal"/>
      <w:lvlText w:val="%1."/>
      <w:lvlJc w:val="left"/>
      <w:pPr>
        <w:ind w:left="1325" w:hanging="96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0200E"/>
    <w:multiLevelType w:val="hybridMultilevel"/>
    <w:tmpl w:val="030AE63C"/>
    <w:lvl w:ilvl="0" w:tplc="0C0A0013">
      <w:start w:val="1"/>
      <w:numFmt w:val="upperRoman"/>
      <w:lvlText w:val="%1."/>
      <w:lvlJc w:val="righ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5B3FFB"/>
    <w:multiLevelType w:val="hybridMultilevel"/>
    <w:tmpl w:val="4B44E84C"/>
    <w:lvl w:ilvl="0" w:tplc="54D62F56">
      <w:start w:val="1"/>
      <w:numFmt w:val="lowerLetter"/>
      <w:lvlText w:val="%1."/>
      <w:lvlJc w:val="left"/>
      <w:pPr>
        <w:ind w:left="1325" w:hanging="96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697BEB"/>
    <w:multiLevelType w:val="hybridMultilevel"/>
    <w:tmpl w:val="85B63974"/>
    <w:lvl w:ilvl="0" w:tplc="854056DA">
      <w:start w:val="1"/>
      <w:numFmt w:val="decimal"/>
      <w:lvlText w:val="%1."/>
      <w:lvlJc w:val="left"/>
      <w:pPr>
        <w:ind w:left="1325" w:hanging="96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B855A8"/>
    <w:multiLevelType w:val="hybridMultilevel"/>
    <w:tmpl w:val="208ACF4E"/>
    <w:lvl w:ilvl="0" w:tplc="434038A2">
      <w:start w:val="1"/>
      <w:numFmt w:val="lowerRoman"/>
      <w:lvlText w:val="%1."/>
      <w:lvlJc w:val="left"/>
      <w:pPr>
        <w:ind w:left="1325" w:hanging="96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8273B5"/>
    <w:multiLevelType w:val="hybridMultilevel"/>
    <w:tmpl w:val="210E68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D1157E"/>
    <w:multiLevelType w:val="hybridMultilevel"/>
    <w:tmpl w:val="59A215DA"/>
    <w:lvl w:ilvl="0" w:tplc="106A2980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325902"/>
    <w:multiLevelType w:val="hybridMultilevel"/>
    <w:tmpl w:val="B7782048"/>
    <w:lvl w:ilvl="0" w:tplc="0A4EB3C2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5A87408"/>
    <w:multiLevelType w:val="hybridMultilevel"/>
    <w:tmpl w:val="BA8079DC"/>
    <w:lvl w:ilvl="0" w:tplc="46664078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DB85D94"/>
    <w:multiLevelType w:val="hybridMultilevel"/>
    <w:tmpl w:val="73D408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1"/>
  </w:num>
  <w:num w:numId="3">
    <w:abstractNumId w:val="12"/>
  </w:num>
  <w:num w:numId="4">
    <w:abstractNumId w:val="5"/>
  </w:num>
  <w:num w:numId="5">
    <w:abstractNumId w:val="20"/>
  </w:num>
  <w:num w:numId="6">
    <w:abstractNumId w:val="14"/>
  </w:num>
  <w:num w:numId="7">
    <w:abstractNumId w:val="16"/>
  </w:num>
  <w:num w:numId="8">
    <w:abstractNumId w:val="15"/>
  </w:num>
  <w:num w:numId="9">
    <w:abstractNumId w:val="6"/>
  </w:num>
  <w:num w:numId="10">
    <w:abstractNumId w:val="8"/>
  </w:num>
  <w:num w:numId="11">
    <w:abstractNumId w:val="3"/>
  </w:num>
  <w:num w:numId="12">
    <w:abstractNumId w:val="0"/>
  </w:num>
  <w:num w:numId="13">
    <w:abstractNumId w:val="18"/>
  </w:num>
  <w:num w:numId="14">
    <w:abstractNumId w:val="2"/>
  </w:num>
  <w:num w:numId="15">
    <w:abstractNumId w:val="19"/>
  </w:num>
  <w:num w:numId="16">
    <w:abstractNumId w:val="13"/>
  </w:num>
  <w:num w:numId="17">
    <w:abstractNumId w:val="9"/>
  </w:num>
  <w:num w:numId="18">
    <w:abstractNumId w:val="7"/>
  </w:num>
  <w:num w:numId="19">
    <w:abstractNumId w:val="21"/>
  </w:num>
  <w:num w:numId="20">
    <w:abstractNumId w:val="10"/>
  </w:num>
  <w:num w:numId="21">
    <w:abstractNumId w:val="4"/>
  </w:num>
  <w:num w:numId="22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>
      <o:colormru v:ext="edit" colors="#fcfcfe,white,#ecf4fe,#fff7f7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0A4A"/>
    <w:rsid w:val="00000CB4"/>
    <w:rsid w:val="000012D2"/>
    <w:rsid w:val="0000131E"/>
    <w:rsid w:val="00002DC5"/>
    <w:rsid w:val="000035AB"/>
    <w:rsid w:val="00006254"/>
    <w:rsid w:val="000074AD"/>
    <w:rsid w:val="00007EB9"/>
    <w:rsid w:val="000127FF"/>
    <w:rsid w:val="00013BF3"/>
    <w:rsid w:val="00014B43"/>
    <w:rsid w:val="00016616"/>
    <w:rsid w:val="00017257"/>
    <w:rsid w:val="00021441"/>
    <w:rsid w:val="0002233E"/>
    <w:rsid w:val="000229ED"/>
    <w:rsid w:val="00022A62"/>
    <w:rsid w:val="00022B8C"/>
    <w:rsid w:val="0002482E"/>
    <w:rsid w:val="000262EE"/>
    <w:rsid w:val="00030530"/>
    <w:rsid w:val="000305B8"/>
    <w:rsid w:val="00031408"/>
    <w:rsid w:val="00031C41"/>
    <w:rsid w:val="000320D9"/>
    <w:rsid w:val="000323C0"/>
    <w:rsid w:val="00040114"/>
    <w:rsid w:val="0004123E"/>
    <w:rsid w:val="00041DB3"/>
    <w:rsid w:val="00044D7F"/>
    <w:rsid w:val="000453D4"/>
    <w:rsid w:val="00050324"/>
    <w:rsid w:val="000504DA"/>
    <w:rsid w:val="00050E4D"/>
    <w:rsid w:val="00053490"/>
    <w:rsid w:val="00053E14"/>
    <w:rsid w:val="0005400E"/>
    <w:rsid w:val="00054B12"/>
    <w:rsid w:val="00055882"/>
    <w:rsid w:val="0005626E"/>
    <w:rsid w:val="00056C53"/>
    <w:rsid w:val="000605A0"/>
    <w:rsid w:val="00060868"/>
    <w:rsid w:val="000608DA"/>
    <w:rsid w:val="00061AD1"/>
    <w:rsid w:val="00063D53"/>
    <w:rsid w:val="0006410B"/>
    <w:rsid w:val="00064F64"/>
    <w:rsid w:val="00065071"/>
    <w:rsid w:val="00066FE9"/>
    <w:rsid w:val="00067046"/>
    <w:rsid w:val="00067193"/>
    <w:rsid w:val="000671A5"/>
    <w:rsid w:val="00070DAE"/>
    <w:rsid w:val="00071265"/>
    <w:rsid w:val="00073E92"/>
    <w:rsid w:val="0007449B"/>
    <w:rsid w:val="000747A0"/>
    <w:rsid w:val="0007591C"/>
    <w:rsid w:val="0007650E"/>
    <w:rsid w:val="000771AD"/>
    <w:rsid w:val="00082288"/>
    <w:rsid w:val="00082817"/>
    <w:rsid w:val="000910AC"/>
    <w:rsid w:val="00093FEF"/>
    <w:rsid w:val="00097ADF"/>
    <w:rsid w:val="000A0150"/>
    <w:rsid w:val="000A3A23"/>
    <w:rsid w:val="000A3C92"/>
    <w:rsid w:val="000A3D7F"/>
    <w:rsid w:val="000A3F9D"/>
    <w:rsid w:val="000A44FB"/>
    <w:rsid w:val="000A66C0"/>
    <w:rsid w:val="000A7367"/>
    <w:rsid w:val="000B1190"/>
    <w:rsid w:val="000B4F73"/>
    <w:rsid w:val="000B652E"/>
    <w:rsid w:val="000B7698"/>
    <w:rsid w:val="000C060E"/>
    <w:rsid w:val="000C10EE"/>
    <w:rsid w:val="000C1EB3"/>
    <w:rsid w:val="000C220D"/>
    <w:rsid w:val="000C4A84"/>
    <w:rsid w:val="000C63DA"/>
    <w:rsid w:val="000C735A"/>
    <w:rsid w:val="000D3CA2"/>
    <w:rsid w:val="000D468E"/>
    <w:rsid w:val="000D472E"/>
    <w:rsid w:val="000D6555"/>
    <w:rsid w:val="000D6FA6"/>
    <w:rsid w:val="000E08CE"/>
    <w:rsid w:val="000E2309"/>
    <w:rsid w:val="000E3438"/>
    <w:rsid w:val="000E3CD4"/>
    <w:rsid w:val="000E3E2A"/>
    <w:rsid w:val="000E4A5D"/>
    <w:rsid w:val="000E548E"/>
    <w:rsid w:val="000E63C9"/>
    <w:rsid w:val="000E698A"/>
    <w:rsid w:val="000F1E9E"/>
    <w:rsid w:val="000F2EA2"/>
    <w:rsid w:val="000F382E"/>
    <w:rsid w:val="000F5C96"/>
    <w:rsid w:val="00100CDE"/>
    <w:rsid w:val="001032F7"/>
    <w:rsid w:val="001046B8"/>
    <w:rsid w:val="00110725"/>
    <w:rsid w:val="00110923"/>
    <w:rsid w:val="00112B93"/>
    <w:rsid w:val="00114ACA"/>
    <w:rsid w:val="001163F3"/>
    <w:rsid w:val="00117A36"/>
    <w:rsid w:val="00120090"/>
    <w:rsid w:val="001210CA"/>
    <w:rsid w:val="00122492"/>
    <w:rsid w:val="001255FE"/>
    <w:rsid w:val="0012582D"/>
    <w:rsid w:val="00125B49"/>
    <w:rsid w:val="00127F8D"/>
    <w:rsid w:val="00130E9D"/>
    <w:rsid w:val="001315AC"/>
    <w:rsid w:val="001322B5"/>
    <w:rsid w:val="00133F4B"/>
    <w:rsid w:val="0013432C"/>
    <w:rsid w:val="00135DC6"/>
    <w:rsid w:val="00141A2E"/>
    <w:rsid w:val="00142944"/>
    <w:rsid w:val="0014341F"/>
    <w:rsid w:val="00143EA3"/>
    <w:rsid w:val="00150281"/>
    <w:rsid w:val="00150A6D"/>
    <w:rsid w:val="00151A90"/>
    <w:rsid w:val="00151E47"/>
    <w:rsid w:val="00153308"/>
    <w:rsid w:val="00154470"/>
    <w:rsid w:val="00154854"/>
    <w:rsid w:val="0015642C"/>
    <w:rsid w:val="00157880"/>
    <w:rsid w:val="0015789C"/>
    <w:rsid w:val="00157AD9"/>
    <w:rsid w:val="001610AF"/>
    <w:rsid w:val="001636BF"/>
    <w:rsid w:val="00165B58"/>
    <w:rsid w:val="00166F0B"/>
    <w:rsid w:val="00167BC1"/>
    <w:rsid w:val="001718FE"/>
    <w:rsid w:val="001723CF"/>
    <w:rsid w:val="001730A7"/>
    <w:rsid w:val="00174553"/>
    <w:rsid w:val="00174DAC"/>
    <w:rsid w:val="00176117"/>
    <w:rsid w:val="00177DF6"/>
    <w:rsid w:val="00180C61"/>
    <w:rsid w:val="00184E3F"/>
    <w:rsid w:val="00185B35"/>
    <w:rsid w:val="00190496"/>
    <w:rsid w:val="00191C32"/>
    <w:rsid w:val="001939E4"/>
    <w:rsid w:val="001949C6"/>
    <w:rsid w:val="001A0F9F"/>
    <w:rsid w:val="001A2286"/>
    <w:rsid w:val="001A2905"/>
    <w:rsid w:val="001A44D6"/>
    <w:rsid w:val="001A4D3B"/>
    <w:rsid w:val="001B1C55"/>
    <w:rsid w:val="001B1F58"/>
    <w:rsid w:val="001B420D"/>
    <w:rsid w:val="001B711D"/>
    <w:rsid w:val="001B7E03"/>
    <w:rsid w:val="001C226D"/>
    <w:rsid w:val="001C44F9"/>
    <w:rsid w:val="001C4E6B"/>
    <w:rsid w:val="001C656A"/>
    <w:rsid w:val="001D0E28"/>
    <w:rsid w:val="001D149F"/>
    <w:rsid w:val="001D3725"/>
    <w:rsid w:val="001D65DF"/>
    <w:rsid w:val="001D6FFD"/>
    <w:rsid w:val="001D75ED"/>
    <w:rsid w:val="001D77C6"/>
    <w:rsid w:val="001D789B"/>
    <w:rsid w:val="001E10A3"/>
    <w:rsid w:val="001E3A20"/>
    <w:rsid w:val="001E3BB0"/>
    <w:rsid w:val="001E5F2C"/>
    <w:rsid w:val="001F1543"/>
    <w:rsid w:val="001F2441"/>
    <w:rsid w:val="001F2BC8"/>
    <w:rsid w:val="001F40CE"/>
    <w:rsid w:val="001F5E5A"/>
    <w:rsid w:val="001F5F6B"/>
    <w:rsid w:val="001F6522"/>
    <w:rsid w:val="001F692E"/>
    <w:rsid w:val="0020072B"/>
    <w:rsid w:val="002010E4"/>
    <w:rsid w:val="002024F4"/>
    <w:rsid w:val="0020257A"/>
    <w:rsid w:val="002040A5"/>
    <w:rsid w:val="002049FB"/>
    <w:rsid w:val="002078CC"/>
    <w:rsid w:val="002114EA"/>
    <w:rsid w:val="00211A20"/>
    <w:rsid w:val="0021331B"/>
    <w:rsid w:val="00213CCE"/>
    <w:rsid w:val="00214A22"/>
    <w:rsid w:val="0021662C"/>
    <w:rsid w:val="002207F7"/>
    <w:rsid w:val="0022311D"/>
    <w:rsid w:val="00224617"/>
    <w:rsid w:val="0022478A"/>
    <w:rsid w:val="00225076"/>
    <w:rsid w:val="0022543E"/>
    <w:rsid w:val="0022602F"/>
    <w:rsid w:val="002265AF"/>
    <w:rsid w:val="00234A00"/>
    <w:rsid w:val="00235EBB"/>
    <w:rsid w:val="002360D9"/>
    <w:rsid w:val="00236320"/>
    <w:rsid w:val="00243EBC"/>
    <w:rsid w:val="00246A35"/>
    <w:rsid w:val="00246D7C"/>
    <w:rsid w:val="002500ED"/>
    <w:rsid w:val="00250206"/>
    <w:rsid w:val="0025148D"/>
    <w:rsid w:val="00251996"/>
    <w:rsid w:val="002542B4"/>
    <w:rsid w:val="00256DB2"/>
    <w:rsid w:val="00257016"/>
    <w:rsid w:val="0026044A"/>
    <w:rsid w:val="002608BC"/>
    <w:rsid w:val="00260D5E"/>
    <w:rsid w:val="0026144A"/>
    <w:rsid w:val="00264AAA"/>
    <w:rsid w:val="00264EDA"/>
    <w:rsid w:val="0026592C"/>
    <w:rsid w:val="00266DA1"/>
    <w:rsid w:val="0027232F"/>
    <w:rsid w:val="002763AC"/>
    <w:rsid w:val="00280DDA"/>
    <w:rsid w:val="0028171B"/>
    <w:rsid w:val="00284348"/>
    <w:rsid w:val="002853DF"/>
    <w:rsid w:val="0028607E"/>
    <w:rsid w:val="002876D8"/>
    <w:rsid w:val="00290819"/>
    <w:rsid w:val="00292655"/>
    <w:rsid w:val="002941BB"/>
    <w:rsid w:val="00294D65"/>
    <w:rsid w:val="002973AB"/>
    <w:rsid w:val="002979BE"/>
    <w:rsid w:val="002A0AAA"/>
    <w:rsid w:val="002A1580"/>
    <w:rsid w:val="002A4D68"/>
    <w:rsid w:val="002A656B"/>
    <w:rsid w:val="002A7A82"/>
    <w:rsid w:val="002B1748"/>
    <w:rsid w:val="002B1ED3"/>
    <w:rsid w:val="002B3216"/>
    <w:rsid w:val="002B3FAE"/>
    <w:rsid w:val="002B61CD"/>
    <w:rsid w:val="002C1EF6"/>
    <w:rsid w:val="002C2B2B"/>
    <w:rsid w:val="002C4FC5"/>
    <w:rsid w:val="002C72DB"/>
    <w:rsid w:val="002D042D"/>
    <w:rsid w:val="002D076B"/>
    <w:rsid w:val="002D0C09"/>
    <w:rsid w:val="002D1EFC"/>
    <w:rsid w:val="002D4714"/>
    <w:rsid w:val="002D5FB6"/>
    <w:rsid w:val="002D7365"/>
    <w:rsid w:val="002D7B5B"/>
    <w:rsid w:val="002E0066"/>
    <w:rsid w:val="002E0A33"/>
    <w:rsid w:val="002E1027"/>
    <w:rsid w:val="002E1647"/>
    <w:rsid w:val="002E1959"/>
    <w:rsid w:val="002E3F52"/>
    <w:rsid w:val="002E45B3"/>
    <w:rsid w:val="002E7227"/>
    <w:rsid w:val="002E7D84"/>
    <w:rsid w:val="002F0795"/>
    <w:rsid w:val="002F07DE"/>
    <w:rsid w:val="002F2232"/>
    <w:rsid w:val="002F3A53"/>
    <w:rsid w:val="002F51F5"/>
    <w:rsid w:val="002F5BF6"/>
    <w:rsid w:val="0030097A"/>
    <w:rsid w:val="00304233"/>
    <w:rsid w:val="003052E0"/>
    <w:rsid w:val="00306449"/>
    <w:rsid w:val="003066F3"/>
    <w:rsid w:val="00312137"/>
    <w:rsid w:val="00312433"/>
    <w:rsid w:val="003143FB"/>
    <w:rsid w:val="00315CA8"/>
    <w:rsid w:val="00320EAD"/>
    <w:rsid w:val="003214BC"/>
    <w:rsid w:val="00322F0E"/>
    <w:rsid w:val="003245CA"/>
    <w:rsid w:val="00324EAD"/>
    <w:rsid w:val="00325375"/>
    <w:rsid w:val="00330359"/>
    <w:rsid w:val="00330E84"/>
    <w:rsid w:val="00331412"/>
    <w:rsid w:val="003338FC"/>
    <w:rsid w:val="00336B1E"/>
    <w:rsid w:val="0033762F"/>
    <w:rsid w:val="00337C78"/>
    <w:rsid w:val="003408A7"/>
    <w:rsid w:val="003430ED"/>
    <w:rsid w:val="00343361"/>
    <w:rsid w:val="00345355"/>
    <w:rsid w:val="003474AE"/>
    <w:rsid w:val="00350586"/>
    <w:rsid w:val="00351A82"/>
    <w:rsid w:val="00352475"/>
    <w:rsid w:val="00352501"/>
    <w:rsid w:val="00352DCE"/>
    <w:rsid w:val="00355864"/>
    <w:rsid w:val="00356191"/>
    <w:rsid w:val="003568BF"/>
    <w:rsid w:val="00360494"/>
    <w:rsid w:val="00360E17"/>
    <w:rsid w:val="00362063"/>
    <w:rsid w:val="00364831"/>
    <w:rsid w:val="00366BDE"/>
    <w:rsid w:val="00366C7E"/>
    <w:rsid w:val="00366E32"/>
    <w:rsid w:val="00370673"/>
    <w:rsid w:val="00370F3E"/>
    <w:rsid w:val="00371685"/>
    <w:rsid w:val="00371B6B"/>
    <w:rsid w:val="00373671"/>
    <w:rsid w:val="003744EC"/>
    <w:rsid w:val="0037701C"/>
    <w:rsid w:val="00380A15"/>
    <w:rsid w:val="00381F23"/>
    <w:rsid w:val="00382697"/>
    <w:rsid w:val="00382EA1"/>
    <w:rsid w:val="003831A7"/>
    <w:rsid w:val="00384EA3"/>
    <w:rsid w:val="00385425"/>
    <w:rsid w:val="00387875"/>
    <w:rsid w:val="00387C58"/>
    <w:rsid w:val="00390497"/>
    <w:rsid w:val="00393458"/>
    <w:rsid w:val="00393922"/>
    <w:rsid w:val="00394BB1"/>
    <w:rsid w:val="0039558A"/>
    <w:rsid w:val="0039695F"/>
    <w:rsid w:val="003A1A13"/>
    <w:rsid w:val="003A2733"/>
    <w:rsid w:val="003A2F17"/>
    <w:rsid w:val="003A39A1"/>
    <w:rsid w:val="003A40C1"/>
    <w:rsid w:val="003A451B"/>
    <w:rsid w:val="003A50BA"/>
    <w:rsid w:val="003A571A"/>
    <w:rsid w:val="003A6CAF"/>
    <w:rsid w:val="003A7F5A"/>
    <w:rsid w:val="003B054F"/>
    <w:rsid w:val="003B13E4"/>
    <w:rsid w:val="003B1BEA"/>
    <w:rsid w:val="003B3B78"/>
    <w:rsid w:val="003B4399"/>
    <w:rsid w:val="003B4803"/>
    <w:rsid w:val="003B6C74"/>
    <w:rsid w:val="003B7605"/>
    <w:rsid w:val="003B7A24"/>
    <w:rsid w:val="003C1423"/>
    <w:rsid w:val="003C1652"/>
    <w:rsid w:val="003C2191"/>
    <w:rsid w:val="003C545B"/>
    <w:rsid w:val="003C7593"/>
    <w:rsid w:val="003C79F4"/>
    <w:rsid w:val="003C7B99"/>
    <w:rsid w:val="003C7FAB"/>
    <w:rsid w:val="003D038B"/>
    <w:rsid w:val="003D23FA"/>
    <w:rsid w:val="003D3863"/>
    <w:rsid w:val="003D4164"/>
    <w:rsid w:val="003D706A"/>
    <w:rsid w:val="003D7410"/>
    <w:rsid w:val="003E0E27"/>
    <w:rsid w:val="003E2D52"/>
    <w:rsid w:val="003E3EC5"/>
    <w:rsid w:val="003E4205"/>
    <w:rsid w:val="003E42E9"/>
    <w:rsid w:val="003E64B6"/>
    <w:rsid w:val="003F1411"/>
    <w:rsid w:val="003F2333"/>
    <w:rsid w:val="003F38A1"/>
    <w:rsid w:val="003F4299"/>
    <w:rsid w:val="003F4311"/>
    <w:rsid w:val="003F4371"/>
    <w:rsid w:val="003F5B46"/>
    <w:rsid w:val="004003AD"/>
    <w:rsid w:val="0040053F"/>
    <w:rsid w:val="00401BBF"/>
    <w:rsid w:val="00405357"/>
    <w:rsid w:val="00405F59"/>
    <w:rsid w:val="00407D4F"/>
    <w:rsid w:val="00410310"/>
    <w:rsid w:val="00410825"/>
    <w:rsid w:val="004110DE"/>
    <w:rsid w:val="00411553"/>
    <w:rsid w:val="0041239D"/>
    <w:rsid w:val="00412D4E"/>
    <w:rsid w:val="004132F3"/>
    <w:rsid w:val="004173BD"/>
    <w:rsid w:val="004176AB"/>
    <w:rsid w:val="00421731"/>
    <w:rsid w:val="00422943"/>
    <w:rsid w:val="00424890"/>
    <w:rsid w:val="00426238"/>
    <w:rsid w:val="00430C4C"/>
    <w:rsid w:val="0043115C"/>
    <w:rsid w:val="00432081"/>
    <w:rsid w:val="004344D4"/>
    <w:rsid w:val="00434AA8"/>
    <w:rsid w:val="00435BC1"/>
    <w:rsid w:val="0044085A"/>
    <w:rsid w:val="00445BBB"/>
    <w:rsid w:val="00446522"/>
    <w:rsid w:val="00447322"/>
    <w:rsid w:val="0045132E"/>
    <w:rsid w:val="00451959"/>
    <w:rsid w:val="00453232"/>
    <w:rsid w:val="004533A0"/>
    <w:rsid w:val="00454B73"/>
    <w:rsid w:val="0045647C"/>
    <w:rsid w:val="00457115"/>
    <w:rsid w:val="00457B89"/>
    <w:rsid w:val="00460C8C"/>
    <w:rsid w:val="004621DA"/>
    <w:rsid w:val="004667E8"/>
    <w:rsid w:val="0046765A"/>
    <w:rsid w:val="00475263"/>
    <w:rsid w:val="00476E39"/>
    <w:rsid w:val="00476FF7"/>
    <w:rsid w:val="004816A4"/>
    <w:rsid w:val="00482BCD"/>
    <w:rsid w:val="00482C29"/>
    <w:rsid w:val="00482FAB"/>
    <w:rsid w:val="00487139"/>
    <w:rsid w:val="00487223"/>
    <w:rsid w:val="00487928"/>
    <w:rsid w:val="00487FF5"/>
    <w:rsid w:val="004929C9"/>
    <w:rsid w:val="00495554"/>
    <w:rsid w:val="00497D2E"/>
    <w:rsid w:val="004A135A"/>
    <w:rsid w:val="004A1A79"/>
    <w:rsid w:val="004A2C58"/>
    <w:rsid w:val="004A41FF"/>
    <w:rsid w:val="004A4ECD"/>
    <w:rsid w:val="004A5A5A"/>
    <w:rsid w:val="004A6F21"/>
    <w:rsid w:val="004A779D"/>
    <w:rsid w:val="004B1054"/>
    <w:rsid w:val="004B21A5"/>
    <w:rsid w:val="004B507B"/>
    <w:rsid w:val="004B5CB3"/>
    <w:rsid w:val="004B5CC3"/>
    <w:rsid w:val="004C07B7"/>
    <w:rsid w:val="004C0BF6"/>
    <w:rsid w:val="004C19D5"/>
    <w:rsid w:val="004C1B8C"/>
    <w:rsid w:val="004C5713"/>
    <w:rsid w:val="004D18EB"/>
    <w:rsid w:val="004D1C1F"/>
    <w:rsid w:val="004D2193"/>
    <w:rsid w:val="004D66F9"/>
    <w:rsid w:val="004E1C22"/>
    <w:rsid w:val="004E2803"/>
    <w:rsid w:val="004E281F"/>
    <w:rsid w:val="004E2F5E"/>
    <w:rsid w:val="004E30F3"/>
    <w:rsid w:val="004E4003"/>
    <w:rsid w:val="004E4632"/>
    <w:rsid w:val="004E4B04"/>
    <w:rsid w:val="004E5FEE"/>
    <w:rsid w:val="004E61C5"/>
    <w:rsid w:val="004E7E8D"/>
    <w:rsid w:val="004F093D"/>
    <w:rsid w:val="004F2C17"/>
    <w:rsid w:val="004F2C28"/>
    <w:rsid w:val="004F432F"/>
    <w:rsid w:val="004F54F4"/>
    <w:rsid w:val="004F64FD"/>
    <w:rsid w:val="004F68AB"/>
    <w:rsid w:val="00500F8F"/>
    <w:rsid w:val="00501194"/>
    <w:rsid w:val="00502857"/>
    <w:rsid w:val="005037F0"/>
    <w:rsid w:val="005117D6"/>
    <w:rsid w:val="00513C35"/>
    <w:rsid w:val="005152C5"/>
    <w:rsid w:val="005158F9"/>
    <w:rsid w:val="0051630C"/>
    <w:rsid w:val="005166B2"/>
    <w:rsid w:val="00516A86"/>
    <w:rsid w:val="00516BAE"/>
    <w:rsid w:val="00526CA7"/>
    <w:rsid w:val="005275F6"/>
    <w:rsid w:val="005322A5"/>
    <w:rsid w:val="00534221"/>
    <w:rsid w:val="00535B97"/>
    <w:rsid w:val="00535EC9"/>
    <w:rsid w:val="00537705"/>
    <w:rsid w:val="00537D80"/>
    <w:rsid w:val="00543272"/>
    <w:rsid w:val="00543EBB"/>
    <w:rsid w:val="005501C0"/>
    <w:rsid w:val="00551E49"/>
    <w:rsid w:val="00551FC6"/>
    <w:rsid w:val="0055359B"/>
    <w:rsid w:val="0055458C"/>
    <w:rsid w:val="00556587"/>
    <w:rsid w:val="00557F9D"/>
    <w:rsid w:val="00560062"/>
    <w:rsid w:val="00562A1B"/>
    <w:rsid w:val="00563F40"/>
    <w:rsid w:val="005647D9"/>
    <w:rsid w:val="00564C9F"/>
    <w:rsid w:val="00567EF3"/>
    <w:rsid w:val="0057119B"/>
    <w:rsid w:val="00571856"/>
    <w:rsid w:val="00571A7F"/>
    <w:rsid w:val="00572102"/>
    <w:rsid w:val="005754C1"/>
    <w:rsid w:val="00576E07"/>
    <w:rsid w:val="0057729A"/>
    <w:rsid w:val="005802C2"/>
    <w:rsid w:val="00581A33"/>
    <w:rsid w:val="00582D60"/>
    <w:rsid w:val="0058455D"/>
    <w:rsid w:val="005870D7"/>
    <w:rsid w:val="005872D5"/>
    <w:rsid w:val="005900FC"/>
    <w:rsid w:val="0059305A"/>
    <w:rsid w:val="00594F8B"/>
    <w:rsid w:val="00596165"/>
    <w:rsid w:val="005A1692"/>
    <w:rsid w:val="005A6A68"/>
    <w:rsid w:val="005A7A98"/>
    <w:rsid w:val="005B0AB5"/>
    <w:rsid w:val="005B0EB2"/>
    <w:rsid w:val="005B1655"/>
    <w:rsid w:val="005B4B99"/>
    <w:rsid w:val="005B5177"/>
    <w:rsid w:val="005B7BF7"/>
    <w:rsid w:val="005C085C"/>
    <w:rsid w:val="005C2C68"/>
    <w:rsid w:val="005C3B74"/>
    <w:rsid w:val="005C55E7"/>
    <w:rsid w:val="005D15EE"/>
    <w:rsid w:val="005D3F95"/>
    <w:rsid w:val="005D4CFF"/>
    <w:rsid w:val="005D7238"/>
    <w:rsid w:val="005E0664"/>
    <w:rsid w:val="005E0DDC"/>
    <w:rsid w:val="005E2242"/>
    <w:rsid w:val="005E2502"/>
    <w:rsid w:val="005E26D0"/>
    <w:rsid w:val="005E43BC"/>
    <w:rsid w:val="005E5565"/>
    <w:rsid w:val="005E7C88"/>
    <w:rsid w:val="005E7E0D"/>
    <w:rsid w:val="005F03E9"/>
    <w:rsid w:val="005F15EC"/>
    <w:rsid w:val="005F1BB0"/>
    <w:rsid w:val="006011CA"/>
    <w:rsid w:val="006018AE"/>
    <w:rsid w:val="00602862"/>
    <w:rsid w:val="00602DAB"/>
    <w:rsid w:val="0060333B"/>
    <w:rsid w:val="00604899"/>
    <w:rsid w:val="00612864"/>
    <w:rsid w:val="00612B40"/>
    <w:rsid w:val="00613AB4"/>
    <w:rsid w:val="006140EF"/>
    <w:rsid w:val="00614143"/>
    <w:rsid w:val="0061458B"/>
    <w:rsid w:val="00614CED"/>
    <w:rsid w:val="00615626"/>
    <w:rsid w:val="00621EB4"/>
    <w:rsid w:val="006240A9"/>
    <w:rsid w:val="0062584F"/>
    <w:rsid w:val="006300F8"/>
    <w:rsid w:val="00630340"/>
    <w:rsid w:val="00630683"/>
    <w:rsid w:val="00631A88"/>
    <w:rsid w:val="00633956"/>
    <w:rsid w:val="00634496"/>
    <w:rsid w:val="00634AC4"/>
    <w:rsid w:val="00635D33"/>
    <w:rsid w:val="00637D89"/>
    <w:rsid w:val="00637E89"/>
    <w:rsid w:val="0064153D"/>
    <w:rsid w:val="00642716"/>
    <w:rsid w:val="00643572"/>
    <w:rsid w:val="006454CF"/>
    <w:rsid w:val="0065065D"/>
    <w:rsid w:val="00652D49"/>
    <w:rsid w:val="0065402B"/>
    <w:rsid w:val="006546A6"/>
    <w:rsid w:val="00654CDF"/>
    <w:rsid w:val="00656461"/>
    <w:rsid w:val="0065652C"/>
    <w:rsid w:val="00656C4D"/>
    <w:rsid w:val="00661424"/>
    <w:rsid w:val="00661495"/>
    <w:rsid w:val="006642C2"/>
    <w:rsid w:val="006644DD"/>
    <w:rsid w:val="00664933"/>
    <w:rsid w:val="00665D2A"/>
    <w:rsid w:val="00665D40"/>
    <w:rsid w:val="006666DB"/>
    <w:rsid w:val="006670DE"/>
    <w:rsid w:val="006712A8"/>
    <w:rsid w:val="00671734"/>
    <w:rsid w:val="00671B15"/>
    <w:rsid w:val="00673EF0"/>
    <w:rsid w:val="00674E31"/>
    <w:rsid w:val="006752F5"/>
    <w:rsid w:val="00676B89"/>
    <w:rsid w:val="00677921"/>
    <w:rsid w:val="006806F6"/>
    <w:rsid w:val="006810FD"/>
    <w:rsid w:val="00681A7E"/>
    <w:rsid w:val="0068224C"/>
    <w:rsid w:val="006829CB"/>
    <w:rsid w:val="00684AFF"/>
    <w:rsid w:val="00684EA8"/>
    <w:rsid w:val="006860EA"/>
    <w:rsid w:val="00690575"/>
    <w:rsid w:val="00690693"/>
    <w:rsid w:val="00692F15"/>
    <w:rsid w:val="006A025E"/>
    <w:rsid w:val="006A0317"/>
    <w:rsid w:val="006A089E"/>
    <w:rsid w:val="006A0D78"/>
    <w:rsid w:val="006A1C0E"/>
    <w:rsid w:val="006A5966"/>
    <w:rsid w:val="006A6842"/>
    <w:rsid w:val="006B5582"/>
    <w:rsid w:val="006B6D82"/>
    <w:rsid w:val="006B7F0A"/>
    <w:rsid w:val="006C21CD"/>
    <w:rsid w:val="006C42A2"/>
    <w:rsid w:val="006C4C98"/>
    <w:rsid w:val="006C6402"/>
    <w:rsid w:val="006C651A"/>
    <w:rsid w:val="006C7726"/>
    <w:rsid w:val="006E02C4"/>
    <w:rsid w:val="006E0A5D"/>
    <w:rsid w:val="006E1872"/>
    <w:rsid w:val="006E2219"/>
    <w:rsid w:val="006E22DD"/>
    <w:rsid w:val="006E2E2C"/>
    <w:rsid w:val="006E2F0B"/>
    <w:rsid w:val="006E33F1"/>
    <w:rsid w:val="006E4A1F"/>
    <w:rsid w:val="006E5716"/>
    <w:rsid w:val="00700562"/>
    <w:rsid w:val="00701C40"/>
    <w:rsid w:val="00704F0E"/>
    <w:rsid w:val="00705067"/>
    <w:rsid w:val="0070620C"/>
    <w:rsid w:val="007146A4"/>
    <w:rsid w:val="00716D15"/>
    <w:rsid w:val="0072009D"/>
    <w:rsid w:val="007220BB"/>
    <w:rsid w:val="0072241F"/>
    <w:rsid w:val="007233E1"/>
    <w:rsid w:val="00724895"/>
    <w:rsid w:val="00725004"/>
    <w:rsid w:val="00725D06"/>
    <w:rsid w:val="007272E3"/>
    <w:rsid w:val="007278E3"/>
    <w:rsid w:val="00727909"/>
    <w:rsid w:val="00730090"/>
    <w:rsid w:val="007302B3"/>
    <w:rsid w:val="00730733"/>
    <w:rsid w:val="007309A6"/>
    <w:rsid w:val="00730E3A"/>
    <w:rsid w:val="00730F5B"/>
    <w:rsid w:val="00732DBB"/>
    <w:rsid w:val="007332EA"/>
    <w:rsid w:val="007344C3"/>
    <w:rsid w:val="00736901"/>
    <w:rsid w:val="00736AAF"/>
    <w:rsid w:val="00737523"/>
    <w:rsid w:val="00737861"/>
    <w:rsid w:val="00737DCB"/>
    <w:rsid w:val="0074005B"/>
    <w:rsid w:val="007404D3"/>
    <w:rsid w:val="00740904"/>
    <w:rsid w:val="007425B5"/>
    <w:rsid w:val="00742D51"/>
    <w:rsid w:val="00743289"/>
    <w:rsid w:val="00743B90"/>
    <w:rsid w:val="007465CB"/>
    <w:rsid w:val="0075153D"/>
    <w:rsid w:val="00754EB3"/>
    <w:rsid w:val="007560C8"/>
    <w:rsid w:val="007613C8"/>
    <w:rsid w:val="00762869"/>
    <w:rsid w:val="00763DFE"/>
    <w:rsid w:val="00765B2A"/>
    <w:rsid w:val="007675B8"/>
    <w:rsid w:val="0076793C"/>
    <w:rsid w:val="00771467"/>
    <w:rsid w:val="007740B7"/>
    <w:rsid w:val="007751CF"/>
    <w:rsid w:val="0077569D"/>
    <w:rsid w:val="007756E4"/>
    <w:rsid w:val="00777C7D"/>
    <w:rsid w:val="0078061E"/>
    <w:rsid w:val="00780BEB"/>
    <w:rsid w:val="0078195B"/>
    <w:rsid w:val="0078280C"/>
    <w:rsid w:val="00783A34"/>
    <w:rsid w:val="007848DA"/>
    <w:rsid w:val="00784B1E"/>
    <w:rsid w:val="007869D0"/>
    <w:rsid w:val="00787B4D"/>
    <w:rsid w:val="00790B33"/>
    <w:rsid w:val="00792904"/>
    <w:rsid w:val="007932C5"/>
    <w:rsid w:val="00794795"/>
    <w:rsid w:val="00794A9B"/>
    <w:rsid w:val="00796B45"/>
    <w:rsid w:val="00796D17"/>
    <w:rsid w:val="007A071F"/>
    <w:rsid w:val="007A1D9C"/>
    <w:rsid w:val="007A2288"/>
    <w:rsid w:val="007A22D2"/>
    <w:rsid w:val="007A2675"/>
    <w:rsid w:val="007A5DE5"/>
    <w:rsid w:val="007A7563"/>
    <w:rsid w:val="007B3A81"/>
    <w:rsid w:val="007B3FDB"/>
    <w:rsid w:val="007B466D"/>
    <w:rsid w:val="007B62B4"/>
    <w:rsid w:val="007B782C"/>
    <w:rsid w:val="007C013A"/>
    <w:rsid w:val="007C085D"/>
    <w:rsid w:val="007C6B52"/>
    <w:rsid w:val="007C6F0B"/>
    <w:rsid w:val="007D03C1"/>
    <w:rsid w:val="007D06BD"/>
    <w:rsid w:val="007D0707"/>
    <w:rsid w:val="007D16C5"/>
    <w:rsid w:val="007D3D1E"/>
    <w:rsid w:val="007D5CE1"/>
    <w:rsid w:val="007D5E64"/>
    <w:rsid w:val="007D61A6"/>
    <w:rsid w:val="007E0D50"/>
    <w:rsid w:val="007E1161"/>
    <w:rsid w:val="007E1553"/>
    <w:rsid w:val="007E3CC4"/>
    <w:rsid w:val="007E5B91"/>
    <w:rsid w:val="007E5E95"/>
    <w:rsid w:val="007E724D"/>
    <w:rsid w:val="007E737F"/>
    <w:rsid w:val="007F08DF"/>
    <w:rsid w:val="007F184C"/>
    <w:rsid w:val="007F2391"/>
    <w:rsid w:val="007F2E0D"/>
    <w:rsid w:val="007F3A9B"/>
    <w:rsid w:val="007F3B79"/>
    <w:rsid w:val="007F3EF2"/>
    <w:rsid w:val="007F3F33"/>
    <w:rsid w:val="007F6CA7"/>
    <w:rsid w:val="007F6FAF"/>
    <w:rsid w:val="00803362"/>
    <w:rsid w:val="00804C27"/>
    <w:rsid w:val="00805671"/>
    <w:rsid w:val="008107A1"/>
    <w:rsid w:val="00812A6F"/>
    <w:rsid w:val="00813411"/>
    <w:rsid w:val="00814946"/>
    <w:rsid w:val="0081644F"/>
    <w:rsid w:val="00820106"/>
    <w:rsid w:val="00823221"/>
    <w:rsid w:val="0082754F"/>
    <w:rsid w:val="0082781E"/>
    <w:rsid w:val="00830BD6"/>
    <w:rsid w:val="00831AED"/>
    <w:rsid w:val="008338BF"/>
    <w:rsid w:val="00834101"/>
    <w:rsid w:val="00834A46"/>
    <w:rsid w:val="00835E94"/>
    <w:rsid w:val="00840B5A"/>
    <w:rsid w:val="008473F8"/>
    <w:rsid w:val="0085357C"/>
    <w:rsid w:val="00856D2F"/>
    <w:rsid w:val="00857550"/>
    <w:rsid w:val="00860F8C"/>
    <w:rsid w:val="00861039"/>
    <w:rsid w:val="0086159A"/>
    <w:rsid w:val="0086253D"/>
    <w:rsid w:val="00862F56"/>
    <w:rsid w:val="00862FE4"/>
    <w:rsid w:val="0086389A"/>
    <w:rsid w:val="00863CBA"/>
    <w:rsid w:val="00864343"/>
    <w:rsid w:val="008669D9"/>
    <w:rsid w:val="0086774B"/>
    <w:rsid w:val="008700E9"/>
    <w:rsid w:val="00872707"/>
    <w:rsid w:val="008734C2"/>
    <w:rsid w:val="0087605E"/>
    <w:rsid w:val="00880397"/>
    <w:rsid w:val="00881D32"/>
    <w:rsid w:val="00882B31"/>
    <w:rsid w:val="00887037"/>
    <w:rsid w:val="0088728E"/>
    <w:rsid w:val="0089366E"/>
    <w:rsid w:val="008941AE"/>
    <w:rsid w:val="008A18CC"/>
    <w:rsid w:val="008A1FEE"/>
    <w:rsid w:val="008A3EC3"/>
    <w:rsid w:val="008A40E2"/>
    <w:rsid w:val="008A4A12"/>
    <w:rsid w:val="008A5B90"/>
    <w:rsid w:val="008A6CF7"/>
    <w:rsid w:val="008B03BC"/>
    <w:rsid w:val="008B057E"/>
    <w:rsid w:val="008B14E1"/>
    <w:rsid w:val="008B1818"/>
    <w:rsid w:val="008B1FEE"/>
    <w:rsid w:val="008B2E11"/>
    <w:rsid w:val="008B3CCF"/>
    <w:rsid w:val="008B44CA"/>
    <w:rsid w:val="008B54FB"/>
    <w:rsid w:val="008B7AC3"/>
    <w:rsid w:val="008C07B3"/>
    <w:rsid w:val="008C160C"/>
    <w:rsid w:val="008C1F27"/>
    <w:rsid w:val="008C3AD9"/>
    <w:rsid w:val="008C3F0B"/>
    <w:rsid w:val="008C4038"/>
    <w:rsid w:val="008C5047"/>
    <w:rsid w:val="008C6A50"/>
    <w:rsid w:val="008C6BAE"/>
    <w:rsid w:val="008C7A9B"/>
    <w:rsid w:val="008D4865"/>
    <w:rsid w:val="008E10B1"/>
    <w:rsid w:val="008E1952"/>
    <w:rsid w:val="008E1D4A"/>
    <w:rsid w:val="008E39DF"/>
    <w:rsid w:val="008E43FB"/>
    <w:rsid w:val="008E4B01"/>
    <w:rsid w:val="008E6279"/>
    <w:rsid w:val="008E6332"/>
    <w:rsid w:val="008E7083"/>
    <w:rsid w:val="008E7CDC"/>
    <w:rsid w:val="008F1051"/>
    <w:rsid w:val="008F1136"/>
    <w:rsid w:val="008F4A9C"/>
    <w:rsid w:val="008F4C71"/>
    <w:rsid w:val="008F52BC"/>
    <w:rsid w:val="008F6110"/>
    <w:rsid w:val="00902651"/>
    <w:rsid w:val="00903C32"/>
    <w:rsid w:val="00904A23"/>
    <w:rsid w:val="00907338"/>
    <w:rsid w:val="009153C6"/>
    <w:rsid w:val="0091643F"/>
    <w:rsid w:val="00916B16"/>
    <w:rsid w:val="009173B9"/>
    <w:rsid w:val="00917884"/>
    <w:rsid w:val="009179A3"/>
    <w:rsid w:val="00923653"/>
    <w:rsid w:val="009238E7"/>
    <w:rsid w:val="009267A3"/>
    <w:rsid w:val="00927E70"/>
    <w:rsid w:val="00931430"/>
    <w:rsid w:val="00931996"/>
    <w:rsid w:val="00931B0F"/>
    <w:rsid w:val="009329BE"/>
    <w:rsid w:val="00932A5E"/>
    <w:rsid w:val="0093335D"/>
    <w:rsid w:val="00934C61"/>
    <w:rsid w:val="0093613E"/>
    <w:rsid w:val="00937BA4"/>
    <w:rsid w:val="00942198"/>
    <w:rsid w:val="00943026"/>
    <w:rsid w:val="00943726"/>
    <w:rsid w:val="0094419E"/>
    <w:rsid w:val="0094750F"/>
    <w:rsid w:val="00951EA6"/>
    <w:rsid w:val="009558EA"/>
    <w:rsid w:val="00957428"/>
    <w:rsid w:val="009622A1"/>
    <w:rsid w:val="0096269B"/>
    <w:rsid w:val="00962872"/>
    <w:rsid w:val="00964CEB"/>
    <w:rsid w:val="00965D74"/>
    <w:rsid w:val="009663F9"/>
    <w:rsid w:val="00966B81"/>
    <w:rsid w:val="00967B88"/>
    <w:rsid w:val="009705B5"/>
    <w:rsid w:val="00971A4D"/>
    <w:rsid w:val="00971C9B"/>
    <w:rsid w:val="00972A17"/>
    <w:rsid w:val="00972E3E"/>
    <w:rsid w:val="00973677"/>
    <w:rsid w:val="009745F0"/>
    <w:rsid w:val="00974BD5"/>
    <w:rsid w:val="00975120"/>
    <w:rsid w:val="00975B3C"/>
    <w:rsid w:val="00976442"/>
    <w:rsid w:val="00977F79"/>
    <w:rsid w:val="0098202A"/>
    <w:rsid w:val="00982196"/>
    <w:rsid w:val="00982404"/>
    <w:rsid w:val="00987B0B"/>
    <w:rsid w:val="009904C5"/>
    <w:rsid w:val="00992327"/>
    <w:rsid w:val="00992CB8"/>
    <w:rsid w:val="00993388"/>
    <w:rsid w:val="00994A20"/>
    <w:rsid w:val="00994BE4"/>
    <w:rsid w:val="0099660E"/>
    <w:rsid w:val="009A278D"/>
    <w:rsid w:val="009A5705"/>
    <w:rsid w:val="009A5F15"/>
    <w:rsid w:val="009A6335"/>
    <w:rsid w:val="009A6DB6"/>
    <w:rsid w:val="009A7950"/>
    <w:rsid w:val="009B0FBD"/>
    <w:rsid w:val="009B2518"/>
    <w:rsid w:val="009B2D4F"/>
    <w:rsid w:val="009B561E"/>
    <w:rsid w:val="009B5B10"/>
    <w:rsid w:val="009B60F5"/>
    <w:rsid w:val="009B6230"/>
    <w:rsid w:val="009C0694"/>
    <w:rsid w:val="009C083B"/>
    <w:rsid w:val="009C15AA"/>
    <w:rsid w:val="009C1E57"/>
    <w:rsid w:val="009C5B18"/>
    <w:rsid w:val="009C613B"/>
    <w:rsid w:val="009C7720"/>
    <w:rsid w:val="009D17DB"/>
    <w:rsid w:val="009D3244"/>
    <w:rsid w:val="009E061D"/>
    <w:rsid w:val="009E2F22"/>
    <w:rsid w:val="009E4B33"/>
    <w:rsid w:val="009E4B97"/>
    <w:rsid w:val="009E5AC8"/>
    <w:rsid w:val="009F0E45"/>
    <w:rsid w:val="009F3BBC"/>
    <w:rsid w:val="009F4CDA"/>
    <w:rsid w:val="009F5B90"/>
    <w:rsid w:val="009F5F58"/>
    <w:rsid w:val="009F77D7"/>
    <w:rsid w:val="00A01BB1"/>
    <w:rsid w:val="00A01F68"/>
    <w:rsid w:val="00A048AA"/>
    <w:rsid w:val="00A11C44"/>
    <w:rsid w:val="00A12201"/>
    <w:rsid w:val="00A13E63"/>
    <w:rsid w:val="00A143BD"/>
    <w:rsid w:val="00A144C9"/>
    <w:rsid w:val="00A14988"/>
    <w:rsid w:val="00A1612D"/>
    <w:rsid w:val="00A161DF"/>
    <w:rsid w:val="00A16374"/>
    <w:rsid w:val="00A17167"/>
    <w:rsid w:val="00A2035A"/>
    <w:rsid w:val="00A236C6"/>
    <w:rsid w:val="00A23AFA"/>
    <w:rsid w:val="00A243A3"/>
    <w:rsid w:val="00A2487D"/>
    <w:rsid w:val="00A264B2"/>
    <w:rsid w:val="00A26683"/>
    <w:rsid w:val="00A27145"/>
    <w:rsid w:val="00A2779C"/>
    <w:rsid w:val="00A27DAD"/>
    <w:rsid w:val="00A31B3E"/>
    <w:rsid w:val="00A323C4"/>
    <w:rsid w:val="00A327E3"/>
    <w:rsid w:val="00A329C5"/>
    <w:rsid w:val="00A35F3B"/>
    <w:rsid w:val="00A36633"/>
    <w:rsid w:val="00A3697A"/>
    <w:rsid w:val="00A40826"/>
    <w:rsid w:val="00A4164D"/>
    <w:rsid w:val="00A42457"/>
    <w:rsid w:val="00A430D3"/>
    <w:rsid w:val="00A449F6"/>
    <w:rsid w:val="00A44D75"/>
    <w:rsid w:val="00A45794"/>
    <w:rsid w:val="00A47E75"/>
    <w:rsid w:val="00A5028A"/>
    <w:rsid w:val="00A532F3"/>
    <w:rsid w:val="00A5391E"/>
    <w:rsid w:val="00A6116A"/>
    <w:rsid w:val="00A624AE"/>
    <w:rsid w:val="00A62FFE"/>
    <w:rsid w:val="00A635AB"/>
    <w:rsid w:val="00A63BBB"/>
    <w:rsid w:val="00A64982"/>
    <w:rsid w:val="00A65D39"/>
    <w:rsid w:val="00A6633C"/>
    <w:rsid w:val="00A71981"/>
    <w:rsid w:val="00A719F3"/>
    <w:rsid w:val="00A73F18"/>
    <w:rsid w:val="00A806E7"/>
    <w:rsid w:val="00A80B46"/>
    <w:rsid w:val="00A80C35"/>
    <w:rsid w:val="00A8105A"/>
    <w:rsid w:val="00A8489E"/>
    <w:rsid w:val="00A84C4F"/>
    <w:rsid w:val="00A8632E"/>
    <w:rsid w:val="00A910C9"/>
    <w:rsid w:val="00A9116A"/>
    <w:rsid w:val="00A91C56"/>
    <w:rsid w:val="00A9358C"/>
    <w:rsid w:val="00A93621"/>
    <w:rsid w:val="00A94990"/>
    <w:rsid w:val="00A95E31"/>
    <w:rsid w:val="00A96727"/>
    <w:rsid w:val="00A969AE"/>
    <w:rsid w:val="00AA10E5"/>
    <w:rsid w:val="00AA228B"/>
    <w:rsid w:val="00AA3437"/>
    <w:rsid w:val="00AA38B4"/>
    <w:rsid w:val="00AA4352"/>
    <w:rsid w:val="00AA5B3E"/>
    <w:rsid w:val="00AA6D8F"/>
    <w:rsid w:val="00AB02A7"/>
    <w:rsid w:val="00AB02FE"/>
    <w:rsid w:val="00AB1256"/>
    <w:rsid w:val="00AB2050"/>
    <w:rsid w:val="00AB5BC5"/>
    <w:rsid w:val="00AB62E0"/>
    <w:rsid w:val="00AB65BE"/>
    <w:rsid w:val="00AC0083"/>
    <w:rsid w:val="00AC17BF"/>
    <w:rsid w:val="00AC251C"/>
    <w:rsid w:val="00AC27F2"/>
    <w:rsid w:val="00AC29F3"/>
    <w:rsid w:val="00AC4757"/>
    <w:rsid w:val="00AC6139"/>
    <w:rsid w:val="00AC7FA7"/>
    <w:rsid w:val="00AD09DB"/>
    <w:rsid w:val="00AD27F6"/>
    <w:rsid w:val="00AD2CE6"/>
    <w:rsid w:val="00AD45F6"/>
    <w:rsid w:val="00AD6F41"/>
    <w:rsid w:val="00AD7C72"/>
    <w:rsid w:val="00AE099B"/>
    <w:rsid w:val="00AE468B"/>
    <w:rsid w:val="00AE53C5"/>
    <w:rsid w:val="00AE5E5D"/>
    <w:rsid w:val="00AE7F8B"/>
    <w:rsid w:val="00AF2475"/>
    <w:rsid w:val="00AF47BC"/>
    <w:rsid w:val="00AF4B0A"/>
    <w:rsid w:val="00AF4CCE"/>
    <w:rsid w:val="00AF5D98"/>
    <w:rsid w:val="00AF615B"/>
    <w:rsid w:val="00AF6AEB"/>
    <w:rsid w:val="00AF794E"/>
    <w:rsid w:val="00B01C79"/>
    <w:rsid w:val="00B047A2"/>
    <w:rsid w:val="00B06465"/>
    <w:rsid w:val="00B06FE9"/>
    <w:rsid w:val="00B11C82"/>
    <w:rsid w:val="00B11DA9"/>
    <w:rsid w:val="00B11FF9"/>
    <w:rsid w:val="00B12CDA"/>
    <w:rsid w:val="00B1310D"/>
    <w:rsid w:val="00B13782"/>
    <w:rsid w:val="00B14FCC"/>
    <w:rsid w:val="00B157FC"/>
    <w:rsid w:val="00B1690E"/>
    <w:rsid w:val="00B17DC5"/>
    <w:rsid w:val="00B2052B"/>
    <w:rsid w:val="00B231E5"/>
    <w:rsid w:val="00B238C5"/>
    <w:rsid w:val="00B265D0"/>
    <w:rsid w:val="00B276B0"/>
    <w:rsid w:val="00B3143F"/>
    <w:rsid w:val="00B32746"/>
    <w:rsid w:val="00B3339A"/>
    <w:rsid w:val="00B3458E"/>
    <w:rsid w:val="00B3684D"/>
    <w:rsid w:val="00B370FD"/>
    <w:rsid w:val="00B371DE"/>
    <w:rsid w:val="00B401EA"/>
    <w:rsid w:val="00B41DB6"/>
    <w:rsid w:val="00B421CF"/>
    <w:rsid w:val="00B42F74"/>
    <w:rsid w:val="00B46E59"/>
    <w:rsid w:val="00B47980"/>
    <w:rsid w:val="00B54F72"/>
    <w:rsid w:val="00B56BF1"/>
    <w:rsid w:val="00B57433"/>
    <w:rsid w:val="00B57449"/>
    <w:rsid w:val="00B62581"/>
    <w:rsid w:val="00B64ADE"/>
    <w:rsid w:val="00B676C2"/>
    <w:rsid w:val="00B67D7C"/>
    <w:rsid w:val="00B70B26"/>
    <w:rsid w:val="00B70E6B"/>
    <w:rsid w:val="00B71625"/>
    <w:rsid w:val="00B717E6"/>
    <w:rsid w:val="00B7441E"/>
    <w:rsid w:val="00B77324"/>
    <w:rsid w:val="00B857F8"/>
    <w:rsid w:val="00B90767"/>
    <w:rsid w:val="00B90B3B"/>
    <w:rsid w:val="00B90F22"/>
    <w:rsid w:val="00B935D7"/>
    <w:rsid w:val="00B93B53"/>
    <w:rsid w:val="00BA076E"/>
    <w:rsid w:val="00BA27FF"/>
    <w:rsid w:val="00BA3917"/>
    <w:rsid w:val="00BA4FB7"/>
    <w:rsid w:val="00BA5465"/>
    <w:rsid w:val="00BB0068"/>
    <w:rsid w:val="00BB1844"/>
    <w:rsid w:val="00BB3201"/>
    <w:rsid w:val="00BB3639"/>
    <w:rsid w:val="00BB3CE0"/>
    <w:rsid w:val="00BB4123"/>
    <w:rsid w:val="00BB432E"/>
    <w:rsid w:val="00BB51E3"/>
    <w:rsid w:val="00BB649C"/>
    <w:rsid w:val="00BB785F"/>
    <w:rsid w:val="00BB7E47"/>
    <w:rsid w:val="00BC255D"/>
    <w:rsid w:val="00BC671C"/>
    <w:rsid w:val="00BC69BF"/>
    <w:rsid w:val="00BD1127"/>
    <w:rsid w:val="00BD27C4"/>
    <w:rsid w:val="00BD309F"/>
    <w:rsid w:val="00BD4F4A"/>
    <w:rsid w:val="00BD4FB2"/>
    <w:rsid w:val="00BD558F"/>
    <w:rsid w:val="00BD5E6C"/>
    <w:rsid w:val="00BD66FA"/>
    <w:rsid w:val="00BD6CDE"/>
    <w:rsid w:val="00BD7D3D"/>
    <w:rsid w:val="00BE0E3E"/>
    <w:rsid w:val="00BE1395"/>
    <w:rsid w:val="00BE476C"/>
    <w:rsid w:val="00BE4CCD"/>
    <w:rsid w:val="00BE5A1C"/>
    <w:rsid w:val="00BE5E12"/>
    <w:rsid w:val="00BF1D60"/>
    <w:rsid w:val="00C00BD1"/>
    <w:rsid w:val="00C0175F"/>
    <w:rsid w:val="00C02052"/>
    <w:rsid w:val="00C021BF"/>
    <w:rsid w:val="00C02B87"/>
    <w:rsid w:val="00C02EDC"/>
    <w:rsid w:val="00C0527D"/>
    <w:rsid w:val="00C05F8A"/>
    <w:rsid w:val="00C063E4"/>
    <w:rsid w:val="00C0764A"/>
    <w:rsid w:val="00C10689"/>
    <w:rsid w:val="00C12A08"/>
    <w:rsid w:val="00C12FB7"/>
    <w:rsid w:val="00C131B6"/>
    <w:rsid w:val="00C13CAB"/>
    <w:rsid w:val="00C149EC"/>
    <w:rsid w:val="00C15C32"/>
    <w:rsid w:val="00C162C5"/>
    <w:rsid w:val="00C17387"/>
    <w:rsid w:val="00C20CD8"/>
    <w:rsid w:val="00C21FE7"/>
    <w:rsid w:val="00C22DA2"/>
    <w:rsid w:val="00C22F26"/>
    <w:rsid w:val="00C23198"/>
    <w:rsid w:val="00C237BC"/>
    <w:rsid w:val="00C25ED4"/>
    <w:rsid w:val="00C27A4A"/>
    <w:rsid w:val="00C30C60"/>
    <w:rsid w:val="00C3116F"/>
    <w:rsid w:val="00C31938"/>
    <w:rsid w:val="00C329E1"/>
    <w:rsid w:val="00C335E4"/>
    <w:rsid w:val="00C3501F"/>
    <w:rsid w:val="00C367AD"/>
    <w:rsid w:val="00C4086D"/>
    <w:rsid w:val="00C42B35"/>
    <w:rsid w:val="00C4741E"/>
    <w:rsid w:val="00C5013D"/>
    <w:rsid w:val="00C51609"/>
    <w:rsid w:val="00C52C97"/>
    <w:rsid w:val="00C53CDA"/>
    <w:rsid w:val="00C53ED1"/>
    <w:rsid w:val="00C54B08"/>
    <w:rsid w:val="00C55707"/>
    <w:rsid w:val="00C56EE8"/>
    <w:rsid w:val="00C62B90"/>
    <w:rsid w:val="00C62F7C"/>
    <w:rsid w:val="00C641E7"/>
    <w:rsid w:val="00C64297"/>
    <w:rsid w:val="00C662BF"/>
    <w:rsid w:val="00C67072"/>
    <w:rsid w:val="00C742B8"/>
    <w:rsid w:val="00C76B91"/>
    <w:rsid w:val="00C770AA"/>
    <w:rsid w:val="00C80174"/>
    <w:rsid w:val="00C81D3C"/>
    <w:rsid w:val="00C82575"/>
    <w:rsid w:val="00C82C35"/>
    <w:rsid w:val="00C87878"/>
    <w:rsid w:val="00C91A88"/>
    <w:rsid w:val="00C93286"/>
    <w:rsid w:val="00C93361"/>
    <w:rsid w:val="00C942E4"/>
    <w:rsid w:val="00C94CD2"/>
    <w:rsid w:val="00C96B19"/>
    <w:rsid w:val="00C97934"/>
    <w:rsid w:val="00CA0A35"/>
    <w:rsid w:val="00CA1896"/>
    <w:rsid w:val="00CA1C00"/>
    <w:rsid w:val="00CA1C6A"/>
    <w:rsid w:val="00CA3027"/>
    <w:rsid w:val="00CA4603"/>
    <w:rsid w:val="00CA4F38"/>
    <w:rsid w:val="00CA5730"/>
    <w:rsid w:val="00CA5B2D"/>
    <w:rsid w:val="00CA74F5"/>
    <w:rsid w:val="00CB0981"/>
    <w:rsid w:val="00CB5B28"/>
    <w:rsid w:val="00CC3031"/>
    <w:rsid w:val="00CC3F20"/>
    <w:rsid w:val="00CC4027"/>
    <w:rsid w:val="00CC4D15"/>
    <w:rsid w:val="00CC7A15"/>
    <w:rsid w:val="00CC7A3E"/>
    <w:rsid w:val="00CD4918"/>
    <w:rsid w:val="00CD5617"/>
    <w:rsid w:val="00CD5B61"/>
    <w:rsid w:val="00CD5CD4"/>
    <w:rsid w:val="00CD7126"/>
    <w:rsid w:val="00CD769E"/>
    <w:rsid w:val="00CD7B50"/>
    <w:rsid w:val="00CD7CBC"/>
    <w:rsid w:val="00CD7D7B"/>
    <w:rsid w:val="00CE0BC9"/>
    <w:rsid w:val="00CE0BCD"/>
    <w:rsid w:val="00CE220B"/>
    <w:rsid w:val="00CE2575"/>
    <w:rsid w:val="00CE5C99"/>
    <w:rsid w:val="00CE5DD3"/>
    <w:rsid w:val="00CE6CA2"/>
    <w:rsid w:val="00CE7075"/>
    <w:rsid w:val="00CE7A32"/>
    <w:rsid w:val="00CE7C7B"/>
    <w:rsid w:val="00CF08DF"/>
    <w:rsid w:val="00CF1BBB"/>
    <w:rsid w:val="00CF5371"/>
    <w:rsid w:val="00CF6183"/>
    <w:rsid w:val="00CF6952"/>
    <w:rsid w:val="00D01E78"/>
    <w:rsid w:val="00D02396"/>
    <w:rsid w:val="00D0323A"/>
    <w:rsid w:val="00D03F1B"/>
    <w:rsid w:val="00D049EC"/>
    <w:rsid w:val="00D0559F"/>
    <w:rsid w:val="00D05B91"/>
    <w:rsid w:val="00D0633D"/>
    <w:rsid w:val="00D064B5"/>
    <w:rsid w:val="00D077E9"/>
    <w:rsid w:val="00D10308"/>
    <w:rsid w:val="00D11537"/>
    <w:rsid w:val="00D1194D"/>
    <w:rsid w:val="00D11FAC"/>
    <w:rsid w:val="00D15FCC"/>
    <w:rsid w:val="00D16649"/>
    <w:rsid w:val="00D16C1E"/>
    <w:rsid w:val="00D17AC5"/>
    <w:rsid w:val="00D228FA"/>
    <w:rsid w:val="00D23C42"/>
    <w:rsid w:val="00D256FE"/>
    <w:rsid w:val="00D26A19"/>
    <w:rsid w:val="00D30898"/>
    <w:rsid w:val="00D31386"/>
    <w:rsid w:val="00D323A3"/>
    <w:rsid w:val="00D3275E"/>
    <w:rsid w:val="00D331C2"/>
    <w:rsid w:val="00D350B3"/>
    <w:rsid w:val="00D362D6"/>
    <w:rsid w:val="00D37EA5"/>
    <w:rsid w:val="00D40EFD"/>
    <w:rsid w:val="00D41411"/>
    <w:rsid w:val="00D42CB7"/>
    <w:rsid w:val="00D43DB0"/>
    <w:rsid w:val="00D43DF1"/>
    <w:rsid w:val="00D45BE7"/>
    <w:rsid w:val="00D47226"/>
    <w:rsid w:val="00D50300"/>
    <w:rsid w:val="00D51249"/>
    <w:rsid w:val="00D52588"/>
    <w:rsid w:val="00D53CBD"/>
    <w:rsid w:val="00D5413D"/>
    <w:rsid w:val="00D54420"/>
    <w:rsid w:val="00D54803"/>
    <w:rsid w:val="00D570A9"/>
    <w:rsid w:val="00D577C5"/>
    <w:rsid w:val="00D6417E"/>
    <w:rsid w:val="00D6449D"/>
    <w:rsid w:val="00D645B6"/>
    <w:rsid w:val="00D67DA9"/>
    <w:rsid w:val="00D70D02"/>
    <w:rsid w:val="00D7172B"/>
    <w:rsid w:val="00D71747"/>
    <w:rsid w:val="00D73968"/>
    <w:rsid w:val="00D748EB"/>
    <w:rsid w:val="00D7653F"/>
    <w:rsid w:val="00D770C7"/>
    <w:rsid w:val="00D81BB5"/>
    <w:rsid w:val="00D82069"/>
    <w:rsid w:val="00D8392B"/>
    <w:rsid w:val="00D83F36"/>
    <w:rsid w:val="00D85601"/>
    <w:rsid w:val="00D86945"/>
    <w:rsid w:val="00D86B70"/>
    <w:rsid w:val="00D86D7B"/>
    <w:rsid w:val="00D87270"/>
    <w:rsid w:val="00D87CEF"/>
    <w:rsid w:val="00D90290"/>
    <w:rsid w:val="00D915AA"/>
    <w:rsid w:val="00D91990"/>
    <w:rsid w:val="00D91D0F"/>
    <w:rsid w:val="00D92831"/>
    <w:rsid w:val="00DA0B59"/>
    <w:rsid w:val="00DA3F00"/>
    <w:rsid w:val="00DA57EA"/>
    <w:rsid w:val="00DB2D5C"/>
    <w:rsid w:val="00DB3F7C"/>
    <w:rsid w:val="00DB7DF0"/>
    <w:rsid w:val="00DC00A3"/>
    <w:rsid w:val="00DC1F41"/>
    <w:rsid w:val="00DC2919"/>
    <w:rsid w:val="00DC566A"/>
    <w:rsid w:val="00DC6582"/>
    <w:rsid w:val="00DC66F0"/>
    <w:rsid w:val="00DC706A"/>
    <w:rsid w:val="00DD1177"/>
    <w:rsid w:val="00DD152F"/>
    <w:rsid w:val="00DD76F4"/>
    <w:rsid w:val="00DE0600"/>
    <w:rsid w:val="00DE213F"/>
    <w:rsid w:val="00DE3887"/>
    <w:rsid w:val="00DE3BAB"/>
    <w:rsid w:val="00DE47E4"/>
    <w:rsid w:val="00DE4857"/>
    <w:rsid w:val="00DF027C"/>
    <w:rsid w:val="00DF41DE"/>
    <w:rsid w:val="00DF5B23"/>
    <w:rsid w:val="00DF7D9B"/>
    <w:rsid w:val="00E009B5"/>
    <w:rsid w:val="00E00A32"/>
    <w:rsid w:val="00E03136"/>
    <w:rsid w:val="00E03466"/>
    <w:rsid w:val="00E05921"/>
    <w:rsid w:val="00E06B38"/>
    <w:rsid w:val="00E07859"/>
    <w:rsid w:val="00E07F6D"/>
    <w:rsid w:val="00E1139E"/>
    <w:rsid w:val="00E126F9"/>
    <w:rsid w:val="00E13A7B"/>
    <w:rsid w:val="00E1456F"/>
    <w:rsid w:val="00E151A3"/>
    <w:rsid w:val="00E16841"/>
    <w:rsid w:val="00E16E74"/>
    <w:rsid w:val="00E22ACD"/>
    <w:rsid w:val="00E23006"/>
    <w:rsid w:val="00E249D1"/>
    <w:rsid w:val="00E250F3"/>
    <w:rsid w:val="00E25F46"/>
    <w:rsid w:val="00E318BB"/>
    <w:rsid w:val="00E326A2"/>
    <w:rsid w:val="00E33647"/>
    <w:rsid w:val="00E33C33"/>
    <w:rsid w:val="00E36242"/>
    <w:rsid w:val="00E36B6D"/>
    <w:rsid w:val="00E37576"/>
    <w:rsid w:val="00E375FB"/>
    <w:rsid w:val="00E4032C"/>
    <w:rsid w:val="00E40A5B"/>
    <w:rsid w:val="00E411B2"/>
    <w:rsid w:val="00E42AC5"/>
    <w:rsid w:val="00E460AC"/>
    <w:rsid w:val="00E46941"/>
    <w:rsid w:val="00E4754B"/>
    <w:rsid w:val="00E502F8"/>
    <w:rsid w:val="00E50C94"/>
    <w:rsid w:val="00E50F1C"/>
    <w:rsid w:val="00E51B81"/>
    <w:rsid w:val="00E51CA1"/>
    <w:rsid w:val="00E53F4E"/>
    <w:rsid w:val="00E54013"/>
    <w:rsid w:val="00E54354"/>
    <w:rsid w:val="00E543AD"/>
    <w:rsid w:val="00E54447"/>
    <w:rsid w:val="00E54A6A"/>
    <w:rsid w:val="00E54B5C"/>
    <w:rsid w:val="00E554D3"/>
    <w:rsid w:val="00E563D8"/>
    <w:rsid w:val="00E620B0"/>
    <w:rsid w:val="00E62C7A"/>
    <w:rsid w:val="00E63197"/>
    <w:rsid w:val="00E63E9F"/>
    <w:rsid w:val="00E6661A"/>
    <w:rsid w:val="00E66943"/>
    <w:rsid w:val="00E674C7"/>
    <w:rsid w:val="00E72591"/>
    <w:rsid w:val="00E74C20"/>
    <w:rsid w:val="00E74F42"/>
    <w:rsid w:val="00E75CAB"/>
    <w:rsid w:val="00E7720B"/>
    <w:rsid w:val="00E800FE"/>
    <w:rsid w:val="00E8086A"/>
    <w:rsid w:val="00E811F1"/>
    <w:rsid w:val="00E81B40"/>
    <w:rsid w:val="00E855AC"/>
    <w:rsid w:val="00E858EF"/>
    <w:rsid w:val="00E85F23"/>
    <w:rsid w:val="00E8626B"/>
    <w:rsid w:val="00E87755"/>
    <w:rsid w:val="00E87759"/>
    <w:rsid w:val="00E9041D"/>
    <w:rsid w:val="00E91940"/>
    <w:rsid w:val="00E93E38"/>
    <w:rsid w:val="00EA1C07"/>
    <w:rsid w:val="00EA1E68"/>
    <w:rsid w:val="00EA4126"/>
    <w:rsid w:val="00EA487D"/>
    <w:rsid w:val="00EA516F"/>
    <w:rsid w:val="00EA727B"/>
    <w:rsid w:val="00EA74A4"/>
    <w:rsid w:val="00EB0B92"/>
    <w:rsid w:val="00EB1ED4"/>
    <w:rsid w:val="00EB2881"/>
    <w:rsid w:val="00EB37BA"/>
    <w:rsid w:val="00EB3C4E"/>
    <w:rsid w:val="00EB4F0A"/>
    <w:rsid w:val="00EB5DD4"/>
    <w:rsid w:val="00EB63BE"/>
    <w:rsid w:val="00EB6509"/>
    <w:rsid w:val="00EC301C"/>
    <w:rsid w:val="00EC3FF4"/>
    <w:rsid w:val="00EC4D48"/>
    <w:rsid w:val="00EC6221"/>
    <w:rsid w:val="00EC67F1"/>
    <w:rsid w:val="00EC68F7"/>
    <w:rsid w:val="00EC704B"/>
    <w:rsid w:val="00EC7A38"/>
    <w:rsid w:val="00ED08CE"/>
    <w:rsid w:val="00ED3381"/>
    <w:rsid w:val="00ED4DC5"/>
    <w:rsid w:val="00ED600F"/>
    <w:rsid w:val="00ED7CF1"/>
    <w:rsid w:val="00EE078A"/>
    <w:rsid w:val="00EE0799"/>
    <w:rsid w:val="00EE0CAA"/>
    <w:rsid w:val="00EE2DB1"/>
    <w:rsid w:val="00EE5B2C"/>
    <w:rsid w:val="00EE6AC9"/>
    <w:rsid w:val="00EE707B"/>
    <w:rsid w:val="00EF085C"/>
    <w:rsid w:val="00EF11B1"/>
    <w:rsid w:val="00EF18A0"/>
    <w:rsid w:val="00EF2C1F"/>
    <w:rsid w:val="00EF555B"/>
    <w:rsid w:val="00EF579E"/>
    <w:rsid w:val="00EF672A"/>
    <w:rsid w:val="00EF6BDB"/>
    <w:rsid w:val="00F01BC9"/>
    <w:rsid w:val="00F0253B"/>
    <w:rsid w:val="00F027BB"/>
    <w:rsid w:val="00F02EE8"/>
    <w:rsid w:val="00F03C54"/>
    <w:rsid w:val="00F03E1D"/>
    <w:rsid w:val="00F064A9"/>
    <w:rsid w:val="00F0697A"/>
    <w:rsid w:val="00F0702D"/>
    <w:rsid w:val="00F11DCF"/>
    <w:rsid w:val="00F1586A"/>
    <w:rsid w:val="00F162EA"/>
    <w:rsid w:val="00F16E0E"/>
    <w:rsid w:val="00F175D4"/>
    <w:rsid w:val="00F209C3"/>
    <w:rsid w:val="00F23103"/>
    <w:rsid w:val="00F2372F"/>
    <w:rsid w:val="00F246A8"/>
    <w:rsid w:val="00F27C4A"/>
    <w:rsid w:val="00F306B2"/>
    <w:rsid w:val="00F30F0B"/>
    <w:rsid w:val="00F315C6"/>
    <w:rsid w:val="00F32F67"/>
    <w:rsid w:val="00F34467"/>
    <w:rsid w:val="00F357FF"/>
    <w:rsid w:val="00F35BA7"/>
    <w:rsid w:val="00F36159"/>
    <w:rsid w:val="00F362EC"/>
    <w:rsid w:val="00F366E1"/>
    <w:rsid w:val="00F37724"/>
    <w:rsid w:val="00F411CD"/>
    <w:rsid w:val="00F41420"/>
    <w:rsid w:val="00F41790"/>
    <w:rsid w:val="00F42B85"/>
    <w:rsid w:val="00F442E4"/>
    <w:rsid w:val="00F477B9"/>
    <w:rsid w:val="00F47B70"/>
    <w:rsid w:val="00F50504"/>
    <w:rsid w:val="00F50DAE"/>
    <w:rsid w:val="00F50E6E"/>
    <w:rsid w:val="00F5196A"/>
    <w:rsid w:val="00F523DD"/>
    <w:rsid w:val="00F523F9"/>
    <w:rsid w:val="00F52D27"/>
    <w:rsid w:val="00F53072"/>
    <w:rsid w:val="00F53E7D"/>
    <w:rsid w:val="00F5446F"/>
    <w:rsid w:val="00F54869"/>
    <w:rsid w:val="00F55C9C"/>
    <w:rsid w:val="00F56CAB"/>
    <w:rsid w:val="00F57986"/>
    <w:rsid w:val="00F616FB"/>
    <w:rsid w:val="00F63B85"/>
    <w:rsid w:val="00F64B88"/>
    <w:rsid w:val="00F711A2"/>
    <w:rsid w:val="00F717D9"/>
    <w:rsid w:val="00F7208F"/>
    <w:rsid w:val="00F7246D"/>
    <w:rsid w:val="00F74D31"/>
    <w:rsid w:val="00F76A44"/>
    <w:rsid w:val="00F76F65"/>
    <w:rsid w:val="00F80C16"/>
    <w:rsid w:val="00F80E98"/>
    <w:rsid w:val="00F8146F"/>
    <w:rsid w:val="00F829F7"/>
    <w:rsid w:val="00F82A4F"/>
    <w:rsid w:val="00F83527"/>
    <w:rsid w:val="00F83B6D"/>
    <w:rsid w:val="00F84CA3"/>
    <w:rsid w:val="00F854BC"/>
    <w:rsid w:val="00F90A75"/>
    <w:rsid w:val="00F911A9"/>
    <w:rsid w:val="00F92B78"/>
    <w:rsid w:val="00F942A4"/>
    <w:rsid w:val="00F965AA"/>
    <w:rsid w:val="00F965FD"/>
    <w:rsid w:val="00F96D22"/>
    <w:rsid w:val="00F97051"/>
    <w:rsid w:val="00FA0E4A"/>
    <w:rsid w:val="00FA161A"/>
    <w:rsid w:val="00FA2319"/>
    <w:rsid w:val="00FA761D"/>
    <w:rsid w:val="00FA76E2"/>
    <w:rsid w:val="00FA7756"/>
    <w:rsid w:val="00FB0138"/>
    <w:rsid w:val="00FB3D96"/>
    <w:rsid w:val="00FB4F70"/>
    <w:rsid w:val="00FB76D3"/>
    <w:rsid w:val="00FC01A3"/>
    <w:rsid w:val="00FC02BA"/>
    <w:rsid w:val="00FC2FA9"/>
    <w:rsid w:val="00FC3429"/>
    <w:rsid w:val="00FC472A"/>
    <w:rsid w:val="00FC4808"/>
    <w:rsid w:val="00FC7181"/>
    <w:rsid w:val="00FD14F8"/>
    <w:rsid w:val="00FD1DF7"/>
    <w:rsid w:val="00FD1E03"/>
    <w:rsid w:val="00FD583F"/>
    <w:rsid w:val="00FD5A5A"/>
    <w:rsid w:val="00FD5B99"/>
    <w:rsid w:val="00FD5F9D"/>
    <w:rsid w:val="00FD634D"/>
    <w:rsid w:val="00FD67F5"/>
    <w:rsid w:val="00FD7488"/>
    <w:rsid w:val="00FD7EE9"/>
    <w:rsid w:val="00FE0B76"/>
    <w:rsid w:val="00FE1628"/>
    <w:rsid w:val="00FE21B9"/>
    <w:rsid w:val="00FE22EB"/>
    <w:rsid w:val="00FE5957"/>
    <w:rsid w:val="00FE74FF"/>
    <w:rsid w:val="00FE752A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fcfcfe,white,#ecf4fe,#fff7f7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paragraph" w:customStyle="1" w:styleId="Default">
    <w:name w:val="Default"/>
    <w:rsid w:val="0093199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3C1652"/>
    <w:pPr>
      <w:autoSpaceDE w:val="0"/>
      <w:autoSpaceDN w:val="0"/>
      <w:adjustRightInd w:val="0"/>
      <w:spacing w:line="240" w:lineRule="auto"/>
    </w:pPr>
    <w:rPr>
      <w:rFonts w:ascii="Arial" w:eastAsiaTheme="minorHAnsi" w:hAnsi="Arial" w:cs="Arial"/>
      <w:b w:val="0"/>
      <w:color w:val="auto"/>
      <w:sz w:val="24"/>
      <w:szCs w:val="24"/>
    </w:rPr>
  </w:style>
  <w:style w:type="paragraph" w:styleId="Descripcin">
    <w:name w:val="caption"/>
    <w:basedOn w:val="Normal"/>
    <w:next w:val="Normal"/>
    <w:uiPriority w:val="99"/>
    <w:unhideWhenUsed/>
    <w:rsid w:val="006A1C0E"/>
    <w:pPr>
      <w:spacing w:after="200" w:line="240" w:lineRule="auto"/>
    </w:pPr>
    <w:rPr>
      <w:i/>
      <w:iCs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457B89"/>
    <w:rPr>
      <w:color w:val="605E5C"/>
      <w:shd w:val="clear" w:color="auto" w:fill="E1DFDD"/>
    </w:rPr>
  </w:style>
  <w:style w:type="paragraph" w:customStyle="1" w:styleId="TEXTO">
    <w:name w:val="TEXTO"/>
    <w:basedOn w:val="Normal"/>
    <w:qFormat/>
    <w:rsid w:val="00426238"/>
    <w:pPr>
      <w:suppressAutoHyphens/>
      <w:spacing w:line="360" w:lineRule="auto"/>
      <w:jc w:val="both"/>
    </w:pPr>
    <w:rPr>
      <w:rFonts w:ascii="Arial" w:eastAsia="Times New Roman" w:hAnsi="Arial" w:cs="Times New Roman"/>
      <w:b w:val="0"/>
      <w:color w:val="auto"/>
      <w:sz w:val="24"/>
      <w:szCs w:val="24"/>
      <w:lang w:eastAsia="zh-CN"/>
    </w:rPr>
  </w:style>
  <w:style w:type="paragraph" w:customStyle="1" w:styleId="T1">
    <w:name w:val="T1"/>
    <w:basedOn w:val="Normal"/>
    <w:qFormat/>
    <w:rsid w:val="00F54869"/>
    <w:pPr>
      <w:shd w:val="clear" w:color="auto" w:fill="024F75" w:themeFill="accent1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367</TotalTime>
  <Pages>17</Pages>
  <Words>749</Words>
  <Characters>4125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129</cp:revision>
  <cp:lastPrinted>2022-09-29T18:07:00Z</cp:lastPrinted>
  <dcterms:created xsi:type="dcterms:W3CDTF">2023-01-10T12:16:00Z</dcterms:created>
  <dcterms:modified xsi:type="dcterms:W3CDTF">2023-01-16T14:58:00Z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